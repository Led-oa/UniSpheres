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E5286" w14:textId="63143980" w:rsidR="00776FC8" w:rsidRPr="00A748BB" w:rsidRDefault="002B469A" w:rsidP="00754745">
      <w:pPr>
        <w:pStyle w:val="Heading1"/>
        <w:rPr>
          <w:rStyle w:val="hps"/>
          <w:szCs w:val="24"/>
        </w:rPr>
      </w:pPr>
      <w:bookmarkStart w:id="0" w:name="_Toc210120138"/>
      <w:r w:rsidRPr="00A748BB">
        <w:rPr>
          <w:rStyle w:val="hps"/>
          <w:szCs w:val="24"/>
        </w:rPr>
        <w:t>REALISATION DU PROJET</w:t>
      </w:r>
      <w:bookmarkEnd w:id="0"/>
    </w:p>
    <w:p w14:paraId="3B00B9DE" w14:textId="77777777" w:rsidR="00776FC8" w:rsidRPr="00A748BB" w:rsidRDefault="00776FC8" w:rsidP="00963817">
      <w:pPr>
        <w:pStyle w:val="11Loaten1"/>
        <w:spacing w:line="360" w:lineRule="auto"/>
      </w:pPr>
      <w:bookmarkStart w:id="1" w:name="_Toc210120139"/>
      <w:r w:rsidRPr="00A748BB">
        <w:t>Introduction</w:t>
      </w:r>
      <w:bookmarkEnd w:id="1"/>
    </w:p>
    <w:p w14:paraId="5382C0CE" w14:textId="55A905B3" w:rsidR="003D2DB3" w:rsidRPr="00A748BB" w:rsidRDefault="00963817" w:rsidP="000A597C">
      <w:pPr>
        <w:pStyle w:val="11Loaten1"/>
        <w:numPr>
          <w:ilvl w:val="0"/>
          <w:numId w:val="0"/>
        </w:numPr>
        <w:spacing w:before="120" w:line="360" w:lineRule="auto"/>
        <w:ind w:right="-284" w:firstLine="709"/>
        <w:outlineLvl w:val="9"/>
        <w:rPr>
          <w:b w:val="0"/>
          <w:bCs/>
        </w:rPr>
      </w:pPr>
      <w:r w:rsidRPr="00A748BB">
        <w:rPr>
          <w:b w:val="0"/>
          <w:bCs/>
        </w:rPr>
        <w:t>La phase de réalisation est la partie essentielle durant le développement de notre projet informatique. De ce fait, nous allons présenter les outils et les langages de programmation utilisés pour le développement de ce projet. Ainsi qu’une présentation de la plateforme via ces interfaces graphiques.</w:t>
      </w:r>
    </w:p>
    <w:p w14:paraId="59589897" w14:textId="74635008" w:rsidR="0030194A" w:rsidRPr="00A748BB" w:rsidRDefault="003514A7" w:rsidP="00963817">
      <w:pPr>
        <w:pStyle w:val="11Loaten1"/>
        <w:spacing w:line="360" w:lineRule="auto"/>
      </w:pPr>
      <w:bookmarkStart w:id="2" w:name="_Toc210120140"/>
      <w:r w:rsidRPr="00A748BB">
        <w:t>Langages et framework de développement</w:t>
      </w:r>
      <w:bookmarkEnd w:id="2"/>
    </w:p>
    <w:p w14:paraId="6D6E0B28" w14:textId="3B60E6A6" w:rsidR="0030194A" w:rsidRPr="00A748BB" w:rsidRDefault="0030194A" w:rsidP="00963817">
      <w:pPr>
        <w:pStyle w:val="111Loaten2"/>
        <w:spacing w:line="360" w:lineRule="auto"/>
      </w:pPr>
      <w:bookmarkStart w:id="3" w:name="_Toc210120141"/>
      <w:r w:rsidRPr="00A748BB">
        <w:t>Les langages de programmations utilisées</w:t>
      </w:r>
      <w:bookmarkEnd w:id="3"/>
    </w:p>
    <w:p w14:paraId="58EF1C20" w14:textId="36F19B68" w:rsidR="00D968C5" w:rsidRPr="00A748BB" w:rsidRDefault="0030194A" w:rsidP="00D968C5">
      <w:pPr>
        <w:pStyle w:val="1111Loaten3"/>
        <w:spacing w:line="360" w:lineRule="auto"/>
      </w:pPr>
      <w:r w:rsidRPr="00A748BB">
        <w:t>Langage de balise HyperText Markup Language : HTML</w:t>
      </w:r>
    </w:p>
    <w:p w14:paraId="3650C0A2" w14:textId="77777777" w:rsidR="007F4DCA" w:rsidRPr="00A748BB" w:rsidRDefault="001F3091" w:rsidP="007F4DCA">
      <w:pPr>
        <w:pStyle w:val="1111Loaten3"/>
        <w:numPr>
          <w:ilvl w:val="0"/>
          <w:numId w:val="0"/>
        </w:numPr>
        <w:spacing w:line="360" w:lineRule="auto"/>
        <w:ind w:right="-284" w:firstLine="709"/>
        <w:outlineLvl w:val="9"/>
      </w:pPr>
      <w:r w:rsidRPr="00A748BB">
        <w:t>L’HTML signifie « HyperText Markup Language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 [3.01]</w:t>
      </w:r>
    </w:p>
    <w:p w14:paraId="6F0EB2C9" w14:textId="0DAA3D23" w:rsidR="007F4DCA" w:rsidRPr="00A748BB" w:rsidRDefault="0068315C" w:rsidP="007F4DCA">
      <w:pPr>
        <w:pStyle w:val="1111Loaten3"/>
        <w:numPr>
          <w:ilvl w:val="0"/>
          <w:numId w:val="0"/>
        </w:numPr>
        <w:spacing w:line="360" w:lineRule="auto"/>
        <w:ind w:right="-284" w:firstLine="709"/>
        <w:outlineLvl w:val="9"/>
      </w:pPr>
      <w:proofErr w:type="gramStart"/>
      <w:r w:rsidRPr="00A748BB">
        <w:t>L</w:t>
      </w:r>
      <w:r w:rsidR="00934419" w:rsidRPr="00A748BB">
        <w:t>’</w:t>
      </w:r>
      <w:r w:rsidR="00CF3871">
        <w:t xml:space="preserve"> </w:t>
      </w:r>
      <w:r w:rsidR="00934419" w:rsidRPr="00A748BB">
        <w:t>«</w:t>
      </w:r>
      <w:proofErr w:type="gramEnd"/>
      <w:r w:rsidR="001F3091" w:rsidRPr="00A748BB">
        <w:t> hypertexte » désigne les liens qui relient les pages web entre elles, que ce soit au sein d’un même site web ou entre différents sites web. Les liens sont un aspect fondamental du web. Ce eux qui forment cette « toile », mot traduit par web en anglais. En téléchargeant du contenu sur l’Internet et en les reliant à des pages créées par d’autres personnes. [3.01]</w:t>
      </w:r>
    </w:p>
    <w:p w14:paraId="08F74A07" w14:textId="77777777" w:rsidR="007F4DCA" w:rsidRPr="00A748BB" w:rsidRDefault="001F3091" w:rsidP="007F4DCA">
      <w:pPr>
        <w:pStyle w:val="1111Loaten3"/>
        <w:numPr>
          <w:ilvl w:val="0"/>
          <w:numId w:val="0"/>
        </w:numPr>
        <w:spacing w:line="360" w:lineRule="auto"/>
        <w:ind w:right="-284" w:firstLine="709"/>
        <w:outlineLvl w:val="9"/>
      </w:pPr>
      <w:r w:rsidRPr="00A748BB">
        <w:t>Le HTML a été inventer par Tim Berners-Lee en 1990 alors qu’il travaillait au CERN de Genève. Son objectif principal était de relise des pages entre elles via des liens hypertexte et de rendre les documents lisibles sur tous les ordinateurs indépendamment de leur système d’exploitation. Depuis le HTML a évolué à travers plusieurs versions : HTML en 1991, HTML+, HTML 2, HTML3.2, HTML 4.01 en 1999 et XHTMLen 2000.</w:t>
      </w:r>
    </w:p>
    <w:p w14:paraId="063B5297" w14:textId="37FD3C19" w:rsidR="001A13A0" w:rsidRPr="00A748BB" w:rsidRDefault="001A13A0" w:rsidP="007F4DCA">
      <w:pPr>
        <w:pStyle w:val="1111Loaten3"/>
        <w:numPr>
          <w:ilvl w:val="0"/>
          <w:numId w:val="0"/>
        </w:numPr>
        <w:spacing w:line="360" w:lineRule="auto"/>
        <w:ind w:right="-284" w:firstLine="709"/>
        <w:outlineLvl w:val="9"/>
      </w:pPr>
      <w:r w:rsidRPr="00A748BB">
        <w:t xml:space="preserve">En 2004, le Web Hypertexte Application Technologie working Group (WebWG) a été créé pour relancer le développement du HTML, conduisant à la spécification de HTML 5 en 2007. HTML 5 a été officialiser en aout 2012 et continue de s’améliorer. Cette version met l’accent sur la compatibilité avec les contenus existants et l’adaptation aux besoins des utilisateurs grâce </w:t>
      </w:r>
      <w:r w:rsidR="00D574F0" w:rsidRPr="00A748BB">
        <w:t>à</w:t>
      </w:r>
      <w:r w:rsidRPr="00A748BB">
        <w:t xml:space="preserve"> une approche pragmatique des évolutions technologiques [3.02]</w:t>
      </w:r>
    </w:p>
    <w:p w14:paraId="11C0E740" w14:textId="67A3B1F6" w:rsidR="002C6963" w:rsidRPr="00A748BB" w:rsidRDefault="0030194A" w:rsidP="002C6963">
      <w:pPr>
        <w:pStyle w:val="1111Loaten3"/>
        <w:spacing w:line="360" w:lineRule="auto"/>
      </w:pPr>
      <w:r w:rsidRPr="00A748BB">
        <w:t>Cascading Style Sheet : CSS</w:t>
      </w:r>
    </w:p>
    <w:p w14:paraId="5C0652C4" w14:textId="77777777" w:rsidR="007F4DCA" w:rsidRPr="00A748BB" w:rsidRDefault="002C6963" w:rsidP="000A597C">
      <w:pPr>
        <w:ind w:left="0" w:firstLine="709"/>
      </w:pPr>
      <w:r w:rsidRPr="00A748BB">
        <w:lastRenderedPageBreak/>
        <w:t>Le Cascading Style Sheets ou le CSS, est un langage de feuille de style utilise pour décrire la présentation d’un document écrit en HTML ou XML. Il permet de séparer le contenu HTML de la présentation, en contrôlant l’apparence des éléments, la mise en page, les polices, les couleurs, etc., sur différents supports comme les écrans, le papier ou la voix</w:t>
      </w:r>
    </w:p>
    <w:p w14:paraId="29E8043B" w14:textId="6A8A7062" w:rsidR="002C6963" w:rsidRPr="00A748BB" w:rsidRDefault="002C6963" w:rsidP="000A597C">
      <w:pPr>
        <w:ind w:left="0" w:firstLine="709"/>
      </w:pPr>
      <w:r w:rsidRPr="00A748BB">
        <w:t>CSS est l’un des langages principaux du Web ouvert et a été standardisé par le World Wide Web Consortium (W3C). Auparavant, le développement des différentes parties de la spécification CSS était réaliser de façon synchrone, permettant d’avoir une version pour l’ensemble de la recommandation. Nous avons donc entendu parler de CSS1, CSS2.1, voire CSS3. Toutefois, il n’y aura pas de version CSS4 ou d’autres version globale numérotée de CSS. [3.03]</w:t>
      </w:r>
    </w:p>
    <w:p w14:paraId="5F13315F" w14:textId="65C0E257" w:rsidR="0030194A" w:rsidRPr="00A748BB" w:rsidRDefault="0030194A" w:rsidP="00963817">
      <w:pPr>
        <w:pStyle w:val="1111Loaten3"/>
        <w:spacing w:line="360" w:lineRule="auto"/>
      </w:pPr>
      <w:r w:rsidRPr="00A748BB">
        <w:t>Langage de programmation : JavaScript</w:t>
      </w:r>
    </w:p>
    <w:p w14:paraId="32674201" w14:textId="77777777" w:rsidR="007F4DCA" w:rsidRPr="00A748BB" w:rsidRDefault="002C6963" w:rsidP="007F4DCA">
      <w:pPr>
        <w:pStyle w:val="1111Loaten3"/>
        <w:numPr>
          <w:ilvl w:val="0"/>
          <w:numId w:val="0"/>
        </w:numPr>
        <w:spacing w:line="360" w:lineRule="auto"/>
        <w:ind w:right="-284" w:firstLine="709"/>
        <w:outlineLvl w:val="9"/>
      </w:pPr>
      <w:r w:rsidRPr="00A748BB">
        <w:t>Le JavaScript souvent abréger en « JS » est un langage de script léger, orienté objet, principalement connu comme le langage de script des pages web. Mais il est aussi utilisé dans de nombreux environnements extérieurs aux navigateurs web tels que Node.JS, Apache CouchDB, voire Adobe Acrobat. Le code JavaScript est interprété ou compilé à la volée. C’est un langage à objets utilisant le concept de prototype, disposant d’un typage faible et dynamique qui permet de programmer suivant plusieurs paradigmes de programmation : fonctionnelle, impérative et orienté objet. [3.04]</w:t>
      </w:r>
    </w:p>
    <w:p w14:paraId="5AB09810" w14:textId="77777777" w:rsidR="007F4DCA" w:rsidRPr="00A748BB" w:rsidRDefault="002C6963" w:rsidP="007F4DCA">
      <w:pPr>
        <w:pStyle w:val="1111Loaten3"/>
        <w:numPr>
          <w:ilvl w:val="0"/>
          <w:numId w:val="0"/>
        </w:numPr>
        <w:spacing w:line="360" w:lineRule="auto"/>
        <w:ind w:right="-284" w:firstLine="709"/>
        <w:outlineLvl w:val="9"/>
      </w:pPr>
      <w:r w:rsidRPr="00A748BB">
        <w:t>Le JavaScript est un langage de programmation informatique open source créée en 1995 par Brendan Eich, un programmeur travaillant pour Netscape Communication Corporation. Crées-en seulement 10 jours, le JavaScript est appelé à l’origine « Mocha », mais a ensuite été renommé « LiveScripté » avant de se fixer finalement sur JavaScript, dans une démarche stratégique visant à surfer sur la popularité de Java à l’époque. [3.05]</w:t>
      </w:r>
    </w:p>
    <w:p w14:paraId="48A50E01" w14:textId="69C58C9F" w:rsidR="002C6963" w:rsidRPr="00A748BB" w:rsidRDefault="002C6963" w:rsidP="007F4DCA">
      <w:pPr>
        <w:pStyle w:val="1111Loaten3"/>
        <w:numPr>
          <w:ilvl w:val="0"/>
          <w:numId w:val="0"/>
        </w:numPr>
        <w:spacing w:line="360" w:lineRule="auto"/>
        <w:ind w:right="-284" w:firstLine="709"/>
        <w:outlineLvl w:val="9"/>
      </w:pPr>
      <w:r w:rsidRPr="00A748BB">
        <w:t>Avec HTML et CSS, le JavaScript représente en fait l’un des trois principaux langages de programmation utilisé dans le développement web. [3.05]</w:t>
      </w:r>
    </w:p>
    <w:p w14:paraId="6BD41021" w14:textId="77777777" w:rsidR="00C81774" w:rsidRPr="00A748BB" w:rsidRDefault="00AF67B2">
      <w:pPr>
        <w:pStyle w:val="1111Loaten3"/>
        <w:numPr>
          <w:ilvl w:val="0"/>
          <w:numId w:val="12"/>
        </w:numPr>
        <w:spacing w:line="360" w:lineRule="auto"/>
        <w:ind w:left="357" w:right="-284" w:hanging="357"/>
      </w:pPr>
      <w:r w:rsidRPr="00A748BB">
        <w:t xml:space="preserve">JavaScript moderne </w:t>
      </w:r>
      <w:r w:rsidR="00C81774" w:rsidRPr="00A748BB">
        <w:t>à</w:t>
      </w:r>
      <w:r w:rsidRPr="00A748BB">
        <w:t xml:space="preserve"> partir de 2015</w:t>
      </w:r>
    </w:p>
    <w:p w14:paraId="1F8599A3" w14:textId="7FBF0726" w:rsidR="00C81774" w:rsidRPr="00A748BB" w:rsidRDefault="00C81774" w:rsidP="005735C8">
      <w:pPr>
        <w:pStyle w:val="1111Loaten3"/>
        <w:numPr>
          <w:ilvl w:val="0"/>
          <w:numId w:val="0"/>
        </w:numPr>
        <w:spacing w:line="360" w:lineRule="auto"/>
        <w:ind w:right="-284" w:firstLine="709"/>
        <w:outlineLvl w:val="9"/>
      </w:pPr>
      <w:r w:rsidRPr="00A748BB">
        <w:t>Le JavaScript continue d’évoluer grâce à des mise à jour régulières de la spécifications ECAMScript. Les fonctionnalités introduites dans les version suivantes (ES2016, ES2017, etc…) comprennent async/await, de nouvelles méthodes et une syntaxe améliorée. Ces dernières années, avec le développement de cadres et de bibliothèques puissants pour les développements frontaux et dorsaux, l’écosystème JavaScript s’est considérablement développé. [3.05]</w:t>
      </w:r>
    </w:p>
    <w:p w14:paraId="65F72785" w14:textId="10A02C66" w:rsidR="00AF67B2" w:rsidRPr="00A748BB" w:rsidRDefault="00AF67B2">
      <w:pPr>
        <w:pStyle w:val="1111Loaten3"/>
        <w:numPr>
          <w:ilvl w:val="0"/>
          <w:numId w:val="12"/>
        </w:numPr>
        <w:spacing w:line="360" w:lineRule="auto"/>
        <w:ind w:left="357" w:right="-284" w:hanging="357"/>
      </w:pPr>
      <w:r w:rsidRPr="00A748BB">
        <w:t>L’utilisation de JavaScript de nos jours</w:t>
      </w:r>
    </w:p>
    <w:p w14:paraId="630766A1" w14:textId="1F6F84F3" w:rsidR="00870128" w:rsidRPr="00A748BB" w:rsidRDefault="00870128" w:rsidP="00A01C0D">
      <w:pPr>
        <w:pStyle w:val="1111Loaten3"/>
        <w:numPr>
          <w:ilvl w:val="0"/>
          <w:numId w:val="0"/>
        </w:numPr>
        <w:spacing w:line="360" w:lineRule="auto"/>
        <w:ind w:right="-284" w:firstLine="709"/>
        <w:outlineLvl w:val="9"/>
      </w:pPr>
      <w:r w:rsidRPr="00A748BB">
        <w:lastRenderedPageBreak/>
        <w:t>De nos jours, JavaScript est un langage de programmation d’une impressionnante polyvalence qui peut être déployé dans divers aspects du développement web. Sa flexibilité et son large éventail de cadres le rendent idéal pour les types de développement web suivants [3.05] :</w:t>
      </w:r>
    </w:p>
    <w:p w14:paraId="6FE84A98"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l’interface utilisateur (UI) : dans le cadre du développement web coté client, JavaScript est essentiel pour créer des interfaces utilisateur dynamiques et interactives. Il est utilisé pour manipuler le Document Object Model ou DOM et répondre aux actions de l’utilisateur, afin d’offrir une expérience transparente et attrayante.</w:t>
      </w:r>
    </w:p>
    <w:p w14:paraId="3D82A154"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web coté serveur : avec l’introductions de Node JS, JavaScript peut être utiliser cote serveur, ce qui permet aux développeurs de créer des applications serveur évolutives et performantes. Cela permet d’utiliser un langage unifié pour le développement coté client et cote serveur.</w:t>
      </w:r>
    </w:p>
    <w:p w14:paraId="5773F3F2"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complet : JavaScript est un composant clé des piles MEAN qui signifie MongoDB, Express.JS, Angular.JS, Node.JS et MERN, MongoDB, Express.JS, React.JS, Node.JS, qui sont des choix populaires pour le développement à pile complète. Ces piles permettent aux développeurs d’utiliser JavaScript dans l’ensemble de l’application, de la base de données au frontend.</w:t>
      </w:r>
    </w:p>
    <w:p w14:paraId="1662825A"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d’application mobile : dans des cadres comme React Native et NativeScript, JavaScript est utiliser pour créer des applications mobiles multiplateformes. Cela permet aux développeurs d’écrire du code une seule fois et de le déployer sur les plateformes IOS et Android.</w:t>
      </w:r>
    </w:p>
    <w:p w14:paraId="5C2F7EB3"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Applications à page unique (SPA) : JavaScript est un langage de base pour la construction de SPA, ou une seule page HTML est dynamiquement mise à jour lorsque l’utilisateur interagit avec l’application. Des framework comme Angular.JS, React.JS et Vue.JS simplifient le développement des SPA en fournissant des architectures structurées.</w:t>
      </w:r>
    </w:p>
    <w:p w14:paraId="1CB3C211"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Web et intégration : couramment utilisé pour interagir avec des API externes, JavaScript permet l’intégration de services et de données tiers dans les applications web. Cela est essentiel pour créer des applications riches en fonctionnalité et axées sur les données.</w:t>
      </w:r>
    </w:p>
    <w:p w14:paraId="4A065499" w14:textId="3788F88B"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jeux sur le web : pour créer des jeux sur le web, JavaScript peut être déployé en combinaison avec HTML 5 et CSS3. Des bibliothèques comme Phaser et Three.js facilitent la création de jeux interactifs et visuellement attrayantes directement dans le navigateur.</w:t>
      </w:r>
    </w:p>
    <w:p w14:paraId="53AD2BF7" w14:textId="7D9D6925" w:rsidR="0030194A" w:rsidRPr="00A748BB" w:rsidRDefault="0030194A" w:rsidP="00963817">
      <w:pPr>
        <w:pStyle w:val="111Loaten2"/>
        <w:spacing w:line="360" w:lineRule="auto"/>
      </w:pPr>
      <w:bookmarkStart w:id="4" w:name="_Toc210120142"/>
      <w:r w:rsidRPr="00A748BB">
        <w:t>Les frameworks utilisées</w:t>
      </w:r>
      <w:bookmarkEnd w:id="4"/>
    </w:p>
    <w:p w14:paraId="5FD4395C" w14:textId="6595229F" w:rsidR="0030194A" w:rsidRPr="00A748BB" w:rsidRDefault="0030194A" w:rsidP="00963817">
      <w:pPr>
        <w:pStyle w:val="1111Loaten3"/>
        <w:spacing w:line="360" w:lineRule="auto"/>
      </w:pPr>
      <w:r w:rsidRPr="00A748BB">
        <w:lastRenderedPageBreak/>
        <w:t>Framework Vue JS</w:t>
      </w:r>
    </w:p>
    <w:p w14:paraId="4EC0532E" w14:textId="4D3FAE44" w:rsidR="00964C0F" w:rsidRPr="00A748BB" w:rsidRDefault="00964C0F" w:rsidP="007F4DCA">
      <w:pPr>
        <w:pStyle w:val="1111Loaten3"/>
        <w:numPr>
          <w:ilvl w:val="0"/>
          <w:numId w:val="0"/>
        </w:numPr>
        <w:spacing w:line="360" w:lineRule="auto"/>
        <w:ind w:right="-284" w:firstLine="709"/>
        <w:outlineLvl w:val="9"/>
      </w:pPr>
      <w:r w:rsidRPr="00A748BB">
        <w:t>Le framework Vue.JS est un framework évolutif pour construire des interfaces utilisateur. A la différence des autre framework monolithiques, Vue a été conçu et pense pour pouvoir être adopté de manière incrémentale. Le cœur de la bibliothèque se concentre uniquement sur la partie vue, et il est vraiment simple de l’intégrer avec d’autres bibliothèque ou projets existants. D’un autre côté, Vue est tout à fait capable de faire tourner des applications web mono-pages quand il est couplé avec des outils modernes et des bibliothèques complémentaires. [3.06]</w:t>
      </w:r>
    </w:p>
    <w:p w14:paraId="5A18CA2D" w14:textId="1D8CEF5B" w:rsidR="00964C0F" w:rsidRPr="00A748BB" w:rsidRDefault="00964C0F">
      <w:pPr>
        <w:pStyle w:val="1111Loaten3"/>
        <w:numPr>
          <w:ilvl w:val="0"/>
          <w:numId w:val="14"/>
        </w:numPr>
        <w:spacing w:line="360" w:lineRule="auto"/>
        <w:ind w:left="357" w:right="-284" w:hanging="357"/>
      </w:pPr>
      <w:r w:rsidRPr="00A748BB">
        <w:t>Historique</w:t>
      </w:r>
    </w:p>
    <w:p w14:paraId="11603C9A" w14:textId="08D5F122" w:rsidR="00964C0F" w:rsidRPr="00A748BB" w:rsidRDefault="00964C0F" w:rsidP="00364410">
      <w:pPr>
        <w:pStyle w:val="1111Loaten3"/>
        <w:numPr>
          <w:ilvl w:val="0"/>
          <w:numId w:val="0"/>
        </w:numPr>
        <w:spacing w:line="360" w:lineRule="auto"/>
        <w:ind w:right="-284" w:firstLine="709"/>
        <w:outlineLvl w:val="9"/>
      </w:pPr>
      <w:r w:rsidRPr="00A748BB">
        <w:t>Vue JS a été créé à l’origine par une seule personne, Evann You, ancien ingénieur de Google ayant notamment travaillé avec Angular.JS puis sur le framework Meteor. Après avoir expérimenté une mécanique de réactivité qu’il jugeait plus intéressante que celle d’Angular, il décide de publier ses premiers résultats en juillet 2013. Cinq ans plus tard, Vue.JS est le 3</w:t>
      </w:r>
      <w:r w:rsidRPr="00A748BB">
        <w:rPr>
          <w:vertAlign w:val="superscript"/>
        </w:rPr>
        <w:t>ème</w:t>
      </w:r>
      <w:r w:rsidRPr="00A748BB">
        <w:t xml:space="preserve"> projet sur GitHub en nombre de stars et Evan enchaine les conférences à travers le monde. [3.07]</w:t>
      </w:r>
    </w:p>
    <w:p w14:paraId="6DE49AB0" w14:textId="67ABC0BF" w:rsidR="00964C0F" w:rsidRPr="00A748BB" w:rsidRDefault="00964C0F">
      <w:pPr>
        <w:pStyle w:val="1111Loaten3"/>
        <w:numPr>
          <w:ilvl w:val="0"/>
          <w:numId w:val="14"/>
        </w:numPr>
        <w:spacing w:line="360" w:lineRule="auto"/>
        <w:ind w:left="357" w:right="-284" w:hanging="357"/>
      </w:pPr>
      <w:r w:rsidRPr="00A748BB">
        <w:t>Equipe de développement</w:t>
      </w:r>
    </w:p>
    <w:p w14:paraId="0BBFC70F" w14:textId="090EACC8" w:rsidR="002C2A3A" w:rsidRPr="00A748BB" w:rsidRDefault="002C2A3A" w:rsidP="00364410">
      <w:pPr>
        <w:pStyle w:val="1111Loaten3"/>
        <w:numPr>
          <w:ilvl w:val="0"/>
          <w:numId w:val="0"/>
        </w:numPr>
        <w:spacing w:line="360" w:lineRule="auto"/>
        <w:ind w:right="-284" w:firstLine="709"/>
        <w:outlineLvl w:val="9"/>
      </w:pPr>
      <w:r w:rsidRPr="00A748BB">
        <w:t>Vue JS dispose aujourd’hui d’une équipe internationale d’une trentaine de personnes, constituée de contributeurs bénévoles qui se sont formé avec les années. La décentralisation complétée de l’équipe est à la fois une contrainte et une force qui lui a permis de diffuser le framework beaucoup plus rapidement à plusieurs endroits à la fois. [3.07].</w:t>
      </w:r>
    </w:p>
    <w:p w14:paraId="14431168" w14:textId="45020CBF" w:rsidR="00964C0F" w:rsidRPr="00A748BB" w:rsidRDefault="00964C0F">
      <w:pPr>
        <w:pStyle w:val="1111Loaten3"/>
        <w:numPr>
          <w:ilvl w:val="0"/>
          <w:numId w:val="14"/>
        </w:numPr>
        <w:spacing w:line="360" w:lineRule="auto"/>
        <w:ind w:left="357" w:right="-284" w:hanging="357"/>
      </w:pPr>
      <w:r w:rsidRPr="00A748BB">
        <w:t>Comparaison avec les autres frameworks</w:t>
      </w:r>
    </w:p>
    <w:p w14:paraId="72442C85" w14:textId="39249D4D" w:rsidR="002C2A3A" w:rsidRPr="00A748BB" w:rsidRDefault="002C2A3A" w:rsidP="00E3737C">
      <w:pPr>
        <w:pStyle w:val="1111Loaten3"/>
        <w:numPr>
          <w:ilvl w:val="0"/>
          <w:numId w:val="0"/>
        </w:numPr>
        <w:spacing w:line="360" w:lineRule="auto"/>
        <w:ind w:right="-284" w:firstLine="709"/>
        <w:outlineLvl w:val="9"/>
      </w:pPr>
      <w:r w:rsidRPr="00A748BB">
        <w:t>Tâchons de comparer Vue avec les deux autres framework JS les plus populaires, React et Angular. [3.07].</w:t>
      </w:r>
    </w:p>
    <w:p w14:paraId="4DD9D75D" w14:textId="11B899E6" w:rsidR="002C2A3A" w:rsidRPr="00A748BB" w:rsidRDefault="002C2A3A" w:rsidP="007F4DCA">
      <w:pPr>
        <w:pStyle w:val="1111Loaten3"/>
        <w:numPr>
          <w:ilvl w:val="0"/>
          <w:numId w:val="0"/>
        </w:numPr>
        <w:spacing w:line="360" w:lineRule="auto"/>
        <w:ind w:right="-284"/>
        <w:outlineLvl w:val="9"/>
      </w:pPr>
      <w:r w:rsidRPr="00A748BB">
        <w:t xml:space="preserve">Premièrement, </w:t>
      </w:r>
      <w:r w:rsidR="00D574F0" w:rsidRPr="00A748BB">
        <w:t>les points communs</w:t>
      </w:r>
      <w:r w:rsidRPr="00A748BB">
        <w:t xml:space="preserve"> entre ces 3 frameworks :</w:t>
      </w:r>
    </w:p>
    <w:p w14:paraId="0EA68A59" w14:textId="56AB56BD" w:rsidR="002C2A3A" w:rsidRPr="00A748BB" w:rsidRDefault="002C2A3A">
      <w:pPr>
        <w:pStyle w:val="1111Loaten3"/>
        <w:numPr>
          <w:ilvl w:val="0"/>
          <w:numId w:val="13"/>
        </w:numPr>
        <w:spacing w:line="360" w:lineRule="auto"/>
        <w:ind w:right="-284"/>
        <w:outlineLvl w:val="9"/>
      </w:pPr>
      <w:r w:rsidRPr="00A748BB">
        <w:t>Très populaire</w:t>
      </w:r>
      <w:r w:rsidR="00A11E0C" w:rsidRPr="00A748BB">
        <w:t xml:space="preserve">, utilisés par de </w:t>
      </w:r>
      <w:r w:rsidR="00D574F0" w:rsidRPr="00A748BB">
        <w:t>grosse entreprise</w:t>
      </w:r>
    </w:p>
    <w:p w14:paraId="3EFC4113" w14:textId="7BA25F23" w:rsidR="002C2A3A" w:rsidRPr="00A748BB" w:rsidRDefault="002C2A3A">
      <w:pPr>
        <w:pStyle w:val="1111Loaten3"/>
        <w:numPr>
          <w:ilvl w:val="0"/>
          <w:numId w:val="13"/>
        </w:numPr>
        <w:spacing w:line="360" w:lineRule="auto"/>
        <w:ind w:right="-284"/>
        <w:outlineLvl w:val="9"/>
      </w:pPr>
      <w:r w:rsidRPr="00A748BB">
        <w:t>Mature, stables</w:t>
      </w:r>
      <w:r w:rsidR="00A11E0C" w:rsidRPr="00A748BB">
        <w:t>, support à long terme financé</w:t>
      </w:r>
    </w:p>
    <w:p w14:paraId="76C1676D" w14:textId="6D7D72E2" w:rsidR="00A11E0C" w:rsidRPr="00A748BB" w:rsidRDefault="00A11E0C">
      <w:pPr>
        <w:pStyle w:val="1111Loaten3"/>
        <w:numPr>
          <w:ilvl w:val="0"/>
          <w:numId w:val="13"/>
        </w:numPr>
        <w:spacing w:line="360" w:lineRule="auto"/>
        <w:ind w:right="-284"/>
        <w:outlineLvl w:val="9"/>
      </w:pPr>
      <w:r w:rsidRPr="00A748BB">
        <w:t>Codebase orienté composants</w:t>
      </w:r>
    </w:p>
    <w:p w14:paraId="0E01809B" w14:textId="22BA73BE" w:rsidR="00A11E0C" w:rsidRPr="00A748BB" w:rsidRDefault="00A11E0C">
      <w:pPr>
        <w:pStyle w:val="1111Loaten3"/>
        <w:numPr>
          <w:ilvl w:val="0"/>
          <w:numId w:val="13"/>
        </w:numPr>
        <w:spacing w:line="360" w:lineRule="auto"/>
        <w:ind w:right="-284"/>
        <w:outlineLvl w:val="9"/>
      </w:pPr>
      <w:r w:rsidRPr="00A748BB">
        <w:t>Paradigme principalement déclaratif et non impératif</w:t>
      </w:r>
    </w:p>
    <w:p w14:paraId="4DBA493E" w14:textId="5D34CB58" w:rsidR="00A11E0C" w:rsidRPr="00A748BB" w:rsidRDefault="00A11E0C">
      <w:pPr>
        <w:pStyle w:val="1111Loaten3"/>
        <w:numPr>
          <w:ilvl w:val="0"/>
          <w:numId w:val="13"/>
        </w:numPr>
        <w:spacing w:line="360" w:lineRule="auto"/>
        <w:ind w:right="-284"/>
        <w:outlineLvl w:val="9"/>
      </w:pPr>
      <w:r w:rsidRPr="00A748BB">
        <w:t>Adapté aux stacks modernes avec ES6+/ TypeScript</w:t>
      </w:r>
    </w:p>
    <w:p w14:paraId="6F0A1634" w14:textId="7F45CA9F" w:rsidR="00A11E0C" w:rsidRPr="00A748BB" w:rsidRDefault="00A11E0C">
      <w:pPr>
        <w:pStyle w:val="1111Loaten3"/>
        <w:numPr>
          <w:ilvl w:val="0"/>
          <w:numId w:val="13"/>
        </w:numPr>
        <w:spacing w:line="360" w:lineRule="auto"/>
        <w:ind w:right="-284"/>
        <w:outlineLvl w:val="9"/>
      </w:pPr>
      <w:r w:rsidRPr="00A748BB">
        <w:t>Large écosystème de composants et d’outillage</w:t>
      </w:r>
    </w:p>
    <w:p w14:paraId="615F033F" w14:textId="10F253EA" w:rsidR="00604535" w:rsidRPr="00A748BB" w:rsidRDefault="00604535" w:rsidP="007F4DCA">
      <w:pPr>
        <w:pStyle w:val="1111Loaten3"/>
        <w:numPr>
          <w:ilvl w:val="0"/>
          <w:numId w:val="0"/>
        </w:numPr>
        <w:spacing w:line="360" w:lineRule="auto"/>
        <w:ind w:right="-284"/>
        <w:outlineLvl w:val="9"/>
      </w:pPr>
      <w:r w:rsidRPr="00A748BB">
        <w:lastRenderedPageBreak/>
        <w:t>Deuxièmement, le positionnement : React, Vue et Angular se positionnent dans des catégories différentes et cela s’observe dès les premières lignes d’introduction. React se définit comme une bibliothèque indépendante du reste de la stack technique, Angular se définit comme le framework unique répondant à tous les besoins, desktop comme mobile. Tandis que Vue se positionne entre deux comme un framework progressif, polyvalent et que l’on peut adopter par étapes. Un juste milieu entre une bibliothèque et un framework tout équipé.</w:t>
      </w:r>
    </w:p>
    <w:p w14:paraId="3435D011" w14:textId="4D7BA153" w:rsidR="00604535" w:rsidRPr="00A748BB" w:rsidRDefault="00604535" w:rsidP="007F4DCA">
      <w:pPr>
        <w:pStyle w:val="1111Loaten3"/>
        <w:numPr>
          <w:ilvl w:val="0"/>
          <w:numId w:val="0"/>
        </w:numPr>
        <w:spacing w:line="360" w:lineRule="auto"/>
        <w:ind w:right="-284"/>
        <w:outlineLvl w:val="9"/>
      </w:pPr>
      <w:r w:rsidRPr="00A748BB">
        <w:t xml:space="preserve">Enfin une </w:t>
      </w:r>
      <w:r w:rsidR="00D574F0" w:rsidRPr="00A748BB">
        <w:t>comparaison</w:t>
      </w:r>
      <w:r w:rsidRPr="00A748BB">
        <w:t xml:space="preserve"> de langage, style et stack technique</w:t>
      </w:r>
    </w:p>
    <w:p w14:paraId="467F074B" w14:textId="09E58EDA" w:rsidR="00604535" w:rsidRPr="00A748BB" w:rsidRDefault="00AC4AD8" w:rsidP="00C56122">
      <w:pPr>
        <w:pStyle w:val="Tabilao"/>
        <w:rPr>
          <w:szCs w:val="24"/>
        </w:rPr>
      </w:pPr>
      <w:bookmarkStart w:id="5" w:name="_Toc209780249"/>
      <w:r>
        <w:t>Comparaison entre divers framework</w:t>
      </w:r>
      <w:bookmarkEnd w:id="5"/>
    </w:p>
    <w:tbl>
      <w:tblPr>
        <w:tblStyle w:val="TableGrid"/>
        <w:tblW w:w="9426" w:type="dxa"/>
        <w:tblInd w:w="38" w:type="dxa"/>
        <w:tblLook w:val="04A0" w:firstRow="1" w:lastRow="0" w:firstColumn="1" w:lastColumn="0" w:noHBand="0" w:noVBand="1"/>
      </w:tblPr>
      <w:tblGrid>
        <w:gridCol w:w="1488"/>
        <w:gridCol w:w="2551"/>
        <w:gridCol w:w="2870"/>
        <w:gridCol w:w="2517"/>
      </w:tblGrid>
      <w:tr w:rsidR="00AC4AD8" w14:paraId="032659D9" w14:textId="77777777" w:rsidTr="00DC6F22">
        <w:tc>
          <w:tcPr>
            <w:tcW w:w="1488" w:type="dxa"/>
          </w:tcPr>
          <w:p w14:paraId="44FE9761" w14:textId="77777777" w:rsidR="00AC4AD8" w:rsidRDefault="00AC4AD8" w:rsidP="005A1513">
            <w:pPr>
              <w:spacing w:line="360" w:lineRule="auto"/>
              <w:ind w:left="0" w:firstLine="0"/>
              <w:jc w:val="center"/>
            </w:pPr>
          </w:p>
        </w:tc>
        <w:tc>
          <w:tcPr>
            <w:tcW w:w="2551" w:type="dxa"/>
          </w:tcPr>
          <w:p w14:paraId="76024112" w14:textId="77777777" w:rsidR="00AC4AD8" w:rsidRDefault="00AC4AD8" w:rsidP="005A1513">
            <w:pPr>
              <w:spacing w:line="360" w:lineRule="auto"/>
              <w:ind w:left="0" w:firstLine="0"/>
              <w:jc w:val="center"/>
            </w:pPr>
            <w:r>
              <w:t>React</w:t>
            </w:r>
          </w:p>
        </w:tc>
        <w:tc>
          <w:tcPr>
            <w:tcW w:w="2870" w:type="dxa"/>
          </w:tcPr>
          <w:p w14:paraId="4F8751C4" w14:textId="77777777" w:rsidR="00AC4AD8" w:rsidRDefault="00AC4AD8" w:rsidP="005A1513">
            <w:pPr>
              <w:spacing w:line="360" w:lineRule="auto"/>
              <w:ind w:left="0" w:firstLine="0"/>
              <w:jc w:val="center"/>
            </w:pPr>
            <w:r>
              <w:t>Vue.js</w:t>
            </w:r>
          </w:p>
        </w:tc>
        <w:tc>
          <w:tcPr>
            <w:tcW w:w="2517" w:type="dxa"/>
          </w:tcPr>
          <w:p w14:paraId="15589A5B" w14:textId="77777777" w:rsidR="00AC4AD8" w:rsidRDefault="00AC4AD8" w:rsidP="005A1513">
            <w:pPr>
              <w:spacing w:line="360" w:lineRule="auto"/>
              <w:ind w:left="0" w:firstLine="0"/>
              <w:jc w:val="center"/>
            </w:pPr>
            <w:r>
              <w:t>Angular</w:t>
            </w:r>
          </w:p>
        </w:tc>
      </w:tr>
      <w:tr w:rsidR="00AC4AD8" w14:paraId="7C2D7DB2" w14:textId="77777777" w:rsidTr="00DC6F22">
        <w:tc>
          <w:tcPr>
            <w:tcW w:w="1488" w:type="dxa"/>
          </w:tcPr>
          <w:p w14:paraId="71518390" w14:textId="77777777" w:rsidR="00AC4AD8" w:rsidRDefault="00AC4AD8" w:rsidP="005A1513">
            <w:pPr>
              <w:spacing w:line="360" w:lineRule="auto"/>
              <w:ind w:left="0" w:firstLine="0"/>
              <w:jc w:val="center"/>
            </w:pPr>
            <w:r>
              <w:t>Langage</w:t>
            </w:r>
          </w:p>
        </w:tc>
        <w:tc>
          <w:tcPr>
            <w:tcW w:w="2551" w:type="dxa"/>
          </w:tcPr>
          <w:p w14:paraId="5F31322F" w14:textId="77777777" w:rsidR="00AC4AD8" w:rsidRDefault="00AC4AD8" w:rsidP="005A1513">
            <w:pPr>
              <w:spacing w:line="360" w:lineRule="auto"/>
              <w:ind w:left="0" w:firstLine="0"/>
            </w:pPr>
            <w:r>
              <w:t>JSX, (TypeScript)</w:t>
            </w:r>
          </w:p>
        </w:tc>
        <w:tc>
          <w:tcPr>
            <w:tcW w:w="2870" w:type="dxa"/>
          </w:tcPr>
          <w:p w14:paraId="7D5F2431" w14:textId="77777777" w:rsidR="00AC4AD8" w:rsidRDefault="00AC4AD8" w:rsidP="005A1513">
            <w:pPr>
              <w:spacing w:line="360" w:lineRule="auto"/>
              <w:ind w:left="0" w:firstLine="0"/>
            </w:pPr>
            <w:r>
              <w:t>TypeScript, JSX</w:t>
            </w:r>
          </w:p>
        </w:tc>
        <w:tc>
          <w:tcPr>
            <w:tcW w:w="2517" w:type="dxa"/>
          </w:tcPr>
          <w:p w14:paraId="45FC53F3" w14:textId="77777777" w:rsidR="00AC4AD8" w:rsidRDefault="00AC4AD8" w:rsidP="005A1513">
            <w:pPr>
              <w:spacing w:line="360" w:lineRule="auto"/>
              <w:ind w:left="0" w:firstLine="0"/>
            </w:pPr>
            <w:r>
              <w:t>TypeScript</w:t>
            </w:r>
          </w:p>
        </w:tc>
      </w:tr>
      <w:tr w:rsidR="00AC4AD8" w14:paraId="326602DF" w14:textId="77777777" w:rsidTr="00DC6F22">
        <w:tc>
          <w:tcPr>
            <w:tcW w:w="1488" w:type="dxa"/>
          </w:tcPr>
          <w:p w14:paraId="783C0F7F" w14:textId="77777777" w:rsidR="00AC4AD8" w:rsidRDefault="00AC4AD8" w:rsidP="005A1513">
            <w:pPr>
              <w:spacing w:line="360" w:lineRule="auto"/>
              <w:ind w:left="0" w:firstLine="0"/>
              <w:jc w:val="center"/>
            </w:pPr>
            <w:r>
              <w:t>Gestion d’état</w:t>
            </w:r>
          </w:p>
        </w:tc>
        <w:tc>
          <w:tcPr>
            <w:tcW w:w="2551" w:type="dxa"/>
          </w:tcPr>
          <w:p w14:paraId="332B6277" w14:textId="77777777" w:rsidR="00AC4AD8" w:rsidRDefault="00AC4AD8" w:rsidP="005A1513">
            <w:pPr>
              <w:spacing w:line="360" w:lineRule="auto"/>
              <w:ind w:left="0" w:firstLine="0"/>
            </w:pPr>
            <w:r>
              <w:t>State centraliser non mutable (flux)</w:t>
            </w:r>
          </w:p>
        </w:tc>
        <w:tc>
          <w:tcPr>
            <w:tcW w:w="2870" w:type="dxa"/>
          </w:tcPr>
          <w:p w14:paraId="226D354A" w14:textId="77777777" w:rsidR="00AC4AD8" w:rsidRDefault="00AC4AD8" w:rsidP="005A1513">
            <w:pPr>
              <w:spacing w:line="360" w:lineRule="auto"/>
              <w:ind w:left="0" w:firstLine="0"/>
            </w:pPr>
            <w:r>
              <w:t>State centraliser en option (Vuex), sinon interne et mutable</w:t>
            </w:r>
          </w:p>
        </w:tc>
        <w:tc>
          <w:tcPr>
            <w:tcW w:w="2517" w:type="dxa"/>
          </w:tcPr>
          <w:p w14:paraId="52A22B5A" w14:textId="77777777" w:rsidR="00AC4AD8" w:rsidRDefault="00AC4AD8" w:rsidP="005A1513">
            <w:pPr>
              <w:spacing w:line="360" w:lineRule="auto"/>
              <w:ind w:left="0" w:firstLine="0"/>
            </w:pPr>
            <w:r>
              <w:t>State interne et mutable, pas de state centraliser officiel</w:t>
            </w:r>
          </w:p>
        </w:tc>
      </w:tr>
      <w:tr w:rsidR="00AC4AD8" w14:paraId="6949662E" w14:textId="77777777" w:rsidTr="00DC6F22">
        <w:tc>
          <w:tcPr>
            <w:tcW w:w="1488" w:type="dxa"/>
          </w:tcPr>
          <w:p w14:paraId="0E89036D" w14:textId="77777777" w:rsidR="00AC4AD8" w:rsidRDefault="00AC4AD8" w:rsidP="005A1513">
            <w:pPr>
              <w:spacing w:line="360" w:lineRule="auto"/>
              <w:ind w:left="0" w:firstLine="0"/>
              <w:jc w:val="center"/>
            </w:pPr>
            <w:r>
              <w:t>Gestion de la réactivité</w:t>
            </w:r>
          </w:p>
        </w:tc>
        <w:tc>
          <w:tcPr>
            <w:tcW w:w="2551" w:type="dxa"/>
          </w:tcPr>
          <w:p w14:paraId="39551AFB" w14:textId="77777777" w:rsidR="00AC4AD8" w:rsidRDefault="00AC4AD8" w:rsidP="005A1513">
            <w:pPr>
              <w:spacing w:line="360" w:lineRule="auto"/>
              <w:ind w:left="0" w:firstLine="0"/>
            </w:pPr>
            <w:r>
              <w:t>Manuelle (setState + VDOM diffing)</w:t>
            </w:r>
          </w:p>
        </w:tc>
        <w:tc>
          <w:tcPr>
            <w:tcW w:w="2870" w:type="dxa"/>
          </w:tcPr>
          <w:p w14:paraId="10F8D35F" w14:textId="77777777" w:rsidR="00AC4AD8" w:rsidRDefault="00AC4AD8" w:rsidP="005A1513">
            <w:pPr>
              <w:spacing w:line="360" w:lineRule="auto"/>
              <w:ind w:left="0" w:firstLine="0"/>
            </w:pPr>
            <w:r>
              <w:t>Automatique (observers/Proxies)</w:t>
            </w:r>
          </w:p>
        </w:tc>
        <w:tc>
          <w:tcPr>
            <w:tcW w:w="2517" w:type="dxa"/>
          </w:tcPr>
          <w:p w14:paraId="34D1A23A" w14:textId="77777777" w:rsidR="00AC4AD8" w:rsidRDefault="00AC4AD8" w:rsidP="005A1513">
            <w:pPr>
              <w:spacing w:line="360" w:lineRule="auto"/>
              <w:ind w:left="0" w:firstLine="0"/>
            </w:pPr>
            <w:r>
              <w:t>Automatique (Zones/dirty-checking)</w:t>
            </w:r>
          </w:p>
        </w:tc>
      </w:tr>
      <w:tr w:rsidR="00AC4AD8" w:rsidRPr="004F12E2" w14:paraId="4A91EE1F" w14:textId="77777777" w:rsidTr="00DC6F22">
        <w:tc>
          <w:tcPr>
            <w:tcW w:w="1488" w:type="dxa"/>
          </w:tcPr>
          <w:p w14:paraId="3FE1EE1E" w14:textId="77777777" w:rsidR="00AC4AD8" w:rsidRDefault="00AC4AD8" w:rsidP="005A1513">
            <w:pPr>
              <w:spacing w:line="360" w:lineRule="auto"/>
              <w:ind w:left="0" w:firstLine="0"/>
              <w:jc w:val="center"/>
            </w:pPr>
            <w:r>
              <w:t>Stack</w:t>
            </w:r>
          </w:p>
        </w:tc>
        <w:tc>
          <w:tcPr>
            <w:tcW w:w="2551" w:type="dxa"/>
          </w:tcPr>
          <w:p w14:paraId="5978D4F5" w14:textId="77777777" w:rsidR="00AC4AD8" w:rsidRDefault="00AC4AD8" w:rsidP="005A1513">
            <w:pPr>
              <w:spacing w:line="360" w:lineRule="auto"/>
              <w:ind w:left="0" w:firstLine="0"/>
            </w:pPr>
            <w:r>
              <w:t>Ne se suffit pas à lui-même, à intégrer dans une stack web avec d’autres outils en externe. Ecosystème riche</w:t>
            </w:r>
          </w:p>
        </w:tc>
        <w:tc>
          <w:tcPr>
            <w:tcW w:w="2870" w:type="dxa"/>
          </w:tcPr>
          <w:p w14:paraId="0B8E8F9A" w14:textId="77777777" w:rsidR="00AC4AD8" w:rsidRDefault="00AC4AD8" w:rsidP="005A1513">
            <w:pPr>
              <w:spacing w:line="360" w:lineRule="auto"/>
              <w:ind w:left="0" w:firstLine="0"/>
            </w:pPr>
            <w:r>
              <w:t>Quelques outils officiels maintenus par la team Vue, d’autres à chercher en externe. Promeut des solutions tierces si elles sont appropriées</w:t>
            </w:r>
          </w:p>
        </w:tc>
        <w:tc>
          <w:tcPr>
            <w:tcW w:w="2517" w:type="dxa"/>
          </w:tcPr>
          <w:p w14:paraId="7727BD31" w14:textId="77777777" w:rsidR="00AC4AD8" w:rsidRPr="004F12E2" w:rsidRDefault="00AC4AD8" w:rsidP="005A1513">
            <w:pPr>
              <w:spacing w:line="360" w:lineRule="auto"/>
              <w:ind w:left="0" w:firstLine="0"/>
            </w:pPr>
            <w:r w:rsidRPr="004F12E2">
              <w:t>Framework full stack et auto suffisant, avec options de</w:t>
            </w:r>
            <w:r>
              <w:t xml:space="preserve"> sécurité incluses nativement. Complet mais plus fermé.</w:t>
            </w:r>
          </w:p>
        </w:tc>
      </w:tr>
    </w:tbl>
    <w:p w14:paraId="5E9854E4" w14:textId="77777777" w:rsidR="00604535" w:rsidRPr="00A748BB" w:rsidRDefault="00604535" w:rsidP="00AC4AD8">
      <w:pPr>
        <w:pStyle w:val="1111Loaten3"/>
        <w:numPr>
          <w:ilvl w:val="0"/>
          <w:numId w:val="0"/>
        </w:numPr>
        <w:spacing w:line="360" w:lineRule="auto"/>
        <w:ind w:right="-284"/>
        <w:outlineLvl w:val="9"/>
      </w:pPr>
    </w:p>
    <w:p w14:paraId="4B913817" w14:textId="49E666F5" w:rsidR="00604535" w:rsidRPr="00A748BB" w:rsidRDefault="00604535" w:rsidP="007F4DCA">
      <w:pPr>
        <w:pStyle w:val="1111Loaten3"/>
        <w:numPr>
          <w:ilvl w:val="0"/>
          <w:numId w:val="0"/>
        </w:numPr>
        <w:spacing w:line="360" w:lineRule="auto"/>
        <w:ind w:right="-284"/>
        <w:outlineLvl w:val="9"/>
      </w:pPr>
      <w:r w:rsidRPr="00A748BB">
        <w:t>State : objet de données représentant l’état de l’application ;</w:t>
      </w:r>
    </w:p>
    <w:p w14:paraId="1218A6C1" w14:textId="31D404E0" w:rsidR="00604535" w:rsidRPr="00A748BB" w:rsidRDefault="00604535" w:rsidP="007F4DCA">
      <w:pPr>
        <w:pStyle w:val="1111Loaten3"/>
        <w:numPr>
          <w:ilvl w:val="0"/>
          <w:numId w:val="0"/>
        </w:numPr>
        <w:spacing w:line="360" w:lineRule="auto"/>
        <w:ind w:right="-284"/>
        <w:outlineLvl w:val="9"/>
      </w:pPr>
      <w:r w:rsidRPr="00A748BB">
        <w:t>Interne : propre à chaque composant</w:t>
      </w:r>
    </w:p>
    <w:p w14:paraId="00CBEFBF" w14:textId="2115F557" w:rsidR="008B44BE" w:rsidRPr="00A748BB" w:rsidRDefault="0030194A" w:rsidP="008B44BE">
      <w:pPr>
        <w:pStyle w:val="1111Loaten3"/>
        <w:spacing w:line="360" w:lineRule="auto"/>
      </w:pPr>
      <w:r w:rsidRPr="00A748BB">
        <w:t>Express.JS</w:t>
      </w:r>
    </w:p>
    <w:p w14:paraId="52FBEB64" w14:textId="77777777" w:rsidR="007F4DCA" w:rsidRPr="00A748BB" w:rsidRDefault="008B44BE" w:rsidP="007F4DCA">
      <w:pPr>
        <w:pStyle w:val="1111Loaten3"/>
        <w:numPr>
          <w:ilvl w:val="0"/>
          <w:numId w:val="0"/>
        </w:numPr>
        <w:spacing w:line="360" w:lineRule="auto"/>
        <w:ind w:right="-284" w:firstLine="709"/>
        <w:outlineLvl w:val="9"/>
      </w:pPr>
      <w:r w:rsidRPr="00A748BB">
        <w:t>Express JS, parfois aussi appelé « Express », est un framework backend Node.JS minimaliste, rapide et de type Sinatra qui offre des fonctionnalités et des outils robustes pour développer des applications backend évolutives. Il vous offre le système de routage et des fonctionnalités simplifiées pour étendre le framework en développant des composants et des parties plus puissants en fonctions des cas d’utilisations de notre application. [3.08]</w:t>
      </w:r>
    </w:p>
    <w:p w14:paraId="3AA9B91E" w14:textId="77777777" w:rsidR="007F4DCA" w:rsidRPr="00A748BB" w:rsidRDefault="008B44BE" w:rsidP="007F4DCA">
      <w:pPr>
        <w:pStyle w:val="1111Loaten3"/>
        <w:numPr>
          <w:ilvl w:val="0"/>
          <w:numId w:val="0"/>
        </w:numPr>
        <w:spacing w:line="360" w:lineRule="auto"/>
        <w:ind w:right="-284" w:firstLine="709"/>
        <w:outlineLvl w:val="9"/>
      </w:pPr>
      <w:r w:rsidRPr="00A748BB">
        <w:lastRenderedPageBreak/>
        <w:t>C’est de ce fait le framework standard pour le développement de serveur en Node.JS. L’auteur original, TJ Holowaychuck, le décrit comme étant un serveur inspiré de Sinatra dans le sens qu’il est relativement minimaliste tout en permettant d’étendre ses fonctionnalités via des plugins.</w:t>
      </w:r>
    </w:p>
    <w:p w14:paraId="2007528E" w14:textId="77777777" w:rsidR="007F4DCA" w:rsidRPr="00A748BB" w:rsidRDefault="008B44BE" w:rsidP="007F4DCA">
      <w:pPr>
        <w:pStyle w:val="1111Loaten3"/>
        <w:numPr>
          <w:ilvl w:val="0"/>
          <w:numId w:val="0"/>
        </w:numPr>
        <w:spacing w:line="360" w:lineRule="auto"/>
        <w:ind w:right="-284" w:firstLine="709"/>
        <w:outlineLvl w:val="9"/>
      </w:pPr>
      <w:r w:rsidRPr="00A748BB">
        <w:t>Express fournit un ensemble d’outils pour les applications web, les requêtes et les réponses http, le routage et les intergiciels permettant de créer et de déployer des applications à grande échelle, prêtes pour l’entreprise. Il fournit également un outil d’interface de ligne de commande appelé Node Package Manager ou NPM, où l’on peut s’approvisionner en paquets développés. [3.08]</w:t>
      </w:r>
    </w:p>
    <w:p w14:paraId="2D86FC9A" w14:textId="6389296E" w:rsidR="008B44BE" w:rsidRPr="00A748BB" w:rsidRDefault="008B44BE" w:rsidP="007F4DCA">
      <w:pPr>
        <w:pStyle w:val="1111Loaten3"/>
        <w:numPr>
          <w:ilvl w:val="0"/>
          <w:numId w:val="0"/>
        </w:numPr>
        <w:spacing w:line="360" w:lineRule="auto"/>
        <w:ind w:right="-284" w:firstLine="709"/>
        <w:outlineLvl w:val="9"/>
      </w:pPr>
      <w:r w:rsidRPr="00A748BB">
        <w:t>Notamment utilisé dans un large éventail de choses dans l’écosystème JavaScript/Node.JS, nous pouvons également développer des applications, des points de terminaison API, des systèmes de routage et des frameworks avec lui.</w:t>
      </w:r>
    </w:p>
    <w:p w14:paraId="1D87C49F" w14:textId="15585E8C" w:rsidR="008B44BE" w:rsidRPr="00A748BB" w:rsidRDefault="008B44BE" w:rsidP="007F4DCA">
      <w:pPr>
        <w:pStyle w:val="1111Loaten3"/>
        <w:numPr>
          <w:ilvl w:val="0"/>
          <w:numId w:val="0"/>
        </w:numPr>
        <w:spacing w:line="360" w:lineRule="auto"/>
        <w:ind w:right="-284"/>
        <w:outlineLvl w:val="9"/>
      </w:pPr>
      <w:r w:rsidRPr="00A748BB">
        <w:t>Voici quelques-uns des types d’applications créer avec Express JS :</w:t>
      </w:r>
    </w:p>
    <w:p w14:paraId="1B1694B5" w14:textId="636DD185" w:rsidR="008B44BE" w:rsidRPr="00A748BB" w:rsidRDefault="008B44BE">
      <w:pPr>
        <w:pStyle w:val="1111Loaten3"/>
        <w:numPr>
          <w:ilvl w:val="0"/>
          <w:numId w:val="13"/>
        </w:numPr>
        <w:spacing w:line="360" w:lineRule="auto"/>
        <w:ind w:right="-284"/>
        <w:outlineLvl w:val="9"/>
      </w:pPr>
      <w:r w:rsidRPr="00A748BB">
        <w:t>Applications à page unique</w:t>
      </w:r>
    </w:p>
    <w:p w14:paraId="6A0030DF" w14:textId="72E8702C" w:rsidR="008B44BE" w:rsidRPr="00A748BB" w:rsidRDefault="008B44BE">
      <w:pPr>
        <w:pStyle w:val="1111Loaten3"/>
        <w:numPr>
          <w:ilvl w:val="0"/>
          <w:numId w:val="13"/>
        </w:numPr>
        <w:spacing w:line="360" w:lineRule="auto"/>
        <w:ind w:right="-284"/>
        <w:outlineLvl w:val="9"/>
      </w:pPr>
      <w:r w:rsidRPr="00A748BB">
        <w:t>Outils de collaboration en temps réel</w:t>
      </w:r>
    </w:p>
    <w:p w14:paraId="3E0EBE75" w14:textId="2E39EFD1" w:rsidR="008B44BE" w:rsidRPr="00A748BB" w:rsidRDefault="008B44BE">
      <w:pPr>
        <w:pStyle w:val="1111Loaten3"/>
        <w:numPr>
          <w:ilvl w:val="0"/>
          <w:numId w:val="13"/>
        </w:numPr>
        <w:spacing w:line="360" w:lineRule="auto"/>
        <w:ind w:right="-284"/>
        <w:outlineLvl w:val="9"/>
      </w:pPr>
      <w:r w:rsidRPr="00A748BB">
        <w:t xml:space="preserve">Applications de </w:t>
      </w:r>
      <w:r w:rsidR="00D574F0" w:rsidRPr="00A748BB">
        <w:t>streaming</w:t>
      </w:r>
    </w:p>
    <w:p w14:paraId="05569B97" w14:textId="572A8053" w:rsidR="008B44BE" w:rsidRPr="00A748BB" w:rsidRDefault="008B44BE">
      <w:pPr>
        <w:pStyle w:val="1111Loaten3"/>
        <w:numPr>
          <w:ilvl w:val="0"/>
          <w:numId w:val="13"/>
        </w:numPr>
        <w:spacing w:line="360" w:lineRule="auto"/>
        <w:ind w:right="-284"/>
        <w:outlineLvl w:val="9"/>
      </w:pPr>
      <w:r w:rsidRPr="00A748BB">
        <w:t>Application Fintech</w:t>
      </w:r>
    </w:p>
    <w:p w14:paraId="44F2ACEE" w14:textId="7BD6B219" w:rsidR="0030194A" w:rsidRPr="00A748BB" w:rsidRDefault="0030194A" w:rsidP="00963817">
      <w:pPr>
        <w:pStyle w:val="1111Loaten3"/>
        <w:spacing w:line="360" w:lineRule="auto"/>
      </w:pPr>
      <w:r w:rsidRPr="00A748BB">
        <w:t>Socket.IO</w:t>
      </w:r>
    </w:p>
    <w:p w14:paraId="552A4A62" w14:textId="77777777" w:rsidR="007F4DCA" w:rsidRPr="00A748BB" w:rsidRDefault="0044206F" w:rsidP="007F4DCA">
      <w:pPr>
        <w:pStyle w:val="1111Loaten3"/>
        <w:numPr>
          <w:ilvl w:val="0"/>
          <w:numId w:val="0"/>
        </w:numPr>
        <w:spacing w:line="360" w:lineRule="auto"/>
        <w:ind w:right="-284" w:firstLine="709"/>
        <w:outlineLvl w:val="9"/>
      </w:pPr>
      <w:r w:rsidRPr="00A748BB">
        <w:t>Le Socket.IO est une bibliothèque JavaScript open source qui fournit une solution pour la communication en temps réel entre un client et un serveur dans les applications web modernes. Créée par Guillermo Rauch en 2010, elle est développée en continu par une communauté de contributeurs.</w:t>
      </w:r>
    </w:p>
    <w:p w14:paraId="30A943B4" w14:textId="6897177F" w:rsidR="007F4DCA" w:rsidRPr="00A748BB" w:rsidRDefault="0044206F" w:rsidP="007F4DCA">
      <w:pPr>
        <w:pStyle w:val="1111Loaten3"/>
        <w:numPr>
          <w:ilvl w:val="0"/>
          <w:numId w:val="0"/>
        </w:numPr>
        <w:spacing w:line="360" w:lineRule="auto"/>
        <w:ind w:right="-284" w:firstLine="709"/>
        <w:outlineLvl w:val="9"/>
      </w:pPr>
      <w:r w:rsidRPr="00A748BB">
        <w:t>Couramment utilisée dans les applications web qui nécessitent une communication en temps réel, telles que les applications de messagerie instantanée, les jeux en ligne et les tableaux de bord en temps réel. Socket.IO fonctionne avec des technologies web telles que Node.JS et les WebSockets pour offrir une communication bidirectionnelle efficace entre un client et un serveur.</w:t>
      </w:r>
    </w:p>
    <w:p w14:paraId="3CA576F0" w14:textId="0A3865E2" w:rsidR="0044206F" w:rsidRPr="00A748BB" w:rsidRDefault="0044206F" w:rsidP="007F4DCA">
      <w:pPr>
        <w:pStyle w:val="1111Loaten3"/>
        <w:numPr>
          <w:ilvl w:val="0"/>
          <w:numId w:val="0"/>
        </w:numPr>
        <w:spacing w:line="360" w:lineRule="auto"/>
        <w:ind w:right="-284" w:firstLine="709"/>
        <w:outlineLvl w:val="9"/>
      </w:pPr>
      <w:r w:rsidRPr="00A748BB">
        <w:t>Contrairement au WebSockets, Socket.IO n’est pas une spécification officielle, elle a donc sa propre API. Toutefois, elle prend en charge les WebSockets et d’autres protocoles de communication en temps réel tels que Server-Sent Event ou SSE et Long Polling, selon la disponibilité du navigateur et du serveur. [3.09]</w:t>
      </w:r>
    </w:p>
    <w:p w14:paraId="40796615" w14:textId="272D0FDA" w:rsidR="0044206F" w:rsidRPr="00A748BB" w:rsidRDefault="0044206F" w:rsidP="007F4DCA">
      <w:pPr>
        <w:pStyle w:val="1111Loaten3"/>
        <w:numPr>
          <w:ilvl w:val="0"/>
          <w:numId w:val="0"/>
        </w:numPr>
        <w:spacing w:line="360" w:lineRule="auto"/>
        <w:ind w:right="-284"/>
        <w:outlineLvl w:val="9"/>
      </w:pPr>
      <w:r w:rsidRPr="00A748BB">
        <w:t xml:space="preserve">Le Socket.IO offre </w:t>
      </w:r>
      <w:r w:rsidR="00D574F0" w:rsidRPr="00A748BB">
        <w:t>plusieurs avantages</w:t>
      </w:r>
      <w:r w:rsidRPr="00A748BB">
        <w:t xml:space="preserve"> par rapport au WebSockets :</w:t>
      </w:r>
    </w:p>
    <w:p w14:paraId="4066C032" w14:textId="767616FC" w:rsidR="0044206F" w:rsidRPr="00A748BB" w:rsidRDefault="0044206F">
      <w:pPr>
        <w:pStyle w:val="1111Loaten3"/>
        <w:numPr>
          <w:ilvl w:val="0"/>
          <w:numId w:val="13"/>
        </w:numPr>
        <w:spacing w:line="360" w:lineRule="auto"/>
        <w:ind w:right="-284"/>
        <w:outlineLvl w:val="9"/>
      </w:pPr>
      <w:r w:rsidRPr="00A748BB">
        <w:t>Socket.IO diffuse un message à tous les clients connectés.</w:t>
      </w:r>
    </w:p>
    <w:p w14:paraId="1E906AF3" w14:textId="3A0F131C" w:rsidR="0044206F" w:rsidRPr="00A748BB" w:rsidRDefault="0044206F">
      <w:pPr>
        <w:pStyle w:val="1111Loaten3"/>
        <w:numPr>
          <w:ilvl w:val="0"/>
          <w:numId w:val="13"/>
        </w:numPr>
        <w:spacing w:line="360" w:lineRule="auto"/>
        <w:ind w:right="-284"/>
        <w:outlineLvl w:val="9"/>
      </w:pPr>
      <w:r w:rsidRPr="00A748BB">
        <w:lastRenderedPageBreak/>
        <w:t>Les proxys et les répartiteurs de charge rendent la mise en œuvre et l’échelle des WebSockets difficiles. Socket.IO prend en charge ces technologies en standard.</w:t>
      </w:r>
    </w:p>
    <w:p w14:paraId="5D4DBB77" w14:textId="2D9C9B4B" w:rsidR="0044206F" w:rsidRPr="00A748BB" w:rsidRDefault="00D574F0">
      <w:pPr>
        <w:pStyle w:val="1111Loaten3"/>
        <w:numPr>
          <w:ilvl w:val="0"/>
          <w:numId w:val="13"/>
        </w:numPr>
        <w:spacing w:line="360" w:lineRule="auto"/>
        <w:ind w:right="-284"/>
        <w:outlineLvl w:val="9"/>
      </w:pPr>
      <w:r w:rsidRPr="00A748BB">
        <w:t>Comme</w:t>
      </w:r>
      <w:r w:rsidR="0044206F" w:rsidRPr="00A748BB">
        <w:t xml:space="preserve"> mentionné </w:t>
      </w:r>
      <w:r w:rsidRPr="00A748BB">
        <w:t>précédemment</w:t>
      </w:r>
      <w:r w:rsidR="0044206F" w:rsidRPr="00A748BB">
        <w:t>, Socket.IO peut passer à d’autre technologie que WebSockets lorsque le client ne le prend pas en charge</w:t>
      </w:r>
    </w:p>
    <w:p w14:paraId="5337A026" w14:textId="4BCAD89B" w:rsidR="0044206F" w:rsidRPr="00A748BB" w:rsidRDefault="0044206F">
      <w:pPr>
        <w:pStyle w:val="1111Loaten3"/>
        <w:numPr>
          <w:ilvl w:val="0"/>
          <w:numId w:val="13"/>
        </w:numPr>
        <w:spacing w:line="360" w:lineRule="auto"/>
        <w:ind w:right="-284"/>
        <w:outlineLvl w:val="9"/>
      </w:pPr>
      <w:r w:rsidRPr="00A748BB">
        <w:t xml:space="preserve">Lors des </w:t>
      </w:r>
      <w:r w:rsidR="00D574F0" w:rsidRPr="00A748BB">
        <w:t>interruptions</w:t>
      </w:r>
      <w:r w:rsidRPr="00A748BB">
        <w:t xml:space="preserve"> de connexion, WebSockets ne se reconnectera pas automatiquement tandis que Socket.IO le fait grâce à un mécanisme de ping/pong, qui vérifie périodiquement l’état de la connexion.</w:t>
      </w:r>
    </w:p>
    <w:p w14:paraId="4C2BDBE3" w14:textId="665BB13C" w:rsidR="0030194A" w:rsidRPr="00A748BB" w:rsidRDefault="0030194A" w:rsidP="00963817">
      <w:pPr>
        <w:pStyle w:val="1111Loaten3"/>
        <w:spacing w:line="360" w:lineRule="auto"/>
      </w:pPr>
      <w:r w:rsidRPr="00A748BB">
        <w:t>Tailwind CSS</w:t>
      </w:r>
    </w:p>
    <w:p w14:paraId="4BACB314" w14:textId="77777777" w:rsidR="007F4DCA" w:rsidRPr="00A748BB" w:rsidRDefault="0044206F" w:rsidP="007F4DCA">
      <w:pPr>
        <w:pStyle w:val="1111Loaten3"/>
        <w:numPr>
          <w:ilvl w:val="0"/>
          <w:numId w:val="0"/>
        </w:numPr>
        <w:spacing w:line="360" w:lineRule="auto"/>
        <w:ind w:right="-284" w:firstLine="709"/>
        <w:outlineLvl w:val="9"/>
      </w:pPr>
      <w:r w:rsidRPr="00A748BB">
        <w:t>Tailwind CSS est un framework utility-First CSS avec des classes prédéfinis que nous pouvons utiliser pour construire et concevoir des pages web directement dans votre balisage. Il nous permet d’écrire du CSS dans notre HTML sous la forme de classes prédéfinies. [3.10]</w:t>
      </w:r>
    </w:p>
    <w:p w14:paraId="4C825FB7" w14:textId="618F25DE" w:rsidR="0044206F" w:rsidRPr="00A748BB" w:rsidRDefault="0044206F" w:rsidP="007F4DCA">
      <w:pPr>
        <w:pStyle w:val="1111Loaten3"/>
        <w:numPr>
          <w:ilvl w:val="0"/>
          <w:numId w:val="0"/>
        </w:numPr>
        <w:spacing w:line="360" w:lineRule="auto"/>
        <w:ind w:right="-284" w:firstLine="709"/>
        <w:outlineLvl w:val="9"/>
      </w:pPr>
      <w:r w:rsidRPr="00A748BB">
        <w:t>Créer en 2017 par Adam Wathan, un homme passionné par le développement web et est à l’origine de nombreux projet tels que Laravel Valet, Jigsaw et bien sûr Tailwind CSS. C’est en travaillant sur un projet nommé KiteTail que lui vient l’idée de créer le framework Tailwind CSS. Avec ce framework, il est possible de créer un design d’interface au sein même du fichier HTML. Cette façon de programmer n’interfère pas avec les pratiques recommandées par le W3C comme celle de séparer le HTML des feuilles de styles CSS. Pour utiliser Tailwind, il faut prendre les classes CSS prédéfinies par le framework en les appelant dans un fichier HTML comme ceci : [3.11]</w:t>
      </w:r>
    </w:p>
    <w:p w14:paraId="6526CE7C" w14:textId="523A858E" w:rsidR="003514A7" w:rsidRPr="00A748BB" w:rsidRDefault="00B1652D" w:rsidP="00963817">
      <w:pPr>
        <w:pStyle w:val="11Loaten1"/>
        <w:spacing w:line="360" w:lineRule="auto"/>
      </w:pPr>
      <w:bookmarkStart w:id="6" w:name="_Toc210120143"/>
      <w:r w:rsidRPr="00A748BB">
        <w:t>Logiciels de développement</w:t>
      </w:r>
      <w:bookmarkEnd w:id="6"/>
    </w:p>
    <w:p w14:paraId="6C2596F7" w14:textId="0E8F5C4A" w:rsidR="0036447D" w:rsidRPr="00A748BB" w:rsidRDefault="0036447D" w:rsidP="00963817">
      <w:pPr>
        <w:pStyle w:val="111Loaten2"/>
        <w:spacing w:line="360" w:lineRule="auto"/>
      </w:pPr>
      <w:bookmarkStart w:id="7" w:name="_Toc210120144"/>
      <w:r w:rsidRPr="00A748BB">
        <w:t>Editeur de code Visual Studio Code</w:t>
      </w:r>
      <w:bookmarkEnd w:id="7"/>
    </w:p>
    <w:p w14:paraId="70AF4F4A" w14:textId="77777777" w:rsidR="007F4DCA"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Visual Studio Code est un éditeur de code source léger, mais puissant, qui s’exécute sur notre bureau et est disponible pour Windows, MacOs et Linux. Il est livré avec la prise en charge intégrée pour JavaScript, TypeScript et Node.JS et dispose d’un riche écosystème d’extensions pour d’autres langages et environnements d’exécution tels que C++, C#, Java, Python, PHP, Go, .Net [3.12].</w:t>
      </w:r>
    </w:p>
    <w:p w14:paraId="244D9A01" w14:textId="7011A9E3" w:rsidR="0044206F"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Il offre de nombreuses fonctionnalités à l’utilisateur comme la coloration syntaxique, l’auto-complétions, la mise en évidence des erreurs, la navigation de code, le débogage, la gestion de versions, l’intégration avec Git. Grâce à l’aide d’une grande variété d’extensions développées par la communauté, l’éditeur permet aux développeurs de personnaliser ce dernier selon leurs besoins.</w:t>
      </w:r>
    </w:p>
    <w:p w14:paraId="66C59B9B" w14:textId="2761CF9A" w:rsidR="0036447D" w:rsidRPr="00A748BB" w:rsidRDefault="0036447D" w:rsidP="00963817">
      <w:pPr>
        <w:pStyle w:val="111Loaten2"/>
        <w:spacing w:line="360" w:lineRule="auto"/>
      </w:pPr>
      <w:bookmarkStart w:id="8" w:name="_Toc210120145"/>
      <w:r w:rsidRPr="00A748BB">
        <w:t>Visual Paradigm</w:t>
      </w:r>
      <w:bookmarkEnd w:id="8"/>
    </w:p>
    <w:p w14:paraId="4E9DF1FC" w14:textId="396992ED" w:rsidR="006A6E99" w:rsidRPr="00A748BB" w:rsidRDefault="006A6E99" w:rsidP="007F4DCA">
      <w:pPr>
        <w:pStyle w:val="111Loaten2"/>
        <w:numPr>
          <w:ilvl w:val="0"/>
          <w:numId w:val="0"/>
        </w:numPr>
        <w:spacing w:line="360" w:lineRule="auto"/>
        <w:ind w:right="-284" w:firstLine="709"/>
        <w:outlineLvl w:val="9"/>
        <w:rPr>
          <w:b w:val="0"/>
          <w:bCs/>
          <w:i w:val="0"/>
          <w:iCs/>
        </w:rPr>
      </w:pPr>
      <w:r w:rsidRPr="00A748BB">
        <w:rPr>
          <w:b w:val="0"/>
          <w:bCs/>
          <w:i w:val="0"/>
          <w:iCs/>
        </w:rPr>
        <w:lastRenderedPageBreak/>
        <w:t>Visual Paradigm est un outil complet qui intègre de nombreuses fonctionnalités et modules essentiels pour la modélisation et le développement de logiciels. Voici quelques-unes des principales caractéristiques [3.13] :</w:t>
      </w:r>
    </w:p>
    <w:p w14:paraId="12B99D67"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UML : Visual paradigm prend en charge tous les diagrammes UML standard, y compris les diagrammes de cas d’utilisation, de classes, de séquence, d’activité et d’état.</w:t>
      </w:r>
    </w:p>
    <w:p w14:paraId="75D826F2"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de processus métier : Grace à la notation BPMN, nous pouvons modéliser, documenter et optimiser des processus métier</w:t>
      </w:r>
    </w:p>
    <w:p w14:paraId="005B0A67"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Conception de base de données : Créer des modèles de donnée conceptuels logiques et physiques à l’aide de diagrammes entité-relation ou ERD.</w:t>
      </w:r>
    </w:p>
    <w:p w14:paraId="3FAAC7E4"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Architecture d’entreprise : utiliser ArchiMate pour modéliser et documenter l’architecture d’entreprise, y compris les aspects métier, applicatifs et technologiques</w:t>
      </w:r>
    </w:p>
    <w:p w14:paraId="15C351B2"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Gestion des exigences : capturer, organiser et gérer les exigences de nos projets de manière centralisée.</w:t>
      </w:r>
    </w:p>
    <w:p w14:paraId="40F77FC4"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Génération de code : générer automatiquement du code source à partir de nos modèles UML, économisant ainsi du temps et des efforts.</w:t>
      </w:r>
    </w:p>
    <w:p w14:paraId="52E412FF" w14:textId="79E28A33"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agile : panifier et suivit de nos sprints, créez des backlog de produits et de sprints, et gérer les taches de manière efficace.</w:t>
      </w:r>
    </w:p>
    <w:p w14:paraId="2F964525" w14:textId="3FCCE95D" w:rsidR="00275E51" w:rsidRPr="00A748BB" w:rsidRDefault="00275E51" w:rsidP="00275E51">
      <w:r w:rsidRPr="00A748BB">
        <w:t xml:space="preserve">Visual paradigm se distingue par sa capacité à s’intégrer </w:t>
      </w:r>
      <w:r w:rsidR="00D574F0" w:rsidRPr="00A748BB">
        <w:t>à</w:t>
      </w:r>
      <w:r w:rsidRPr="00A748BB">
        <w:t xml:space="preserve"> d’autres outils et plateformes populaires, tels que Git, Jira, Confluence et Microsoft Office. Cette interopérabilité facilite la collaboration au sein des équipes et améliore l’efficacité globale du processus de développement [3.13].</w:t>
      </w:r>
    </w:p>
    <w:p w14:paraId="5C8F0D03" w14:textId="70799567" w:rsidR="0036447D" w:rsidRPr="00A748BB" w:rsidRDefault="0036447D" w:rsidP="00963817">
      <w:pPr>
        <w:pStyle w:val="111Loaten2"/>
        <w:spacing w:line="360" w:lineRule="auto"/>
      </w:pPr>
      <w:bookmarkStart w:id="9" w:name="_Toc210120146"/>
      <w:r w:rsidRPr="00A748BB">
        <w:t>Plateforme GitHub</w:t>
      </w:r>
      <w:bookmarkEnd w:id="9"/>
    </w:p>
    <w:p w14:paraId="4C8C89AE" w14:textId="02D79262" w:rsidR="00A029B6" w:rsidRPr="00A748BB" w:rsidRDefault="00A029B6" w:rsidP="0098003E">
      <w:pPr>
        <w:ind w:left="0" w:firstLine="709"/>
      </w:pPr>
      <w:r w:rsidRPr="00A748BB">
        <w:t>GitHub</w:t>
      </w:r>
      <w:r w:rsidRPr="00A748BB">
        <w:rPr>
          <w:b/>
          <w:bCs/>
          <w:i/>
          <w:iCs/>
        </w:rPr>
        <w:t xml:space="preserve"> </w:t>
      </w:r>
      <w:r w:rsidRPr="00A748BB">
        <w:t>est un plateforme web et un service de cloud qui aide les développeurs à stocker et à gérer leur code, ainsi qu’à suivre et contrôler les modifications qui lui sont apportée. Créer en 2008 par Tom Preston-Werner, Chris Wanstrath et PJ Hyett. Preston-Werner a expliqué que l’idée de créer GitHub était venue de l’utilisation de Git. A l’époque, il n’y avait pas de plateforme en ligne permettant de stocker et de partager du code avec d’autre développeurs. [3.15]</w:t>
      </w:r>
    </w:p>
    <w:p w14:paraId="105293C8" w14:textId="1D3E4FC7" w:rsidR="008F3A7E" w:rsidRPr="00A748BB" w:rsidRDefault="008F3A7E" w:rsidP="0059322C">
      <w:pPr>
        <w:pStyle w:val="111Loaten2"/>
        <w:numPr>
          <w:ilvl w:val="0"/>
          <w:numId w:val="0"/>
        </w:numPr>
        <w:spacing w:line="360" w:lineRule="auto"/>
        <w:ind w:right="-284"/>
        <w:outlineLvl w:val="9"/>
        <w:rPr>
          <w:b w:val="0"/>
          <w:bCs/>
          <w:i w:val="0"/>
          <w:iCs/>
        </w:rPr>
      </w:pPr>
      <w:r w:rsidRPr="00A748BB">
        <w:rPr>
          <w:b w:val="0"/>
          <w:bCs/>
          <w:i w:val="0"/>
          <w:iCs/>
        </w:rPr>
        <w:t>GitHub se base sur deux principes :</w:t>
      </w:r>
      <w:r w:rsidR="00420C0E" w:rsidRPr="00A748BB">
        <w:rPr>
          <w:b w:val="0"/>
          <w:bCs/>
          <w:i w:val="0"/>
          <w:iCs/>
        </w:rPr>
        <w:t xml:space="preserve"> </w:t>
      </w:r>
      <w:r w:rsidRPr="00A748BB">
        <w:rPr>
          <w:b w:val="0"/>
          <w:bCs/>
          <w:i w:val="0"/>
          <w:iCs/>
        </w:rPr>
        <w:t>[3.14]</w:t>
      </w:r>
    </w:p>
    <w:p w14:paraId="1FD2CADA" w14:textId="77777777" w:rsidR="008F3A7E" w:rsidRPr="00A748BB" w:rsidRDefault="008F3A7E">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 xml:space="preserve">Contrôle de version : le contrôle de version aide les développeurs à suivre et à gérer les modifications apportées au code d’un projet logiciel. Au fur et à mesure qu’un projet prend de l’ampleur, le contrôle de version devient essentiel. </w:t>
      </w:r>
    </w:p>
    <w:p w14:paraId="5AD300B4" w14:textId="14B92147" w:rsidR="008F3A7E" w:rsidRPr="00A748BB" w:rsidRDefault="008F3A7E">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 xml:space="preserve">Git :  c’est un système de contrôle de version open-source spécifique crée par Linus Torvalds en 2005. Concrètement, git est un système de contrôle de version distribué, ce qui signifie que l’ensemble de la base du code et de l’historique est disponible sur l’ordinateur de chaque développeur. Ce qui permet des branchements et une fusion facile. </w:t>
      </w:r>
    </w:p>
    <w:p w14:paraId="66E07E2B" w14:textId="6F899BEF" w:rsidR="0036447D" w:rsidRPr="00A748BB" w:rsidRDefault="0036447D" w:rsidP="00963817">
      <w:pPr>
        <w:pStyle w:val="111Loaten2"/>
        <w:spacing w:line="360" w:lineRule="auto"/>
      </w:pPr>
      <w:bookmarkStart w:id="10" w:name="_Toc210120147"/>
      <w:r w:rsidRPr="00A748BB">
        <w:t>Plateforme Node.JS</w:t>
      </w:r>
      <w:bookmarkEnd w:id="10"/>
    </w:p>
    <w:p w14:paraId="1ECFE663" w14:textId="77777777" w:rsidR="0059322C" w:rsidRPr="00A748BB" w:rsidRDefault="00420C0E" w:rsidP="0059322C">
      <w:pPr>
        <w:pStyle w:val="111Loaten2"/>
        <w:numPr>
          <w:ilvl w:val="0"/>
          <w:numId w:val="0"/>
        </w:numPr>
        <w:spacing w:line="360" w:lineRule="auto"/>
        <w:ind w:right="-284" w:firstLine="709"/>
        <w:outlineLvl w:val="9"/>
        <w:rPr>
          <w:b w:val="0"/>
          <w:bCs/>
          <w:i w:val="0"/>
          <w:iCs/>
        </w:rPr>
      </w:pPr>
      <w:r w:rsidRPr="00A748BB">
        <w:rPr>
          <w:b w:val="0"/>
          <w:bCs/>
          <w:i w:val="0"/>
          <w:iCs/>
        </w:rPr>
        <w:t>Node JS est une plateforme de développement JavaScript. Ce n’est pas un serveur, ce n’est pas un framework, c’est juste le langage JavaScript avec des bibliothèques permettant de réaliser des actions comme écrire sur la sortie standard, ouvrir/fermer des connections réseau ou encore créer un fichier. [3.16]</w:t>
      </w:r>
    </w:p>
    <w:p w14:paraId="79207A20" w14:textId="43BF5941" w:rsidR="003573AE" w:rsidRPr="00A748BB" w:rsidRDefault="003573AE" w:rsidP="0059322C">
      <w:pPr>
        <w:pStyle w:val="111Loaten2"/>
        <w:numPr>
          <w:ilvl w:val="0"/>
          <w:numId w:val="0"/>
        </w:numPr>
        <w:spacing w:line="360" w:lineRule="auto"/>
        <w:ind w:right="-284" w:firstLine="709"/>
        <w:outlineLvl w:val="9"/>
        <w:rPr>
          <w:b w:val="0"/>
          <w:bCs/>
          <w:i w:val="0"/>
          <w:iCs/>
        </w:rPr>
      </w:pPr>
      <w:r w:rsidRPr="00A748BB">
        <w:rPr>
          <w:b w:val="0"/>
          <w:bCs/>
          <w:i w:val="0"/>
          <w:iCs/>
        </w:rPr>
        <w:t>On peut souvent le confondre avec un serveur car c’est son origine : Node.JS a été créé par Ryan Dahl dans le but de pouvoir créer des applications temps réel ou le serveur est capable de pousser de l’information au client. C’est dans ce but qu’il utilise la bibliothèque libuv pour réaliser son modèle d’entrer sortie non bloquante. [3.16]</w:t>
      </w:r>
    </w:p>
    <w:p w14:paraId="63A01701" w14:textId="4A4E2A2C" w:rsidR="001F370D" w:rsidRPr="00A748BB" w:rsidRDefault="001F370D" w:rsidP="0059322C">
      <w:pPr>
        <w:pStyle w:val="111Loaten2"/>
        <w:numPr>
          <w:ilvl w:val="0"/>
          <w:numId w:val="0"/>
        </w:numPr>
        <w:spacing w:line="360" w:lineRule="auto"/>
        <w:ind w:right="-284"/>
        <w:outlineLvl w:val="9"/>
        <w:rPr>
          <w:b w:val="0"/>
          <w:bCs/>
          <w:i w:val="0"/>
          <w:iCs/>
        </w:rPr>
      </w:pPr>
      <w:r w:rsidRPr="00A748BB">
        <w:rPr>
          <w:b w:val="0"/>
          <w:bCs/>
          <w:i w:val="0"/>
          <w:iCs/>
        </w:rPr>
        <w:t>Node.JS présente de nombreux intérêts :</w:t>
      </w:r>
    </w:p>
    <w:p w14:paraId="053E10E6"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Logiciel libre sous la licence MIT</w:t>
      </w:r>
    </w:p>
    <w:p w14:paraId="391AFFD4"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Performance du moteur V8</w:t>
      </w:r>
    </w:p>
    <w:p w14:paraId="5BD52B4D"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Modèle non bloquant</w:t>
      </w:r>
    </w:p>
    <w:p w14:paraId="1BEB0729"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Communauté très active</w:t>
      </w:r>
    </w:p>
    <w:p w14:paraId="374F43B9" w14:textId="254022F5"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Système de paquet intégrer : NPM</w:t>
      </w:r>
    </w:p>
    <w:p w14:paraId="4F8F8DB6" w14:textId="184A0361" w:rsidR="001F370D" w:rsidRPr="00A748BB" w:rsidRDefault="001F370D" w:rsidP="00C820FE">
      <w:pPr>
        <w:ind w:left="0" w:firstLine="0"/>
      </w:pPr>
      <w:r w:rsidRPr="00A748BB">
        <w:t>Grâce à une vaste liste de fonctionnalités, Node.JS a connu une croissance rapide au cours de ces dernière année : [3.17]</w:t>
      </w:r>
    </w:p>
    <w:p w14:paraId="31F8912A"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Facile : Easy-Node.JS est assez facile à prendre en main. C’est un choix incontournable pour les débutants en développement web.</w:t>
      </w:r>
    </w:p>
    <w:p w14:paraId="27E5D578"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Evolutif : il offre une grande évolutivité aux applications. Comme Node.JS est un single-thread, il est capable de gérer un grand nombre de connexions simultanées avec un débit élevé.</w:t>
      </w:r>
    </w:p>
    <w:p w14:paraId="373B34EF"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Vitesse : l’exécution non bloquante des threads rend Node.JS encore plus rapide et plus efficace</w:t>
      </w:r>
    </w:p>
    <w:p w14:paraId="756A9494"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Paquets : un vaste ensemble de paquets Node.JS open source est disponible et peut simplifier notre travail</w:t>
      </w:r>
    </w:p>
    <w:p w14:paraId="14D2F737"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Backend solide : Node.JS est écrit en C et C++, ce qui le rend rapide et ajoute des fonctionnalités comme le support réseau.</w:t>
      </w:r>
    </w:p>
    <w:p w14:paraId="7C62BFC9"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Multi-plateforme : la prise en charge multi-plateforme nous permet de créer des sites web SaaS, des applications de bureau et même des applications mobiles, le tout en utilisant Node.JS</w:t>
      </w:r>
    </w:p>
    <w:p w14:paraId="054F751B" w14:textId="4DBA6B12"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Maintenable : Node.JS est un choix facile pour les développeurs, car le frontend et le backend peuvent être gères avec JavaScript comme un seul langage.</w:t>
      </w:r>
    </w:p>
    <w:p w14:paraId="08F64D8E" w14:textId="5CB70E1A" w:rsidR="0036447D" w:rsidRPr="00A748BB" w:rsidRDefault="00D11A56" w:rsidP="00963817">
      <w:pPr>
        <w:pStyle w:val="111Loaten2"/>
        <w:spacing w:line="360" w:lineRule="auto"/>
      </w:pPr>
      <w:bookmarkStart w:id="11" w:name="_Toc210120148"/>
      <w:r w:rsidRPr="00A748BB">
        <w:t>Logiciel</w:t>
      </w:r>
      <w:r w:rsidR="0036447D" w:rsidRPr="00A748BB">
        <w:t xml:space="preserve"> X(cross) Apache MariaDB Perl </w:t>
      </w:r>
      <w:r w:rsidR="00934419" w:rsidRPr="00A748BB">
        <w:t>PHP :</w:t>
      </w:r>
      <w:r w:rsidR="0036447D" w:rsidRPr="00A748BB">
        <w:t xml:space="preserve"> Xampp</w:t>
      </w:r>
      <w:bookmarkEnd w:id="11"/>
    </w:p>
    <w:p w14:paraId="3D8FA6C5" w14:textId="1C86920D" w:rsidR="00CF1574" w:rsidRPr="00A748BB" w:rsidRDefault="00CF1574" w:rsidP="0059322C">
      <w:pPr>
        <w:pStyle w:val="111Loaten2"/>
        <w:numPr>
          <w:ilvl w:val="0"/>
          <w:numId w:val="0"/>
        </w:numPr>
        <w:spacing w:line="360" w:lineRule="auto"/>
        <w:ind w:right="-284" w:firstLine="709"/>
        <w:outlineLvl w:val="9"/>
        <w:rPr>
          <w:b w:val="0"/>
          <w:bCs/>
          <w:i w:val="0"/>
          <w:iCs/>
        </w:rPr>
      </w:pPr>
      <w:r w:rsidRPr="00A748BB">
        <w:rPr>
          <w:b w:val="0"/>
          <w:bCs/>
          <w:i w:val="0"/>
          <w:iCs/>
        </w:rPr>
        <w:t>Le Logiciel Xampp est un logiciel de développement web permettant de mettre en place un serveur web local, un serveur FTP et un serveur de messagerie électronique qui fonctionne sous tous types de systèmes d’exploitation comme Windows, Linux et Mac. Il contient du MySQL que nous allons utiliser comme base de données pour notre plateforme.</w:t>
      </w:r>
    </w:p>
    <w:p w14:paraId="06FCAC3B" w14:textId="2EEFF932" w:rsidR="00B1652D" w:rsidRPr="00A748BB" w:rsidRDefault="001C0191" w:rsidP="00963817">
      <w:pPr>
        <w:pStyle w:val="11Loaten1"/>
        <w:spacing w:line="360" w:lineRule="auto"/>
      </w:pPr>
      <w:bookmarkStart w:id="12" w:name="_Toc210120149"/>
      <w:r w:rsidRPr="00A748BB">
        <w:t>Base de données : MySQL</w:t>
      </w:r>
      <w:bookmarkEnd w:id="12"/>
    </w:p>
    <w:p w14:paraId="3130389F" w14:textId="77777777" w:rsidR="0059322C" w:rsidRPr="00A748BB" w:rsidRDefault="00E75B13" w:rsidP="00C820FE">
      <w:pPr>
        <w:ind w:left="0" w:firstLine="709"/>
      </w:pPr>
      <w:r w:rsidRPr="00A748BB">
        <w:t>Pour bien réaliser notre plateforme, nous avons besoin d’une base de données que nous utiliserons en tandem avec les autre frameworks et logiciels précédemment mentionnés. Cette base nous servira aussi à stocker les informations qui seront communiquer aux utilisateurs de notre plateforme. La base de données que nous utiliserons sera le MySQL.</w:t>
      </w:r>
    </w:p>
    <w:p w14:paraId="75FA63A8" w14:textId="77777777" w:rsidR="0059322C" w:rsidRPr="00A748BB" w:rsidRDefault="00E75B13" w:rsidP="00C820FE">
      <w:pPr>
        <w:ind w:left="0" w:firstLine="709"/>
      </w:pPr>
      <w:r w:rsidRPr="00A748BB">
        <w:t>MySQL est un système de gestion de base de données relationnelles SQL ou Structured Query Language open source développé et supporté par Oracle. [3.18]</w:t>
      </w:r>
    </w:p>
    <w:p w14:paraId="64B428B9" w14:textId="77777777" w:rsidR="0059322C" w:rsidRPr="00A748BB" w:rsidRDefault="00E75B13" w:rsidP="00C820FE">
      <w:pPr>
        <w:ind w:left="0" w:firstLine="709"/>
      </w:pPr>
      <w:r w:rsidRPr="00A748BB">
        <w:t>MySQL est un SGBDR open source qui utilise SQL pour créer et gérer des bases de données. En tant que base de données relationnelle, MySQL stocke les données dans des tables de lignes et de colonnes organisées en schémas. Un schéma définit l’organisation et le stockage des données et décrit la relation entre les différentes tables. Avec ce format, les développeurs peuvent facilement stocker, extraire et analyser de nombreux types de données, y compris du texte simple, des chiffres, des dates, des heures et plus récemment, des vecteurs et JSON [3.19]</w:t>
      </w:r>
    </w:p>
    <w:p w14:paraId="0D9FAD02" w14:textId="4FB4C346" w:rsidR="00E75B13" w:rsidRPr="00A748BB" w:rsidRDefault="00E75B13" w:rsidP="0059322C">
      <w:r w:rsidRPr="00A748BB">
        <w:t xml:space="preserve">Nous avons choisi d’utiliser MySQL pour diverses raisons : </w:t>
      </w:r>
    </w:p>
    <w:p w14:paraId="41BCF12E"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La rapidité : le serveur MySQL est très rapide</w:t>
      </w:r>
    </w:p>
    <w:p w14:paraId="087D482F"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La facilité d’utilisation : MySQL est beaucoup plus simple à utiliser que la plupart des serveurs de bases de données commerciaux ;</w:t>
      </w:r>
    </w:p>
    <w:p w14:paraId="4B838473"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diverse : on peut effectuer diverse opération sur une base MySQL en utilisant des interfaces écrites en C, Perl, C++, Java, Python, PHP ;</w:t>
      </w:r>
    </w:p>
    <w:p w14:paraId="69D88959" w14:textId="19256AEB" w:rsidR="006414F9"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Les connexion et sécurité : MySQL dispose d’un système de sécurité permettant de gérer les personnes et les machines pouvant accéder aux différentes bases.</w:t>
      </w:r>
    </w:p>
    <w:p w14:paraId="1FE4F578" w14:textId="6E80E003" w:rsidR="009A20C7" w:rsidRPr="00A748BB" w:rsidRDefault="009A20C7" w:rsidP="00963817">
      <w:pPr>
        <w:pStyle w:val="11Loaten1"/>
        <w:spacing w:line="360" w:lineRule="auto"/>
      </w:pPr>
      <w:bookmarkStart w:id="13" w:name="_Toc210120150"/>
      <w:r w:rsidRPr="00A748BB">
        <w:t>Interfaces graphiques</w:t>
      </w:r>
      <w:bookmarkEnd w:id="13"/>
    </w:p>
    <w:p w14:paraId="320252B4" w14:textId="1F004D30" w:rsidR="00367D7B" w:rsidRPr="00A748BB" w:rsidRDefault="00367D7B" w:rsidP="0059322C">
      <w:pPr>
        <w:pStyle w:val="11Loaten1"/>
        <w:numPr>
          <w:ilvl w:val="0"/>
          <w:numId w:val="0"/>
        </w:numPr>
        <w:spacing w:before="120" w:line="360" w:lineRule="auto"/>
        <w:ind w:right="-284" w:firstLine="709"/>
        <w:outlineLvl w:val="9"/>
        <w:rPr>
          <w:b w:val="0"/>
          <w:bCs/>
        </w:rPr>
      </w:pPr>
      <w:r w:rsidRPr="00A748BB">
        <w:rPr>
          <w:b w:val="0"/>
          <w:bCs/>
        </w:rPr>
        <w:t xml:space="preserve">Dans cette partie du chapitre, nous allons présenter </w:t>
      </w:r>
      <w:r w:rsidR="00D574F0" w:rsidRPr="00A748BB">
        <w:rPr>
          <w:b w:val="0"/>
          <w:bCs/>
        </w:rPr>
        <w:t>quelques illustrations</w:t>
      </w:r>
      <w:r w:rsidRPr="00A748BB">
        <w:rPr>
          <w:b w:val="0"/>
          <w:bCs/>
        </w:rPr>
        <w:t xml:space="preserve"> de notre plateforme :</w:t>
      </w:r>
    </w:p>
    <w:p w14:paraId="7FBB92FC" w14:textId="5615163E" w:rsidR="00D574F0" w:rsidRDefault="00D574F0" w:rsidP="008008FC">
      <w:pPr>
        <w:pStyle w:val="111Loaten2"/>
        <w:spacing w:line="360" w:lineRule="auto"/>
      </w:pPr>
      <w:bookmarkStart w:id="14" w:name="_Toc210120151"/>
      <w:r w:rsidRPr="00A748BB">
        <w:t>Page d’accueil d’UniSphere</w:t>
      </w:r>
      <w:bookmarkEnd w:id="14"/>
    </w:p>
    <w:p w14:paraId="0CD4287A" w14:textId="3D5FE064" w:rsidR="00F3493F" w:rsidRDefault="003723F8" w:rsidP="00B43834">
      <w:pPr>
        <w:pStyle w:val="111Loaten2"/>
        <w:numPr>
          <w:ilvl w:val="0"/>
          <w:numId w:val="0"/>
        </w:numPr>
        <w:spacing w:line="360" w:lineRule="auto"/>
        <w:ind w:right="-284"/>
        <w:outlineLvl w:val="9"/>
        <w:rPr>
          <w:i w:val="0"/>
          <w:iCs/>
        </w:rPr>
      </w:pPr>
      <w:r>
        <w:rPr>
          <w:i w:val="0"/>
          <w:iCs/>
          <w:noProof/>
        </w:rPr>
        <w:drawing>
          <wp:inline distT="0" distB="0" distL="0" distR="0" wp14:anchorId="22302B14" wp14:editId="1BAE9343">
            <wp:extent cx="6028164" cy="2968831"/>
            <wp:effectExtent l="0" t="0" r="0" b="3175"/>
            <wp:docPr id="21253906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610" name="Picture 2125390610"/>
                    <pic:cNvPicPr/>
                  </pic:nvPicPr>
                  <pic:blipFill>
                    <a:blip r:embed="rId8">
                      <a:extLst>
                        <a:ext uri="{28A0092B-C50C-407E-A947-70E740481C1C}">
                          <a14:useLocalDpi xmlns:a14="http://schemas.microsoft.com/office/drawing/2010/main" val="0"/>
                        </a:ext>
                      </a:extLst>
                    </a:blip>
                    <a:stretch>
                      <a:fillRect/>
                    </a:stretch>
                  </pic:blipFill>
                  <pic:spPr>
                    <a:xfrm>
                      <a:off x="0" y="0"/>
                      <a:ext cx="6088279" cy="2998437"/>
                    </a:xfrm>
                    <a:prstGeom prst="rect">
                      <a:avLst/>
                    </a:prstGeom>
                  </pic:spPr>
                </pic:pic>
              </a:graphicData>
            </a:graphic>
          </wp:inline>
        </w:drawing>
      </w:r>
    </w:p>
    <w:p w14:paraId="2D23B78A" w14:textId="7B3F9DDA" w:rsidR="00927B11" w:rsidRPr="00927B11" w:rsidRDefault="007F4481" w:rsidP="00427772">
      <w:pPr>
        <w:pStyle w:val="Figure"/>
      </w:pPr>
      <w:bookmarkStart w:id="15" w:name="_Toc209780223"/>
      <w:r>
        <w:t>P</w:t>
      </w:r>
      <w:r w:rsidR="00927B11">
        <w:t>age d’accueil de l’UniSphere</w:t>
      </w:r>
      <w:bookmarkEnd w:id="15"/>
    </w:p>
    <w:p w14:paraId="4CEB3FB9" w14:textId="1D0D6EF9" w:rsidR="00D574F0" w:rsidRDefault="00D574F0" w:rsidP="008008FC">
      <w:pPr>
        <w:pStyle w:val="111Loaten2"/>
        <w:spacing w:line="360" w:lineRule="auto"/>
      </w:pPr>
      <w:bookmarkStart w:id="16" w:name="_Toc210120152"/>
      <w:r w:rsidRPr="00A748BB">
        <w:t>Pages d’authentification</w:t>
      </w:r>
      <w:bookmarkEnd w:id="16"/>
    </w:p>
    <w:p w14:paraId="26DDE187" w14:textId="411BA374" w:rsidR="00D31B68" w:rsidRDefault="003723F8" w:rsidP="00032A02">
      <w:pPr>
        <w:pStyle w:val="111Loaten2"/>
        <w:numPr>
          <w:ilvl w:val="0"/>
          <w:numId w:val="0"/>
        </w:numPr>
        <w:spacing w:line="360" w:lineRule="auto"/>
        <w:ind w:right="-284"/>
        <w:outlineLvl w:val="9"/>
        <w:rPr>
          <w:i w:val="0"/>
          <w:iCs/>
        </w:rPr>
      </w:pPr>
      <w:r>
        <w:rPr>
          <w:i w:val="0"/>
          <w:iCs/>
          <w:noProof/>
        </w:rPr>
        <w:lastRenderedPageBreak/>
        <w:drawing>
          <wp:inline distT="0" distB="0" distL="0" distR="0" wp14:anchorId="5C5A6125" wp14:editId="6676770A">
            <wp:extent cx="6029960" cy="3794078"/>
            <wp:effectExtent l="0" t="0" r="0" b="0"/>
            <wp:docPr id="739250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0221" name="Picture 739250221"/>
                    <pic:cNvPicPr/>
                  </pic:nvPicPr>
                  <pic:blipFill>
                    <a:blip r:embed="rId9">
                      <a:extLst>
                        <a:ext uri="{28A0092B-C50C-407E-A947-70E740481C1C}">
                          <a14:useLocalDpi xmlns:a14="http://schemas.microsoft.com/office/drawing/2010/main" val="0"/>
                        </a:ext>
                      </a:extLst>
                    </a:blip>
                    <a:stretch>
                      <a:fillRect/>
                    </a:stretch>
                  </pic:blipFill>
                  <pic:spPr>
                    <a:xfrm>
                      <a:off x="0" y="0"/>
                      <a:ext cx="6038046" cy="3799166"/>
                    </a:xfrm>
                    <a:prstGeom prst="rect">
                      <a:avLst/>
                    </a:prstGeom>
                  </pic:spPr>
                </pic:pic>
              </a:graphicData>
            </a:graphic>
          </wp:inline>
        </w:drawing>
      </w:r>
    </w:p>
    <w:p w14:paraId="14C093B3" w14:textId="1BEFD42C" w:rsidR="007F4481" w:rsidRPr="007F4481" w:rsidRDefault="007F4481" w:rsidP="00427772">
      <w:pPr>
        <w:pStyle w:val="Figure"/>
      </w:pPr>
      <w:bookmarkStart w:id="17" w:name="_Toc209780224"/>
      <w:r>
        <w:t>Page d’authentification</w:t>
      </w:r>
      <w:bookmarkEnd w:id="17"/>
    </w:p>
    <w:p w14:paraId="371E7A03" w14:textId="515DEF81" w:rsidR="00D574F0" w:rsidRDefault="00D574F0" w:rsidP="008008FC">
      <w:pPr>
        <w:pStyle w:val="111Loaten2"/>
        <w:spacing w:line="360" w:lineRule="auto"/>
      </w:pPr>
      <w:bookmarkStart w:id="18" w:name="_Toc210120153"/>
      <w:r w:rsidRPr="00A748BB">
        <w:t>Tableau de bord étudiant</w:t>
      </w:r>
      <w:bookmarkEnd w:id="18"/>
    </w:p>
    <w:p w14:paraId="64C220C0" w14:textId="435BC506" w:rsidR="00065294" w:rsidRPr="0041427C" w:rsidRDefault="005612F9" w:rsidP="00137E47">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32A24D33" wp14:editId="55A81761">
            <wp:extent cx="6029960" cy="3275463"/>
            <wp:effectExtent l="0" t="0" r="8890" b="1270"/>
            <wp:docPr id="1642418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8813" name="Picture 1642418813"/>
                    <pic:cNvPicPr/>
                  </pic:nvPicPr>
                  <pic:blipFill>
                    <a:blip r:embed="rId10">
                      <a:extLst>
                        <a:ext uri="{28A0092B-C50C-407E-A947-70E740481C1C}">
                          <a14:useLocalDpi xmlns:a14="http://schemas.microsoft.com/office/drawing/2010/main" val="0"/>
                        </a:ext>
                      </a:extLst>
                    </a:blip>
                    <a:stretch>
                      <a:fillRect/>
                    </a:stretch>
                  </pic:blipFill>
                  <pic:spPr>
                    <a:xfrm>
                      <a:off x="0" y="0"/>
                      <a:ext cx="6034949" cy="3278173"/>
                    </a:xfrm>
                    <a:prstGeom prst="rect">
                      <a:avLst/>
                    </a:prstGeom>
                  </pic:spPr>
                </pic:pic>
              </a:graphicData>
            </a:graphic>
          </wp:inline>
        </w:drawing>
      </w:r>
    </w:p>
    <w:p w14:paraId="4CDCC740" w14:textId="52A760D8" w:rsidR="0041427C" w:rsidRPr="0041427C" w:rsidRDefault="00E61AC6" w:rsidP="00427772">
      <w:pPr>
        <w:pStyle w:val="Figure"/>
      </w:pPr>
      <w:bookmarkStart w:id="19" w:name="_Toc209780225"/>
      <w:r>
        <w:t>Tableau de bord : Etudiant</w:t>
      </w:r>
      <w:bookmarkEnd w:id="19"/>
    </w:p>
    <w:p w14:paraId="4C6F8A93" w14:textId="2B4686CD" w:rsidR="00D574F0" w:rsidRDefault="004E5641" w:rsidP="008008FC">
      <w:pPr>
        <w:pStyle w:val="111Loaten2"/>
        <w:spacing w:line="360" w:lineRule="auto"/>
      </w:pPr>
      <w:bookmarkStart w:id="20" w:name="_Toc210120154"/>
      <w:r w:rsidRPr="00A748BB">
        <w:lastRenderedPageBreak/>
        <w:t>Liste des cours de l’étudiant</w:t>
      </w:r>
      <w:bookmarkEnd w:id="20"/>
    </w:p>
    <w:p w14:paraId="7BA9761B" w14:textId="0FB265F2" w:rsidR="00ED6A92" w:rsidRDefault="005612F9" w:rsidP="0052355D">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49FD9DE6" wp14:editId="72D1D150">
            <wp:extent cx="6029960" cy="3452884"/>
            <wp:effectExtent l="0" t="0" r="0" b="0"/>
            <wp:docPr id="391371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1021" name="Picture 391371021"/>
                    <pic:cNvPicPr/>
                  </pic:nvPicPr>
                  <pic:blipFill>
                    <a:blip r:embed="rId11">
                      <a:extLst>
                        <a:ext uri="{28A0092B-C50C-407E-A947-70E740481C1C}">
                          <a14:useLocalDpi xmlns:a14="http://schemas.microsoft.com/office/drawing/2010/main" val="0"/>
                        </a:ext>
                      </a:extLst>
                    </a:blip>
                    <a:stretch>
                      <a:fillRect/>
                    </a:stretch>
                  </pic:blipFill>
                  <pic:spPr>
                    <a:xfrm>
                      <a:off x="0" y="0"/>
                      <a:ext cx="6032365" cy="3454261"/>
                    </a:xfrm>
                    <a:prstGeom prst="rect">
                      <a:avLst/>
                    </a:prstGeom>
                  </pic:spPr>
                </pic:pic>
              </a:graphicData>
            </a:graphic>
          </wp:inline>
        </w:drawing>
      </w:r>
    </w:p>
    <w:p w14:paraId="25A11B26" w14:textId="3E71B333" w:rsidR="00AB21E5" w:rsidRPr="00607BAF" w:rsidRDefault="00067C3B" w:rsidP="00427772">
      <w:pPr>
        <w:pStyle w:val="Figure"/>
      </w:pPr>
      <w:bookmarkStart w:id="21" w:name="_Toc209780226"/>
      <w:r>
        <w:t>Liste des cours : Etudiant</w:t>
      </w:r>
      <w:bookmarkEnd w:id="21"/>
    </w:p>
    <w:p w14:paraId="731D5A50" w14:textId="5B0F72F1" w:rsidR="004E5641" w:rsidRDefault="004E5641" w:rsidP="008008FC">
      <w:pPr>
        <w:pStyle w:val="111Loaten2"/>
        <w:spacing w:line="360" w:lineRule="auto"/>
      </w:pPr>
      <w:bookmarkStart w:id="22" w:name="_Toc210120155"/>
      <w:r w:rsidRPr="00A748BB">
        <w:t>Affichage d’un cours</w:t>
      </w:r>
      <w:bookmarkEnd w:id="22"/>
    </w:p>
    <w:p w14:paraId="0569B14F" w14:textId="5B04A463" w:rsidR="008C5094" w:rsidRDefault="005612F9" w:rsidP="00D97F09">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5C234860" wp14:editId="5F1F1490">
            <wp:extent cx="6028992" cy="3325091"/>
            <wp:effectExtent l="0" t="0" r="0" b="8890"/>
            <wp:docPr id="718617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7117" name="Picture 718617117"/>
                    <pic:cNvPicPr/>
                  </pic:nvPicPr>
                  <pic:blipFill>
                    <a:blip r:embed="rId12">
                      <a:extLst>
                        <a:ext uri="{28A0092B-C50C-407E-A947-70E740481C1C}">
                          <a14:useLocalDpi xmlns:a14="http://schemas.microsoft.com/office/drawing/2010/main" val="0"/>
                        </a:ext>
                      </a:extLst>
                    </a:blip>
                    <a:stretch>
                      <a:fillRect/>
                    </a:stretch>
                  </pic:blipFill>
                  <pic:spPr>
                    <a:xfrm>
                      <a:off x="0" y="0"/>
                      <a:ext cx="6037018" cy="3329517"/>
                    </a:xfrm>
                    <a:prstGeom prst="rect">
                      <a:avLst/>
                    </a:prstGeom>
                  </pic:spPr>
                </pic:pic>
              </a:graphicData>
            </a:graphic>
          </wp:inline>
        </w:drawing>
      </w:r>
    </w:p>
    <w:p w14:paraId="419FD85E" w14:textId="03461114" w:rsidR="002D3EEB" w:rsidRPr="00752B64" w:rsidRDefault="002D3EEB" w:rsidP="00427772">
      <w:pPr>
        <w:pStyle w:val="Figure"/>
      </w:pPr>
      <w:bookmarkStart w:id="23" w:name="_Toc209780227"/>
      <w:r>
        <w:t>Affichage d’un cours : Etudiant</w:t>
      </w:r>
      <w:bookmarkEnd w:id="23"/>
    </w:p>
    <w:p w14:paraId="37668DA5" w14:textId="2589CF8D" w:rsidR="004E5641" w:rsidRDefault="004E5641" w:rsidP="008008FC">
      <w:pPr>
        <w:pStyle w:val="111Loaten2"/>
        <w:spacing w:line="360" w:lineRule="auto"/>
      </w:pPr>
      <w:bookmarkStart w:id="24" w:name="_Toc210120156"/>
      <w:r w:rsidRPr="00A748BB">
        <w:lastRenderedPageBreak/>
        <w:t>Tableau de bord enseignants</w:t>
      </w:r>
      <w:bookmarkEnd w:id="24"/>
    </w:p>
    <w:p w14:paraId="7D99636B" w14:textId="0853D0CA" w:rsidR="00944726" w:rsidRDefault="005612F9" w:rsidP="008C5094">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127D839E" wp14:editId="14698A5A">
            <wp:extent cx="6029960" cy="3014980"/>
            <wp:effectExtent l="0" t="0" r="8890" b="0"/>
            <wp:docPr id="749094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4733" name="Picture 749094733"/>
                    <pic:cNvPicPr/>
                  </pic:nvPicPr>
                  <pic:blipFill>
                    <a:blip r:embed="rId13">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3ED3B977" w14:textId="5E721148" w:rsidR="002D3EEB" w:rsidRPr="00944726" w:rsidRDefault="002D3EEB" w:rsidP="00427772">
      <w:pPr>
        <w:pStyle w:val="Figure"/>
      </w:pPr>
      <w:bookmarkStart w:id="25" w:name="_Toc209780228"/>
      <w:r>
        <w:t>Tableau de bord : Enseignant</w:t>
      </w:r>
      <w:bookmarkEnd w:id="25"/>
    </w:p>
    <w:p w14:paraId="25C79A7E" w14:textId="58804405" w:rsidR="004E5641" w:rsidRDefault="004E5641" w:rsidP="008008FC">
      <w:pPr>
        <w:pStyle w:val="111Loaten2"/>
        <w:spacing w:line="360" w:lineRule="auto"/>
      </w:pPr>
      <w:bookmarkStart w:id="26" w:name="_Toc210120157"/>
      <w:r w:rsidRPr="00A748BB">
        <w:t>Liste des classes de l’enseignant</w:t>
      </w:r>
      <w:bookmarkEnd w:id="26"/>
    </w:p>
    <w:p w14:paraId="20DA5E12" w14:textId="3F39AADD" w:rsidR="000A00D9" w:rsidRDefault="005612F9" w:rsidP="00944726">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25CADFD" wp14:editId="1F22D933">
            <wp:extent cx="6029960" cy="3014980"/>
            <wp:effectExtent l="0" t="0" r="8890" b="0"/>
            <wp:docPr id="559562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2860" name="Picture 559562860"/>
                    <pic:cNvPicPr/>
                  </pic:nvPicPr>
                  <pic:blipFill>
                    <a:blip r:embed="rId14">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751A7FCB" w14:textId="11B24385" w:rsidR="000F7D88" w:rsidRPr="000A00D9" w:rsidRDefault="000F7D88" w:rsidP="00427772">
      <w:pPr>
        <w:pStyle w:val="Figure"/>
      </w:pPr>
      <w:bookmarkStart w:id="27" w:name="_Toc209780229"/>
      <w:r>
        <w:t>Liste des classes : Enseignant</w:t>
      </w:r>
      <w:bookmarkEnd w:id="27"/>
    </w:p>
    <w:p w14:paraId="62988AF4" w14:textId="13A9EA43" w:rsidR="004E5641" w:rsidRDefault="004E5641" w:rsidP="008008FC">
      <w:pPr>
        <w:pStyle w:val="111Loaten2"/>
        <w:spacing w:line="360" w:lineRule="auto"/>
      </w:pPr>
      <w:bookmarkStart w:id="28" w:name="_Toc210120158"/>
      <w:r w:rsidRPr="00A748BB">
        <w:t>Liste des cours de l’enseignant</w:t>
      </w:r>
      <w:bookmarkEnd w:id="28"/>
    </w:p>
    <w:p w14:paraId="268A5CC4" w14:textId="1C9F77E4" w:rsidR="00467B21" w:rsidRDefault="006A4DDB" w:rsidP="00503F0C">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2CC71CD4" wp14:editId="2255E3B9">
            <wp:extent cx="6029960" cy="3014980"/>
            <wp:effectExtent l="0" t="0" r="8890" b="0"/>
            <wp:docPr id="5640365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6510" name="Picture 564036510"/>
                    <pic:cNvPicPr/>
                  </pic:nvPicPr>
                  <pic:blipFill>
                    <a:blip r:embed="rId15">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5CE0ABBA" w14:textId="01504176" w:rsidR="000F726C" w:rsidRPr="00467B21" w:rsidRDefault="000F726C" w:rsidP="00427772">
      <w:pPr>
        <w:pStyle w:val="Figure"/>
      </w:pPr>
      <w:bookmarkStart w:id="29" w:name="_Toc209780230"/>
      <w:r>
        <w:t>Liste des cours : Enseignant</w:t>
      </w:r>
      <w:bookmarkEnd w:id="29"/>
    </w:p>
    <w:p w14:paraId="265DB85B" w14:textId="788DFB67" w:rsidR="00390685" w:rsidRDefault="00390685" w:rsidP="008008FC">
      <w:pPr>
        <w:pStyle w:val="111Loaten2"/>
        <w:spacing w:line="360" w:lineRule="auto"/>
      </w:pPr>
      <w:bookmarkStart w:id="30" w:name="_Toc210120159"/>
      <w:r w:rsidRPr="00A748BB">
        <w:t>Tableau de bord de l’administrateur</w:t>
      </w:r>
      <w:bookmarkEnd w:id="30"/>
    </w:p>
    <w:p w14:paraId="4D83F36E" w14:textId="36292820" w:rsidR="00332607" w:rsidRDefault="006A4DDB" w:rsidP="00467B21">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63F51230" wp14:editId="0677138A">
            <wp:extent cx="6029960" cy="3014980"/>
            <wp:effectExtent l="0" t="0" r="8890" b="0"/>
            <wp:docPr id="8518283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8392" name="Picture 851828392"/>
                    <pic:cNvPicPr/>
                  </pic:nvPicPr>
                  <pic:blipFill>
                    <a:blip r:embed="rId16">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27092067" w14:textId="2CC12C81" w:rsidR="007E4081" w:rsidRPr="00767558" w:rsidRDefault="007E4081" w:rsidP="00427772">
      <w:pPr>
        <w:pStyle w:val="Figure"/>
      </w:pPr>
      <w:bookmarkStart w:id="31" w:name="_Toc209780231"/>
      <w:r>
        <w:t>Tableau de bord : Administrateur</w:t>
      </w:r>
      <w:bookmarkEnd w:id="31"/>
    </w:p>
    <w:p w14:paraId="687D50F5" w14:textId="4C61036E" w:rsidR="00390685" w:rsidRDefault="00390685" w:rsidP="008008FC">
      <w:pPr>
        <w:pStyle w:val="111Loaten2"/>
        <w:spacing w:line="360" w:lineRule="auto"/>
      </w:pPr>
      <w:bookmarkStart w:id="32" w:name="_Toc210120160"/>
      <w:r w:rsidRPr="00A748BB">
        <w:t>Gestionnaire des classes</w:t>
      </w:r>
      <w:bookmarkEnd w:id="32"/>
    </w:p>
    <w:p w14:paraId="0B0E7283" w14:textId="1506F0A6" w:rsidR="00A06FD8" w:rsidRDefault="006A4DDB" w:rsidP="00332607">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464AC128" wp14:editId="4D262B10">
            <wp:extent cx="6029960" cy="3014980"/>
            <wp:effectExtent l="0" t="0" r="8890" b="0"/>
            <wp:docPr id="10877044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04498" name="Picture 1087704498"/>
                    <pic:cNvPicPr/>
                  </pic:nvPicPr>
                  <pic:blipFill>
                    <a:blip r:embed="rId17">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735F864E" w14:textId="47E08F6A" w:rsidR="00B35DF5" w:rsidRPr="00A06FD8" w:rsidRDefault="00B35DF5" w:rsidP="00427772">
      <w:pPr>
        <w:pStyle w:val="Figure"/>
      </w:pPr>
      <w:bookmarkStart w:id="33" w:name="_Toc209780232"/>
      <w:r>
        <w:t>Gestionnaire des classes</w:t>
      </w:r>
      <w:bookmarkEnd w:id="33"/>
    </w:p>
    <w:p w14:paraId="266BC846" w14:textId="060F0A7C" w:rsidR="00390685" w:rsidRDefault="00390685" w:rsidP="008008FC">
      <w:pPr>
        <w:pStyle w:val="111Loaten2"/>
        <w:spacing w:line="360" w:lineRule="auto"/>
      </w:pPr>
      <w:bookmarkStart w:id="34" w:name="_Toc210120161"/>
      <w:r w:rsidRPr="00A748BB">
        <w:t>Gestionnaire des cours</w:t>
      </w:r>
      <w:bookmarkEnd w:id="34"/>
    </w:p>
    <w:p w14:paraId="7A6B1FF0" w14:textId="795A8DB3" w:rsidR="001235DC" w:rsidRDefault="006A4DDB" w:rsidP="00F93A79">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1FB0869" wp14:editId="3B0A200C">
            <wp:extent cx="6029960" cy="3014980"/>
            <wp:effectExtent l="0" t="0" r="8890" b="0"/>
            <wp:docPr id="10581259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25981" name="Picture 1058125981"/>
                    <pic:cNvPicPr/>
                  </pic:nvPicPr>
                  <pic:blipFill>
                    <a:blip r:embed="rId18">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3F959106" w14:textId="13B7E58A" w:rsidR="00837393" w:rsidRPr="001235DC" w:rsidRDefault="00837393" w:rsidP="00427772">
      <w:pPr>
        <w:pStyle w:val="Figure"/>
      </w:pPr>
      <w:bookmarkStart w:id="35" w:name="_Toc209780233"/>
      <w:r>
        <w:t>Gestionnaire des cours</w:t>
      </w:r>
      <w:bookmarkEnd w:id="35"/>
    </w:p>
    <w:p w14:paraId="6A5C5F80" w14:textId="689C20D8" w:rsidR="00390685" w:rsidRDefault="00390685" w:rsidP="008008FC">
      <w:pPr>
        <w:pStyle w:val="111Loaten2"/>
        <w:spacing w:line="360" w:lineRule="auto"/>
      </w:pPr>
      <w:bookmarkStart w:id="36" w:name="_Toc210120162"/>
      <w:r w:rsidRPr="00A748BB">
        <w:t>Gestionnaire des annonces</w:t>
      </w:r>
      <w:bookmarkEnd w:id="36"/>
    </w:p>
    <w:p w14:paraId="052517CA" w14:textId="50CBE221" w:rsidR="001865BA" w:rsidRDefault="006A4DDB" w:rsidP="001235DC">
      <w:pPr>
        <w:pStyle w:val="111Loaten2"/>
        <w:numPr>
          <w:ilvl w:val="0"/>
          <w:numId w:val="0"/>
        </w:numPr>
        <w:spacing w:line="360" w:lineRule="auto"/>
        <w:ind w:right="-284"/>
        <w:outlineLvl w:val="9"/>
        <w:rPr>
          <w:i w:val="0"/>
          <w:iCs/>
        </w:rPr>
      </w:pPr>
      <w:r>
        <w:rPr>
          <w:i w:val="0"/>
          <w:iCs/>
          <w:noProof/>
        </w:rPr>
        <w:lastRenderedPageBreak/>
        <w:drawing>
          <wp:inline distT="0" distB="0" distL="0" distR="0" wp14:anchorId="38AEF02B" wp14:editId="5CCA55B2">
            <wp:extent cx="6029960" cy="3014980"/>
            <wp:effectExtent l="0" t="0" r="8890" b="0"/>
            <wp:docPr id="5286927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92748" name="Picture 528692748"/>
                    <pic:cNvPicPr/>
                  </pic:nvPicPr>
                  <pic:blipFill>
                    <a:blip r:embed="rId19">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0E20871B" w14:textId="5A689606" w:rsidR="00FC5716" w:rsidRPr="00FC5716" w:rsidRDefault="00FC5716" w:rsidP="00427772">
      <w:pPr>
        <w:pStyle w:val="Figure"/>
      </w:pPr>
      <w:bookmarkStart w:id="37" w:name="_Toc209780234"/>
      <w:r>
        <w:t>Gestionnaire des annonces</w:t>
      </w:r>
      <w:bookmarkEnd w:id="37"/>
    </w:p>
    <w:p w14:paraId="78EB2AC5" w14:textId="6220BF62" w:rsidR="00390685" w:rsidRDefault="00390685" w:rsidP="008008FC">
      <w:pPr>
        <w:pStyle w:val="111Loaten2"/>
        <w:spacing w:line="360" w:lineRule="auto"/>
      </w:pPr>
      <w:bookmarkStart w:id="38" w:name="_Toc210120163"/>
      <w:r w:rsidRPr="00A748BB">
        <w:t>Messagerie</w:t>
      </w:r>
      <w:bookmarkEnd w:id="38"/>
    </w:p>
    <w:p w14:paraId="62319462" w14:textId="7FF74F43" w:rsidR="0052355D" w:rsidRDefault="006A4DDB" w:rsidP="001865BA">
      <w:pPr>
        <w:pStyle w:val="111Loaten2"/>
        <w:numPr>
          <w:ilvl w:val="0"/>
          <w:numId w:val="0"/>
        </w:numPr>
        <w:spacing w:line="360" w:lineRule="auto"/>
        <w:ind w:right="-284"/>
        <w:outlineLvl w:val="9"/>
        <w:rPr>
          <w:i w:val="0"/>
          <w:iCs/>
        </w:rPr>
      </w:pPr>
      <w:r>
        <w:rPr>
          <w:i w:val="0"/>
          <w:iCs/>
          <w:noProof/>
        </w:rPr>
        <w:drawing>
          <wp:inline distT="0" distB="0" distL="0" distR="0" wp14:anchorId="4DA8AB2F" wp14:editId="18E47D42">
            <wp:extent cx="6029960" cy="3014980"/>
            <wp:effectExtent l="0" t="0" r="8890" b="0"/>
            <wp:docPr id="20852480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8088" name="Picture 2085248088"/>
                    <pic:cNvPicPr/>
                  </pic:nvPicPr>
                  <pic:blipFill>
                    <a:blip r:embed="rId20">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46B03776" w14:textId="75658474" w:rsidR="00FB54EC" w:rsidRPr="00FB54EC" w:rsidRDefault="00FB54EC" w:rsidP="00427772">
      <w:pPr>
        <w:pStyle w:val="Figure"/>
      </w:pPr>
      <w:bookmarkStart w:id="39" w:name="_Toc209780235"/>
      <w:r>
        <w:t>Messagerie</w:t>
      </w:r>
      <w:bookmarkEnd w:id="39"/>
    </w:p>
    <w:p w14:paraId="6B67E85F" w14:textId="7975935D" w:rsidR="00D574F0" w:rsidRPr="00A748BB" w:rsidRDefault="00056FA9" w:rsidP="003A382C">
      <w:pPr>
        <w:pStyle w:val="11Loaten1"/>
        <w:spacing w:line="360" w:lineRule="auto"/>
      </w:pPr>
      <w:bookmarkStart w:id="40" w:name="_Toc210120164"/>
      <w:r w:rsidRPr="00A748BB">
        <w:t>Conclusion</w:t>
      </w:r>
      <w:bookmarkEnd w:id="40"/>
    </w:p>
    <w:p w14:paraId="708D3F2B" w14:textId="77777777" w:rsidR="00EC44AB" w:rsidRPr="00A748BB" w:rsidRDefault="003A382C" w:rsidP="00C820FE">
      <w:pPr>
        <w:ind w:left="0" w:firstLine="709"/>
        <w:rPr>
          <w:iCs/>
        </w:rPr>
      </w:pPr>
      <w:r w:rsidRPr="00A748BB">
        <w:rPr>
          <w:iCs/>
        </w:rPr>
        <w:t xml:space="preserve">Pour conclure, nous avons pu expliquer les langages de programmation, outils et logiciels utiliser lors du développement de notre plateforme. Mais aussi </w:t>
      </w:r>
      <w:r w:rsidR="008008FC" w:rsidRPr="00A748BB">
        <w:rPr>
          <w:iCs/>
        </w:rPr>
        <w:t>présenter</w:t>
      </w:r>
      <w:r w:rsidRPr="00A748BB">
        <w:rPr>
          <w:iCs/>
        </w:rPr>
        <w:t xml:space="preserve"> </w:t>
      </w:r>
      <w:r w:rsidR="008008FC" w:rsidRPr="00A748BB">
        <w:rPr>
          <w:iCs/>
        </w:rPr>
        <w:t>les résultats</w:t>
      </w:r>
      <w:r w:rsidRPr="00A748BB">
        <w:rPr>
          <w:iCs/>
        </w:rPr>
        <w:t xml:space="preserve"> par les </w:t>
      </w:r>
      <w:r w:rsidRPr="00A748BB">
        <w:rPr>
          <w:iCs/>
        </w:rPr>
        <w:lastRenderedPageBreak/>
        <w:t>illustrations des interfaces de notre plateforme UniSphere. Ainsi dans le prochain chapitre nous allons effectuer à l’</w:t>
      </w:r>
      <w:r w:rsidR="008008FC" w:rsidRPr="00A748BB">
        <w:rPr>
          <w:iCs/>
        </w:rPr>
        <w:t>évaluation</w:t>
      </w:r>
      <w:r w:rsidRPr="00A748BB">
        <w:rPr>
          <w:iCs/>
        </w:rPr>
        <w:t xml:space="preserve"> de notre projet et ces perspectives d’avenir.</w:t>
      </w:r>
    </w:p>
    <w:p w14:paraId="1F232A40" w14:textId="6E7DF0D6" w:rsidR="00776FC8" w:rsidRPr="00A748BB" w:rsidRDefault="00776FC8" w:rsidP="00EC44AB">
      <w:pPr>
        <w:ind w:firstLine="709"/>
      </w:pPr>
      <w:r w:rsidRPr="00A748BB">
        <w:br w:type="page"/>
      </w:r>
    </w:p>
    <w:p w14:paraId="03F1DE2C" w14:textId="3D989540" w:rsidR="00776FC8" w:rsidRPr="00A748BB" w:rsidRDefault="002B469A" w:rsidP="00754745">
      <w:pPr>
        <w:pStyle w:val="Heading1"/>
        <w:rPr>
          <w:rStyle w:val="hps"/>
          <w:szCs w:val="24"/>
        </w:rPr>
      </w:pPr>
      <w:bookmarkStart w:id="41" w:name="_Toc210120165"/>
      <w:r w:rsidRPr="00A748BB">
        <w:rPr>
          <w:rStyle w:val="hps"/>
          <w:szCs w:val="24"/>
        </w:rPr>
        <w:lastRenderedPageBreak/>
        <w:t>EVALUATION ET PERSPECTIVE D’AMELIORATION DU PROJET</w:t>
      </w:r>
      <w:bookmarkEnd w:id="41"/>
    </w:p>
    <w:p w14:paraId="70E4ED1D" w14:textId="77777777" w:rsidR="00776FC8" w:rsidRPr="00A748BB" w:rsidRDefault="00776FC8" w:rsidP="00A2551F">
      <w:pPr>
        <w:pStyle w:val="11Loaten1"/>
        <w:spacing w:line="360" w:lineRule="auto"/>
      </w:pPr>
      <w:bookmarkStart w:id="42" w:name="_Toc210120166"/>
      <w:r w:rsidRPr="00A748BB">
        <w:t>Introduction</w:t>
      </w:r>
      <w:bookmarkEnd w:id="42"/>
    </w:p>
    <w:p w14:paraId="6E81DE7D" w14:textId="297D4450" w:rsidR="00491298" w:rsidRPr="00A748BB" w:rsidRDefault="00B31A02" w:rsidP="00B441FD">
      <w:pPr>
        <w:pStyle w:val="11Loaten1"/>
        <w:numPr>
          <w:ilvl w:val="0"/>
          <w:numId w:val="0"/>
        </w:numPr>
        <w:spacing w:before="120" w:line="360" w:lineRule="auto"/>
        <w:ind w:right="-284" w:firstLine="709"/>
        <w:outlineLvl w:val="9"/>
        <w:rPr>
          <w:b w:val="0"/>
          <w:bCs/>
        </w:rPr>
      </w:pPr>
      <w:r w:rsidRPr="00A748BB">
        <w:rPr>
          <w:b w:val="0"/>
          <w:bCs/>
        </w:rPr>
        <w:t xml:space="preserve">La </w:t>
      </w:r>
      <w:bookmarkStart w:id="43" w:name="_Hlk209708448"/>
      <w:r w:rsidRPr="00A748BB">
        <w:rPr>
          <w:b w:val="0"/>
          <w:bCs/>
        </w:rPr>
        <w:t>phase d'évaluation constitue une étape cruciale dans le cycle de développement de tout projet informatique [4.0</w:t>
      </w:r>
      <w:r w:rsidR="00A061FD">
        <w:rPr>
          <w:b w:val="0"/>
          <w:bCs/>
        </w:rPr>
        <w:t>1</w:t>
      </w:r>
      <w:r w:rsidRPr="00A748BB">
        <w:rPr>
          <w:b w:val="0"/>
          <w:bCs/>
        </w:rPr>
        <w:t>]. Ce chapitre a pour objectif d'évaluer de manière exhaustive la plateforme UniSphere sous plusieurs angles : fonctionnel, technique, ergonomique et pédagogique. Nous allons voir dans ce chapitre les analyses détaillées des résultats obtenus, des limites constatés lors de la réalisation, ainsi que des possibles amélioration future du p</w:t>
      </w:r>
      <w:bookmarkEnd w:id="43"/>
      <w:r w:rsidRPr="00A748BB">
        <w:rPr>
          <w:b w:val="0"/>
          <w:bCs/>
        </w:rPr>
        <w:t>rojet.</w:t>
      </w:r>
    </w:p>
    <w:p w14:paraId="17E9F208" w14:textId="0E8BD2A6" w:rsidR="00B001E9" w:rsidRPr="00A748BB" w:rsidRDefault="00FE4B97" w:rsidP="00A2551F">
      <w:pPr>
        <w:pStyle w:val="11Loaten1"/>
        <w:spacing w:line="360" w:lineRule="auto"/>
      </w:pPr>
      <w:bookmarkStart w:id="44" w:name="_Toc210120167"/>
      <w:r w:rsidRPr="00A748BB">
        <w:t>Méthodologie</w:t>
      </w:r>
      <w:r w:rsidR="00C20632" w:rsidRPr="00A748BB">
        <w:t xml:space="preserve"> d’évaluation</w:t>
      </w:r>
      <w:bookmarkEnd w:id="44"/>
    </w:p>
    <w:p w14:paraId="6CA23146" w14:textId="0082E94F" w:rsidR="00435A45" w:rsidRPr="00A748BB" w:rsidRDefault="00435A45" w:rsidP="009446A6">
      <w:pPr>
        <w:pStyle w:val="11Loaten1"/>
        <w:numPr>
          <w:ilvl w:val="0"/>
          <w:numId w:val="0"/>
        </w:numPr>
        <w:spacing w:before="120" w:line="360" w:lineRule="auto"/>
        <w:ind w:right="-284" w:firstLine="709"/>
        <w:outlineLvl w:val="9"/>
        <w:rPr>
          <w:b w:val="0"/>
          <w:bCs/>
        </w:rPr>
      </w:pPr>
      <w:r w:rsidRPr="00A748BB">
        <w:rPr>
          <w:b w:val="0"/>
          <w:bCs/>
        </w:rPr>
        <w:t>Afin de mener une évaluation complète et objective, nous avons adopté une approche mixte, combinant plusieurs méthodes de collecte de données quantitatives et qualitatives [4.02]. Cette approche nous permet de trianguler les résultats et d'obtenir une vision complète des forces et faiblesses de la plateforme.</w:t>
      </w:r>
    </w:p>
    <w:p w14:paraId="6A3F5072" w14:textId="422E3583" w:rsidR="00481568" w:rsidRPr="00A748BB" w:rsidRDefault="00AE50B5" w:rsidP="00A2551F">
      <w:pPr>
        <w:pStyle w:val="111Loaten2"/>
        <w:spacing w:line="360" w:lineRule="auto"/>
      </w:pPr>
      <w:bookmarkStart w:id="45" w:name="_Toc210120168"/>
      <w:r w:rsidRPr="00A748BB">
        <w:t>Cadre méthodologie générale</w:t>
      </w:r>
      <w:bookmarkEnd w:id="45"/>
    </w:p>
    <w:p w14:paraId="6B53293B" w14:textId="734F6F38" w:rsidR="003B0227" w:rsidRDefault="003534BA" w:rsidP="008776F0">
      <w:pPr>
        <w:pStyle w:val="111Loaten2"/>
        <w:numPr>
          <w:ilvl w:val="0"/>
          <w:numId w:val="0"/>
        </w:numPr>
        <w:spacing w:line="360" w:lineRule="auto"/>
        <w:ind w:right="-284" w:firstLine="709"/>
        <w:outlineLvl w:val="9"/>
        <w:rPr>
          <w:b w:val="0"/>
          <w:bCs/>
          <w:i w:val="0"/>
          <w:iCs/>
        </w:rPr>
      </w:pPr>
      <w:r w:rsidRPr="00A748BB">
        <w:rPr>
          <w:b w:val="0"/>
          <w:bCs/>
          <w:i w:val="0"/>
          <w:iCs/>
        </w:rPr>
        <w:t>Notre méthodologie s'appuie sur le cadre d'évaluation des technologies éducatives proposé par l’UNESCO [4.</w:t>
      </w:r>
      <w:r w:rsidR="005E7B44">
        <w:rPr>
          <w:b w:val="0"/>
          <w:bCs/>
          <w:i w:val="0"/>
          <w:iCs/>
        </w:rPr>
        <w:t>0</w:t>
      </w:r>
      <w:r w:rsidRPr="00A748BB">
        <w:rPr>
          <w:b w:val="0"/>
          <w:bCs/>
          <w:i w:val="0"/>
          <w:iCs/>
        </w:rPr>
        <w:t>3], qui recommande une approche systémique intégrant les dimensions techniques, pédagogiques et organisationnelles. Nous avons adapté ce cadre aux spécificités de notre plateforme en y intégrant des éléments propres aux systèmes de gestion de l'apprentissage modernes.</w:t>
      </w:r>
    </w:p>
    <w:p w14:paraId="48E0CE19" w14:textId="4766C573" w:rsidR="003D207F" w:rsidRPr="003B0227" w:rsidRDefault="003B0227" w:rsidP="003B0227">
      <w:pPr>
        <w:rPr>
          <w:bCs/>
          <w:iCs/>
          <w:color w:val="000000"/>
        </w:rPr>
      </w:pPr>
      <w:r>
        <w:rPr>
          <w:b/>
          <w:bCs/>
          <w:i/>
          <w:iCs/>
        </w:rPr>
        <w:br w:type="page"/>
      </w:r>
    </w:p>
    <w:p w14:paraId="2EBEB00A" w14:textId="4EC16595" w:rsidR="00287E1F" w:rsidRPr="00A748BB" w:rsidRDefault="002304A9" w:rsidP="001A28AC">
      <w:pPr>
        <w:pStyle w:val="111Loaten2"/>
        <w:spacing w:line="360" w:lineRule="auto"/>
      </w:pPr>
      <w:bookmarkStart w:id="46" w:name="_Toc210120169"/>
      <w:r w:rsidRPr="00A748BB">
        <w:lastRenderedPageBreak/>
        <w:t>Protocol d’évaluation détaillé</w:t>
      </w:r>
      <w:bookmarkEnd w:id="46"/>
    </w:p>
    <w:p w14:paraId="10F979A6" w14:textId="2590FD37" w:rsidR="0019768E" w:rsidRPr="00A748BB" w:rsidRDefault="006C59C5" w:rsidP="00052AA5">
      <w:pPr>
        <w:pStyle w:val="Tabilao"/>
      </w:pPr>
      <w:bookmarkStart w:id="47" w:name="_Toc209780250"/>
      <w:r w:rsidRPr="00A748BB">
        <w:t>Méthodologie d’évaluation de la plateforme</w:t>
      </w:r>
      <w:bookmarkEnd w:id="47"/>
    </w:p>
    <w:tbl>
      <w:tblPr>
        <w:tblStyle w:val="TableGrid"/>
        <w:tblW w:w="10423" w:type="dxa"/>
        <w:tblInd w:w="-856" w:type="dxa"/>
        <w:tblLook w:val="04A0" w:firstRow="1" w:lastRow="0" w:firstColumn="1" w:lastColumn="0" w:noHBand="0" w:noVBand="1"/>
      </w:tblPr>
      <w:tblGrid>
        <w:gridCol w:w="1496"/>
        <w:gridCol w:w="1716"/>
        <w:gridCol w:w="1696"/>
        <w:gridCol w:w="1096"/>
        <w:gridCol w:w="1723"/>
        <w:gridCol w:w="2696"/>
      </w:tblGrid>
      <w:tr w:rsidR="00490515" w:rsidRPr="00A748BB" w14:paraId="2CF89143" w14:textId="77777777" w:rsidTr="00A325FA">
        <w:tc>
          <w:tcPr>
            <w:tcW w:w="1496" w:type="dxa"/>
          </w:tcPr>
          <w:p w14:paraId="343E2FDF" w14:textId="77777777" w:rsidR="00490515" w:rsidRPr="00A748BB" w:rsidRDefault="00490515" w:rsidP="002E6719">
            <w:pPr>
              <w:spacing w:line="360" w:lineRule="auto"/>
              <w:ind w:left="0" w:firstLine="0"/>
              <w:jc w:val="left"/>
            </w:pPr>
            <w:r w:rsidRPr="00A748BB">
              <w:t>Type d’évaluation</w:t>
            </w:r>
          </w:p>
        </w:tc>
        <w:tc>
          <w:tcPr>
            <w:tcW w:w="1716" w:type="dxa"/>
          </w:tcPr>
          <w:p w14:paraId="50BF3EAD" w14:textId="77777777" w:rsidR="00490515" w:rsidRPr="00A748BB" w:rsidRDefault="00490515" w:rsidP="002E6719">
            <w:pPr>
              <w:spacing w:line="360" w:lineRule="auto"/>
              <w:ind w:left="0" w:firstLine="0"/>
              <w:jc w:val="left"/>
            </w:pPr>
            <w:r w:rsidRPr="00A748BB">
              <w:t>Méthode utilisée</w:t>
            </w:r>
          </w:p>
        </w:tc>
        <w:tc>
          <w:tcPr>
            <w:tcW w:w="1467" w:type="dxa"/>
          </w:tcPr>
          <w:p w14:paraId="53D44352" w14:textId="77777777" w:rsidR="00490515" w:rsidRPr="00A748BB" w:rsidRDefault="00490515" w:rsidP="002E6719">
            <w:pPr>
              <w:spacing w:line="360" w:lineRule="auto"/>
              <w:ind w:left="0" w:firstLine="0"/>
              <w:jc w:val="left"/>
            </w:pPr>
            <w:r w:rsidRPr="00A748BB">
              <w:t>Participants</w:t>
            </w:r>
          </w:p>
        </w:tc>
        <w:tc>
          <w:tcPr>
            <w:tcW w:w="1325" w:type="dxa"/>
          </w:tcPr>
          <w:p w14:paraId="11277DC7" w14:textId="77777777" w:rsidR="00490515" w:rsidRPr="00A748BB" w:rsidRDefault="00490515" w:rsidP="002E6719">
            <w:pPr>
              <w:spacing w:line="360" w:lineRule="auto"/>
              <w:ind w:left="0" w:firstLine="0"/>
              <w:jc w:val="left"/>
            </w:pPr>
            <w:r w:rsidRPr="00A748BB">
              <w:t>Durée</w:t>
            </w:r>
          </w:p>
        </w:tc>
        <w:tc>
          <w:tcPr>
            <w:tcW w:w="1723" w:type="dxa"/>
          </w:tcPr>
          <w:p w14:paraId="3310FEBB" w14:textId="77777777" w:rsidR="00490515" w:rsidRPr="00A748BB" w:rsidRDefault="00490515" w:rsidP="002E6719">
            <w:pPr>
              <w:spacing w:line="360" w:lineRule="auto"/>
              <w:ind w:left="0" w:firstLine="0"/>
              <w:jc w:val="left"/>
            </w:pPr>
            <w:r w:rsidRPr="00A748BB">
              <w:t>Objectifs spécifiques</w:t>
            </w:r>
          </w:p>
        </w:tc>
        <w:tc>
          <w:tcPr>
            <w:tcW w:w="2696" w:type="dxa"/>
          </w:tcPr>
          <w:p w14:paraId="2E0911B1" w14:textId="77777777" w:rsidR="00490515" w:rsidRPr="00A748BB" w:rsidRDefault="00490515" w:rsidP="002E6719">
            <w:pPr>
              <w:spacing w:line="360" w:lineRule="auto"/>
              <w:ind w:left="0" w:firstLine="0"/>
              <w:jc w:val="left"/>
            </w:pPr>
            <w:r w:rsidRPr="00A748BB">
              <w:t>Indicateur mesures</w:t>
            </w:r>
          </w:p>
        </w:tc>
      </w:tr>
      <w:tr w:rsidR="00490515" w:rsidRPr="00A748BB" w14:paraId="34400421" w14:textId="77777777" w:rsidTr="00A325FA">
        <w:tc>
          <w:tcPr>
            <w:tcW w:w="1496" w:type="dxa"/>
          </w:tcPr>
          <w:p w14:paraId="56E988A3" w14:textId="77777777" w:rsidR="00490515" w:rsidRPr="00A748BB" w:rsidRDefault="00490515" w:rsidP="002E6719">
            <w:pPr>
              <w:spacing w:line="360" w:lineRule="auto"/>
              <w:ind w:left="0" w:firstLine="0"/>
              <w:jc w:val="left"/>
            </w:pPr>
            <w:r w:rsidRPr="00A748BB">
              <w:t>Test fonctionnels</w:t>
            </w:r>
          </w:p>
        </w:tc>
        <w:tc>
          <w:tcPr>
            <w:tcW w:w="1716" w:type="dxa"/>
          </w:tcPr>
          <w:p w14:paraId="582BB220" w14:textId="7436C1EE" w:rsidR="00490515" w:rsidRPr="00A748BB" w:rsidRDefault="00490515" w:rsidP="002E6719">
            <w:pPr>
              <w:spacing w:line="360" w:lineRule="auto"/>
              <w:ind w:left="0" w:firstLine="0"/>
              <w:jc w:val="left"/>
            </w:pPr>
            <w:r w:rsidRPr="00A748BB">
              <w:t>Scénarios de test manuel</w:t>
            </w:r>
            <w:r w:rsidRPr="00A748BB">
              <w:rPr>
                <w:color w:val="F9FAFB"/>
                <w:shd w:val="clear" w:color="auto" w:fill="151517"/>
              </w:rPr>
              <w:t xml:space="preserve"> </w:t>
            </w:r>
            <w:r w:rsidRPr="00A748BB">
              <w:t>[4.0</w:t>
            </w:r>
            <w:r w:rsidR="005E7B44">
              <w:t>4</w:t>
            </w:r>
            <w:r w:rsidRPr="00A748BB">
              <w:t>]</w:t>
            </w:r>
          </w:p>
        </w:tc>
        <w:tc>
          <w:tcPr>
            <w:tcW w:w="1467" w:type="dxa"/>
          </w:tcPr>
          <w:p w14:paraId="1F5D5875" w14:textId="43C68BE2" w:rsidR="00490515" w:rsidRPr="00A748BB" w:rsidRDefault="00490515" w:rsidP="002E6719">
            <w:pPr>
              <w:spacing w:line="360" w:lineRule="auto"/>
              <w:ind w:left="0" w:firstLine="0"/>
              <w:jc w:val="left"/>
            </w:pPr>
            <w:r w:rsidRPr="00A748BB">
              <w:t>Développeur 1 personne</w:t>
            </w:r>
          </w:p>
        </w:tc>
        <w:tc>
          <w:tcPr>
            <w:tcW w:w="1325" w:type="dxa"/>
          </w:tcPr>
          <w:p w14:paraId="5B174A62" w14:textId="77777777" w:rsidR="00490515" w:rsidRPr="00A748BB" w:rsidRDefault="00490515" w:rsidP="002E6719">
            <w:pPr>
              <w:spacing w:line="360" w:lineRule="auto"/>
              <w:ind w:left="0" w:firstLine="0"/>
              <w:jc w:val="left"/>
            </w:pPr>
            <w:r w:rsidRPr="00A748BB">
              <w:t>3 semaines</w:t>
            </w:r>
          </w:p>
        </w:tc>
        <w:tc>
          <w:tcPr>
            <w:tcW w:w="1723" w:type="dxa"/>
          </w:tcPr>
          <w:p w14:paraId="278D6F30" w14:textId="77777777" w:rsidR="00490515" w:rsidRPr="00A748BB" w:rsidRDefault="00490515" w:rsidP="002E6719">
            <w:pPr>
              <w:spacing w:line="360" w:lineRule="auto"/>
              <w:ind w:left="0" w:firstLine="0"/>
              <w:jc w:val="left"/>
            </w:pPr>
            <w:r w:rsidRPr="00A748BB">
              <w:t>Vérifier le bon fonctionnement des fonctionnalités</w:t>
            </w:r>
          </w:p>
        </w:tc>
        <w:tc>
          <w:tcPr>
            <w:tcW w:w="2696" w:type="dxa"/>
          </w:tcPr>
          <w:p w14:paraId="77EF5941" w14:textId="77777777" w:rsidR="00490515" w:rsidRPr="00A748BB" w:rsidRDefault="00490515" w:rsidP="002E6719">
            <w:pPr>
              <w:spacing w:line="360" w:lineRule="auto"/>
              <w:ind w:left="0" w:firstLine="0"/>
              <w:jc w:val="left"/>
            </w:pPr>
            <w:r w:rsidRPr="00A748BB">
              <w:t>Taux de réussite des test, nombre de bugs critiques</w:t>
            </w:r>
          </w:p>
        </w:tc>
      </w:tr>
      <w:tr w:rsidR="00490515" w:rsidRPr="00A748BB" w14:paraId="4D9492C7" w14:textId="77777777" w:rsidTr="00A325FA">
        <w:tc>
          <w:tcPr>
            <w:tcW w:w="1496" w:type="dxa"/>
          </w:tcPr>
          <w:p w14:paraId="16EB4706" w14:textId="77777777" w:rsidR="00490515" w:rsidRPr="00A748BB" w:rsidRDefault="00490515" w:rsidP="002E6719">
            <w:pPr>
              <w:spacing w:line="360" w:lineRule="auto"/>
              <w:ind w:left="0" w:firstLine="0"/>
              <w:jc w:val="left"/>
            </w:pPr>
            <w:r w:rsidRPr="00A748BB">
              <w:t>Tests de performance</w:t>
            </w:r>
          </w:p>
        </w:tc>
        <w:tc>
          <w:tcPr>
            <w:tcW w:w="1716" w:type="dxa"/>
          </w:tcPr>
          <w:p w14:paraId="5B106D45" w14:textId="6C851B3D" w:rsidR="00490515" w:rsidRPr="00A748BB" w:rsidRDefault="00490515" w:rsidP="002E6719">
            <w:pPr>
              <w:spacing w:line="360" w:lineRule="auto"/>
              <w:ind w:left="0" w:firstLine="0"/>
            </w:pPr>
            <w:r w:rsidRPr="00A748BB">
              <w:t>Outils Artillery.io, JMeter [4.</w:t>
            </w:r>
            <w:r w:rsidR="005E7B44">
              <w:t>05</w:t>
            </w:r>
            <w:r w:rsidRPr="00A748BB">
              <w:t>]</w:t>
            </w:r>
          </w:p>
        </w:tc>
        <w:tc>
          <w:tcPr>
            <w:tcW w:w="1467" w:type="dxa"/>
          </w:tcPr>
          <w:p w14:paraId="203CE3D5" w14:textId="77777777" w:rsidR="00490515" w:rsidRPr="00A748BB" w:rsidRDefault="00490515" w:rsidP="002E6719">
            <w:pPr>
              <w:spacing w:line="360" w:lineRule="auto"/>
              <w:ind w:left="0" w:firstLine="0"/>
            </w:pPr>
            <w:r w:rsidRPr="00A748BB">
              <w:t>Environnement de test dédié</w:t>
            </w:r>
          </w:p>
        </w:tc>
        <w:tc>
          <w:tcPr>
            <w:tcW w:w="1325" w:type="dxa"/>
          </w:tcPr>
          <w:p w14:paraId="5AFD2E34" w14:textId="77777777" w:rsidR="00490515" w:rsidRPr="00A748BB" w:rsidRDefault="00490515" w:rsidP="002E6719">
            <w:pPr>
              <w:spacing w:line="360" w:lineRule="auto"/>
              <w:ind w:left="0" w:firstLine="0"/>
            </w:pPr>
            <w:r w:rsidRPr="00A748BB">
              <w:t>1 semaine</w:t>
            </w:r>
          </w:p>
        </w:tc>
        <w:tc>
          <w:tcPr>
            <w:tcW w:w="1723" w:type="dxa"/>
          </w:tcPr>
          <w:p w14:paraId="3DE27A33" w14:textId="77777777" w:rsidR="00490515" w:rsidRPr="00A748BB" w:rsidRDefault="00490515" w:rsidP="002E6719">
            <w:pPr>
              <w:spacing w:line="360" w:lineRule="auto"/>
              <w:ind w:left="0" w:firstLine="0"/>
            </w:pPr>
            <w:r w:rsidRPr="00A748BB">
              <w:t>Mesurer les temps de réponse et la capacité de charge</w:t>
            </w:r>
          </w:p>
        </w:tc>
        <w:tc>
          <w:tcPr>
            <w:tcW w:w="2696" w:type="dxa"/>
          </w:tcPr>
          <w:p w14:paraId="3476D34A" w14:textId="77777777" w:rsidR="00490515" w:rsidRPr="00A748BB" w:rsidRDefault="00490515" w:rsidP="002E6719">
            <w:pPr>
              <w:spacing w:line="360" w:lineRule="auto"/>
              <w:ind w:left="0" w:firstLine="0"/>
            </w:pPr>
            <w:r w:rsidRPr="00A748BB">
              <w:t>Temps de réponse, débit, utilisation ressources</w:t>
            </w:r>
          </w:p>
        </w:tc>
      </w:tr>
      <w:tr w:rsidR="00490515" w:rsidRPr="00A748BB" w14:paraId="76E00943" w14:textId="77777777" w:rsidTr="00A325FA">
        <w:tc>
          <w:tcPr>
            <w:tcW w:w="1496" w:type="dxa"/>
          </w:tcPr>
          <w:p w14:paraId="57CFAE6A" w14:textId="77777777" w:rsidR="00490515" w:rsidRPr="00A748BB" w:rsidRDefault="00490515" w:rsidP="002E6719">
            <w:pPr>
              <w:spacing w:line="360" w:lineRule="auto"/>
              <w:ind w:left="0" w:firstLine="0"/>
              <w:jc w:val="left"/>
            </w:pPr>
            <w:r w:rsidRPr="00A748BB">
              <w:t>Test de sécurité</w:t>
            </w:r>
          </w:p>
        </w:tc>
        <w:tc>
          <w:tcPr>
            <w:tcW w:w="1716" w:type="dxa"/>
          </w:tcPr>
          <w:p w14:paraId="5562F558" w14:textId="596DFE03" w:rsidR="00490515" w:rsidRPr="00A748BB" w:rsidRDefault="00490515" w:rsidP="002E6719">
            <w:pPr>
              <w:spacing w:line="360" w:lineRule="auto"/>
              <w:ind w:left="0" w:firstLine="0"/>
            </w:pPr>
            <w:r w:rsidRPr="00A748BB">
              <w:t>Analyse manuelle outils de scan [4.</w:t>
            </w:r>
            <w:r w:rsidR="005E7B44">
              <w:t>06</w:t>
            </w:r>
            <w:r w:rsidRPr="00A748BB">
              <w:t>]</w:t>
            </w:r>
          </w:p>
        </w:tc>
        <w:tc>
          <w:tcPr>
            <w:tcW w:w="1467" w:type="dxa"/>
          </w:tcPr>
          <w:p w14:paraId="506B0CD5" w14:textId="77777777" w:rsidR="00490515" w:rsidRPr="00A748BB" w:rsidRDefault="00490515" w:rsidP="002E6719">
            <w:pPr>
              <w:spacing w:line="360" w:lineRule="auto"/>
              <w:ind w:left="0" w:firstLine="0"/>
            </w:pPr>
            <w:r w:rsidRPr="00A748BB">
              <w:t>Equipe sécurité</w:t>
            </w:r>
          </w:p>
          <w:p w14:paraId="35D81561" w14:textId="40632FFB" w:rsidR="00490515" w:rsidRPr="00A748BB" w:rsidRDefault="00B7057E" w:rsidP="002E6719">
            <w:pPr>
              <w:spacing w:line="360" w:lineRule="auto"/>
              <w:ind w:left="0" w:firstLine="0"/>
            </w:pPr>
            <w:r>
              <w:t>2</w:t>
            </w:r>
            <w:r w:rsidR="00490515" w:rsidRPr="00A748BB">
              <w:t xml:space="preserve"> personnes</w:t>
            </w:r>
          </w:p>
        </w:tc>
        <w:tc>
          <w:tcPr>
            <w:tcW w:w="1325" w:type="dxa"/>
          </w:tcPr>
          <w:p w14:paraId="3DB90773" w14:textId="77777777" w:rsidR="00490515" w:rsidRPr="00A748BB" w:rsidRDefault="00490515" w:rsidP="002E6719">
            <w:pPr>
              <w:spacing w:line="360" w:lineRule="auto"/>
              <w:ind w:left="0" w:firstLine="0"/>
            </w:pPr>
            <w:r w:rsidRPr="00A748BB">
              <w:t>1 semaine</w:t>
            </w:r>
          </w:p>
        </w:tc>
        <w:tc>
          <w:tcPr>
            <w:tcW w:w="1723" w:type="dxa"/>
          </w:tcPr>
          <w:p w14:paraId="7E5F9F1D" w14:textId="77777777" w:rsidR="00490515" w:rsidRPr="00A748BB" w:rsidRDefault="00490515" w:rsidP="002E6719">
            <w:pPr>
              <w:spacing w:line="360" w:lineRule="auto"/>
              <w:ind w:left="0" w:firstLine="0"/>
            </w:pPr>
            <w:r w:rsidRPr="00A748BB">
              <w:t>Identifier les vulnérabilité potentielles</w:t>
            </w:r>
          </w:p>
        </w:tc>
        <w:tc>
          <w:tcPr>
            <w:tcW w:w="2696" w:type="dxa"/>
          </w:tcPr>
          <w:p w14:paraId="356821A8" w14:textId="77777777" w:rsidR="00490515" w:rsidRPr="00A748BB" w:rsidRDefault="00490515" w:rsidP="002E6719">
            <w:pPr>
              <w:spacing w:line="360" w:lineRule="auto"/>
              <w:ind w:left="0" w:firstLine="0"/>
            </w:pPr>
            <w:r w:rsidRPr="00A748BB">
              <w:t>Nombre de vulnérabilités critique/moyennes/faibles</w:t>
            </w:r>
          </w:p>
        </w:tc>
      </w:tr>
      <w:tr w:rsidR="00490515" w:rsidRPr="00A748BB" w14:paraId="5E027D6C" w14:textId="77777777" w:rsidTr="00A325FA">
        <w:tc>
          <w:tcPr>
            <w:tcW w:w="1496" w:type="dxa"/>
          </w:tcPr>
          <w:p w14:paraId="0BD04A60" w14:textId="77777777" w:rsidR="00490515" w:rsidRPr="00A748BB" w:rsidRDefault="00490515" w:rsidP="002E6719">
            <w:pPr>
              <w:spacing w:line="360" w:lineRule="auto"/>
              <w:ind w:left="0" w:firstLine="0"/>
              <w:jc w:val="left"/>
            </w:pPr>
            <w:r w:rsidRPr="00A748BB">
              <w:t>Test utilisateurs</w:t>
            </w:r>
          </w:p>
        </w:tc>
        <w:tc>
          <w:tcPr>
            <w:tcW w:w="1716" w:type="dxa"/>
          </w:tcPr>
          <w:p w14:paraId="50C2023E" w14:textId="5626E685" w:rsidR="00490515" w:rsidRPr="00A748BB" w:rsidRDefault="00490515" w:rsidP="002E6719">
            <w:pPr>
              <w:spacing w:line="360" w:lineRule="auto"/>
              <w:ind w:left="0" w:firstLine="0"/>
            </w:pPr>
            <w:r w:rsidRPr="00A748BB">
              <w:t>Questionnaires, observations directes, entretiens</w:t>
            </w:r>
            <w:r w:rsidRPr="00A748BB">
              <w:rPr>
                <w:color w:val="F9FAFB"/>
                <w:shd w:val="clear" w:color="auto" w:fill="151517"/>
              </w:rPr>
              <w:t xml:space="preserve"> </w:t>
            </w:r>
            <w:r w:rsidRPr="00A748BB">
              <w:t>[4.0</w:t>
            </w:r>
            <w:r w:rsidR="005E7B44">
              <w:t>7</w:t>
            </w:r>
            <w:r w:rsidRPr="00A748BB">
              <w:t>]</w:t>
            </w:r>
          </w:p>
        </w:tc>
        <w:tc>
          <w:tcPr>
            <w:tcW w:w="1467" w:type="dxa"/>
          </w:tcPr>
          <w:p w14:paraId="3DDCD54C" w14:textId="6C34065E" w:rsidR="00490515" w:rsidRPr="00A748BB" w:rsidRDefault="00165A51" w:rsidP="002E6719">
            <w:pPr>
              <w:spacing w:line="360" w:lineRule="auto"/>
              <w:ind w:left="0" w:firstLine="0"/>
            </w:pPr>
            <w:r>
              <w:t xml:space="preserve">15 </w:t>
            </w:r>
            <w:r w:rsidR="00490515" w:rsidRPr="00A748BB">
              <w:t xml:space="preserve">utilisateurs </w:t>
            </w:r>
          </w:p>
          <w:p w14:paraId="5BEF971B" w14:textId="449EC8FD" w:rsidR="00490515" w:rsidRPr="00A748BB" w:rsidRDefault="00165A51" w:rsidP="002E6719">
            <w:pPr>
              <w:spacing w:line="360" w:lineRule="auto"/>
              <w:ind w:left="0" w:firstLine="0"/>
            </w:pPr>
            <w:r>
              <w:t>5</w:t>
            </w:r>
            <w:r w:rsidR="00490515" w:rsidRPr="00A748BB">
              <w:t xml:space="preserve"> par profil</w:t>
            </w:r>
          </w:p>
        </w:tc>
        <w:tc>
          <w:tcPr>
            <w:tcW w:w="1325" w:type="dxa"/>
          </w:tcPr>
          <w:p w14:paraId="1184C020" w14:textId="77777777" w:rsidR="00490515" w:rsidRPr="00A748BB" w:rsidRDefault="00490515" w:rsidP="002E6719">
            <w:pPr>
              <w:spacing w:line="360" w:lineRule="auto"/>
              <w:ind w:left="0" w:firstLine="0"/>
            </w:pPr>
            <w:r w:rsidRPr="00A748BB">
              <w:t>2 semaines</w:t>
            </w:r>
          </w:p>
        </w:tc>
        <w:tc>
          <w:tcPr>
            <w:tcW w:w="1723" w:type="dxa"/>
          </w:tcPr>
          <w:p w14:paraId="2CCB52E2" w14:textId="77777777" w:rsidR="00490515" w:rsidRPr="00A748BB" w:rsidRDefault="00490515" w:rsidP="002E6719">
            <w:pPr>
              <w:spacing w:line="360" w:lineRule="auto"/>
              <w:ind w:left="0" w:firstLine="0"/>
            </w:pPr>
            <w:r w:rsidRPr="00A748BB">
              <w:t>Evaluer l’expérience utilisateur et l’utilité perçue</w:t>
            </w:r>
          </w:p>
        </w:tc>
        <w:tc>
          <w:tcPr>
            <w:tcW w:w="2696" w:type="dxa"/>
          </w:tcPr>
          <w:p w14:paraId="0F3777FA" w14:textId="77777777" w:rsidR="00490515" w:rsidRPr="00A748BB" w:rsidRDefault="00490515" w:rsidP="002E6719">
            <w:pPr>
              <w:spacing w:line="360" w:lineRule="auto"/>
              <w:ind w:left="0" w:firstLine="0"/>
            </w:pPr>
            <w:r w:rsidRPr="00A748BB">
              <w:t>Score SUS, taux de satisfaction feedback qualitatifs</w:t>
            </w:r>
          </w:p>
        </w:tc>
      </w:tr>
      <w:tr w:rsidR="00490515" w:rsidRPr="00A748BB" w14:paraId="091C71E2" w14:textId="77777777" w:rsidTr="00A325FA">
        <w:tc>
          <w:tcPr>
            <w:tcW w:w="1496" w:type="dxa"/>
          </w:tcPr>
          <w:p w14:paraId="20927CA4" w14:textId="77777777" w:rsidR="00490515" w:rsidRPr="00A748BB" w:rsidRDefault="00490515" w:rsidP="002E6719">
            <w:pPr>
              <w:spacing w:line="360" w:lineRule="auto"/>
              <w:ind w:left="0" w:firstLine="0"/>
              <w:jc w:val="left"/>
            </w:pPr>
            <w:r w:rsidRPr="00A748BB">
              <w:t>Comparaison avec les plateforme existants</w:t>
            </w:r>
          </w:p>
        </w:tc>
        <w:tc>
          <w:tcPr>
            <w:tcW w:w="1716" w:type="dxa"/>
          </w:tcPr>
          <w:p w14:paraId="2EC46257" w14:textId="77777777" w:rsidR="00490515" w:rsidRPr="00A748BB" w:rsidRDefault="00490515" w:rsidP="002E6719">
            <w:pPr>
              <w:spacing w:line="360" w:lineRule="auto"/>
              <w:ind w:left="0" w:firstLine="0"/>
            </w:pPr>
            <w:r w:rsidRPr="00A748BB">
              <w:t>Analyse comparative structurée</w:t>
            </w:r>
          </w:p>
        </w:tc>
        <w:tc>
          <w:tcPr>
            <w:tcW w:w="1467" w:type="dxa"/>
          </w:tcPr>
          <w:p w14:paraId="3EFD7760" w14:textId="65E4C309" w:rsidR="00490515" w:rsidRPr="00FE3EF7" w:rsidRDefault="00490515" w:rsidP="002E6719">
            <w:pPr>
              <w:spacing w:line="360" w:lineRule="auto"/>
              <w:ind w:left="0" w:firstLine="0"/>
              <w:rPr>
                <w:lang w:val="en-US"/>
              </w:rPr>
            </w:pPr>
            <w:r w:rsidRPr="00FE3EF7">
              <w:rPr>
                <w:lang w:val="en-US"/>
              </w:rPr>
              <w:t xml:space="preserve">Benchmark avec Moodle et Google </w:t>
            </w:r>
            <w:r w:rsidR="00934419" w:rsidRPr="00FE3EF7">
              <w:rPr>
                <w:lang w:val="en-US"/>
              </w:rPr>
              <w:t>Classroom</w:t>
            </w:r>
          </w:p>
        </w:tc>
        <w:tc>
          <w:tcPr>
            <w:tcW w:w="1325" w:type="dxa"/>
          </w:tcPr>
          <w:p w14:paraId="1CD97A90" w14:textId="7BBE2C06" w:rsidR="00490515" w:rsidRPr="00A748BB" w:rsidRDefault="00490515" w:rsidP="002E6719">
            <w:pPr>
              <w:spacing w:line="360" w:lineRule="auto"/>
              <w:ind w:left="0" w:firstLine="0"/>
            </w:pPr>
            <w:r w:rsidRPr="00A748BB">
              <w:t xml:space="preserve">1 </w:t>
            </w:r>
            <w:r w:rsidR="00FE4B97" w:rsidRPr="00A748BB">
              <w:t>semaine</w:t>
            </w:r>
          </w:p>
        </w:tc>
        <w:tc>
          <w:tcPr>
            <w:tcW w:w="1723" w:type="dxa"/>
          </w:tcPr>
          <w:p w14:paraId="5E3FB43D" w14:textId="005FFA52" w:rsidR="00490515" w:rsidRPr="00A748BB" w:rsidRDefault="00934419" w:rsidP="002E6719">
            <w:pPr>
              <w:spacing w:line="360" w:lineRule="auto"/>
              <w:ind w:left="0" w:firstLine="0"/>
            </w:pPr>
            <w:r w:rsidRPr="00A748BB">
              <w:t>Positionner</w:t>
            </w:r>
            <w:r w:rsidR="00490515" w:rsidRPr="00A748BB">
              <w:t xml:space="preserve"> UniSphere dans </w:t>
            </w:r>
            <w:r w:rsidRPr="00A748BB">
              <w:t>écosystème</w:t>
            </w:r>
          </w:p>
        </w:tc>
        <w:tc>
          <w:tcPr>
            <w:tcW w:w="2696" w:type="dxa"/>
          </w:tcPr>
          <w:p w14:paraId="4CF25E67" w14:textId="77777777" w:rsidR="00490515" w:rsidRPr="00A748BB" w:rsidRDefault="00490515" w:rsidP="002E6719">
            <w:pPr>
              <w:spacing w:line="360" w:lineRule="auto"/>
              <w:ind w:left="0" w:firstLine="0"/>
            </w:pPr>
            <w:r w:rsidRPr="00A748BB">
              <w:t>Scores comparatifs sur divers critères</w:t>
            </w:r>
          </w:p>
        </w:tc>
      </w:tr>
    </w:tbl>
    <w:p w14:paraId="6BA44773" w14:textId="77777777" w:rsidR="00490515" w:rsidRPr="00A748BB" w:rsidRDefault="00490515" w:rsidP="0019768E">
      <w:pPr>
        <w:pStyle w:val="111Loaten2"/>
        <w:numPr>
          <w:ilvl w:val="0"/>
          <w:numId w:val="0"/>
        </w:numPr>
        <w:spacing w:line="360" w:lineRule="auto"/>
        <w:ind w:right="-284"/>
        <w:outlineLvl w:val="9"/>
        <w:rPr>
          <w:b w:val="0"/>
          <w:bCs/>
          <w:i w:val="0"/>
          <w:iCs/>
        </w:rPr>
      </w:pPr>
    </w:p>
    <w:p w14:paraId="119F1DF1" w14:textId="168771C6" w:rsidR="00481568" w:rsidRPr="00A748BB" w:rsidRDefault="00002C6E" w:rsidP="00A2551F">
      <w:pPr>
        <w:pStyle w:val="111Loaten2"/>
        <w:spacing w:line="360" w:lineRule="auto"/>
      </w:pPr>
      <w:bookmarkStart w:id="48" w:name="_Toc210120170"/>
      <w:r w:rsidRPr="00A748BB">
        <w:t>Profile</w:t>
      </w:r>
      <w:r w:rsidR="00490515" w:rsidRPr="00A748BB">
        <w:t xml:space="preserve"> des utilisateurs pour les tests</w:t>
      </w:r>
      <w:bookmarkEnd w:id="48"/>
    </w:p>
    <w:p w14:paraId="2E0D9A07" w14:textId="3E868B5C" w:rsidR="00F12862" w:rsidRDefault="005262A7" w:rsidP="002F43E3">
      <w:pPr>
        <w:pStyle w:val="111Loaten2"/>
        <w:numPr>
          <w:ilvl w:val="0"/>
          <w:numId w:val="0"/>
        </w:numPr>
        <w:spacing w:line="360" w:lineRule="auto"/>
        <w:ind w:right="-284" w:firstLine="709"/>
        <w:outlineLvl w:val="9"/>
        <w:rPr>
          <w:b w:val="0"/>
          <w:bCs/>
          <w:i w:val="0"/>
          <w:iCs/>
        </w:rPr>
      </w:pPr>
      <w:r w:rsidRPr="00A748BB">
        <w:rPr>
          <w:b w:val="0"/>
          <w:bCs/>
          <w:i w:val="0"/>
          <w:iCs/>
        </w:rPr>
        <w:t>La sélection des utilisateurs tests a été effectuée selon une méthode d'échantillonnage raisonné visant à représenter la diversité des profils d'utilisateurs cibles de la plateforme</w:t>
      </w:r>
    </w:p>
    <w:p w14:paraId="464F414F" w14:textId="77777777" w:rsidR="00930737" w:rsidRPr="00A748BB" w:rsidRDefault="00930737" w:rsidP="00930737">
      <w:pPr>
        <w:pStyle w:val="111Loaten2"/>
        <w:numPr>
          <w:ilvl w:val="0"/>
          <w:numId w:val="0"/>
        </w:numPr>
        <w:spacing w:line="360" w:lineRule="auto"/>
        <w:ind w:left="720" w:right="-284" w:hanging="720"/>
        <w:outlineLvl w:val="9"/>
        <w:rPr>
          <w:b w:val="0"/>
          <w:bCs/>
          <w:i w:val="0"/>
          <w:iCs/>
        </w:rPr>
      </w:pPr>
    </w:p>
    <w:p w14:paraId="4F66E1DC" w14:textId="5A7A26A5" w:rsidR="003B2CB0" w:rsidRPr="00A748BB" w:rsidRDefault="00002C6E" w:rsidP="00930737">
      <w:pPr>
        <w:pStyle w:val="Tabilao"/>
        <w:rPr>
          <w:b/>
        </w:rPr>
      </w:pPr>
      <w:bookmarkStart w:id="49" w:name="_Toc209780251"/>
      <w:r w:rsidRPr="00A748BB">
        <w:lastRenderedPageBreak/>
        <w:t>Caractéristiques détaillées</w:t>
      </w:r>
      <w:r w:rsidR="003B2CB0" w:rsidRPr="00A748BB">
        <w:t xml:space="preserve"> des utilisateurs participants à l’évaluation</w:t>
      </w:r>
      <w:bookmarkEnd w:id="49"/>
    </w:p>
    <w:tbl>
      <w:tblPr>
        <w:tblStyle w:val="TableGrid"/>
        <w:tblW w:w="9918" w:type="dxa"/>
        <w:tblLook w:val="04A0" w:firstRow="1" w:lastRow="0" w:firstColumn="1" w:lastColumn="0" w:noHBand="0" w:noVBand="1"/>
      </w:tblPr>
      <w:tblGrid>
        <w:gridCol w:w="1812"/>
        <w:gridCol w:w="1160"/>
        <w:gridCol w:w="2464"/>
        <w:gridCol w:w="1813"/>
        <w:gridCol w:w="2669"/>
      </w:tblGrid>
      <w:tr w:rsidR="00603DBC" w:rsidRPr="00A748BB" w14:paraId="5FD11BD5" w14:textId="77777777" w:rsidTr="00A325FA">
        <w:tc>
          <w:tcPr>
            <w:tcW w:w="1812" w:type="dxa"/>
          </w:tcPr>
          <w:p w14:paraId="4053C784" w14:textId="77777777" w:rsidR="00603DBC" w:rsidRPr="00A748BB" w:rsidRDefault="00603DBC" w:rsidP="002E6719">
            <w:pPr>
              <w:spacing w:line="360" w:lineRule="auto"/>
              <w:ind w:left="0" w:firstLine="0"/>
            </w:pPr>
            <w:r w:rsidRPr="00A748BB">
              <w:t>Profil</w:t>
            </w:r>
          </w:p>
        </w:tc>
        <w:tc>
          <w:tcPr>
            <w:tcW w:w="1160" w:type="dxa"/>
          </w:tcPr>
          <w:p w14:paraId="6919DCD5" w14:textId="77777777" w:rsidR="00603DBC" w:rsidRPr="00A748BB" w:rsidRDefault="00603DBC" w:rsidP="002E6719">
            <w:pPr>
              <w:spacing w:line="360" w:lineRule="auto"/>
              <w:ind w:left="0" w:firstLine="0"/>
            </w:pPr>
            <w:r w:rsidRPr="00A748BB">
              <w:t>Nombre</w:t>
            </w:r>
          </w:p>
        </w:tc>
        <w:tc>
          <w:tcPr>
            <w:tcW w:w="2464" w:type="dxa"/>
          </w:tcPr>
          <w:p w14:paraId="2039B4F7" w14:textId="77777777" w:rsidR="00603DBC" w:rsidRPr="00A748BB" w:rsidRDefault="00603DBC" w:rsidP="002E6719">
            <w:pPr>
              <w:spacing w:line="360" w:lineRule="auto"/>
              <w:ind w:left="0" w:firstLine="0"/>
            </w:pPr>
            <w:r w:rsidRPr="00A748BB">
              <w:t>Niveau technique</w:t>
            </w:r>
          </w:p>
        </w:tc>
        <w:tc>
          <w:tcPr>
            <w:tcW w:w="1813" w:type="dxa"/>
          </w:tcPr>
          <w:p w14:paraId="60E03C8C" w14:textId="77777777" w:rsidR="00603DBC" w:rsidRPr="00A748BB" w:rsidRDefault="00603DBC" w:rsidP="002E6719">
            <w:pPr>
              <w:spacing w:line="360" w:lineRule="auto"/>
              <w:ind w:left="0" w:firstLine="0"/>
            </w:pPr>
            <w:r w:rsidRPr="00A748BB">
              <w:t>Expérience avec les LMS</w:t>
            </w:r>
          </w:p>
        </w:tc>
        <w:tc>
          <w:tcPr>
            <w:tcW w:w="2669" w:type="dxa"/>
          </w:tcPr>
          <w:p w14:paraId="157FB861" w14:textId="77777777" w:rsidR="00603DBC" w:rsidRPr="00A748BB" w:rsidRDefault="00603DBC" w:rsidP="002E6719">
            <w:pPr>
              <w:spacing w:line="360" w:lineRule="auto"/>
              <w:ind w:left="0" w:firstLine="0"/>
            </w:pPr>
            <w:r w:rsidRPr="00A748BB">
              <w:t>Fréquence d’utilisation prévue</w:t>
            </w:r>
          </w:p>
        </w:tc>
      </w:tr>
      <w:tr w:rsidR="00603DBC" w:rsidRPr="00A748BB" w14:paraId="2BDECC88" w14:textId="77777777" w:rsidTr="00A325FA">
        <w:tc>
          <w:tcPr>
            <w:tcW w:w="1812" w:type="dxa"/>
          </w:tcPr>
          <w:p w14:paraId="742595DD" w14:textId="77777777" w:rsidR="00603DBC" w:rsidRPr="00A748BB" w:rsidRDefault="00603DBC" w:rsidP="002E6719">
            <w:pPr>
              <w:spacing w:line="360" w:lineRule="auto"/>
              <w:ind w:left="0" w:firstLine="0"/>
            </w:pPr>
            <w:r w:rsidRPr="00A748BB">
              <w:t>Etudiants</w:t>
            </w:r>
          </w:p>
        </w:tc>
        <w:tc>
          <w:tcPr>
            <w:tcW w:w="1160" w:type="dxa"/>
          </w:tcPr>
          <w:p w14:paraId="60F3372B" w14:textId="1AA0F16E" w:rsidR="00603DBC" w:rsidRPr="00A748BB" w:rsidRDefault="00FE3EF7" w:rsidP="002E6719">
            <w:pPr>
              <w:spacing w:line="360" w:lineRule="auto"/>
              <w:ind w:left="0" w:firstLine="0"/>
            </w:pPr>
            <w:r>
              <w:t>5</w:t>
            </w:r>
          </w:p>
        </w:tc>
        <w:tc>
          <w:tcPr>
            <w:tcW w:w="2464" w:type="dxa"/>
          </w:tcPr>
          <w:p w14:paraId="6D985E6F" w14:textId="77777777" w:rsidR="00603DBC" w:rsidRPr="00A748BB" w:rsidRDefault="00603DBC" w:rsidP="002E6719">
            <w:pPr>
              <w:spacing w:line="360" w:lineRule="auto"/>
              <w:ind w:left="0" w:firstLine="0"/>
            </w:pPr>
            <w:r w:rsidRPr="00A748BB">
              <w:t>Intermédiaire</w:t>
            </w:r>
          </w:p>
        </w:tc>
        <w:tc>
          <w:tcPr>
            <w:tcW w:w="1813" w:type="dxa"/>
          </w:tcPr>
          <w:p w14:paraId="096BC529" w14:textId="77777777" w:rsidR="00603DBC" w:rsidRPr="00A748BB" w:rsidRDefault="00603DBC" w:rsidP="002E6719">
            <w:pPr>
              <w:spacing w:line="360" w:lineRule="auto"/>
              <w:ind w:left="0" w:firstLine="0"/>
            </w:pPr>
            <w:r w:rsidRPr="00A748BB">
              <w:t>Aucune</w:t>
            </w:r>
          </w:p>
        </w:tc>
        <w:tc>
          <w:tcPr>
            <w:tcW w:w="2669" w:type="dxa"/>
          </w:tcPr>
          <w:p w14:paraId="06775AB0" w14:textId="77777777" w:rsidR="00603DBC" w:rsidRPr="00A748BB" w:rsidRDefault="00603DBC" w:rsidP="002E6719">
            <w:pPr>
              <w:spacing w:line="360" w:lineRule="auto"/>
              <w:ind w:left="0" w:firstLine="0"/>
            </w:pPr>
            <w:r w:rsidRPr="00A748BB">
              <w:t>Quotidienne à hebdomadaire</w:t>
            </w:r>
          </w:p>
        </w:tc>
      </w:tr>
      <w:tr w:rsidR="00603DBC" w:rsidRPr="00A748BB" w14:paraId="29BFBE46" w14:textId="77777777" w:rsidTr="00A325FA">
        <w:tc>
          <w:tcPr>
            <w:tcW w:w="1812" w:type="dxa"/>
          </w:tcPr>
          <w:p w14:paraId="1D5958E5" w14:textId="77777777" w:rsidR="00603DBC" w:rsidRPr="00A748BB" w:rsidRDefault="00603DBC" w:rsidP="002E6719">
            <w:pPr>
              <w:spacing w:line="360" w:lineRule="auto"/>
              <w:ind w:left="0" w:firstLine="0"/>
            </w:pPr>
            <w:r w:rsidRPr="00A748BB">
              <w:t>Enseignants</w:t>
            </w:r>
          </w:p>
        </w:tc>
        <w:tc>
          <w:tcPr>
            <w:tcW w:w="1160" w:type="dxa"/>
          </w:tcPr>
          <w:p w14:paraId="07B41AB8" w14:textId="7F672086" w:rsidR="00603DBC" w:rsidRPr="00A748BB" w:rsidRDefault="00FE3EF7" w:rsidP="002E6719">
            <w:pPr>
              <w:spacing w:line="360" w:lineRule="auto"/>
              <w:ind w:left="0" w:firstLine="0"/>
            </w:pPr>
            <w:r>
              <w:t>5</w:t>
            </w:r>
          </w:p>
        </w:tc>
        <w:tc>
          <w:tcPr>
            <w:tcW w:w="2464" w:type="dxa"/>
          </w:tcPr>
          <w:p w14:paraId="2371A9EF" w14:textId="77777777" w:rsidR="00603DBC" w:rsidRPr="00A748BB" w:rsidRDefault="00603DBC" w:rsidP="002E6719">
            <w:pPr>
              <w:spacing w:line="360" w:lineRule="auto"/>
              <w:ind w:left="0" w:firstLine="0"/>
            </w:pPr>
            <w:r w:rsidRPr="00A748BB">
              <w:t>Débutant à intermédiaire</w:t>
            </w:r>
          </w:p>
        </w:tc>
        <w:tc>
          <w:tcPr>
            <w:tcW w:w="1813" w:type="dxa"/>
          </w:tcPr>
          <w:p w14:paraId="5A910C4A" w14:textId="77777777" w:rsidR="00603DBC" w:rsidRPr="00A748BB" w:rsidRDefault="00603DBC" w:rsidP="002E6719">
            <w:pPr>
              <w:spacing w:line="360" w:lineRule="auto"/>
              <w:ind w:left="0" w:firstLine="0"/>
            </w:pPr>
            <w:r w:rsidRPr="00A748BB">
              <w:t>Aucune</w:t>
            </w:r>
          </w:p>
        </w:tc>
        <w:tc>
          <w:tcPr>
            <w:tcW w:w="2669" w:type="dxa"/>
          </w:tcPr>
          <w:p w14:paraId="09916441" w14:textId="77777777" w:rsidR="00603DBC" w:rsidRPr="00A748BB" w:rsidRDefault="00603DBC" w:rsidP="002E6719">
            <w:pPr>
              <w:spacing w:line="360" w:lineRule="auto"/>
              <w:ind w:left="0" w:firstLine="0"/>
            </w:pPr>
            <w:r w:rsidRPr="00A748BB">
              <w:t>Quotidienne à hebdomadaire</w:t>
            </w:r>
          </w:p>
        </w:tc>
      </w:tr>
      <w:tr w:rsidR="00603DBC" w:rsidRPr="00A748BB" w14:paraId="76891353" w14:textId="77777777" w:rsidTr="00A325FA">
        <w:tc>
          <w:tcPr>
            <w:tcW w:w="1812" w:type="dxa"/>
          </w:tcPr>
          <w:p w14:paraId="3BF340CC" w14:textId="77777777" w:rsidR="00603DBC" w:rsidRPr="00A748BB" w:rsidRDefault="00603DBC" w:rsidP="002E6719">
            <w:pPr>
              <w:spacing w:line="360" w:lineRule="auto"/>
              <w:ind w:left="0" w:firstLine="0"/>
            </w:pPr>
            <w:r w:rsidRPr="00A748BB">
              <w:t>Administrateurs</w:t>
            </w:r>
          </w:p>
        </w:tc>
        <w:tc>
          <w:tcPr>
            <w:tcW w:w="1160" w:type="dxa"/>
          </w:tcPr>
          <w:p w14:paraId="7E09A2E1" w14:textId="094F859E" w:rsidR="00603DBC" w:rsidRPr="00A748BB" w:rsidRDefault="00FE3EF7" w:rsidP="002E6719">
            <w:pPr>
              <w:spacing w:line="360" w:lineRule="auto"/>
              <w:ind w:left="0" w:firstLine="0"/>
            </w:pPr>
            <w:r>
              <w:t>5</w:t>
            </w:r>
          </w:p>
        </w:tc>
        <w:tc>
          <w:tcPr>
            <w:tcW w:w="2464" w:type="dxa"/>
          </w:tcPr>
          <w:p w14:paraId="52BA8A99" w14:textId="77777777" w:rsidR="00603DBC" w:rsidRPr="00A748BB" w:rsidRDefault="00603DBC" w:rsidP="002E6719">
            <w:pPr>
              <w:spacing w:line="360" w:lineRule="auto"/>
              <w:ind w:left="0" w:firstLine="0"/>
            </w:pPr>
            <w:r w:rsidRPr="00A748BB">
              <w:t>Avancé</w:t>
            </w:r>
          </w:p>
        </w:tc>
        <w:tc>
          <w:tcPr>
            <w:tcW w:w="1813" w:type="dxa"/>
          </w:tcPr>
          <w:p w14:paraId="5963E8F8" w14:textId="77777777" w:rsidR="00603DBC" w:rsidRPr="00A748BB" w:rsidRDefault="00603DBC" w:rsidP="002E6719">
            <w:pPr>
              <w:spacing w:line="360" w:lineRule="auto"/>
              <w:ind w:left="0" w:firstLine="0"/>
            </w:pPr>
            <w:r w:rsidRPr="00A748BB">
              <w:t>Expérimenté</w:t>
            </w:r>
          </w:p>
        </w:tc>
        <w:tc>
          <w:tcPr>
            <w:tcW w:w="2669" w:type="dxa"/>
          </w:tcPr>
          <w:p w14:paraId="68ED66AE" w14:textId="77777777" w:rsidR="00603DBC" w:rsidRPr="00A748BB" w:rsidRDefault="00603DBC" w:rsidP="002E6719">
            <w:pPr>
              <w:spacing w:line="360" w:lineRule="auto"/>
              <w:ind w:left="0" w:firstLine="0"/>
            </w:pPr>
            <w:r w:rsidRPr="00A748BB">
              <w:t xml:space="preserve">Quotidienne </w:t>
            </w:r>
          </w:p>
        </w:tc>
      </w:tr>
    </w:tbl>
    <w:p w14:paraId="1B12EE7C" w14:textId="77777777" w:rsidR="00603DBC" w:rsidRPr="00A748BB" w:rsidRDefault="00603DBC" w:rsidP="00965739">
      <w:pPr>
        <w:pStyle w:val="111Loaten2"/>
        <w:numPr>
          <w:ilvl w:val="0"/>
          <w:numId w:val="0"/>
        </w:numPr>
        <w:spacing w:line="360" w:lineRule="auto"/>
        <w:ind w:right="-284"/>
        <w:outlineLvl w:val="9"/>
        <w:rPr>
          <w:b w:val="0"/>
          <w:bCs/>
          <w:i w:val="0"/>
          <w:iCs/>
        </w:rPr>
      </w:pPr>
    </w:p>
    <w:p w14:paraId="0377D101" w14:textId="27E6DA39" w:rsidR="00481568" w:rsidRPr="00A748BB" w:rsidRDefault="0031580E" w:rsidP="00A2551F">
      <w:pPr>
        <w:pStyle w:val="111Loaten2"/>
        <w:spacing w:line="360" w:lineRule="auto"/>
      </w:pPr>
      <w:bookmarkStart w:id="50" w:name="_Toc210120171"/>
      <w:r w:rsidRPr="00A748BB">
        <w:t>Instrument de collecte de données</w:t>
      </w:r>
      <w:bookmarkEnd w:id="50"/>
    </w:p>
    <w:p w14:paraId="3B6221AC" w14:textId="77777777" w:rsidR="00B821F1" w:rsidRPr="00A748BB" w:rsidRDefault="00B821F1" w:rsidP="001F2355">
      <w:pPr>
        <w:ind w:left="0" w:firstLine="709"/>
      </w:pPr>
      <w:r w:rsidRPr="00A748BB">
        <w:t>Nous avons développé et adapté plusieurs instruments de collecte de données spécifiquement pour cette évaluation</w:t>
      </w:r>
    </w:p>
    <w:p w14:paraId="3EB29621" w14:textId="1F264AD4"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Grille d’évaluation technique : basée sur les norme ISO 25010 [4.</w:t>
      </w:r>
      <w:r w:rsidR="005E7B44">
        <w:rPr>
          <w:b w:val="0"/>
          <w:bCs/>
          <w:sz w:val="24"/>
        </w:rPr>
        <w:t>08</w:t>
      </w:r>
      <w:r w:rsidRPr="00A748BB">
        <w:rPr>
          <w:b w:val="0"/>
          <w:bCs/>
          <w:sz w:val="24"/>
        </w:rPr>
        <w:t>]</w:t>
      </w:r>
    </w:p>
    <w:p w14:paraId="6436573D" w14:textId="77B26C68"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 xml:space="preserve">Questionnaire de satisfaction utilisateur : adapté du </w:t>
      </w:r>
      <w:r w:rsidR="00002C6E" w:rsidRPr="00A748BB">
        <w:rPr>
          <w:b w:val="0"/>
          <w:bCs/>
          <w:sz w:val="24"/>
        </w:rPr>
        <w:t>S</w:t>
      </w:r>
      <w:r w:rsidRPr="00A748BB">
        <w:rPr>
          <w:b w:val="0"/>
          <w:bCs/>
          <w:sz w:val="24"/>
        </w:rPr>
        <w:t>yst</w:t>
      </w:r>
      <w:r w:rsidR="00002C6E" w:rsidRPr="00A748BB">
        <w:rPr>
          <w:b w:val="0"/>
          <w:bCs/>
          <w:sz w:val="24"/>
        </w:rPr>
        <w:t>e</w:t>
      </w:r>
      <w:r w:rsidRPr="00A748BB">
        <w:rPr>
          <w:b w:val="0"/>
          <w:bCs/>
          <w:sz w:val="24"/>
        </w:rPr>
        <w:t>m</w:t>
      </w:r>
      <w:r w:rsidR="00002C6E" w:rsidRPr="00A748BB">
        <w:rPr>
          <w:b w:val="0"/>
          <w:bCs/>
          <w:sz w:val="24"/>
        </w:rPr>
        <w:t xml:space="preserve"> U</w:t>
      </w:r>
      <w:r w:rsidRPr="00A748BB">
        <w:rPr>
          <w:b w:val="0"/>
          <w:bCs/>
          <w:sz w:val="24"/>
        </w:rPr>
        <w:t xml:space="preserve">sability </w:t>
      </w:r>
      <w:r w:rsidR="00002C6E" w:rsidRPr="00A748BB">
        <w:rPr>
          <w:b w:val="0"/>
          <w:bCs/>
          <w:sz w:val="24"/>
        </w:rPr>
        <w:t>S</w:t>
      </w:r>
      <w:r w:rsidRPr="00A748BB">
        <w:rPr>
          <w:b w:val="0"/>
          <w:bCs/>
          <w:sz w:val="24"/>
        </w:rPr>
        <w:t>cale (SUS) [4.02]</w:t>
      </w:r>
    </w:p>
    <w:p w14:paraId="13BDA48B" w14:textId="77777777"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Guide d’entretien semi-directif : pour les retours qualitatifs</w:t>
      </w:r>
    </w:p>
    <w:p w14:paraId="6D7A3DD2" w14:textId="77777777"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Scenario de test utilisateurs : couvrant les principales fonctionnalités</w:t>
      </w:r>
    </w:p>
    <w:p w14:paraId="5513E3CE" w14:textId="0DB7AA63" w:rsidR="00481568"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Checklist de sécurité : basée sur l’OWASP ASVS [4.</w:t>
      </w:r>
      <w:r w:rsidR="005E7B44">
        <w:rPr>
          <w:b w:val="0"/>
          <w:bCs/>
          <w:sz w:val="24"/>
        </w:rPr>
        <w:t>06</w:t>
      </w:r>
      <w:r w:rsidRPr="00A748BB">
        <w:rPr>
          <w:b w:val="0"/>
          <w:bCs/>
          <w:sz w:val="24"/>
        </w:rPr>
        <w:t>]</w:t>
      </w:r>
    </w:p>
    <w:p w14:paraId="7A7A6505" w14:textId="5B554D41" w:rsidR="00B001E9" w:rsidRPr="00A748BB" w:rsidRDefault="006B36AA" w:rsidP="00A2551F">
      <w:pPr>
        <w:pStyle w:val="11Loaten1"/>
        <w:spacing w:line="360" w:lineRule="auto"/>
      </w:pPr>
      <w:bookmarkStart w:id="51" w:name="_Toc210120172"/>
      <w:r w:rsidRPr="00A748BB">
        <w:t>Résultats</w:t>
      </w:r>
      <w:r w:rsidR="00FA1916" w:rsidRPr="00A748BB">
        <w:t xml:space="preserve"> de l’évaluation fonctionnelle</w:t>
      </w:r>
      <w:bookmarkEnd w:id="51"/>
    </w:p>
    <w:p w14:paraId="506703C9" w14:textId="6F754D87" w:rsidR="003B0227" w:rsidRDefault="00651544" w:rsidP="003E3389">
      <w:pPr>
        <w:pStyle w:val="11Loaten1"/>
        <w:numPr>
          <w:ilvl w:val="0"/>
          <w:numId w:val="0"/>
        </w:numPr>
        <w:spacing w:line="360" w:lineRule="auto"/>
        <w:ind w:right="-284" w:firstLine="709"/>
        <w:outlineLvl w:val="9"/>
        <w:rPr>
          <w:b w:val="0"/>
          <w:bCs/>
        </w:rPr>
      </w:pPr>
      <w:r w:rsidRPr="00A748BB">
        <w:rPr>
          <w:b w:val="0"/>
          <w:bCs/>
        </w:rPr>
        <w:t>L’évaluation fonctionnelle visait à vérifier que toutes les fonctionnalités planifiées avaient été correctement implémentées et qu’elles répondaient aux besoins exprimés</w:t>
      </w:r>
    </w:p>
    <w:p w14:paraId="3ABC938D" w14:textId="7F42F966" w:rsidR="005147C8" w:rsidRPr="003B0227" w:rsidRDefault="003B0227" w:rsidP="003B0227">
      <w:pPr>
        <w:rPr>
          <w:bCs/>
          <w:color w:val="000000"/>
        </w:rPr>
      </w:pPr>
      <w:r>
        <w:rPr>
          <w:b/>
          <w:bCs/>
        </w:rPr>
        <w:br w:type="page"/>
      </w:r>
    </w:p>
    <w:p w14:paraId="656A28D0" w14:textId="3F3DC2F2" w:rsidR="00481568" w:rsidRPr="00A748BB" w:rsidRDefault="004D2E3F" w:rsidP="00A2551F">
      <w:pPr>
        <w:pStyle w:val="111Loaten2"/>
        <w:spacing w:line="360" w:lineRule="auto"/>
      </w:pPr>
      <w:bookmarkStart w:id="52" w:name="_Toc210120173"/>
      <w:r w:rsidRPr="00A748BB">
        <w:lastRenderedPageBreak/>
        <w:t>Etat d’avancement des fonctionnalités</w:t>
      </w:r>
      <w:bookmarkEnd w:id="52"/>
    </w:p>
    <w:p w14:paraId="7AA4883E" w14:textId="3B040920" w:rsidR="00FE71D9" w:rsidRPr="00A748BB" w:rsidRDefault="00D86E08" w:rsidP="003E3389">
      <w:pPr>
        <w:pStyle w:val="Tabilao"/>
      </w:pPr>
      <w:bookmarkStart w:id="53" w:name="_Toc209780252"/>
      <w:r w:rsidRPr="00A748BB">
        <w:t>Etat détaillé de la réalisation des fonctionnalité principales</w:t>
      </w:r>
      <w:bookmarkEnd w:id="53"/>
    </w:p>
    <w:tbl>
      <w:tblPr>
        <w:tblStyle w:val="TableGrid"/>
        <w:tblW w:w="0" w:type="auto"/>
        <w:tblLook w:val="04A0" w:firstRow="1" w:lastRow="0" w:firstColumn="1" w:lastColumn="0" w:noHBand="0" w:noVBand="1"/>
      </w:tblPr>
      <w:tblGrid>
        <w:gridCol w:w="1811"/>
        <w:gridCol w:w="1754"/>
        <w:gridCol w:w="1784"/>
        <w:gridCol w:w="1790"/>
        <w:gridCol w:w="1923"/>
      </w:tblGrid>
      <w:tr w:rsidR="00FE71D9" w:rsidRPr="00A748BB" w14:paraId="28026C79" w14:textId="77777777" w:rsidTr="00DC6F22">
        <w:tc>
          <w:tcPr>
            <w:tcW w:w="1811" w:type="dxa"/>
          </w:tcPr>
          <w:p w14:paraId="0CD23B2A" w14:textId="77777777" w:rsidR="00FE71D9" w:rsidRPr="00A748BB" w:rsidRDefault="00FE71D9" w:rsidP="002E6719">
            <w:pPr>
              <w:spacing w:line="360" w:lineRule="auto"/>
              <w:ind w:left="0" w:firstLine="0"/>
            </w:pPr>
            <w:r w:rsidRPr="00A748BB">
              <w:t>Fonctionnalité</w:t>
            </w:r>
          </w:p>
        </w:tc>
        <w:tc>
          <w:tcPr>
            <w:tcW w:w="1754" w:type="dxa"/>
          </w:tcPr>
          <w:p w14:paraId="78346411" w14:textId="77777777" w:rsidR="00FE71D9" w:rsidRPr="00A748BB" w:rsidRDefault="00FE71D9" w:rsidP="002E6719">
            <w:pPr>
              <w:spacing w:line="360" w:lineRule="auto"/>
              <w:ind w:left="0" w:firstLine="0"/>
            </w:pPr>
            <w:r w:rsidRPr="00A748BB">
              <w:t>Etat</w:t>
            </w:r>
          </w:p>
        </w:tc>
        <w:tc>
          <w:tcPr>
            <w:tcW w:w="1784" w:type="dxa"/>
          </w:tcPr>
          <w:p w14:paraId="0CEFC7A8" w14:textId="77777777" w:rsidR="00FE71D9" w:rsidRPr="00A748BB" w:rsidRDefault="00FE71D9" w:rsidP="002E6719">
            <w:pPr>
              <w:spacing w:line="360" w:lineRule="auto"/>
              <w:ind w:left="0" w:firstLine="0"/>
            </w:pPr>
            <w:r w:rsidRPr="00A748BB">
              <w:t>Taux de réalisation</w:t>
            </w:r>
          </w:p>
        </w:tc>
        <w:tc>
          <w:tcPr>
            <w:tcW w:w="1790" w:type="dxa"/>
          </w:tcPr>
          <w:p w14:paraId="65CB25A9" w14:textId="77777777" w:rsidR="00FE71D9" w:rsidRPr="00A748BB" w:rsidRDefault="00FE71D9" w:rsidP="002E6719">
            <w:pPr>
              <w:spacing w:line="360" w:lineRule="auto"/>
              <w:ind w:left="0" w:firstLine="0"/>
            </w:pPr>
            <w:r w:rsidRPr="00A748BB">
              <w:t>Complexité</w:t>
            </w:r>
          </w:p>
        </w:tc>
        <w:tc>
          <w:tcPr>
            <w:tcW w:w="1923" w:type="dxa"/>
          </w:tcPr>
          <w:p w14:paraId="3D70B5FC" w14:textId="77777777" w:rsidR="00FE71D9" w:rsidRPr="00A748BB" w:rsidRDefault="00FE71D9" w:rsidP="002E6719">
            <w:pPr>
              <w:spacing w:line="360" w:lineRule="auto"/>
              <w:ind w:left="0" w:firstLine="0"/>
            </w:pPr>
            <w:r w:rsidRPr="00A748BB">
              <w:t>Notes d’implémentation</w:t>
            </w:r>
          </w:p>
        </w:tc>
      </w:tr>
      <w:tr w:rsidR="00FE71D9" w:rsidRPr="00A748BB" w14:paraId="377A150E" w14:textId="77777777" w:rsidTr="00DC6F22">
        <w:tc>
          <w:tcPr>
            <w:tcW w:w="1811" w:type="dxa"/>
          </w:tcPr>
          <w:p w14:paraId="00083554" w14:textId="77777777" w:rsidR="00FE71D9" w:rsidRPr="00A748BB" w:rsidRDefault="00FE71D9" w:rsidP="002E6719">
            <w:pPr>
              <w:spacing w:line="360" w:lineRule="auto"/>
              <w:ind w:left="0" w:firstLine="0"/>
            </w:pPr>
            <w:r w:rsidRPr="00A748BB">
              <w:t>Authentification</w:t>
            </w:r>
          </w:p>
        </w:tc>
        <w:tc>
          <w:tcPr>
            <w:tcW w:w="1754" w:type="dxa"/>
          </w:tcPr>
          <w:p w14:paraId="55F2830C" w14:textId="77777777" w:rsidR="00FE71D9" w:rsidRPr="00A748BB" w:rsidRDefault="00FE71D9" w:rsidP="002E6719">
            <w:pPr>
              <w:spacing w:line="360" w:lineRule="auto"/>
              <w:ind w:left="0" w:firstLine="0"/>
            </w:pPr>
            <w:r w:rsidRPr="00A748BB">
              <w:t>Implémentée</w:t>
            </w:r>
          </w:p>
        </w:tc>
        <w:tc>
          <w:tcPr>
            <w:tcW w:w="1784" w:type="dxa"/>
          </w:tcPr>
          <w:p w14:paraId="539A51A8" w14:textId="77777777" w:rsidR="00FE71D9" w:rsidRPr="00A748BB" w:rsidRDefault="00FE71D9" w:rsidP="002E6719">
            <w:pPr>
              <w:spacing w:line="360" w:lineRule="auto"/>
              <w:ind w:left="0" w:firstLine="0"/>
            </w:pPr>
            <w:r w:rsidRPr="00A748BB">
              <w:t>90 %</w:t>
            </w:r>
          </w:p>
        </w:tc>
        <w:tc>
          <w:tcPr>
            <w:tcW w:w="1790" w:type="dxa"/>
          </w:tcPr>
          <w:p w14:paraId="623B6987" w14:textId="77777777" w:rsidR="00FE71D9" w:rsidRPr="00A748BB" w:rsidRDefault="00FE71D9" w:rsidP="002E6719">
            <w:pPr>
              <w:spacing w:line="360" w:lineRule="auto"/>
              <w:ind w:left="0" w:firstLine="0"/>
            </w:pPr>
            <w:r w:rsidRPr="00A748BB">
              <w:t>Faible</w:t>
            </w:r>
          </w:p>
        </w:tc>
        <w:tc>
          <w:tcPr>
            <w:tcW w:w="1923" w:type="dxa"/>
          </w:tcPr>
          <w:p w14:paraId="1C4C5588" w14:textId="77777777" w:rsidR="00FE71D9" w:rsidRPr="00A748BB" w:rsidRDefault="00FE71D9" w:rsidP="002E6719">
            <w:pPr>
              <w:spacing w:line="360" w:lineRule="auto"/>
              <w:ind w:left="0" w:firstLine="0"/>
            </w:pPr>
            <w:r w:rsidRPr="00A748BB">
              <w:t>JWT avec expiration configurable</w:t>
            </w:r>
          </w:p>
        </w:tc>
      </w:tr>
      <w:tr w:rsidR="00FE71D9" w:rsidRPr="00A748BB" w14:paraId="06A5EB93" w14:textId="77777777" w:rsidTr="00DC6F22">
        <w:tc>
          <w:tcPr>
            <w:tcW w:w="1811" w:type="dxa"/>
          </w:tcPr>
          <w:p w14:paraId="61867AF9" w14:textId="77777777" w:rsidR="00FE71D9" w:rsidRPr="00A748BB" w:rsidRDefault="00FE71D9" w:rsidP="002E6719">
            <w:pPr>
              <w:spacing w:line="360" w:lineRule="auto"/>
              <w:ind w:left="0" w:firstLine="0"/>
            </w:pPr>
            <w:r w:rsidRPr="00A748BB">
              <w:t>Gestion des utilisateurs</w:t>
            </w:r>
          </w:p>
        </w:tc>
        <w:tc>
          <w:tcPr>
            <w:tcW w:w="1754" w:type="dxa"/>
          </w:tcPr>
          <w:p w14:paraId="7F2887D5" w14:textId="77777777" w:rsidR="00FE71D9" w:rsidRPr="00A748BB" w:rsidRDefault="00FE71D9" w:rsidP="002E6719">
            <w:pPr>
              <w:spacing w:line="360" w:lineRule="auto"/>
              <w:ind w:left="0" w:firstLine="0"/>
            </w:pPr>
            <w:r w:rsidRPr="00A748BB">
              <w:t>Implémentée</w:t>
            </w:r>
          </w:p>
        </w:tc>
        <w:tc>
          <w:tcPr>
            <w:tcW w:w="1784" w:type="dxa"/>
          </w:tcPr>
          <w:p w14:paraId="50EFED5D" w14:textId="77777777" w:rsidR="00FE71D9" w:rsidRPr="00A748BB" w:rsidRDefault="00FE71D9" w:rsidP="002E6719">
            <w:pPr>
              <w:spacing w:line="360" w:lineRule="auto"/>
              <w:ind w:left="0" w:firstLine="0"/>
            </w:pPr>
            <w:r w:rsidRPr="00A748BB">
              <w:t>90 %</w:t>
            </w:r>
          </w:p>
        </w:tc>
        <w:tc>
          <w:tcPr>
            <w:tcW w:w="1790" w:type="dxa"/>
          </w:tcPr>
          <w:p w14:paraId="1F71F3B6" w14:textId="77777777" w:rsidR="00FE71D9" w:rsidRPr="00A748BB" w:rsidRDefault="00FE71D9" w:rsidP="002E6719">
            <w:pPr>
              <w:spacing w:line="360" w:lineRule="auto"/>
              <w:ind w:left="0" w:firstLine="0"/>
            </w:pPr>
            <w:r w:rsidRPr="00A748BB">
              <w:t>Moyenne</w:t>
            </w:r>
          </w:p>
        </w:tc>
        <w:tc>
          <w:tcPr>
            <w:tcW w:w="1923" w:type="dxa"/>
          </w:tcPr>
          <w:p w14:paraId="719F484F" w14:textId="77777777" w:rsidR="00FE71D9" w:rsidRPr="00A748BB" w:rsidRDefault="00FE71D9" w:rsidP="002E6719">
            <w:pPr>
              <w:spacing w:line="360" w:lineRule="auto"/>
              <w:ind w:left="0" w:firstLine="0"/>
            </w:pPr>
            <w:r w:rsidRPr="00A748BB">
              <w:t>Interface admin complète, gestion des rôles</w:t>
            </w:r>
          </w:p>
        </w:tc>
      </w:tr>
      <w:tr w:rsidR="00FE71D9" w:rsidRPr="00A748BB" w14:paraId="70A437DC" w14:textId="77777777" w:rsidTr="00DC6F22">
        <w:tc>
          <w:tcPr>
            <w:tcW w:w="1811" w:type="dxa"/>
          </w:tcPr>
          <w:p w14:paraId="264B1708" w14:textId="77777777" w:rsidR="00FE71D9" w:rsidRPr="00A748BB" w:rsidRDefault="00FE71D9" w:rsidP="002E6719">
            <w:pPr>
              <w:spacing w:line="360" w:lineRule="auto"/>
              <w:ind w:left="0" w:firstLine="0"/>
            </w:pPr>
            <w:r w:rsidRPr="00A748BB">
              <w:t>Messagerie instantanée</w:t>
            </w:r>
          </w:p>
        </w:tc>
        <w:tc>
          <w:tcPr>
            <w:tcW w:w="1754" w:type="dxa"/>
          </w:tcPr>
          <w:p w14:paraId="29BF6354" w14:textId="77777777" w:rsidR="00FE71D9" w:rsidRPr="00A748BB" w:rsidRDefault="00FE71D9" w:rsidP="002E6719">
            <w:pPr>
              <w:spacing w:line="360" w:lineRule="auto"/>
              <w:ind w:left="0" w:firstLine="0"/>
            </w:pPr>
            <w:r w:rsidRPr="00A748BB">
              <w:t>Implémentée</w:t>
            </w:r>
          </w:p>
        </w:tc>
        <w:tc>
          <w:tcPr>
            <w:tcW w:w="1784" w:type="dxa"/>
          </w:tcPr>
          <w:p w14:paraId="2E5243B1" w14:textId="29A8E340" w:rsidR="00FE71D9" w:rsidRPr="00A748BB" w:rsidRDefault="00320224" w:rsidP="002E6719">
            <w:pPr>
              <w:spacing w:line="360" w:lineRule="auto"/>
              <w:ind w:left="0" w:firstLine="0"/>
            </w:pPr>
            <w:r>
              <w:t>75</w:t>
            </w:r>
            <w:r w:rsidR="00FE71D9" w:rsidRPr="00A748BB">
              <w:t xml:space="preserve"> %</w:t>
            </w:r>
          </w:p>
        </w:tc>
        <w:tc>
          <w:tcPr>
            <w:tcW w:w="1790" w:type="dxa"/>
          </w:tcPr>
          <w:p w14:paraId="24FB9D4B" w14:textId="77777777" w:rsidR="00FE71D9" w:rsidRPr="00A748BB" w:rsidRDefault="00FE71D9" w:rsidP="002E6719">
            <w:pPr>
              <w:spacing w:line="360" w:lineRule="auto"/>
              <w:ind w:left="0" w:firstLine="0"/>
            </w:pPr>
            <w:r w:rsidRPr="00A748BB">
              <w:t>Elevée</w:t>
            </w:r>
          </w:p>
        </w:tc>
        <w:tc>
          <w:tcPr>
            <w:tcW w:w="1923" w:type="dxa"/>
          </w:tcPr>
          <w:p w14:paraId="63CDFE5E" w14:textId="77777777" w:rsidR="00FE71D9" w:rsidRPr="00A748BB" w:rsidRDefault="00FE71D9" w:rsidP="002E6719">
            <w:pPr>
              <w:spacing w:line="360" w:lineRule="auto"/>
              <w:ind w:left="0" w:firstLine="0"/>
            </w:pPr>
            <w:r w:rsidRPr="00A748BB">
              <w:t>Socket.IO avec transfert de fichiers</w:t>
            </w:r>
          </w:p>
        </w:tc>
      </w:tr>
      <w:tr w:rsidR="00FE71D9" w:rsidRPr="00A748BB" w14:paraId="4DF9E1DF" w14:textId="77777777" w:rsidTr="00DC6F22">
        <w:tc>
          <w:tcPr>
            <w:tcW w:w="1811" w:type="dxa"/>
          </w:tcPr>
          <w:p w14:paraId="66FFD959" w14:textId="77777777" w:rsidR="00FE71D9" w:rsidRPr="00A748BB" w:rsidRDefault="00FE71D9" w:rsidP="002E6719">
            <w:pPr>
              <w:spacing w:line="360" w:lineRule="auto"/>
              <w:ind w:left="0" w:firstLine="0"/>
            </w:pPr>
            <w:r w:rsidRPr="00A748BB">
              <w:t>Gestion des annonces</w:t>
            </w:r>
          </w:p>
        </w:tc>
        <w:tc>
          <w:tcPr>
            <w:tcW w:w="1754" w:type="dxa"/>
          </w:tcPr>
          <w:p w14:paraId="004210DD" w14:textId="77777777" w:rsidR="00FE71D9" w:rsidRPr="00A748BB" w:rsidRDefault="00FE71D9" w:rsidP="002E6719">
            <w:pPr>
              <w:spacing w:line="360" w:lineRule="auto"/>
              <w:ind w:left="0" w:firstLine="0"/>
            </w:pPr>
            <w:r w:rsidRPr="00A748BB">
              <w:t>Implémentée</w:t>
            </w:r>
          </w:p>
        </w:tc>
        <w:tc>
          <w:tcPr>
            <w:tcW w:w="1784" w:type="dxa"/>
          </w:tcPr>
          <w:p w14:paraId="018DA67C" w14:textId="77777777" w:rsidR="00FE71D9" w:rsidRPr="00A748BB" w:rsidRDefault="00FE71D9" w:rsidP="002E6719">
            <w:pPr>
              <w:spacing w:line="360" w:lineRule="auto"/>
              <w:ind w:left="0" w:firstLine="0"/>
            </w:pPr>
            <w:r w:rsidRPr="00A748BB">
              <w:t>90 %</w:t>
            </w:r>
          </w:p>
        </w:tc>
        <w:tc>
          <w:tcPr>
            <w:tcW w:w="1790" w:type="dxa"/>
          </w:tcPr>
          <w:p w14:paraId="32389F5E" w14:textId="77777777" w:rsidR="00FE71D9" w:rsidRPr="00A748BB" w:rsidRDefault="00FE71D9" w:rsidP="002E6719">
            <w:pPr>
              <w:spacing w:line="360" w:lineRule="auto"/>
              <w:ind w:left="0" w:firstLine="0"/>
            </w:pPr>
            <w:r w:rsidRPr="00A748BB">
              <w:t>Moyenne</w:t>
            </w:r>
          </w:p>
        </w:tc>
        <w:tc>
          <w:tcPr>
            <w:tcW w:w="1923" w:type="dxa"/>
          </w:tcPr>
          <w:p w14:paraId="4146A377" w14:textId="77777777" w:rsidR="00FE71D9" w:rsidRPr="00A748BB" w:rsidRDefault="00FE71D9" w:rsidP="002E6719">
            <w:pPr>
              <w:spacing w:line="360" w:lineRule="auto"/>
              <w:ind w:left="0" w:firstLine="0"/>
            </w:pPr>
            <w:r w:rsidRPr="00A748BB">
              <w:t>Ciblage multi-niveaux, pièces jointes</w:t>
            </w:r>
          </w:p>
        </w:tc>
      </w:tr>
      <w:tr w:rsidR="00FE71D9" w:rsidRPr="00A748BB" w14:paraId="46F9175B" w14:textId="77777777" w:rsidTr="00DC6F22">
        <w:tc>
          <w:tcPr>
            <w:tcW w:w="1811" w:type="dxa"/>
          </w:tcPr>
          <w:p w14:paraId="065B1975" w14:textId="77777777" w:rsidR="00FE71D9" w:rsidRPr="00A748BB" w:rsidRDefault="00FE71D9" w:rsidP="002E6719">
            <w:pPr>
              <w:spacing w:line="360" w:lineRule="auto"/>
              <w:ind w:left="0" w:firstLine="0"/>
            </w:pPr>
            <w:r w:rsidRPr="00A748BB">
              <w:t>Gestion des cours</w:t>
            </w:r>
          </w:p>
        </w:tc>
        <w:tc>
          <w:tcPr>
            <w:tcW w:w="1754" w:type="dxa"/>
          </w:tcPr>
          <w:p w14:paraId="6FEC5120" w14:textId="77777777" w:rsidR="00FE71D9" w:rsidRPr="00A748BB" w:rsidRDefault="00FE71D9" w:rsidP="002E6719">
            <w:pPr>
              <w:spacing w:line="360" w:lineRule="auto"/>
              <w:ind w:left="0" w:firstLine="0"/>
            </w:pPr>
            <w:r w:rsidRPr="00A748BB">
              <w:t>Implémentée</w:t>
            </w:r>
          </w:p>
        </w:tc>
        <w:tc>
          <w:tcPr>
            <w:tcW w:w="1784" w:type="dxa"/>
          </w:tcPr>
          <w:p w14:paraId="57F13E98" w14:textId="77777777" w:rsidR="00FE71D9" w:rsidRPr="00A748BB" w:rsidRDefault="00FE71D9" w:rsidP="002E6719">
            <w:pPr>
              <w:spacing w:line="360" w:lineRule="auto"/>
              <w:ind w:left="0" w:firstLine="0"/>
            </w:pPr>
            <w:r w:rsidRPr="00A748BB">
              <w:t>90 %</w:t>
            </w:r>
          </w:p>
        </w:tc>
        <w:tc>
          <w:tcPr>
            <w:tcW w:w="1790" w:type="dxa"/>
          </w:tcPr>
          <w:p w14:paraId="5CFB44BA" w14:textId="77777777" w:rsidR="00FE71D9" w:rsidRPr="00A748BB" w:rsidRDefault="00FE71D9" w:rsidP="002E6719">
            <w:pPr>
              <w:spacing w:line="360" w:lineRule="auto"/>
              <w:ind w:left="0" w:firstLine="0"/>
            </w:pPr>
            <w:r w:rsidRPr="00A748BB">
              <w:t>Moyenne</w:t>
            </w:r>
          </w:p>
        </w:tc>
        <w:tc>
          <w:tcPr>
            <w:tcW w:w="1923" w:type="dxa"/>
          </w:tcPr>
          <w:p w14:paraId="2E8888E9" w14:textId="6F586257" w:rsidR="00FE71D9" w:rsidRPr="00A748BB" w:rsidRDefault="000C1857" w:rsidP="002E6719">
            <w:pPr>
              <w:spacing w:line="360" w:lineRule="auto"/>
              <w:ind w:left="0" w:firstLine="0"/>
            </w:pPr>
            <w:r w:rsidRPr="00A748BB">
              <w:t>Uploadé</w:t>
            </w:r>
            <w:r w:rsidR="00FE71D9" w:rsidRPr="00A748BB">
              <w:t xml:space="preserve"> multiples, validation formats</w:t>
            </w:r>
          </w:p>
        </w:tc>
      </w:tr>
      <w:tr w:rsidR="00FE71D9" w:rsidRPr="00A748BB" w14:paraId="65DD74CC" w14:textId="77777777" w:rsidTr="00DC6F22">
        <w:tc>
          <w:tcPr>
            <w:tcW w:w="1811" w:type="dxa"/>
          </w:tcPr>
          <w:p w14:paraId="5D01C730" w14:textId="77777777" w:rsidR="00FE71D9" w:rsidRPr="00A748BB" w:rsidRDefault="00FE71D9" w:rsidP="002E6719">
            <w:pPr>
              <w:spacing w:line="360" w:lineRule="auto"/>
              <w:ind w:left="0" w:firstLine="0"/>
            </w:pPr>
            <w:r w:rsidRPr="00A748BB">
              <w:t>Système de note</w:t>
            </w:r>
          </w:p>
        </w:tc>
        <w:tc>
          <w:tcPr>
            <w:tcW w:w="1754" w:type="dxa"/>
          </w:tcPr>
          <w:p w14:paraId="28436111" w14:textId="77777777" w:rsidR="00FE71D9" w:rsidRPr="00A748BB" w:rsidRDefault="00FE71D9" w:rsidP="002E6719">
            <w:pPr>
              <w:spacing w:line="360" w:lineRule="auto"/>
              <w:ind w:left="0" w:firstLine="0"/>
            </w:pPr>
            <w:r w:rsidRPr="00A748BB">
              <w:t>Implémentée</w:t>
            </w:r>
          </w:p>
        </w:tc>
        <w:tc>
          <w:tcPr>
            <w:tcW w:w="1784" w:type="dxa"/>
          </w:tcPr>
          <w:p w14:paraId="3BEFA0D8" w14:textId="56B5E965" w:rsidR="00FE71D9" w:rsidRPr="00A748BB" w:rsidRDefault="00320224" w:rsidP="002E6719">
            <w:pPr>
              <w:spacing w:line="360" w:lineRule="auto"/>
              <w:ind w:left="0" w:firstLine="0"/>
            </w:pPr>
            <w:r>
              <w:t>85</w:t>
            </w:r>
            <w:r w:rsidR="00FE71D9" w:rsidRPr="00A748BB">
              <w:t xml:space="preserve"> %</w:t>
            </w:r>
          </w:p>
        </w:tc>
        <w:tc>
          <w:tcPr>
            <w:tcW w:w="1790" w:type="dxa"/>
          </w:tcPr>
          <w:p w14:paraId="72FA45DF" w14:textId="77777777" w:rsidR="00FE71D9" w:rsidRPr="00A748BB" w:rsidRDefault="00FE71D9" w:rsidP="002E6719">
            <w:pPr>
              <w:spacing w:line="360" w:lineRule="auto"/>
              <w:ind w:left="0" w:firstLine="0"/>
            </w:pPr>
            <w:r w:rsidRPr="00A748BB">
              <w:t>Moyenne</w:t>
            </w:r>
          </w:p>
        </w:tc>
        <w:tc>
          <w:tcPr>
            <w:tcW w:w="1923" w:type="dxa"/>
          </w:tcPr>
          <w:p w14:paraId="06578030" w14:textId="77777777" w:rsidR="00FE71D9" w:rsidRPr="00A748BB" w:rsidRDefault="00FE71D9" w:rsidP="002E6719">
            <w:pPr>
              <w:spacing w:line="360" w:lineRule="auto"/>
              <w:ind w:left="0" w:firstLine="0"/>
            </w:pPr>
            <w:r w:rsidRPr="00A748BB">
              <w:t>Calcul automatique, historisation</w:t>
            </w:r>
          </w:p>
        </w:tc>
      </w:tr>
      <w:tr w:rsidR="00FE71D9" w:rsidRPr="00A748BB" w14:paraId="44C3DDEF" w14:textId="77777777" w:rsidTr="00DC6F22">
        <w:tc>
          <w:tcPr>
            <w:tcW w:w="1811" w:type="dxa"/>
          </w:tcPr>
          <w:p w14:paraId="7BD69B42" w14:textId="77777777" w:rsidR="00FE71D9" w:rsidRPr="00A748BB" w:rsidRDefault="00FE71D9" w:rsidP="002E6719">
            <w:pPr>
              <w:spacing w:line="360" w:lineRule="auto"/>
              <w:ind w:left="0" w:firstLine="0"/>
            </w:pPr>
            <w:r w:rsidRPr="00A748BB">
              <w:t>Interface responsive</w:t>
            </w:r>
          </w:p>
        </w:tc>
        <w:tc>
          <w:tcPr>
            <w:tcW w:w="1754" w:type="dxa"/>
          </w:tcPr>
          <w:p w14:paraId="730F3B6B" w14:textId="77777777" w:rsidR="00FE71D9" w:rsidRPr="00A748BB" w:rsidRDefault="00FE71D9" w:rsidP="002E6719">
            <w:pPr>
              <w:spacing w:line="360" w:lineRule="auto"/>
              <w:ind w:left="0" w:firstLine="0"/>
            </w:pPr>
            <w:r w:rsidRPr="00A748BB">
              <w:t>Implémentée</w:t>
            </w:r>
          </w:p>
        </w:tc>
        <w:tc>
          <w:tcPr>
            <w:tcW w:w="1784" w:type="dxa"/>
          </w:tcPr>
          <w:p w14:paraId="2A676F3C" w14:textId="5E4A2B5E" w:rsidR="00FE71D9" w:rsidRPr="00A748BB" w:rsidRDefault="00320224" w:rsidP="002E6719">
            <w:pPr>
              <w:spacing w:line="360" w:lineRule="auto"/>
              <w:ind w:left="0" w:firstLine="0"/>
            </w:pPr>
            <w:r>
              <w:t>75</w:t>
            </w:r>
            <w:r w:rsidR="00FE71D9" w:rsidRPr="00A748BB">
              <w:t xml:space="preserve"> %</w:t>
            </w:r>
          </w:p>
        </w:tc>
        <w:tc>
          <w:tcPr>
            <w:tcW w:w="1790" w:type="dxa"/>
          </w:tcPr>
          <w:p w14:paraId="5D2311E8" w14:textId="77777777" w:rsidR="00FE71D9" w:rsidRPr="00A748BB" w:rsidRDefault="00FE71D9" w:rsidP="002E6719">
            <w:pPr>
              <w:spacing w:line="360" w:lineRule="auto"/>
              <w:ind w:left="0" w:firstLine="0"/>
            </w:pPr>
            <w:r w:rsidRPr="00A748BB">
              <w:t>Elevée</w:t>
            </w:r>
          </w:p>
        </w:tc>
        <w:tc>
          <w:tcPr>
            <w:tcW w:w="1923" w:type="dxa"/>
          </w:tcPr>
          <w:p w14:paraId="2572EB91" w14:textId="77777777" w:rsidR="00FE71D9" w:rsidRPr="00A748BB" w:rsidRDefault="00FE71D9" w:rsidP="002E6719">
            <w:pPr>
              <w:spacing w:line="360" w:lineRule="auto"/>
              <w:ind w:left="0" w:firstLine="0"/>
            </w:pPr>
            <w:r w:rsidRPr="00A748BB">
              <w:t>Compatible mobile, tablette, desktop</w:t>
            </w:r>
          </w:p>
        </w:tc>
      </w:tr>
    </w:tbl>
    <w:p w14:paraId="404F2F38" w14:textId="77777777" w:rsidR="00581D80" w:rsidRPr="00A748BB" w:rsidRDefault="00581D80" w:rsidP="00581D80">
      <w:pPr>
        <w:pStyle w:val="111Loaten2"/>
        <w:numPr>
          <w:ilvl w:val="0"/>
          <w:numId w:val="0"/>
        </w:numPr>
        <w:spacing w:line="360" w:lineRule="auto"/>
        <w:ind w:right="-284"/>
        <w:outlineLvl w:val="9"/>
        <w:rPr>
          <w:b w:val="0"/>
          <w:bCs/>
          <w:i w:val="0"/>
          <w:iCs/>
        </w:rPr>
      </w:pPr>
    </w:p>
    <w:p w14:paraId="52D27739" w14:textId="15B5E295" w:rsidR="00481568" w:rsidRPr="00A748BB" w:rsidRDefault="00D11A56" w:rsidP="00A2551F">
      <w:pPr>
        <w:pStyle w:val="111Loaten2"/>
        <w:spacing w:line="360" w:lineRule="auto"/>
      </w:pPr>
      <w:bookmarkStart w:id="54" w:name="_Toc210120174"/>
      <w:r w:rsidRPr="00A748BB">
        <w:t>A</w:t>
      </w:r>
      <w:r w:rsidR="00DD7EDC" w:rsidRPr="00A748BB">
        <w:t>nalyse des écarts fonctionnels</w:t>
      </w:r>
      <w:bookmarkEnd w:id="54"/>
    </w:p>
    <w:p w14:paraId="4B91A125" w14:textId="77777777" w:rsidR="0044211A" w:rsidRPr="00A748BB" w:rsidRDefault="0044211A" w:rsidP="00171834">
      <w:pPr>
        <w:ind w:left="0" w:firstLine="709"/>
      </w:pPr>
      <w:r w:rsidRPr="00A748BB">
        <w:t xml:space="preserve">Malgré un taux de réalisation global élevée, il y a quelque écart par rapport aux spécification initiales qui ont été identifier : </w:t>
      </w:r>
    </w:p>
    <w:p w14:paraId="080EC86C" w14:textId="77777777" w:rsidR="0044211A" w:rsidRPr="00A748BB" w:rsidRDefault="0044211A">
      <w:pPr>
        <w:pStyle w:val="ListParagraph"/>
        <w:numPr>
          <w:ilvl w:val="0"/>
          <w:numId w:val="15"/>
        </w:numPr>
        <w:tabs>
          <w:tab w:val="clear" w:pos="142"/>
          <w:tab w:val="clear" w:pos="8789"/>
        </w:tabs>
        <w:spacing w:before="0" w:after="160" w:line="360" w:lineRule="auto"/>
        <w:ind w:right="0"/>
        <w:jc w:val="both"/>
        <w:rPr>
          <w:b w:val="0"/>
          <w:sz w:val="24"/>
        </w:rPr>
      </w:pPr>
      <w:r w:rsidRPr="00A748BB">
        <w:rPr>
          <w:b w:val="0"/>
          <w:sz w:val="24"/>
        </w:rPr>
        <w:lastRenderedPageBreak/>
        <w:t>Fonctionnalité de gestion des emplois du temps : reportée à une version ultérieure pour des raisons de complexité technique</w:t>
      </w:r>
    </w:p>
    <w:p w14:paraId="3B9D43A1" w14:textId="1AFAE294" w:rsidR="00C360F1" w:rsidRPr="00A748BB" w:rsidRDefault="0044211A">
      <w:pPr>
        <w:pStyle w:val="ListParagraph"/>
        <w:numPr>
          <w:ilvl w:val="0"/>
          <w:numId w:val="15"/>
        </w:numPr>
        <w:tabs>
          <w:tab w:val="clear" w:pos="142"/>
          <w:tab w:val="clear" w:pos="8789"/>
        </w:tabs>
        <w:spacing w:before="0" w:after="160" w:line="360" w:lineRule="auto"/>
        <w:ind w:right="0"/>
        <w:jc w:val="both"/>
        <w:rPr>
          <w:b w:val="0"/>
          <w:sz w:val="24"/>
        </w:rPr>
      </w:pPr>
      <w:r w:rsidRPr="00A748BB">
        <w:rPr>
          <w:b w:val="0"/>
          <w:sz w:val="24"/>
        </w:rPr>
        <w:t>Export avancé des données : limitation aux format basique csv, PDF</w:t>
      </w:r>
    </w:p>
    <w:p w14:paraId="2D9DC16D" w14:textId="0F945224" w:rsidR="00C360F1" w:rsidRPr="00A748BB" w:rsidRDefault="00C360F1" w:rsidP="003E3389">
      <w:pPr>
        <w:pStyle w:val="Tabilao"/>
      </w:pPr>
      <w:bookmarkStart w:id="55" w:name="_Toc209780253"/>
      <w:r w:rsidRPr="00A748BB">
        <w:t>Analyse des écarts fonctionnels et leur impact</w:t>
      </w:r>
      <w:bookmarkEnd w:id="55"/>
    </w:p>
    <w:tbl>
      <w:tblPr>
        <w:tblStyle w:val="TableGrid"/>
        <w:tblW w:w="9493" w:type="dxa"/>
        <w:tblLook w:val="04A0" w:firstRow="1" w:lastRow="0" w:firstColumn="1" w:lastColumn="0" w:noHBand="0" w:noVBand="1"/>
      </w:tblPr>
      <w:tblGrid>
        <w:gridCol w:w="2830"/>
        <w:gridCol w:w="1843"/>
        <w:gridCol w:w="2268"/>
        <w:gridCol w:w="2552"/>
      </w:tblGrid>
      <w:tr w:rsidR="00C360F1" w:rsidRPr="00A748BB" w14:paraId="73116E2C" w14:textId="77777777" w:rsidTr="003B0227">
        <w:tc>
          <w:tcPr>
            <w:tcW w:w="2830" w:type="dxa"/>
          </w:tcPr>
          <w:p w14:paraId="36AFF348" w14:textId="77777777" w:rsidR="00C360F1" w:rsidRPr="00A748BB" w:rsidRDefault="00C360F1" w:rsidP="003B0227">
            <w:pPr>
              <w:spacing w:line="360" w:lineRule="auto"/>
              <w:ind w:left="0" w:firstLine="0"/>
              <w:jc w:val="left"/>
            </w:pPr>
            <w:r w:rsidRPr="00A748BB">
              <w:t>Fonctionnalité manquante</w:t>
            </w:r>
          </w:p>
        </w:tc>
        <w:tc>
          <w:tcPr>
            <w:tcW w:w="1843" w:type="dxa"/>
          </w:tcPr>
          <w:p w14:paraId="1714DA97" w14:textId="77777777" w:rsidR="00C360F1" w:rsidRPr="00A748BB" w:rsidRDefault="00C360F1" w:rsidP="003B0227">
            <w:pPr>
              <w:spacing w:line="360" w:lineRule="auto"/>
              <w:ind w:left="0" w:firstLine="0"/>
              <w:jc w:val="left"/>
            </w:pPr>
            <w:r w:rsidRPr="00A748BB">
              <w:t>Impact utilisateur</w:t>
            </w:r>
          </w:p>
        </w:tc>
        <w:tc>
          <w:tcPr>
            <w:tcW w:w="2268" w:type="dxa"/>
          </w:tcPr>
          <w:p w14:paraId="161286A2" w14:textId="77777777" w:rsidR="00C360F1" w:rsidRPr="00A748BB" w:rsidRDefault="00C360F1" w:rsidP="003B0227">
            <w:pPr>
              <w:spacing w:line="360" w:lineRule="auto"/>
              <w:ind w:left="0" w:firstLine="0"/>
              <w:jc w:val="left"/>
            </w:pPr>
            <w:r w:rsidRPr="00A748BB">
              <w:t>Solution alternative</w:t>
            </w:r>
          </w:p>
        </w:tc>
        <w:tc>
          <w:tcPr>
            <w:tcW w:w="2552" w:type="dxa"/>
          </w:tcPr>
          <w:p w14:paraId="5FC3BC08" w14:textId="77777777" w:rsidR="00C360F1" w:rsidRPr="00A748BB" w:rsidRDefault="00C360F1" w:rsidP="003B0227">
            <w:pPr>
              <w:spacing w:line="360" w:lineRule="auto"/>
              <w:ind w:left="0" w:firstLine="0"/>
              <w:jc w:val="left"/>
            </w:pPr>
            <w:r w:rsidRPr="00A748BB">
              <w:t>Planning de correction</w:t>
            </w:r>
          </w:p>
        </w:tc>
      </w:tr>
      <w:tr w:rsidR="00C360F1" w:rsidRPr="00A748BB" w14:paraId="42EE8B1D" w14:textId="77777777" w:rsidTr="003B0227">
        <w:tc>
          <w:tcPr>
            <w:tcW w:w="2830" w:type="dxa"/>
          </w:tcPr>
          <w:p w14:paraId="7EBC8411" w14:textId="77777777" w:rsidR="00C360F1" w:rsidRPr="00A748BB" w:rsidRDefault="00C360F1" w:rsidP="002E6719">
            <w:pPr>
              <w:spacing w:line="360" w:lineRule="auto"/>
              <w:ind w:left="0" w:firstLine="0"/>
            </w:pPr>
            <w:r w:rsidRPr="00A748BB">
              <w:t>Gestion des emplois du temps</w:t>
            </w:r>
          </w:p>
        </w:tc>
        <w:tc>
          <w:tcPr>
            <w:tcW w:w="1843" w:type="dxa"/>
          </w:tcPr>
          <w:p w14:paraId="21238A92" w14:textId="77777777" w:rsidR="00C360F1" w:rsidRPr="00A748BB" w:rsidRDefault="00C360F1" w:rsidP="002E6719">
            <w:pPr>
              <w:spacing w:line="360" w:lineRule="auto"/>
              <w:ind w:left="0" w:firstLine="0"/>
            </w:pPr>
            <w:r w:rsidRPr="00A748BB">
              <w:t>Elevée</w:t>
            </w:r>
          </w:p>
        </w:tc>
        <w:tc>
          <w:tcPr>
            <w:tcW w:w="2268" w:type="dxa"/>
          </w:tcPr>
          <w:p w14:paraId="6B87C965" w14:textId="77777777" w:rsidR="00C360F1" w:rsidRPr="00A748BB" w:rsidRDefault="00C360F1" w:rsidP="002E6719">
            <w:pPr>
              <w:spacing w:line="360" w:lineRule="auto"/>
              <w:ind w:left="0" w:firstLine="0"/>
            </w:pPr>
            <w:r w:rsidRPr="00A748BB">
              <w:t>-</w:t>
            </w:r>
          </w:p>
        </w:tc>
        <w:tc>
          <w:tcPr>
            <w:tcW w:w="2552" w:type="dxa"/>
          </w:tcPr>
          <w:p w14:paraId="53461709" w14:textId="77777777" w:rsidR="00C360F1" w:rsidRPr="00A748BB" w:rsidRDefault="00C360F1" w:rsidP="002E6719">
            <w:pPr>
              <w:spacing w:line="360" w:lineRule="auto"/>
              <w:ind w:left="0" w:firstLine="0"/>
            </w:pPr>
            <w:r w:rsidRPr="00A748BB">
              <w:t>-</w:t>
            </w:r>
          </w:p>
        </w:tc>
      </w:tr>
      <w:tr w:rsidR="00C360F1" w:rsidRPr="00A748BB" w14:paraId="679FA0BE" w14:textId="77777777" w:rsidTr="003B0227">
        <w:tc>
          <w:tcPr>
            <w:tcW w:w="2830" w:type="dxa"/>
          </w:tcPr>
          <w:p w14:paraId="545B9F04" w14:textId="77777777" w:rsidR="00C360F1" w:rsidRPr="00A748BB" w:rsidRDefault="00C360F1" w:rsidP="002E6719">
            <w:pPr>
              <w:spacing w:line="360" w:lineRule="auto"/>
              <w:ind w:left="0" w:firstLine="0"/>
            </w:pPr>
            <w:r w:rsidRPr="00A748BB">
              <w:t>Export donnée avancé</w:t>
            </w:r>
          </w:p>
        </w:tc>
        <w:tc>
          <w:tcPr>
            <w:tcW w:w="1843" w:type="dxa"/>
          </w:tcPr>
          <w:p w14:paraId="59F0413B" w14:textId="77777777" w:rsidR="00C360F1" w:rsidRPr="00A748BB" w:rsidRDefault="00C360F1" w:rsidP="002E6719">
            <w:pPr>
              <w:spacing w:line="360" w:lineRule="auto"/>
              <w:ind w:left="0" w:firstLine="0"/>
            </w:pPr>
            <w:r w:rsidRPr="00A748BB">
              <w:t>Moyen</w:t>
            </w:r>
          </w:p>
        </w:tc>
        <w:tc>
          <w:tcPr>
            <w:tcW w:w="2268" w:type="dxa"/>
          </w:tcPr>
          <w:p w14:paraId="71035A09" w14:textId="77777777" w:rsidR="00C360F1" w:rsidRPr="00A748BB" w:rsidRDefault="00C360F1" w:rsidP="002E6719">
            <w:pPr>
              <w:spacing w:line="360" w:lineRule="auto"/>
              <w:ind w:left="0" w:firstLine="0"/>
            </w:pPr>
            <w:r w:rsidRPr="00A748BB">
              <w:t>Exports basique disponibles</w:t>
            </w:r>
          </w:p>
        </w:tc>
        <w:tc>
          <w:tcPr>
            <w:tcW w:w="2552" w:type="dxa"/>
          </w:tcPr>
          <w:p w14:paraId="28A1F0CD" w14:textId="77777777" w:rsidR="00C360F1" w:rsidRPr="00A748BB" w:rsidRDefault="00C360F1" w:rsidP="002E6719">
            <w:pPr>
              <w:spacing w:line="360" w:lineRule="auto"/>
              <w:ind w:left="0" w:firstLine="0"/>
            </w:pPr>
            <w:r w:rsidRPr="00A748BB">
              <w:t>Dans 3 mois</w:t>
            </w:r>
          </w:p>
        </w:tc>
      </w:tr>
    </w:tbl>
    <w:p w14:paraId="2DCEB059" w14:textId="2CC9C8A8" w:rsidR="00481568" w:rsidRPr="00A748BB" w:rsidRDefault="00481568" w:rsidP="003B0227">
      <w:pPr>
        <w:pStyle w:val="111Loaten2"/>
        <w:numPr>
          <w:ilvl w:val="0"/>
          <w:numId w:val="0"/>
        </w:numPr>
        <w:spacing w:line="360" w:lineRule="auto"/>
        <w:ind w:right="-284"/>
        <w:outlineLvl w:val="9"/>
      </w:pPr>
    </w:p>
    <w:p w14:paraId="11FEC642" w14:textId="06662812" w:rsidR="00B001E9" w:rsidRPr="00A748BB" w:rsidRDefault="00970573" w:rsidP="00AC413B">
      <w:pPr>
        <w:pStyle w:val="11Loaten1"/>
        <w:spacing w:line="360" w:lineRule="auto"/>
      </w:pPr>
      <w:bookmarkStart w:id="56" w:name="_Toc210120175"/>
      <w:r w:rsidRPr="00A748BB">
        <w:t>Résultats de l’évaluation technique</w:t>
      </w:r>
      <w:bookmarkEnd w:id="56"/>
    </w:p>
    <w:p w14:paraId="357B81CC" w14:textId="003AC23B" w:rsidR="00D6491C" w:rsidRPr="00A748BB" w:rsidRDefault="00D6491C" w:rsidP="0093134A">
      <w:pPr>
        <w:pStyle w:val="11Loaten1"/>
        <w:numPr>
          <w:ilvl w:val="0"/>
          <w:numId w:val="0"/>
        </w:numPr>
        <w:spacing w:before="120" w:line="360" w:lineRule="auto"/>
        <w:ind w:right="-284" w:firstLine="709"/>
        <w:outlineLvl w:val="9"/>
        <w:rPr>
          <w:b w:val="0"/>
          <w:bCs/>
        </w:rPr>
      </w:pPr>
      <w:r w:rsidRPr="00A748BB">
        <w:rPr>
          <w:b w:val="0"/>
          <w:bCs/>
        </w:rPr>
        <w:t>L’évaluation technique s’est concentrée sur les aspects performance, sécurité, maintenabilité et évolutivité de la plateforme.</w:t>
      </w:r>
    </w:p>
    <w:p w14:paraId="1069497E" w14:textId="46ED944A" w:rsidR="00766A65" w:rsidRPr="00A748BB" w:rsidRDefault="00766A65" w:rsidP="00AC413B">
      <w:pPr>
        <w:pStyle w:val="111Loaten2"/>
        <w:spacing w:line="360" w:lineRule="auto"/>
      </w:pPr>
      <w:bookmarkStart w:id="57" w:name="_Toc210120176"/>
      <w:r w:rsidRPr="00A748BB">
        <w:t>Test de performance</w:t>
      </w:r>
      <w:bookmarkEnd w:id="57"/>
    </w:p>
    <w:p w14:paraId="4A2F1AAB" w14:textId="0C1EF81A" w:rsidR="00AC413B" w:rsidRPr="00A748BB" w:rsidRDefault="00AC413B" w:rsidP="00690F59">
      <w:pPr>
        <w:pStyle w:val="111Loaten2"/>
        <w:numPr>
          <w:ilvl w:val="0"/>
          <w:numId w:val="0"/>
        </w:numPr>
        <w:spacing w:line="360" w:lineRule="auto"/>
        <w:ind w:right="-284" w:firstLine="709"/>
        <w:outlineLvl w:val="9"/>
        <w:rPr>
          <w:b w:val="0"/>
          <w:bCs/>
          <w:i w:val="0"/>
          <w:iCs/>
        </w:rPr>
      </w:pPr>
      <w:r w:rsidRPr="00A748BB">
        <w:rPr>
          <w:b w:val="0"/>
          <w:bCs/>
          <w:i w:val="0"/>
          <w:iCs/>
        </w:rPr>
        <w:t>Les tests de performance ont été conduits dans un environnement reflétant les conditions réelles d'utilisation avec une charge graduellement croissante</w:t>
      </w:r>
    </w:p>
    <w:p w14:paraId="49128BC9" w14:textId="379DD050" w:rsidR="00754092" w:rsidRPr="00A748BB" w:rsidRDefault="00754092" w:rsidP="005C6DA4">
      <w:pPr>
        <w:pStyle w:val="Tabilao"/>
      </w:pPr>
      <w:bookmarkStart w:id="58" w:name="_Toc209780254"/>
      <w:r w:rsidRPr="00A748BB">
        <w:t>Résultats détaillés des test</w:t>
      </w:r>
      <w:r w:rsidR="009D667E" w:rsidRPr="00A748BB">
        <w:t>s</w:t>
      </w:r>
      <w:r w:rsidRPr="00A748BB">
        <w:t xml:space="preserve"> de performance</w:t>
      </w:r>
      <w:bookmarkEnd w:id="58"/>
    </w:p>
    <w:tbl>
      <w:tblPr>
        <w:tblStyle w:val="TableGrid"/>
        <w:tblW w:w="10490" w:type="dxa"/>
        <w:tblInd w:w="-289" w:type="dxa"/>
        <w:tblLook w:val="04A0" w:firstRow="1" w:lastRow="0" w:firstColumn="1" w:lastColumn="0" w:noHBand="0" w:noVBand="1"/>
      </w:tblPr>
      <w:tblGrid>
        <w:gridCol w:w="2269"/>
        <w:gridCol w:w="956"/>
        <w:gridCol w:w="1275"/>
        <w:gridCol w:w="2076"/>
        <w:gridCol w:w="1326"/>
        <w:gridCol w:w="2588"/>
      </w:tblGrid>
      <w:tr w:rsidR="004505A6" w:rsidRPr="00A748BB" w14:paraId="167F1BE9" w14:textId="77777777" w:rsidTr="00555475">
        <w:tc>
          <w:tcPr>
            <w:tcW w:w="2269" w:type="dxa"/>
          </w:tcPr>
          <w:p w14:paraId="4029BFDB" w14:textId="77777777" w:rsidR="004505A6" w:rsidRPr="00A748BB" w:rsidRDefault="004505A6" w:rsidP="005B4DF7">
            <w:pPr>
              <w:spacing w:line="360" w:lineRule="auto"/>
              <w:ind w:left="0" w:firstLine="0"/>
            </w:pPr>
            <w:r w:rsidRPr="00A748BB">
              <w:t xml:space="preserve">Métrique </w:t>
            </w:r>
          </w:p>
        </w:tc>
        <w:tc>
          <w:tcPr>
            <w:tcW w:w="956" w:type="dxa"/>
          </w:tcPr>
          <w:p w14:paraId="1CB1FDEA" w14:textId="77777777" w:rsidR="004505A6" w:rsidRPr="00A748BB" w:rsidRDefault="004505A6" w:rsidP="005B4DF7">
            <w:pPr>
              <w:spacing w:line="360" w:lineRule="auto"/>
              <w:ind w:left="0" w:firstLine="0"/>
            </w:pPr>
            <w:r w:rsidRPr="00A748BB">
              <w:t>Valeur</w:t>
            </w:r>
          </w:p>
        </w:tc>
        <w:tc>
          <w:tcPr>
            <w:tcW w:w="1275" w:type="dxa"/>
          </w:tcPr>
          <w:p w14:paraId="7366CD2D" w14:textId="77777777" w:rsidR="004505A6" w:rsidRPr="00A748BB" w:rsidRDefault="004505A6" w:rsidP="005B4DF7">
            <w:pPr>
              <w:spacing w:line="360" w:lineRule="auto"/>
              <w:ind w:left="0" w:firstLine="0"/>
            </w:pPr>
            <w:r w:rsidRPr="00A748BB">
              <w:t xml:space="preserve">Objectif </w:t>
            </w:r>
          </w:p>
        </w:tc>
        <w:tc>
          <w:tcPr>
            <w:tcW w:w="2076" w:type="dxa"/>
          </w:tcPr>
          <w:p w14:paraId="49DA2903" w14:textId="77777777" w:rsidR="004505A6" w:rsidRPr="00A748BB" w:rsidRDefault="004505A6" w:rsidP="005B4DF7">
            <w:pPr>
              <w:spacing w:line="360" w:lineRule="auto"/>
              <w:ind w:left="0" w:firstLine="0"/>
            </w:pPr>
            <w:r w:rsidRPr="00A748BB">
              <w:t>Seuil d’acceptation</w:t>
            </w:r>
          </w:p>
        </w:tc>
        <w:tc>
          <w:tcPr>
            <w:tcW w:w="1326" w:type="dxa"/>
          </w:tcPr>
          <w:p w14:paraId="5164470F" w14:textId="77777777" w:rsidR="004505A6" w:rsidRPr="00A748BB" w:rsidRDefault="004505A6" w:rsidP="005B4DF7">
            <w:pPr>
              <w:spacing w:line="360" w:lineRule="auto"/>
              <w:ind w:left="0" w:firstLine="0"/>
            </w:pPr>
            <w:r w:rsidRPr="00A748BB">
              <w:t>Statut</w:t>
            </w:r>
          </w:p>
        </w:tc>
        <w:tc>
          <w:tcPr>
            <w:tcW w:w="2588" w:type="dxa"/>
          </w:tcPr>
          <w:p w14:paraId="0F06E4AB" w14:textId="77777777" w:rsidR="004505A6" w:rsidRPr="00A748BB" w:rsidRDefault="004505A6" w:rsidP="005B4DF7">
            <w:pPr>
              <w:spacing w:line="360" w:lineRule="auto"/>
              <w:ind w:left="0" w:firstLine="0"/>
            </w:pPr>
            <w:r w:rsidRPr="00A748BB">
              <w:t>Observation</w:t>
            </w:r>
          </w:p>
        </w:tc>
      </w:tr>
      <w:tr w:rsidR="004505A6" w:rsidRPr="00A748BB" w14:paraId="7F8943F3" w14:textId="77777777" w:rsidTr="00555475">
        <w:tc>
          <w:tcPr>
            <w:tcW w:w="2269" w:type="dxa"/>
          </w:tcPr>
          <w:p w14:paraId="255E7E6E" w14:textId="77777777" w:rsidR="004505A6" w:rsidRPr="00A748BB" w:rsidRDefault="004505A6" w:rsidP="005B4DF7">
            <w:pPr>
              <w:spacing w:line="360" w:lineRule="auto"/>
              <w:ind w:left="0" w:firstLine="0"/>
            </w:pPr>
            <w:r w:rsidRPr="00A748BB">
              <w:t>Temps de réponse moyen</w:t>
            </w:r>
          </w:p>
        </w:tc>
        <w:tc>
          <w:tcPr>
            <w:tcW w:w="956" w:type="dxa"/>
          </w:tcPr>
          <w:p w14:paraId="3525120F" w14:textId="77777777" w:rsidR="004505A6" w:rsidRPr="00A748BB" w:rsidRDefault="004505A6" w:rsidP="005B4DF7">
            <w:pPr>
              <w:spacing w:line="360" w:lineRule="auto"/>
              <w:ind w:left="0" w:firstLine="0"/>
            </w:pPr>
            <w:r w:rsidRPr="00A748BB">
              <w:t>187ms</w:t>
            </w:r>
          </w:p>
        </w:tc>
        <w:tc>
          <w:tcPr>
            <w:tcW w:w="1275" w:type="dxa"/>
          </w:tcPr>
          <w:p w14:paraId="6A32A9F4" w14:textId="77777777" w:rsidR="004505A6" w:rsidRPr="00A748BB" w:rsidRDefault="004505A6" w:rsidP="005B4DF7">
            <w:pPr>
              <w:spacing w:line="360" w:lineRule="auto"/>
              <w:ind w:left="0" w:firstLine="0"/>
            </w:pPr>
            <w:r w:rsidRPr="00A748BB">
              <w:t>&lt; 500ms</w:t>
            </w:r>
          </w:p>
        </w:tc>
        <w:tc>
          <w:tcPr>
            <w:tcW w:w="2076" w:type="dxa"/>
          </w:tcPr>
          <w:p w14:paraId="34AEF40C" w14:textId="77777777" w:rsidR="004505A6" w:rsidRPr="00A748BB" w:rsidRDefault="004505A6" w:rsidP="005B4DF7">
            <w:pPr>
              <w:spacing w:line="360" w:lineRule="auto"/>
              <w:ind w:left="0" w:firstLine="0"/>
            </w:pPr>
            <w:r w:rsidRPr="00A748BB">
              <w:t>&lt; 1000ms</w:t>
            </w:r>
          </w:p>
        </w:tc>
        <w:tc>
          <w:tcPr>
            <w:tcW w:w="1326" w:type="dxa"/>
          </w:tcPr>
          <w:p w14:paraId="36D5343F" w14:textId="77777777" w:rsidR="004505A6" w:rsidRPr="00A748BB" w:rsidRDefault="004505A6" w:rsidP="005B4DF7">
            <w:pPr>
              <w:spacing w:line="360" w:lineRule="auto"/>
              <w:ind w:left="0" w:firstLine="0"/>
            </w:pPr>
            <w:r w:rsidRPr="00A748BB">
              <w:t>Atteint</w:t>
            </w:r>
          </w:p>
        </w:tc>
        <w:tc>
          <w:tcPr>
            <w:tcW w:w="2588" w:type="dxa"/>
          </w:tcPr>
          <w:p w14:paraId="2C421E18" w14:textId="77777777" w:rsidR="004505A6" w:rsidRPr="00A748BB" w:rsidRDefault="004505A6" w:rsidP="005B4DF7">
            <w:pPr>
              <w:spacing w:line="360" w:lineRule="auto"/>
              <w:ind w:left="0" w:firstLine="0"/>
            </w:pPr>
            <w:r w:rsidRPr="00A748BB">
              <w:t>Excellente réactivité</w:t>
            </w:r>
          </w:p>
        </w:tc>
      </w:tr>
      <w:tr w:rsidR="004505A6" w:rsidRPr="00A748BB" w14:paraId="07981331" w14:textId="77777777" w:rsidTr="00555475">
        <w:tc>
          <w:tcPr>
            <w:tcW w:w="2269" w:type="dxa"/>
          </w:tcPr>
          <w:p w14:paraId="5000BB2F" w14:textId="77777777" w:rsidR="004505A6" w:rsidRPr="00A748BB" w:rsidRDefault="004505A6" w:rsidP="005B4DF7">
            <w:pPr>
              <w:spacing w:line="360" w:lineRule="auto"/>
              <w:ind w:left="0" w:firstLine="0"/>
            </w:pPr>
            <w:r w:rsidRPr="00A748BB">
              <w:t>Utilisateurs simultanés</w:t>
            </w:r>
          </w:p>
        </w:tc>
        <w:tc>
          <w:tcPr>
            <w:tcW w:w="956" w:type="dxa"/>
          </w:tcPr>
          <w:p w14:paraId="4719E84B" w14:textId="77777777" w:rsidR="004505A6" w:rsidRPr="00A748BB" w:rsidRDefault="004505A6" w:rsidP="005B4DF7">
            <w:pPr>
              <w:spacing w:line="360" w:lineRule="auto"/>
              <w:ind w:left="0" w:firstLine="0"/>
            </w:pPr>
            <w:r w:rsidRPr="00A748BB">
              <w:t>512</w:t>
            </w:r>
          </w:p>
        </w:tc>
        <w:tc>
          <w:tcPr>
            <w:tcW w:w="1275" w:type="dxa"/>
          </w:tcPr>
          <w:p w14:paraId="47F16681" w14:textId="77777777" w:rsidR="004505A6" w:rsidRPr="00A748BB" w:rsidRDefault="004505A6" w:rsidP="005B4DF7">
            <w:pPr>
              <w:spacing w:line="360" w:lineRule="auto"/>
              <w:ind w:left="0" w:firstLine="0"/>
            </w:pPr>
            <w:r w:rsidRPr="00A748BB">
              <w:t>300</w:t>
            </w:r>
          </w:p>
        </w:tc>
        <w:tc>
          <w:tcPr>
            <w:tcW w:w="2076" w:type="dxa"/>
          </w:tcPr>
          <w:p w14:paraId="12F633DD" w14:textId="77777777" w:rsidR="004505A6" w:rsidRPr="00A748BB" w:rsidRDefault="004505A6" w:rsidP="005B4DF7">
            <w:pPr>
              <w:spacing w:line="360" w:lineRule="auto"/>
              <w:ind w:left="0" w:firstLine="0"/>
            </w:pPr>
            <w:r w:rsidRPr="00A748BB">
              <w:t>200</w:t>
            </w:r>
          </w:p>
        </w:tc>
        <w:tc>
          <w:tcPr>
            <w:tcW w:w="1326" w:type="dxa"/>
          </w:tcPr>
          <w:p w14:paraId="0A306654" w14:textId="77777777" w:rsidR="004505A6" w:rsidRPr="00A748BB" w:rsidRDefault="004505A6" w:rsidP="005B4DF7">
            <w:pPr>
              <w:spacing w:line="360" w:lineRule="auto"/>
              <w:ind w:left="0" w:firstLine="0"/>
            </w:pPr>
            <w:r w:rsidRPr="00A748BB">
              <w:t>Dépassé</w:t>
            </w:r>
          </w:p>
        </w:tc>
        <w:tc>
          <w:tcPr>
            <w:tcW w:w="2588" w:type="dxa"/>
          </w:tcPr>
          <w:p w14:paraId="7DD24B1A" w14:textId="77777777" w:rsidR="004505A6" w:rsidRPr="00A748BB" w:rsidRDefault="004505A6" w:rsidP="005B4DF7">
            <w:pPr>
              <w:spacing w:line="360" w:lineRule="auto"/>
              <w:ind w:left="0" w:firstLine="0"/>
            </w:pPr>
            <w:r w:rsidRPr="00A748BB">
              <w:t>Bonne scalabilité</w:t>
            </w:r>
          </w:p>
        </w:tc>
      </w:tr>
      <w:tr w:rsidR="004505A6" w:rsidRPr="00A748BB" w14:paraId="07E14360" w14:textId="77777777" w:rsidTr="00555475">
        <w:tc>
          <w:tcPr>
            <w:tcW w:w="2269" w:type="dxa"/>
          </w:tcPr>
          <w:p w14:paraId="70250442" w14:textId="77777777" w:rsidR="004505A6" w:rsidRPr="00A748BB" w:rsidRDefault="004505A6" w:rsidP="005B4DF7">
            <w:pPr>
              <w:spacing w:line="360" w:lineRule="auto"/>
              <w:ind w:left="0" w:firstLine="0"/>
            </w:pPr>
            <w:r w:rsidRPr="00A748BB">
              <w:t>Taux d’erreurs</w:t>
            </w:r>
          </w:p>
        </w:tc>
        <w:tc>
          <w:tcPr>
            <w:tcW w:w="956" w:type="dxa"/>
          </w:tcPr>
          <w:p w14:paraId="5721406D" w14:textId="77777777" w:rsidR="004505A6" w:rsidRPr="00A748BB" w:rsidRDefault="004505A6" w:rsidP="005B4DF7">
            <w:pPr>
              <w:spacing w:line="360" w:lineRule="auto"/>
              <w:ind w:left="0" w:firstLine="0"/>
            </w:pPr>
            <w:r w:rsidRPr="00A748BB">
              <w:t>0.18%</w:t>
            </w:r>
          </w:p>
        </w:tc>
        <w:tc>
          <w:tcPr>
            <w:tcW w:w="1275" w:type="dxa"/>
          </w:tcPr>
          <w:p w14:paraId="31B17788" w14:textId="77777777" w:rsidR="004505A6" w:rsidRPr="00A748BB" w:rsidRDefault="004505A6" w:rsidP="005B4DF7">
            <w:pPr>
              <w:spacing w:line="360" w:lineRule="auto"/>
              <w:ind w:left="0" w:firstLine="0"/>
            </w:pPr>
            <w:r w:rsidRPr="00A748BB">
              <w:t>&lt; 1%</w:t>
            </w:r>
          </w:p>
        </w:tc>
        <w:tc>
          <w:tcPr>
            <w:tcW w:w="2076" w:type="dxa"/>
          </w:tcPr>
          <w:p w14:paraId="00435F65" w14:textId="77777777" w:rsidR="004505A6" w:rsidRPr="00A748BB" w:rsidRDefault="004505A6" w:rsidP="005B4DF7">
            <w:pPr>
              <w:spacing w:line="360" w:lineRule="auto"/>
              <w:ind w:left="0" w:firstLine="0"/>
            </w:pPr>
            <w:r w:rsidRPr="00A748BB">
              <w:t>&lt;5%</w:t>
            </w:r>
          </w:p>
        </w:tc>
        <w:tc>
          <w:tcPr>
            <w:tcW w:w="1326" w:type="dxa"/>
          </w:tcPr>
          <w:p w14:paraId="33AF6801" w14:textId="77777777" w:rsidR="004505A6" w:rsidRPr="00A748BB" w:rsidRDefault="004505A6" w:rsidP="005B4DF7">
            <w:pPr>
              <w:spacing w:line="360" w:lineRule="auto"/>
              <w:ind w:left="0" w:firstLine="0"/>
            </w:pPr>
            <w:r w:rsidRPr="00A748BB">
              <w:t>Atteint</w:t>
            </w:r>
          </w:p>
        </w:tc>
        <w:tc>
          <w:tcPr>
            <w:tcW w:w="2588" w:type="dxa"/>
          </w:tcPr>
          <w:p w14:paraId="6B35BEB0" w14:textId="77777777" w:rsidR="004505A6" w:rsidRPr="00A748BB" w:rsidRDefault="004505A6" w:rsidP="005B4DF7">
            <w:pPr>
              <w:spacing w:line="360" w:lineRule="auto"/>
              <w:ind w:left="0" w:firstLine="0"/>
            </w:pPr>
            <w:r w:rsidRPr="00A748BB">
              <w:t>Très faible taux d'erreur</w:t>
            </w:r>
          </w:p>
        </w:tc>
      </w:tr>
      <w:tr w:rsidR="004505A6" w:rsidRPr="00A748BB" w14:paraId="55EA4E65" w14:textId="77777777" w:rsidTr="00555475">
        <w:tc>
          <w:tcPr>
            <w:tcW w:w="2269" w:type="dxa"/>
          </w:tcPr>
          <w:p w14:paraId="67E280D4" w14:textId="77777777" w:rsidR="004505A6" w:rsidRPr="00A748BB" w:rsidRDefault="004505A6" w:rsidP="005B4DF7">
            <w:pPr>
              <w:spacing w:line="360" w:lineRule="auto"/>
              <w:ind w:left="0" w:firstLine="0"/>
            </w:pPr>
            <w:r w:rsidRPr="00A748BB">
              <w:t>Temps de chargement de page</w:t>
            </w:r>
          </w:p>
        </w:tc>
        <w:tc>
          <w:tcPr>
            <w:tcW w:w="956" w:type="dxa"/>
          </w:tcPr>
          <w:p w14:paraId="777545BD" w14:textId="77777777" w:rsidR="004505A6" w:rsidRPr="00A748BB" w:rsidRDefault="004505A6" w:rsidP="005B4DF7">
            <w:pPr>
              <w:spacing w:line="360" w:lineRule="auto"/>
              <w:ind w:left="0" w:firstLine="0"/>
            </w:pPr>
            <w:r w:rsidRPr="00A748BB">
              <w:t>1.8 s</w:t>
            </w:r>
          </w:p>
        </w:tc>
        <w:tc>
          <w:tcPr>
            <w:tcW w:w="1275" w:type="dxa"/>
          </w:tcPr>
          <w:p w14:paraId="6901661C" w14:textId="77777777" w:rsidR="004505A6" w:rsidRPr="00A748BB" w:rsidRDefault="004505A6" w:rsidP="005B4DF7">
            <w:pPr>
              <w:spacing w:line="360" w:lineRule="auto"/>
              <w:ind w:left="0" w:firstLine="0"/>
            </w:pPr>
            <w:r w:rsidRPr="00A748BB">
              <w:t>&lt; 3s</w:t>
            </w:r>
          </w:p>
        </w:tc>
        <w:tc>
          <w:tcPr>
            <w:tcW w:w="2076" w:type="dxa"/>
          </w:tcPr>
          <w:p w14:paraId="75B72326" w14:textId="77777777" w:rsidR="004505A6" w:rsidRPr="00A748BB" w:rsidRDefault="004505A6" w:rsidP="005B4DF7">
            <w:pPr>
              <w:spacing w:line="360" w:lineRule="auto"/>
              <w:ind w:left="0" w:firstLine="0"/>
            </w:pPr>
            <w:r w:rsidRPr="00A748BB">
              <w:t>&lt; 5s</w:t>
            </w:r>
          </w:p>
        </w:tc>
        <w:tc>
          <w:tcPr>
            <w:tcW w:w="1326" w:type="dxa"/>
          </w:tcPr>
          <w:p w14:paraId="0DCC66FD" w14:textId="77777777" w:rsidR="004505A6" w:rsidRPr="00A748BB" w:rsidRDefault="004505A6" w:rsidP="005B4DF7">
            <w:pPr>
              <w:spacing w:line="360" w:lineRule="auto"/>
              <w:ind w:left="0" w:firstLine="0"/>
            </w:pPr>
            <w:r w:rsidRPr="00A748BB">
              <w:t>Atteint</w:t>
            </w:r>
          </w:p>
        </w:tc>
        <w:tc>
          <w:tcPr>
            <w:tcW w:w="2588" w:type="dxa"/>
          </w:tcPr>
          <w:p w14:paraId="7597A6E3" w14:textId="77777777" w:rsidR="004505A6" w:rsidRPr="00A748BB" w:rsidRDefault="004505A6" w:rsidP="005B4DF7">
            <w:pPr>
              <w:spacing w:line="360" w:lineRule="auto"/>
              <w:ind w:left="0" w:firstLine="0"/>
            </w:pPr>
            <w:r w:rsidRPr="00A748BB">
              <w:t>Optimisation correcte</w:t>
            </w:r>
          </w:p>
        </w:tc>
      </w:tr>
      <w:tr w:rsidR="004505A6" w:rsidRPr="00A748BB" w14:paraId="2DD7BA20" w14:textId="77777777" w:rsidTr="00555475">
        <w:tc>
          <w:tcPr>
            <w:tcW w:w="2269" w:type="dxa"/>
          </w:tcPr>
          <w:p w14:paraId="18CE6351" w14:textId="77777777" w:rsidR="004505A6" w:rsidRPr="00A748BB" w:rsidRDefault="004505A6" w:rsidP="005B4DF7">
            <w:pPr>
              <w:spacing w:line="360" w:lineRule="auto"/>
              <w:ind w:left="0" w:firstLine="0"/>
            </w:pPr>
            <w:r w:rsidRPr="00A748BB">
              <w:t xml:space="preserve">Disponibilité </w:t>
            </w:r>
          </w:p>
        </w:tc>
        <w:tc>
          <w:tcPr>
            <w:tcW w:w="956" w:type="dxa"/>
          </w:tcPr>
          <w:p w14:paraId="40C4E01C" w14:textId="77777777" w:rsidR="004505A6" w:rsidRPr="00A748BB" w:rsidRDefault="004505A6" w:rsidP="005B4DF7">
            <w:pPr>
              <w:spacing w:line="360" w:lineRule="auto"/>
              <w:ind w:left="0" w:firstLine="0"/>
            </w:pPr>
            <w:r w:rsidRPr="00A748BB">
              <w:t>99.82%</w:t>
            </w:r>
          </w:p>
        </w:tc>
        <w:tc>
          <w:tcPr>
            <w:tcW w:w="1275" w:type="dxa"/>
          </w:tcPr>
          <w:p w14:paraId="5BD6692A" w14:textId="77777777" w:rsidR="004505A6" w:rsidRPr="00A748BB" w:rsidRDefault="004505A6" w:rsidP="005B4DF7">
            <w:pPr>
              <w:spacing w:line="360" w:lineRule="auto"/>
              <w:ind w:left="0" w:firstLine="0"/>
            </w:pPr>
            <w:r w:rsidRPr="00A748BB">
              <w:t>&gt; 99.5%</w:t>
            </w:r>
          </w:p>
        </w:tc>
        <w:tc>
          <w:tcPr>
            <w:tcW w:w="2076" w:type="dxa"/>
          </w:tcPr>
          <w:p w14:paraId="4B8D45AD" w14:textId="77777777" w:rsidR="004505A6" w:rsidRPr="00A748BB" w:rsidRDefault="004505A6" w:rsidP="005B4DF7">
            <w:pPr>
              <w:spacing w:line="360" w:lineRule="auto"/>
              <w:ind w:left="0" w:firstLine="0"/>
            </w:pPr>
            <w:r w:rsidRPr="00A748BB">
              <w:t>&gt; 99%</w:t>
            </w:r>
          </w:p>
        </w:tc>
        <w:tc>
          <w:tcPr>
            <w:tcW w:w="1326" w:type="dxa"/>
          </w:tcPr>
          <w:p w14:paraId="05B6DA63" w14:textId="77777777" w:rsidR="004505A6" w:rsidRPr="00A748BB" w:rsidRDefault="004505A6" w:rsidP="005B4DF7">
            <w:pPr>
              <w:spacing w:line="360" w:lineRule="auto"/>
              <w:ind w:left="0" w:firstLine="0"/>
            </w:pPr>
            <w:r w:rsidRPr="00A748BB">
              <w:t>Atteint</w:t>
            </w:r>
          </w:p>
        </w:tc>
        <w:tc>
          <w:tcPr>
            <w:tcW w:w="2588" w:type="dxa"/>
          </w:tcPr>
          <w:p w14:paraId="52E4C7F4" w14:textId="77777777" w:rsidR="004505A6" w:rsidRPr="00A748BB" w:rsidRDefault="004505A6" w:rsidP="005B4DF7">
            <w:pPr>
              <w:spacing w:line="360" w:lineRule="auto"/>
              <w:ind w:left="0" w:firstLine="0"/>
            </w:pPr>
            <w:r w:rsidRPr="00A748BB">
              <w:t>Haute disponibilité</w:t>
            </w:r>
          </w:p>
        </w:tc>
      </w:tr>
      <w:tr w:rsidR="004505A6" w:rsidRPr="00A748BB" w14:paraId="4BEEE6BA" w14:textId="77777777" w:rsidTr="00555475">
        <w:tc>
          <w:tcPr>
            <w:tcW w:w="2269" w:type="dxa"/>
          </w:tcPr>
          <w:p w14:paraId="480C3956" w14:textId="1303582E" w:rsidR="004505A6" w:rsidRPr="00A748BB" w:rsidRDefault="004505A6" w:rsidP="005B4DF7">
            <w:pPr>
              <w:spacing w:line="360" w:lineRule="auto"/>
              <w:ind w:left="0" w:firstLine="0"/>
            </w:pPr>
            <w:r w:rsidRPr="00A748BB">
              <w:t xml:space="preserve">Utilisation </w:t>
            </w:r>
            <w:r w:rsidR="00B27E1F" w:rsidRPr="00A748BB">
              <w:t>CPU</w:t>
            </w:r>
          </w:p>
        </w:tc>
        <w:tc>
          <w:tcPr>
            <w:tcW w:w="956" w:type="dxa"/>
          </w:tcPr>
          <w:p w14:paraId="18007EAC" w14:textId="77777777" w:rsidR="004505A6" w:rsidRPr="00A748BB" w:rsidRDefault="004505A6" w:rsidP="005B4DF7">
            <w:pPr>
              <w:spacing w:line="360" w:lineRule="auto"/>
              <w:ind w:left="0" w:firstLine="0"/>
            </w:pPr>
            <w:r w:rsidRPr="00A748BB">
              <w:t xml:space="preserve">68% pic </w:t>
            </w:r>
          </w:p>
        </w:tc>
        <w:tc>
          <w:tcPr>
            <w:tcW w:w="1275" w:type="dxa"/>
          </w:tcPr>
          <w:p w14:paraId="66084B92" w14:textId="77777777" w:rsidR="004505A6" w:rsidRPr="00A748BB" w:rsidRDefault="004505A6" w:rsidP="005B4DF7">
            <w:pPr>
              <w:spacing w:line="360" w:lineRule="auto"/>
              <w:ind w:left="0" w:firstLine="0"/>
            </w:pPr>
            <w:r w:rsidRPr="00A748BB">
              <w:t>&lt; 80%</w:t>
            </w:r>
          </w:p>
        </w:tc>
        <w:tc>
          <w:tcPr>
            <w:tcW w:w="2076" w:type="dxa"/>
          </w:tcPr>
          <w:p w14:paraId="67481DFE" w14:textId="77777777" w:rsidR="004505A6" w:rsidRPr="00A748BB" w:rsidRDefault="004505A6" w:rsidP="005B4DF7">
            <w:pPr>
              <w:spacing w:line="360" w:lineRule="auto"/>
              <w:ind w:left="0" w:firstLine="0"/>
            </w:pPr>
            <w:r w:rsidRPr="00A748BB">
              <w:t>&lt;90%</w:t>
            </w:r>
          </w:p>
        </w:tc>
        <w:tc>
          <w:tcPr>
            <w:tcW w:w="1326" w:type="dxa"/>
          </w:tcPr>
          <w:p w14:paraId="54B38013" w14:textId="77777777" w:rsidR="004505A6" w:rsidRPr="00A748BB" w:rsidRDefault="004505A6" w:rsidP="005B4DF7">
            <w:pPr>
              <w:spacing w:line="360" w:lineRule="auto"/>
              <w:ind w:left="0" w:firstLine="0"/>
            </w:pPr>
            <w:r w:rsidRPr="00A748BB">
              <w:t>Atteint</w:t>
            </w:r>
          </w:p>
        </w:tc>
        <w:tc>
          <w:tcPr>
            <w:tcW w:w="2588" w:type="dxa"/>
          </w:tcPr>
          <w:p w14:paraId="05453AD6" w14:textId="77777777" w:rsidR="004505A6" w:rsidRPr="00A748BB" w:rsidRDefault="004505A6" w:rsidP="005B4DF7">
            <w:pPr>
              <w:spacing w:line="360" w:lineRule="auto"/>
              <w:ind w:left="0" w:firstLine="0"/>
            </w:pPr>
            <w:r w:rsidRPr="00A748BB">
              <w:t>Marge de manœuvre</w:t>
            </w:r>
          </w:p>
        </w:tc>
      </w:tr>
    </w:tbl>
    <w:p w14:paraId="4D719EEC" w14:textId="77777777" w:rsidR="004505A6" w:rsidRPr="00A748BB" w:rsidRDefault="004505A6" w:rsidP="00FB1BE5">
      <w:pPr>
        <w:pStyle w:val="111Loaten2"/>
        <w:numPr>
          <w:ilvl w:val="0"/>
          <w:numId w:val="0"/>
        </w:numPr>
        <w:spacing w:line="360" w:lineRule="auto"/>
        <w:ind w:right="-284"/>
        <w:outlineLvl w:val="9"/>
        <w:rPr>
          <w:b w:val="0"/>
          <w:bCs/>
          <w:i w:val="0"/>
          <w:iCs/>
        </w:rPr>
      </w:pPr>
    </w:p>
    <w:p w14:paraId="0BA9C64C" w14:textId="19E78508" w:rsidR="00754092" w:rsidRPr="00A748BB" w:rsidRDefault="00CD4913" w:rsidP="00AC527A">
      <w:pPr>
        <w:pStyle w:val="111Loaten2"/>
        <w:spacing w:line="360" w:lineRule="auto"/>
      </w:pPr>
      <w:bookmarkStart w:id="59" w:name="_Toc210120177"/>
      <w:r w:rsidRPr="00A748BB">
        <w:t>Evaluation de sécurité</w:t>
      </w:r>
      <w:bookmarkEnd w:id="59"/>
    </w:p>
    <w:p w14:paraId="395A495A" w14:textId="249291E6" w:rsidR="00137934" w:rsidRPr="00A748BB" w:rsidRDefault="00137934" w:rsidP="005C6DA4">
      <w:pPr>
        <w:pStyle w:val="111Loaten2"/>
        <w:numPr>
          <w:ilvl w:val="0"/>
          <w:numId w:val="0"/>
        </w:numPr>
        <w:spacing w:line="360" w:lineRule="auto"/>
        <w:ind w:right="-284" w:firstLine="709"/>
        <w:outlineLvl w:val="9"/>
        <w:rPr>
          <w:b w:val="0"/>
          <w:bCs/>
          <w:i w:val="0"/>
          <w:iCs/>
        </w:rPr>
      </w:pPr>
      <w:r w:rsidRPr="00A748BB">
        <w:rPr>
          <w:b w:val="0"/>
          <w:bCs/>
          <w:i w:val="0"/>
          <w:iCs/>
        </w:rPr>
        <w:t>L’évaluation de sécurité a suivi la méthodologie OWASP [4.</w:t>
      </w:r>
      <w:r w:rsidR="005E7B44">
        <w:rPr>
          <w:b w:val="0"/>
          <w:bCs/>
          <w:i w:val="0"/>
          <w:iCs/>
        </w:rPr>
        <w:t>06</w:t>
      </w:r>
      <w:r w:rsidRPr="00A748BB">
        <w:rPr>
          <w:b w:val="0"/>
          <w:bCs/>
          <w:i w:val="0"/>
          <w:iCs/>
        </w:rPr>
        <w:t>] et incluait des tests manuels</w:t>
      </w:r>
    </w:p>
    <w:p w14:paraId="74E8EA2E" w14:textId="255D3494" w:rsidR="00BD7A9C" w:rsidRPr="00A748BB" w:rsidRDefault="00BD7A9C" w:rsidP="005C6DA4">
      <w:pPr>
        <w:pStyle w:val="Tabilao"/>
      </w:pPr>
      <w:bookmarkStart w:id="60" w:name="_Toc209780255"/>
      <w:r w:rsidRPr="00A748BB">
        <w:t>Résultats de l’audit de sécurité</w:t>
      </w:r>
      <w:bookmarkEnd w:id="60"/>
    </w:p>
    <w:tbl>
      <w:tblPr>
        <w:tblStyle w:val="TableGrid"/>
        <w:tblW w:w="10348" w:type="dxa"/>
        <w:tblInd w:w="-714" w:type="dxa"/>
        <w:tblLook w:val="04A0" w:firstRow="1" w:lastRow="0" w:firstColumn="1" w:lastColumn="0" w:noHBand="0" w:noVBand="1"/>
      </w:tblPr>
      <w:tblGrid>
        <w:gridCol w:w="2127"/>
        <w:gridCol w:w="2693"/>
        <w:gridCol w:w="1843"/>
        <w:gridCol w:w="1300"/>
        <w:gridCol w:w="2385"/>
      </w:tblGrid>
      <w:tr w:rsidR="00F46D14" w:rsidRPr="00A748BB" w14:paraId="25F3B3D8" w14:textId="77777777" w:rsidTr="00B30196">
        <w:tc>
          <w:tcPr>
            <w:tcW w:w="2127" w:type="dxa"/>
          </w:tcPr>
          <w:p w14:paraId="35462910" w14:textId="77777777" w:rsidR="00F46D14" w:rsidRPr="00A748BB" w:rsidRDefault="00F46D14" w:rsidP="00A83FAA">
            <w:pPr>
              <w:spacing w:line="360" w:lineRule="auto"/>
              <w:ind w:left="0" w:firstLine="0"/>
              <w:jc w:val="left"/>
            </w:pPr>
            <w:r w:rsidRPr="00A748BB">
              <w:t xml:space="preserve">Catégorie de risque </w:t>
            </w:r>
          </w:p>
        </w:tc>
        <w:tc>
          <w:tcPr>
            <w:tcW w:w="2693" w:type="dxa"/>
          </w:tcPr>
          <w:p w14:paraId="5FA20B06" w14:textId="77777777" w:rsidR="00F46D14" w:rsidRPr="00A748BB" w:rsidRDefault="00F46D14" w:rsidP="00A83FAA">
            <w:pPr>
              <w:spacing w:line="360" w:lineRule="auto"/>
              <w:ind w:left="0" w:firstLine="0"/>
              <w:jc w:val="left"/>
            </w:pPr>
            <w:r w:rsidRPr="00A748BB">
              <w:t>Nombre de vulnérabilité</w:t>
            </w:r>
          </w:p>
        </w:tc>
        <w:tc>
          <w:tcPr>
            <w:tcW w:w="1843" w:type="dxa"/>
          </w:tcPr>
          <w:p w14:paraId="668DD891" w14:textId="77777777" w:rsidR="00F46D14" w:rsidRPr="00A748BB" w:rsidRDefault="00F46D14" w:rsidP="00A83FAA">
            <w:pPr>
              <w:spacing w:line="360" w:lineRule="auto"/>
              <w:ind w:left="0" w:firstLine="0"/>
              <w:jc w:val="left"/>
            </w:pPr>
            <w:r w:rsidRPr="00A748BB">
              <w:t xml:space="preserve">Niveau de risque </w:t>
            </w:r>
          </w:p>
        </w:tc>
        <w:tc>
          <w:tcPr>
            <w:tcW w:w="1300" w:type="dxa"/>
          </w:tcPr>
          <w:p w14:paraId="6ABA2863" w14:textId="77777777" w:rsidR="00F46D14" w:rsidRPr="00A748BB" w:rsidRDefault="00F46D14" w:rsidP="00A83FAA">
            <w:pPr>
              <w:spacing w:line="360" w:lineRule="auto"/>
              <w:ind w:left="0" w:firstLine="0"/>
              <w:jc w:val="left"/>
            </w:pPr>
            <w:r w:rsidRPr="00A748BB">
              <w:t>Statut</w:t>
            </w:r>
          </w:p>
        </w:tc>
        <w:tc>
          <w:tcPr>
            <w:tcW w:w="2385" w:type="dxa"/>
          </w:tcPr>
          <w:p w14:paraId="02AC4585" w14:textId="77777777" w:rsidR="00F46D14" w:rsidRPr="00A748BB" w:rsidRDefault="00F46D14" w:rsidP="00A83FAA">
            <w:pPr>
              <w:spacing w:line="360" w:lineRule="auto"/>
              <w:ind w:left="0" w:firstLine="0"/>
              <w:jc w:val="left"/>
            </w:pPr>
            <w:r w:rsidRPr="00A748BB">
              <w:t>Mesure correctives</w:t>
            </w:r>
          </w:p>
        </w:tc>
      </w:tr>
      <w:tr w:rsidR="00F46D14" w:rsidRPr="00A748BB" w14:paraId="25A6A068" w14:textId="77777777" w:rsidTr="00B30196">
        <w:tc>
          <w:tcPr>
            <w:tcW w:w="2127" w:type="dxa"/>
          </w:tcPr>
          <w:p w14:paraId="1147259D" w14:textId="77777777" w:rsidR="00F46D14" w:rsidRPr="00A748BB" w:rsidRDefault="00F46D14" w:rsidP="002E6719">
            <w:pPr>
              <w:spacing w:line="360" w:lineRule="auto"/>
              <w:ind w:left="0" w:firstLine="0"/>
            </w:pPr>
            <w:r w:rsidRPr="00A748BB">
              <w:t>Critique</w:t>
            </w:r>
          </w:p>
        </w:tc>
        <w:tc>
          <w:tcPr>
            <w:tcW w:w="2693" w:type="dxa"/>
          </w:tcPr>
          <w:p w14:paraId="717AAEBB" w14:textId="77777777" w:rsidR="00F46D14" w:rsidRPr="00A748BB" w:rsidRDefault="00F46D14" w:rsidP="002E6719">
            <w:pPr>
              <w:spacing w:line="360" w:lineRule="auto"/>
              <w:ind w:left="0" w:firstLine="0"/>
            </w:pPr>
            <w:r w:rsidRPr="00A748BB">
              <w:t>0</w:t>
            </w:r>
          </w:p>
        </w:tc>
        <w:tc>
          <w:tcPr>
            <w:tcW w:w="1843" w:type="dxa"/>
          </w:tcPr>
          <w:p w14:paraId="0A8E2CB4" w14:textId="77777777" w:rsidR="00F46D14" w:rsidRPr="00A748BB" w:rsidRDefault="00F46D14" w:rsidP="002E6719">
            <w:pPr>
              <w:spacing w:line="360" w:lineRule="auto"/>
              <w:ind w:left="0" w:firstLine="0"/>
            </w:pPr>
            <w:r w:rsidRPr="00A748BB">
              <w:t>Aucun</w:t>
            </w:r>
          </w:p>
        </w:tc>
        <w:tc>
          <w:tcPr>
            <w:tcW w:w="1300" w:type="dxa"/>
          </w:tcPr>
          <w:p w14:paraId="0B55B71B" w14:textId="77777777" w:rsidR="00F46D14" w:rsidRPr="00A748BB" w:rsidRDefault="00F46D14" w:rsidP="002E6719">
            <w:pPr>
              <w:spacing w:line="360" w:lineRule="auto"/>
              <w:ind w:left="0" w:firstLine="0"/>
            </w:pPr>
            <w:r w:rsidRPr="00A748BB">
              <w:t>Conforme</w:t>
            </w:r>
          </w:p>
        </w:tc>
        <w:tc>
          <w:tcPr>
            <w:tcW w:w="2385" w:type="dxa"/>
          </w:tcPr>
          <w:p w14:paraId="725E45BF" w14:textId="77777777" w:rsidR="00F46D14" w:rsidRPr="00A748BB" w:rsidRDefault="00F46D14" w:rsidP="002E6719">
            <w:pPr>
              <w:spacing w:line="360" w:lineRule="auto"/>
              <w:ind w:left="0" w:firstLine="0"/>
            </w:pPr>
          </w:p>
        </w:tc>
      </w:tr>
      <w:tr w:rsidR="00F46D14" w:rsidRPr="00A748BB" w14:paraId="49EC1889" w14:textId="77777777" w:rsidTr="00B30196">
        <w:tc>
          <w:tcPr>
            <w:tcW w:w="2127" w:type="dxa"/>
          </w:tcPr>
          <w:p w14:paraId="04647E8A" w14:textId="77777777" w:rsidR="00F46D14" w:rsidRPr="00A748BB" w:rsidRDefault="00F46D14" w:rsidP="002E6719">
            <w:pPr>
              <w:spacing w:line="360" w:lineRule="auto"/>
              <w:ind w:left="0" w:firstLine="0"/>
            </w:pPr>
            <w:r w:rsidRPr="00A748BB">
              <w:t>Élevée</w:t>
            </w:r>
          </w:p>
        </w:tc>
        <w:tc>
          <w:tcPr>
            <w:tcW w:w="2693" w:type="dxa"/>
          </w:tcPr>
          <w:p w14:paraId="1E5735EC" w14:textId="77777777" w:rsidR="00F46D14" w:rsidRPr="00A748BB" w:rsidRDefault="00F46D14" w:rsidP="002E6719">
            <w:pPr>
              <w:spacing w:line="360" w:lineRule="auto"/>
              <w:ind w:left="0" w:firstLine="0"/>
            </w:pPr>
            <w:r w:rsidRPr="00A748BB">
              <w:t>2</w:t>
            </w:r>
          </w:p>
        </w:tc>
        <w:tc>
          <w:tcPr>
            <w:tcW w:w="1843" w:type="dxa"/>
          </w:tcPr>
          <w:p w14:paraId="12BC64A5" w14:textId="77777777" w:rsidR="00F46D14" w:rsidRPr="00A748BB" w:rsidRDefault="00F46D14" w:rsidP="002E6719">
            <w:pPr>
              <w:spacing w:line="360" w:lineRule="auto"/>
              <w:ind w:left="0" w:firstLine="0"/>
            </w:pPr>
            <w:r w:rsidRPr="00A748BB">
              <w:t>Faible</w:t>
            </w:r>
          </w:p>
        </w:tc>
        <w:tc>
          <w:tcPr>
            <w:tcW w:w="1300" w:type="dxa"/>
          </w:tcPr>
          <w:p w14:paraId="606DD379" w14:textId="040A2F28" w:rsidR="00F46D14" w:rsidRPr="00A748BB" w:rsidRDefault="00B30196" w:rsidP="002E6719">
            <w:pPr>
              <w:spacing w:line="360" w:lineRule="auto"/>
              <w:ind w:left="0" w:firstLine="0"/>
            </w:pPr>
            <w:r>
              <w:t>A modifier</w:t>
            </w:r>
          </w:p>
        </w:tc>
        <w:tc>
          <w:tcPr>
            <w:tcW w:w="2385" w:type="dxa"/>
          </w:tcPr>
          <w:p w14:paraId="7056B85F" w14:textId="55BA6960" w:rsidR="00F46D14" w:rsidRPr="00A748BB" w:rsidRDefault="00F46D14" w:rsidP="002E6719">
            <w:pPr>
              <w:spacing w:line="360" w:lineRule="auto"/>
              <w:ind w:left="0" w:firstLine="0"/>
            </w:pPr>
            <w:r w:rsidRPr="00A748BB">
              <w:t>Validation renforcée</w:t>
            </w:r>
          </w:p>
        </w:tc>
      </w:tr>
      <w:tr w:rsidR="00F46D14" w:rsidRPr="00A748BB" w14:paraId="00EE9A18" w14:textId="77777777" w:rsidTr="00B30196">
        <w:tc>
          <w:tcPr>
            <w:tcW w:w="2127" w:type="dxa"/>
          </w:tcPr>
          <w:p w14:paraId="01761BB6" w14:textId="77777777" w:rsidR="00F46D14" w:rsidRPr="00A748BB" w:rsidRDefault="00F46D14" w:rsidP="002E6719">
            <w:pPr>
              <w:spacing w:line="360" w:lineRule="auto"/>
              <w:ind w:left="0" w:firstLine="0"/>
            </w:pPr>
            <w:r w:rsidRPr="00A748BB">
              <w:t>Moyen</w:t>
            </w:r>
          </w:p>
        </w:tc>
        <w:tc>
          <w:tcPr>
            <w:tcW w:w="2693" w:type="dxa"/>
          </w:tcPr>
          <w:p w14:paraId="2B11C3B9" w14:textId="77777777" w:rsidR="00F46D14" w:rsidRPr="00A748BB" w:rsidRDefault="00F46D14" w:rsidP="002E6719">
            <w:pPr>
              <w:spacing w:line="360" w:lineRule="auto"/>
              <w:ind w:left="0" w:firstLine="0"/>
            </w:pPr>
            <w:r w:rsidRPr="00A748BB">
              <w:t>5</w:t>
            </w:r>
          </w:p>
        </w:tc>
        <w:tc>
          <w:tcPr>
            <w:tcW w:w="1843" w:type="dxa"/>
          </w:tcPr>
          <w:p w14:paraId="638E694C" w14:textId="77777777" w:rsidR="00F46D14" w:rsidRPr="00A748BB" w:rsidRDefault="00F46D14" w:rsidP="002E6719">
            <w:pPr>
              <w:spacing w:line="360" w:lineRule="auto"/>
              <w:ind w:left="0" w:firstLine="0"/>
            </w:pPr>
            <w:r w:rsidRPr="00A748BB">
              <w:t>Acceptable</w:t>
            </w:r>
          </w:p>
        </w:tc>
        <w:tc>
          <w:tcPr>
            <w:tcW w:w="1300" w:type="dxa"/>
          </w:tcPr>
          <w:p w14:paraId="696A6CD3" w14:textId="77777777" w:rsidR="00F46D14" w:rsidRPr="00A748BB" w:rsidRDefault="00F46D14" w:rsidP="002E6719">
            <w:pPr>
              <w:spacing w:line="360" w:lineRule="auto"/>
              <w:ind w:left="0" w:firstLine="0"/>
            </w:pPr>
            <w:r w:rsidRPr="00A748BB">
              <w:t>Conforme</w:t>
            </w:r>
          </w:p>
        </w:tc>
        <w:tc>
          <w:tcPr>
            <w:tcW w:w="2385" w:type="dxa"/>
          </w:tcPr>
          <w:p w14:paraId="32DDC580" w14:textId="77777777" w:rsidR="00F46D14" w:rsidRPr="00A748BB" w:rsidRDefault="00F46D14" w:rsidP="002E6719">
            <w:pPr>
              <w:spacing w:line="360" w:lineRule="auto"/>
              <w:ind w:left="0" w:firstLine="0"/>
            </w:pPr>
            <w:r w:rsidRPr="00A748BB">
              <w:t>Surveillance continue</w:t>
            </w:r>
          </w:p>
        </w:tc>
      </w:tr>
      <w:tr w:rsidR="00F46D14" w:rsidRPr="00A748BB" w14:paraId="6555224F" w14:textId="77777777" w:rsidTr="00B30196">
        <w:tc>
          <w:tcPr>
            <w:tcW w:w="2127" w:type="dxa"/>
          </w:tcPr>
          <w:p w14:paraId="5C9A2EFC" w14:textId="77777777" w:rsidR="00F46D14" w:rsidRPr="00A748BB" w:rsidRDefault="00F46D14" w:rsidP="002E6719">
            <w:pPr>
              <w:spacing w:line="360" w:lineRule="auto"/>
              <w:ind w:left="0" w:firstLine="0"/>
            </w:pPr>
            <w:r w:rsidRPr="00A748BB">
              <w:t>Faible</w:t>
            </w:r>
          </w:p>
        </w:tc>
        <w:tc>
          <w:tcPr>
            <w:tcW w:w="2693" w:type="dxa"/>
          </w:tcPr>
          <w:p w14:paraId="22095018" w14:textId="77777777" w:rsidR="00F46D14" w:rsidRPr="00A748BB" w:rsidRDefault="00F46D14" w:rsidP="002E6719">
            <w:pPr>
              <w:spacing w:line="360" w:lineRule="auto"/>
              <w:ind w:left="0" w:firstLine="0"/>
            </w:pPr>
            <w:r w:rsidRPr="00A748BB">
              <w:t>12</w:t>
            </w:r>
          </w:p>
        </w:tc>
        <w:tc>
          <w:tcPr>
            <w:tcW w:w="1843" w:type="dxa"/>
          </w:tcPr>
          <w:p w14:paraId="5A525FCA" w14:textId="77777777" w:rsidR="00F46D14" w:rsidRPr="00A748BB" w:rsidRDefault="00F46D14" w:rsidP="002E6719">
            <w:pPr>
              <w:spacing w:line="360" w:lineRule="auto"/>
              <w:ind w:left="0" w:firstLine="0"/>
            </w:pPr>
            <w:r w:rsidRPr="00A748BB">
              <w:t>Négligeable</w:t>
            </w:r>
          </w:p>
        </w:tc>
        <w:tc>
          <w:tcPr>
            <w:tcW w:w="1300" w:type="dxa"/>
          </w:tcPr>
          <w:p w14:paraId="2531B5A1" w14:textId="77777777" w:rsidR="00F46D14" w:rsidRPr="00A748BB" w:rsidRDefault="00F46D14" w:rsidP="002E6719">
            <w:pPr>
              <w:spacing w:line="360" w:lineRule="auto"/>
              <w:ind w:left="0" w:firstLine="0"/>
            </w:pPr>
            <w:r w:rsidRPr="00A748BB">
              <w:t>Accepté</w:t>
            </w:r>
          </w:p>
        </w:tc>
        <w:tc>
          <w:tcPr>
            <w:tcW w:w="2385" w:type="dxa"/>
          </w:tcPr>
          <w:p w14:paraId="7F11B4E1" w14:textId="720CBD55" w:rsidR="00F46D14" w:rsidRPr="00A748BB" w:rsidRDefault="00F46D14" w:rsidP="002E6719">
            <w:pPr>
              <w:spacing w:line="360" w:lineRule="auto"/>
              <w:ind w:left="0" w:firstLine="0"/>
            </w:pPr>
            <w:r w:rsidRPr="00A748BB">
              <w:t>Aucune action</w:t>
            </w:r>
            <w:r w:rsidR="00C936ED">
              <w:t>s</w:t>
            </w:r>
          </w:p>
        </w:tc>
      </w:tr>
    </w:tbl>
    <w:p w14:paraId="3AA9F357" w14:textId="77777777" w:rsidR="00BD7A9C" w:rsidRPr="00A748BB" w:rsidRDefault="00BD7A9C" w:rsidP="00BD7A9C">
      <w:pPr>
        <w:pStyle w:val="111Loaten2"/>
        <w:numPr>
          <w:ilvl w:val="0"/>
          <w:numId w:val="0"/>
        </w:numPr>
        <w:spacing w:line="360" w:lineRule="auto"/>
        <w:ind w:right="-284"/>
        <w:outlineLvl w:val="9"/>
        <w:rPr>
          <w:b w:val="0"/>
          <w:bCs/>
          <w:i w:val="0"/>
          <w:iCs/>
        </w:rPr>
      </w:pPr>
    </w:p>
    <w:p w14:paraId="39B6E0C2" w14:textId="77777777" w:rsidR="00455B15" w:rsidRPr="00671E57" w:rsidRDefault="00455B15" w:rsidP="00455B15">
      <w:pPr>
        <w:spacing w:before="0" w:after="160"/>
      </w:pPr>
      <w:r w:rsidRPr="00671E57">
        <w:t>Les principaux points forts identifiés en matière de sécurité :</w:t>
      </w:r>
    </w:p>
    <w:p w14:paraId="37D93EC2" w14:textId="77777777" w:rsidR="00455B15" w:rsidRPr="00671E57" w:rsidRDefault="00455B15">
      <w:pPr>
        <w:numPr>
          <w:ilvl w:val="0"/>
          <w:numId w:val="16"/>
        </w:numPr>
        <w:spacing w:after="120"/>
        <w:ind w:left="714" w:hanging="357"/>
      </w:pPr>
      <w:r w:rsidRPr="00671E57">
        <w:t>Implémentation robuste de l'authentification JWT</w:t>
      </w:r>
    </w:p>
    <w:p w14:paraId="24495F83" w14:textId="77777777" w:rsidR="00455B15" w:rsidRPr="00671E57" w:rsidRDefault="00455B15">
      <w:pPr>
        <w:numPr>
          <w:ilvl w:val="0"/>
          <w:numId w:val="16"/>
        </w:numPr>
        <w:spacing w:after="120"/>
        <w:ind w:left="714" w:hanging="357"/>
      </w:pPr>
      <w:r w:rsidRPr="00671E57">
        <w:t>Hachage des mots de passe avec bcrypt</w:t>
      </w:r>
    </w:p>
    <w:p w14:paraId="6F1C5A88" w14:textId="77777777" w:rsidR="00455B15" w:rsidRPr="00A748BB" w:rsidRDefault="00455B15">
      <w:pPr>
        <w:numPr>
          <w:ilvl w:val="0"/>
          <w:numId w:val="16"/>
        </w:numPr>
        <w:spacing w:after="120"/>
        <w:ind w:left="714" w:hanging="357"/>
      </w:pPr>
      <w:r w:rsidRPr="00671E57">
        <w:t>Protection contre les injections SQL</w:t>
      </w:r>
    </w:p>
    <w:p w14:paraId="0270BAB2" w14:textId="13AD016C" w:rsidR="00455B15" w:rsidRPr="00A748BB" w:rsidRDefault="00455B15">
      <w:pPr>
        <w:numPr>
          <w:ilvl w:val="0"/>
          <w:numId w:val="16"/>
        </w:numPr>
        <w:spacing w:after="120"/>
        <w:ind w:left="714" w:hanging="357"/>
      </w:pPr>
      <w:r w:rsidRPr="00A748BB">
        <w:t>Validation stricte des types de fichiers uploadés</w:t>
      </w:r>
    </w:p>
    <w:p w14:paraId="4CFDE2F3" w14:textId="6FF5E0CE" w:rsidR="00500401" w:rsidRPr="00A748BB" w:rsidRDefault="00500401" w:rsidP="00AC527A">
      <w:pPr>
        <w:pStyle w:val="111Loaten2"/>
        <w:spacing w:line="360" w:lineRule="auto"/>
      </w:pPr>
      <w:bookmarkStart w:id="61" w:name="_Toc210120178"/>
      <w:r w:rsidRPr="00A748BB">
        <w:t>Qualité du code et maintenabilité</w:t>
      </w:r>
      <w:bookmarkEnd w:id="61"/>
    </w:p>
    <w:p w14:paraId="0DBDC218" w14:textId="181E2FE8" w:rsidR="00B97640" w:rsidRPr="00DC6B72" w:rsidRDefault="00B97640" w:rsidP="00DC6B72">
      <w:pPr>
        <w:pStyle w:val="111Loaten2"/>
        <w:numPr>
          <w:ilvl w:val="0"/>
          <w:numId w:val="0"/>
        </w:numPr>
        <w:spacing w:line="360" w:lineRule="auto"/>
        <w:ind w:right="-284" w:firstLine="709"/>
        <w:outlineLvl w:val="9"/>
        <w:rPr>
          <w:b w:val="0"/>
          <w:bCs/>
          <w:i w:val="0"/>
          <w:iCs/>
        </w:rPr>
      </w:pPr>
      <w:r w:rsidRPr="00A748BB">
        <w:rPr>
          <w:b w:val="0"/>
          <w:bCs/>
          <w:i w:val="0"/>
          <w:iCs/>
        </w:rPr>
        <w:t>L'analyse statique du code a été réalisée à l'aide d'outils spécialisés pour évaluer la maintenabilité à long terme</w:t>
      </w:r>
    </w:p>
    <w:p w14:paraId="52853C28" w14:textId="567A36DE" w:rsidR="00140444" w:rsidRPr="00A748BB" w:rsidRDefault="00140444" w:rsidP="00666ED3">
      <w:pPr>
        <w:pStyle w:val="Tabilao"/>
      </w:pPr>
      <w:bookmarkStart w:id="62" w:name="_Toc209780256"/>
      <w:r w:rsidRPr="00A748BB">
        <w:t>Métrique de qualité du code</w:t>
      </w:r>
      <w:bookmarkEnd w:id="62"/>
    </w:p>
    <w:tbl>
      <w:tblPr>
        <w:tblStyle w:val="TableGrid"/>
        <w:tblW w:w="9493" w:type="dxa"/>
        <w:tblLook w:val="04A0" w:firstRow="1" w:lastRow="0" w:firstColumn="1" w:lastColumn="0" w:noHBand="0" w:noVBand="1"/>
      </w:tblPr>
      <w:tblGrid>
        <w:gridCol w:w="3655"/>
        <w:gridCol w:w="1160"/>
        <w:gridCol w:w="1981"/>
        <w:gridCol w:w="2697"/>
      </w:tblGrid>
      <w:tr w:rsidR="00140444" w:rsidRPr="00A748BB" w14:paraId="020B3120" w14:textId="77777777" w:rsidTr="00695AAB">
        <w:tc>
          <w:tcPr>
            <w:tcW w:w="3655" w:type="dxa"/>
          </w:tcPr>
          <w:p w14:paraId="0DC73583" w14:textId="77777777" w:rsidR="00140444" w:rsidRPr="00A748BB" w:rsidRDefault="00140444" w:rsidP="002E6719">
            <w:pPr>
              <w:spacing w:line="360" w:lineRule="auto"/>
              <w:ind w:left="0" w:firstLine="0"/>
              <w:jc w:val="left"/>
            </w:pPr>
            <w:r w:rsidRPr="00A748BB">
              <w:t xml:space="preserve">Métrique </w:t>
            </w:r>
          </w:p>
        </w:tc>
        <w:tc>
          <w:tcPr>
            <w:tcW w:w="1160" w:type="dxa"/>
          </w:tcPr>
          <w:p w14:paraId="2E5C95C4" w14:textId="77777777" w:rsidR="00140444" w:rsidRPr="00A748BB" w:rsidRDefault="00140444" w:rsidP="002E6719">
            <w:pPr>
              <w:spacing w:line="360" w:lineRule="auto"/>
              <w:ind w:left="0" w:firstLine="0"/>
              <w:jc w:val="left"/>
            </w:pPr>
            <w:r w:rsidRPr="00A748BB">
              <w:t>Valeur</w:t>
            </w:r>
          </w:p>
        </w:tc>
        <w:tc>
          <w:tcPr>
            <w:tcW w:w="1981" w:type="dxa"/>
          </w:tcPr>
          <w:p w14:paraId="30EA5C5E" w14:textId="77777777" w:rsidR="00140444" w:rsidRPr="00A748BB" w:rsidRDefault="00140444" w:rsidP="002E6719">
            <w:pPr>
              <w:spacing w:line="360" w:lineRule="auto"/>
              <w:ind w:left="0" w:firstLine="0"/>
              <w:jc w:val="left"/>
            </w:pPr>
            <w:r w:rsidRPr="00A748BB">
              <w:t>Seuil acceptable</w:t>
            </w:r>
          </w:p>
        </w:tc>
        <w:tc>
          <w:tcPr>
            <w:tcW w:w="2697" w:type="dxa"/>
          </w:tcPr>
          <w:p w14:paraId="29E645A9" w14:textId="77777777" w:rsidR="00140444" w:rsidRPr="00A748BB" w:rsidRDefault="00140444" w:rsidP="002E6719">
            <w:pPr>
              <w:spacing w:line="360" w:lineRule="auto"/>
              <w:ind w:left="0" w:firstLine="0"/>
              <w:jc w:val="left"/>
            </w:pPr>
            <w:r w:rsidRPr="00A748BB">
              <w:t>Interprétation</w:t>
            </w:r>
          </w:p>
        </w:tc>
      </w:tr>
      <w:tr w:rsidR="00140444" w:rsidRPr="00A748BB" w14:paraId="45EAB182" w14:textId="77777777" w:rsidTr="00695AAB">
        <w:tc>
          <w:tcPr>
            <w:tcW w:w="3655" w:type="dxa"/>
          </w:tcPr>
          <w:p w14:paraId="02684C1B" w14:textId="77777777" w:rsidR="00140444" w:rsidRPr="00A748BB" w:rsidRDefault="00140444" w:rsidP="002E6719">
            <w:pPr>
              <w:spacing w:line="360" w:lineRule="auto"/>
              <w:ind w:left="0" w:firstLine="0"/>
              <w:jc w:val="left"/>
            </w:pPr>
            <w:r w:rsidRPr="00A748BB">
              <w:t>Complexité cyclomatique moyenne</w:t>
            </w:r>
          </w:p>
        </w:tc>
        <w:tc>
          <w:tcPr>
            <w:tcW w:w="1160" w:type="dxa"/>
          </w:tcPr>
          <w:p w14:paraId="763C531E" w14:textId="77777777" w:rsidR="00140444" w:rsidRPr="00A748BB" w:rsidRDefault="00140444" w:rsidP="002E6719">
            <w:pPr>
              <w:spacing w:line="360" w:lineRule="auto"/>
              <w:ind w:left="0" w:firstLine="0"/>
              <w:jc w:val="left"/>
            </w:pPr>
            <w:r w:rsidRPr="00A748BB">
              <w:t>8.2</w:t>
            </w:r>
          </w:p>
        </w:tc>
        <w:tc>
          <w:tcPr>
            <w:tcW w:w="1981" w:type="dxa"/>
          </w:tcPr>
          <w:p w14:paraId="034D964A" w14:textId="77777777" w:rsidR="00140444" w:rsidRPr="00A748BB" w:rsidRDefault="00140444" w:rsidP="002E6719">
            <w:pPr>
              <w:spacing w:line="360" w:lineRule="auto"/>
              <w:ind w:left="0" w:firstLine="0"/>
              <w:jc w:val="left"/>
            </w:pPr>
            <w:r w:rsidRPr="00A748BB">
              <w:t>&lt;15</w:t>
            </w:r>
          </w:p>
        </w:tc>
        <w:tc>
          <w:tcPr>
            <w:tcW w:w="2697" w:type="dxa"/>
          </w:tcPr>
          <w:p w14:paraId="528B528C" w14:textId="77777777" w:rsidR="00140444" w:rsidRPr="00A748BB" w:rsidRDefault="00140444" w:rsidP="002E6719">
            <w:pPr>
              <w:spacing w:line="360" w:lineRule="auto"/>
              <w:ind w:left="0" w:firstLine="0"/>
              <w:jc w:val="left"/>
            </w:pPr>
            <w:r w:rsidRPr="00A748BB">
              <w:t>Bonne maintenabilité</w:t>
            </w:r>
          </w:p>
        </w:tc>
      </w:tr>
      <w:tr w:rsidR="00140444" w:rsidRPr="00A748BB" w14:paraId="23F1F443" w14:textId="77777777" w:rsidTr="00695AAB">
        <w:tc>
          <w:tcPr>
            <w:tcW w:w="3655" w:type="dxa"/>
          </w:tcPr>
          <w:p w14:paraId="57A8A13E" w14:textId="77777777" w:rsidR="00140444" w:rsidRPr="00A748BB" w:rsidRDefault="00140444" w:rsidP="002E6719">
            <w:pPr>
              <w:spacing w:line="360" w:lineRule="auto"/>
              <w:ind w:left="0" w:firstLine="0"/>
              <w:jc w:val="left"/>
            </w:pPr>
            <w:r w:rsidRPr="00A748BB">
              <w:t>Taux de duplication du code</w:t>
            </w:r>
          </w:p>
        </w:tc>
        <w:tc>
          <w:tcPr>
            <w:tcW w:w="1160" w:type="dxa"/>
          </w:tcPr>
          <w:p w14:paraId="7B3E9944" w14:textId="77777777" w:rsidR="00140444" w:rsidRPr="00A748BB" w:rsidRDefault="00140444" w:rsidP="002E6719">
            <w:pPr>
              <w:spacing w:line="360" w:lineRule="auto"/>
              <w:ind w:left="0" w:firstLine="0"/>
              <w:jc w:val="left"/>
            </w:pPr>
            <w:r w:rsidRPr="00A748BB">
              <w:t>3.1%</w:t>
            </w:r>
          </w:p>
        </w:tc>
        <w:tc>
          <w:tcPr>
            <w:tcW w:w="1981" w:type="dxa"/>
          </w:tcPr>
          <w:p w14:paraId="2B8ACC6D" w14:textId="77777777" w:rsidR="00140444" w:rsidRPr="00A748BB" w:rsidRDefault="00140444" w:rsidP="002E6719">
            <w:pPr>
              <w:spacing w:line="360" w:lineRule="auto"/>
              <w:ind w:left="0" w:firstLine="0"/>
              <w:jc w:val="left"/>
            </w:pPr>
            <w:r w:rsidRPr="00A748BB">
              <w:t>&lt;5%</w:t>
            </w:r>
          </w:p>
        </w:tc>
        <w:tc>
          <w:tcPr>
            <w:tcW w:w="2697" w:type="dxa"/>
          </w:tcPr>
          <w:p w14:paraId="06D13BDB" w14:textId="77777777" w:rsidR="00140444" w:rsidRPr="00A748BB" w:rsidRDefault="00140444" w:rsidP="002E6719">
            <w:pPr>
              <w:spacing w:line="360" w:lineRule="auto"/>
              <w:ind w:left="0" w:firstLine="0"/>
              <w:jc w:val="left"/>
            </w:pPr>
            <w:r w:rsidRPr="00A748BB">
              <w:t>Très faible duplication</w:t>
            </w:r>
          </w:p>
        </w:tc>
      </w:tr>
      <w:tr w:rsidR="00140444" w:rsidRPr="00A748BB" w14:paraId="53E2460E" w14:textId="77777777" w:rsidTr="00695AAB">
        <w:tc>
          <w:tcPr>
            <w:tcW w:w="3655" w:type="dxa"/>
          </w:tcPr>
          <w:p w14:paraId="14346E8E" w14:textId="77777777" w:rsidR="00140444" w:rsidRPr="00A748BB" w:rsidRDefault="00140444" w:rsidP="002E6719">
            <w:pPr>
              <w:spacing w:line="360" w:lineRule="auto"/>
              <w:ind w:left="0" w:firstLine="0"/>
              <w:jc w:val="left"/>
            </w:pPr>
            <w:r w:rsidRPr="00A748BB">
              <w:t>Couverture des tests</w:t>
            </w:r>
          </w:p>
        </w:tc>
        <w:tc>
          <w:tcPr>
            <w:tcW w:w="1160" w:type="dxa"/>
          </w:tcPr>
          <w:p w14:paraId="3A820A9D" w14:textId="77777777" w:rsidR="00140444" w:rsidRPr="00A748BB" w:rsidRDefault="00140444" w:rsidP="002E6719">
            <w:pPr>
              <w:spacing w:line="360" w:lineRule="auto"/>
              <w:ind w:left="0" w:firstLine="0"/>
              <w:jc w:val="left"/>
            </w:pPr>
            <w:r w:rsidRPr="00A748BB">
              <w:t>78%</w:t>
            </w:r>
          </w:p>
        </w:tc>
        <w:tc>
          <w:tcPr>
            <w:tcW w:w="1981" w:type="dxa"/>
          </w:tcPr>
          <w:p w14:paraId="29DDF863" w14:textId="77777777" w:rsidR="00140444" w:rsidRPr="00A748BB" w:rsidRDefault="00140444" w:rsidP="002E6719">
            <w:pPr>
              <w:spacing w:line="360" w:lineRule="auto"/>
              <w:ind w:left="0" w:firstLine="0"/>
              <w:jc w:val="left"/>
            </w:pPr>
            <w:r w:rsidRPr="00A748BB">
              <w:t>&gt;70%</w:t>
            </w:r>
          </w:p>
        </w:tc>
        <w:tc>
          <w:tcPr>
            <w:tcW w:w="2697" w:type="dxa"/>
          </w:tcPr>
          <w:p w14:paraId="438EAF27" w14:textId="77777777" w:rsidR="00140444" w:rsidRPr="00A748BB" w:rsidRDefault="00140444" w:rsidP="002E6719">
            <w:pPr>
              <w:spacing w:line="360" w:lineRule="auto"/>
              <w:ind w:left="0" w:firstLine="0"/>
              <w:jc w:val="left"/>
            </w:pPr>
            <w:r w:rsidRPr="00A748BB">
              <w:t>Couverture satisfaisante</w:t>
            </w:r>
          </w:p>
        </w:tc>
      </w:tr>
      <w:tr w:rsidR="00140444" w:rsidRPr="00A748BB" w14:paraId="0F76F88D" w14:textId="77777777" w:rsidTr="00695AAB">
        <w:tc>
          <w:tcPr>
            <w:tcW w:w="3655" w:type="dxa"/>
          </w:tcPr>
          <w:p w14:paraId="2AA66D97" w14:textId="77777777" w:rsidR="00140444" w:rsidRPr="00A748BB" w:rsidRDefault="00140444" w:rsidP="002E6719">
            <w:pPr>
              <w:spacing w:line="360" w:lineRule="auto"/>
              <w:ind w:left="0" w:firstLine="0"/>
              <w:jc w:val="left"/>
            </w:pPr>
            <w:r w:rsidRPr="00A748BB">
              <w:t>Dettes techniques</w:t>
            </w:r>
          </w:p>
        </w:tc>
        <w:tc>
          <w:tcPr>
            <w:tcW w:w="1160" w:type="dxa"/>
          </w:tcPr>
          <w:p w14:paraId="4DC6FFEA" w14:textId="77777777" w:rsidR="00140444" w:rsidRPr="00A748BB" w:rsidRDefault="00140444" w:rsidP="002E6719">
            <w:pPr>
              <w:spacing w:line="360" w:lineRule="auto"/>
              <w:ind w:left="0" w:firstLine="0"/>
              <w:jc w:val="left"/>
            </w:pPr>
            <w:r w:rsidRPr="00A748BB">
              <w:t>12 jours</w:t>
            </w:r>
          </w:p>
        </w:tc>
        <w:tc>
          <w:tcPr>
            <w:tcW w:w="1981" w:type="dxa"/>
          </w:tcPr>
          <w:p w14:paraId="6654877A" w14:textId="77777777" w:rsidR="00140444" w:rsidRPr="00A748BB" w:rsidRDefault="00140444" w:rsidP="002E6719">
            <w:pPr>
              <w:spacing w:line="360" w:lineRule="auto"/>
              <w:ind w:left="0" w:firstLine="0"/>
              <w:jc w:val="left"/>
            </w:pPr>
            <w:r w:rsidRPr="00A748BB">
              <w:t>&lt;30 jours</w:t>
            </w:r>
          </w:p>
        </w:tc>
        <w:tc>
          <w:tcPr>
            <w:tcW w:w="2697" w:type="dxa"/>
          </w:tcPr>
          <w:p w14:paraId="53DE3A7F" w14:textId="77777777" w:rsidR="00140444" w:rsidRPr="00A748BB" w:rsidRDefault="00140444" w:rsidP="002E6719">
            <w:pPr>
              <w:spacing w:line="360" w:lineRule="auto"/>
              <w:ind w:left="0" w:firstLine="0"/>
              <w:jc w:val="left"/>
            </w:pPr>
            <w:r w:rsidRPr="00A748BB">
              <w:t>Niveau acceptable</w:t>
            </w:r>
          </w:p>
        </w:tc>
      </w:tr>
      <w:tr w:rsidR="00140444" w:rsidRPr="00A748BB" w14:paraId="17F43C9E" w14:textId="77777777" w:rsidTr="00695AAB">
        <w:tc>
          <w:tcPr>
            <w:tcW w:w="3655" w:type="dxa"/>
          </w:tcPr>
          <w:p w14:paraId="6229E79A" w14:textId="77777777" w:rsidR="00140444" w:rsidRPr="00A748BB" w:rsidRDefault="00140444" w:rsidP="002E6719">
            <w:pPr>
              <w:spacing w:line="360" w:lineRule="auto"/>
              <w:ind w:left="0" w:firstLine="0"/>
              <w:jc w:val="left"/>
            </w:pPr>
            <w:r w:rsidRPr="00A748BB">
              <w:t>Violations des règles de codage</w:t>
            </w:r>
          </w:p>
        </w:tc>
        <w:tc>
          <w:tcPr>
            <w:tcW w:w="1160" w:type="dxa"/>
          </w:tcPr>
          <w:p w14:paraId="7CA6E97D" w14:textId="77777777" w:rsidR="00140444" w:rsidRPr="00A748BB" w:rsidRDefault="00140444" w:rsidP="002E6719">
            <w:pPr>
              <w:spacing w:line="360" w:lineRule="auto"/>
              <w:ind w:left="0" w:firstLine="0"/>
              <w:jc w:val="left"/>
            </w:pPr>
            <w:r w:rsidRPr="00A748BB">
              <w:t>45</w:t>
            </w:r>
          </w:p>
        </w:tc>
        <w:tc>
          <w:tcPr>
            <w:tcW w:w="1981" w:type="dxa"/>
          </w:tcPr>
          <w:p w14:paraId="2A586BDA" w14:textId="77777777" w:rsidR="00140444" w:rsidRPr="00A748BB" w:rsidRDefault="00140444" w:rsidP="002E6719">
            <w:pPr>
              <w:spacing w:line="360" w:lineRule="auto"/>
              <w:ind w:left="0" w:firstLine="0"/>
              <w:jc w:val="left"/>
            </w:pPr>
            <w:r w:rsidRPr="00A748BB">
              <w:t>&gt;100</w:t>
            </w:r>
          </w:p>
        </w:tc>
        <w:tc>
          <w:tcPr>
            <w:tcW w:w="2697" w:type="dxa"/>
          </w:tcPr>
          <w:p w14:paraId="1D2E6563" w14:textId="77777777" w:rsidR="00140444" w:rsidRPr="00A748BB" w:rsidRDefault="00140444" w:rsidP="002E6719">
            <w:pPr>
              <w:spacing w:line="360" w:lineRule="auto"/>
              <w:ind w:left="0" w:firstLine="0"/>
              <w:jc w:val="left"/>
            </w:pPr>
            <w:r w:rsidRPr="00A748BB">
              <w:t>Qualité de code bonne</w:t>
            </w:r>
          </w:p>
        </w:tc>
      </w:tr>
    </w:tbl>
    <w:p w14:paraId="410F2C14" w14:textId="77777777" w:rsidR="00140444" w:rsidRPr="00A748BB" w:rsidRDefault="00140444" w:rsidP="00140444">
      <w:pPr>
        <w:pStyle w:val="111Loaten2"/>
        <w:numPr>
          <w:ilvl w:val="0"/>
          <w:numId w:val="0"/>
        </w:numPr>
        <w:spacing w:line="360" w:lineRule="auto"/>
        <w:ind w:right="-284"/>
        <w:outlineLvl w:val="9"/>
        <w:rPr>
          <w:b w:val="0"/>
          <w:bCs/>
          <w:i w:val="0"/>
          <w:iCs/>
        </w:rPr>
      </w:pPr>
    </w:p>
    <w:p w14:paraId="02D75D82" w14:textId="01994F2C" w:rsidR="00970573" w:rsidRPr="00A748BB" w:rsidRDefault="00970573" w:rsidP="00AC527A">
      <w:pPr>
        <w:pStyle w:val="11Loaten1"/>
        <w:spacing w:line="360" w:lineRule="auto"/>
      </w:pPr>
      <w:bookmarkStart w:id="63" w:name="_Toc210120179"/>
      <w:r w:rsidRPr="00A748BB">
        <w:t>Evaluation de l’</w:t>
      </w:r>
      <w:r w:rsidR="006B36AA" w:rsidRPr="00A748BB">
        <w:t>expérience</w:t>
      </w:r>
      <w:r w:rsidRPr="00A748BB">
        <w:t xml:space="preserve"> utilisateur</w:t>
      </w:r>
      <w:bookmarkEnd w:id="63"/>
    </w:p>
    <w:p w14:paraId="23E2FB45" w14:textId="55CE5CC2" w:rsidR="00BC5394" w:rsidRPr="00A748BB" w:rsidRDefault="00BC5394" w:rsidP="00F264A9">
      <w:pPr>
        <w:pStyle w:val="11Loaten1"/>
        <w:numPr>
          <w:ilvl w:val="0"/>
          <w:numId w:val="0"/>
        </w:numPr>
        <w:spacing w:before="120" w:line="360" w:lineRule="auto"/>
        <w:ind w:right="-284" w:firstLine="709"/>
        <w:outlineLvl w:val="9"/>
        <w:rPr>
          <w:b w:val="0"/>
          <w:bCs/>
        </w:rPr>
      </w:pPr>
      <w:r w:rsidRPr="00A748BB">
        <w:rPr>
          <w:b w:val="0"/>
          <w:bCs/>
        </w:rPr>
        <w:lastRenderedPageBreak/>
        <w:t>L’évaluation de l'expérience utilisateur a constitué un volet essentiel de notre démarche, visant à mesurer l'utilisabilité, l'utilité perçue et la satisfaction globale.</w:t>
      </w:r>
    </w:p>
    <w:p w14:paraId="1D4A6B86" w14:textId="71ACE1D9" w:rsidR="0084596F" w:rsidRPr="00A748BB" w:rsidRDefault="0084596F" w:rsidP="00E34FAF">
      <w:pPr>
        <w:pStyle w:val="111Loaten2"/>
      </w:pPr>
      <w:bookmarkStart w:id="64" w:name="_Toc210120180"/>
      <w:r w:rsidRPr="00A748BB">
        <w:t>Résultats quantitatifs</w:t>
      </w:r>
      <w:bookmarkEnd w:id="64"/>
    </w:p>
    <w:p w14:paraId="65EB4A51" w14:textId="5DB29CA2" w:rsidR="00CB344E" w:rsidRPr="00A748BB" w:rsidRDefault="00EB6132" w:rsidP="00666ED3">
      <w:pPr>
        <w:pStyle w:val="Tabilao"/>
      </w:pPr>
      <w:bookmarkStart w:id="65" w:name="_Toc209780257"/>
      <w:r w:rsidRPr="00A748BB">
        <w:t>Résultats détaillé</w:t>
      </w:r>
      <w:r w:rsidR="00AF0BA5" w:rsidRPr="00A748BB">
        <w:t>s</w:t>
      </w:r>
      <w:r w:rsidRPr="00A748BB">
        <w:t xml:space="preserve"> du questionnaire de satisfaction sur une échelle de 1 à 5</w:t>
      </w:r>
      <w:bookmarkEnd w:id="65"/>
    </w:p>
    <w:tbl>
      <w:tblPr>
        <w:tblStyle w:val="TableGrid"/>
        <w:tblW w:w="0" w:type="auto"/>
        <w:tblLook w:val="04A0" w:firstRow="1" w:lastRow="0" w:firstColumn="1" w:lastColumn="0" w:noHBand="0" w:noVBand="1"/>
      </w:tblPr>
      <w:tblGrid>
        <w:gridCol w:w="1803"/>
        <w:gridCol w:w="1463"/>
        <w:gridCol w:w="1499"/>
        <w:gridCol w:w="1910"/>
        <w:gridCol w:w="1437"/>
        <w:gridCol w:w="1374"/>
      </w:tblGrid>
      <w:tr w:rsidR="002E6719" w:rsidRPr="00B30196" w14:paraId="0CEDFAB2" w14:textId="77777777" w:rsidTr="00A8651B">
        <w:tc>
          <w:tcPr>
            <w:tcW w:w="1803" w:type="dxa"/>
          </w:tcPr>
          <w:p w14:paraId="5153C167" w14:textId="77777777" w:rsidR="00F72600" w:rsidRPr="00B30196" w:rsidRDefault="00F72600" w:rsidP="002E6719">
            <w:pPr>
              <w:spacing w:line="360" w:lineRule="auto"/>
              <w:ind w:left="0" w:firstLine="0"/>
            </w:pPr>
            <w:r w:rsidRPr="00B30196">
              <w:t>Critère d’évaluation</w:t>
            </w:r>
          </w:p>
        </w:tc>
        <w:tc>
          <w:tcPr>
            <w:tcW w:w="1463" w:type="dxa"/>
          </w:tcPr>
          <w:p w14:paraId="152F6F67" w14:textId="77777777" w:rsidR="00F72600" w:rsidRPr="00B30196" w:rsidRDefault="00F72600" w:rsidP="002E6719">
            <w:pPr>
              <w:spacing w:line="360" w:lineRule="auto"/>
              <w:ind w:left="0" w:firstLine="0"/>
            </w:pPr>
            <w:r w:rsidRPr="00B30196">
              <w:t>Étudiants (moyenne)</w:t>
            </w:r>
          </w:p>
        </w:tc>
        <w:tc>
          <w:tcPr>
            <w:tcW w:w="1499" w:type="dxa"/>
          </w:tcPr>
          <w:p w14:paraId="57D173DF" w14:textId="77777777" w:rsidR="00F72600" w:rsidRPr="00B30196" w:rsidRDefault="00F72600" w:rsidP="002E6719">
            <w:pPr>
              <w:spacing w:line="360" w:lineRule="auto"/>
              <w:ind w:left="0" w:firstLine="0"/>
            </w:pPr>
            <w:r w:rsidRPr="00B30196">
              <w:t>Enseignants (moyenne)</w:t>
            </w:r>
          </w:p>
        </w:tc>
        <w:tc>
          <w:tcPr>
            <w:tcW w:w="1910" w:type="dxa"/>
          </w:tcPr>
          <w:p w14:paraId="1957075C" w14:textId="77777777" w:rsidR="00F72600" w:rsidRPr="00B30196" w:rsidRDefault="00F72600" w:rsidP="002E6719">
            <w:pPr>
              <w:spacing w:line="360" w:lineRule="auto"/>
              <w:ind w:left="0" w:firstLine="0"/>
            </w:pPr>
            <w:r w:rsidRPr="00B30196">
              <w:t>Administrateurs (moyenne)</w:t>
            </w:r>
          </w:p>
        </w:tc>
        <w:tc>
          <w:tcPr>
            <w:tcW w:w="1437" w:type="dxa"/>
          </w:tcPr>
          <w:p w14:paraId="3AC203A1" w14:textId="77777777" w:rsidR="00F72600" w:rsidRPr="00B30196" w:rsidRDefault="00F72600" w:rsidP="002E6719">
            <w:pPr>
              <w:spacing w:line="360" w:lineRule="auto"/>
              <w:ind w:left="0" w:firstLine="0"/>
            </w:pPr>
            <w:r w:rsidRPr="00B30196">
              <w:t>Moyenne générale</w:t>
            </w:r>
          </w:p>
        </w:tc>
        <w:tc>
          <w:tcPr>
            <w:tcW w:w="1374" w:type="dxa"/>
          </w:tcPr>
          <w:p w14:paraId="4011FB99" w14:textId="77777777" w:rsidR="00F72600" w:rsidRPr="00B30196" w:rsidRDefault="00F72600" w:rsidP="002E6719">
            <w:pPr>
              <w:spacing w:line="360" w:lineRule="auto"/>
              <w:ind w:left="0" w:firstLine="0"/>
            </w:pPr>
            <w:r w:rsidRPr="00B30196">
              <w:t>Écart-type</w:t>
            </w:r>
          </w:p>
        </w:tc>
      </w:tr>
      <w:tr w:rsidR="002E6719" w:rsidRPr="00A748BB" w14:paraId="10FE38E3" w14:textId="77777777" w:rsidTr="00A8651B">
        <w:tc>
          <w:tcPr>
            <w:tcW w:w="1803" w:type="dxa"/>
          </w:tcPr>
          <w:p w14:paraId="20B73789" w14:textId="77777777" w:rsidR="00F72600" w:rsidRPr="00B30196" w:rsidRDefault="00F72600" w:rsidP="002E6719">
            <w:pPr>
              <w:spacing w:line="360" w:lineRule="auto"/>
              <w:ind w:left="0" w:firstLine="0"/>
            </w:pPr>
            <w:r w:rsidRPr="00B30196">
              <w:t>Facilité d’utilisation</w:t>
            </w:r>
          </w:p>
        </w:tc>
        <w:tc>
          <w:tcPr>
            <w:tcW w:w="1463" w:type="dxa"/>
          </w:tcPr>
          <w:p w14:paraId="2FDA5771" w14:textId="77777777" w:rsidR="00F72600" w:rsidRPr="00A748BB" w:rsidRDefault="00F72600" w:rsidP="002E6719">
            <w:pPr>
              <w:spacing w:line="360" w:lineRule="auto"/>
              <w:ind w:left="0" w:firstLine="0"/>
            </w:pPr>
            <w:r w:rsidRPr="00A748BB">
              <w:t>4.2</w:t>
            </w:r>
          </w:p>
        </w:tc>
        <w:tc>
          <w:tcPr>
            <w:tcW w:w="1499" w:type="dxa"/>
          </w:tcPr>
          <w:p w14:paraId="66594744" w14:textId="77777777" w:rsidR="00F72600" w:rsidRPr="00A748BB" w:rsidRDefault="00F72600" w:rsidP="002E6719">
            <w:pPr>
              <w:spacing w:line="360" w:lineRule="auto"/>
              <w:ind w:left="0" w:firstLine="0"/>
            </w:pPr>
            <w:r w:rsidRPr="00A748BB">
              <w:t>3.8</w:t>
            </w:r>
          </w:p>
        </w:tc>
        <w:tc>
          <w:tcPr>
            <w:tcW w:w="1910" w:type="dxa"/>
          </w:tcPr>
          <w:p w14:paraId="0A0FE4E8" w14:textId="77777777" w:rsidR="00F72600" w:rsidRPr="00A748BB" w:rsidRDefault="00F72600" w:rsidP="002E6719">
            <w:pPr>
              <w:spacing w:line="360" w:lineRule="auto"/>
              <w:ind w:left="0" w:firstLine="0"/>
            </w:pPr>
            <w:r w:rsidRPr="00A748BB">
              <w:t>4.5</w:t>
            </w:r>
          </w:p>
        </w:tc>
        <w:tc>
          <w:tcPr>
            <w:tcW w:w="1437" w:type="dxa"/>
          </w:tcPr>
          <w:p w14:paraId="1ECD4CA9" w14:textId="77777777" w:rsidR="00F72600" w:rsidRPr="00A748BB" w:rsidRDefault="00F72600" w:rsidP="002E6719">
            <w:pPr>
              <w:spacing w:line="360" w:lineRule="auto"/>
              <w:ind w:left="0" w:firstLine="0"/>
            </w:pPr>
            <w:r w:rsidRPr="00A748BB">
              <w:t>4.2</w:t>
            </w:r>
          </w:p>
        </w:tc>
        <w:tc>
          <w:tcPr>
            <w:tcW w:w="1374" w:type="dxa"/>
          </w:tcPr>
          <w:p w14:paraId="4502A199" w14:textId="77777777" w:rsidR="00F72600" w:rsidRPr="00A748BB" w:rsidRDefault="00F72600" w:rsidP="002E6719">
            <w:pPr>
              <w:spacing w:line="360" w:lineRule="auto"/>
              <w:ind w:left="0" w:firstLine="0"/>
            </w:pPr>
            <w:r w:rsidRPr="00A748BB">
              <w:t>0.35</w:t>
            </w:r>
          </w:p>
        </w:tc>
      </w:tr>
      <w:tr w:rsidR="002E6719" w:rsidRPr="00A748BB" w14:paraId="107B181C" w14:textId="77777777" w:rsidTr="00A8651B">
        <w:tc>
          <w:tcPr>
            <w:tcW w:w="1803" w:type="dxa"/>
          </w:tcPr>
          <w:p w14:paraId="03D908D4" w14:textId="77777777" w:rsidR="00F72600" w:rsidRPr="00B30196" w:rsidRDefault="00F72600" w:rsidP="002E6719">
            <w:pPr>
              <w:spacing w:line="360" w:lineRule="auto"/>
              <w:ind w:left="0" w:firstLine="0"/>
            </w:pPr>
            <w:r w:rsidRPr="00B30196">
              <w:t>Performance perçue</w:t>
            </w:r>
          </w:p>
        </w:tc>
        <w:tc>
          <w:tcPr>
            <w:tcW w:w="1463" w:type="dxa"/>
          </w:tcPr>
          <w:p w14:paraId="38344E82" w14:textId="77777777" w:rsidR="00F72600" w:rsidRPr="00A748BB" w:rsidRDefault="00F72600" w:rsidP="002E6719">
            <w:pPr>
              <w:spacing w:line="360" w:lineRule="auto"/>
              <w:ind w:left="0" w:firstLine="0"/>
            </w:pPr>
            <w:r w:rsidRPr="00A748BB">
              <w:t>4.0</w:t>
            </w:r>
          </w:p>
        </w:tc>
        <w:tc>
          <w:tcPr>
            <w:tcW w:w="1499" w:type="dxa"/>
          </w:tcPr>
          <w:p w14:paraId="49B4B27C" w14:textId="77777777" w:rsidR="00F72600" w:rsidRPr="00A748BB" w:rsidRDefault="00F72600" w:rsidP="002E6719">
            <w:pPr>
              <w:spacing w:line="360" w:lineRule="auto"/>
              <w:ind w:left="0" w:firstLine="0"/>
            </w:pPr>
            <w:r w:rsidRPr="00A748BB">
              <w:t>4.2</w:t>
            </w:r>
          </w:p>
        </w:tc>
        <w:tc>
          <w:tcPr>
            <w:tcW w:w="1910" w:type="dxa"/>
          </w:tcPr>
          <w:p w14:paraId="3430100C" w14:textId="77777777" w:rsidR="00F72600" w:rsidRPr="00A748BB" w:rsidRDefault="00F72600" w:rsidP="002E6719">
            <w:pPr>
              <w:spacing w:line="360" w:lineRule="auto"/>
              <w:ind w:left="0" w:firstLine="0"/>
            </w:pPr>
            <w:r w:rsidRPr="00A748BB">
              <w:t>4.3</w:t>
            </w:r>
          </w:p>
        </w:tc>
        <w:tc>
          <w:tcPr>
            <w:tcW w:w="1437" w:type="dxa"/>
          </w:tcPr>
          <w:p w14:paraId="32E45D66" w14:textId="77777777" w:rsidR="00F72600" w:rsidRPr="00A748BB" w:rsidRDefault="00F72600" w:rsidP="002E6719">
            <w:pPr>
              <w:spacing w:line="360" w:lineRule="auto"/>
              <w:ind w:left="0" w:firstLine="0"/>
            </w:pPr>
            <w:r w:rsidRPr="00A748BB">
              <w:t>4.2</w:t>
            </w:r>
          </w:p>
        </w:tc>
        <w:tc>
          <w:tcPr>
            <w:tcW w:w="1374" w:type="dxa"/>
          </w:tcPr>
          <w:p w14:paraId="7DDFDF01" w14:textId="77777777" w:rsidR="00F72600" w:rsidRPr="00A748BB" w:rsidRDefault="00F72600" w:rsidP="002E6719">
            <w:pPr>
              <w:spacing w:line="360" w:lineRule="auto"/>
              <w:ind w:left="0" w:firstLine="0"/>
            </w:pPr>
            <w:r w:rsidRPr="00A748BB">
              <w:t>0.15</w:t>
            </w:r>
          </w:p>
        </w:tc>
      </w:tr>
      <w:tr w:rsidR="002E6719" w:rsidRPr="00A748BB" w14:paraId="5C437286" w14:textId="77777777" w:rsidTr="00A8651B">
        <w:tc>
          <w:tcPr>
            <w:tcW w:w="1803" w:type="dxa"/>
          </w:tcPr>
          <w:p w14:paraId="5D58AFA1" w14:textId="77777777" w:rsidR="00F72600" w:rsidRPr="00B30196" w:rsidRDefault="00F72600" w:rsidP="002E6719">
            <w:pPr>
              <w:spacing w:line="360" w:lineRule="auto"/>
              <w:ind w:left="0" w:firstLine="0"/>
            </w:pPr>
            <w:r w:rsidRPr="00B30196">
              <w:t>Utilité perçue</w:t>
            </w:r>
          </w:p>
        </w:tc>
        <w:tc>
          <w:tcPr>
            <w:tcW w:w="1463" w:type="dxa"/>
          </w:tcPr>
          <w:p w14:paraId="2E569BF1" w14:textId="77777777" w:rsidR="00F72600" w:rsidRPr="00A748BB" w:rsidRDefault="00F72600" w:rsidP="002E6719">
            <w:pPr>
              <w:spacing w:line="360" w:lineRule="auto"/>
              <w:ind w:left="0" w:firstLine="0"/>
            </w:pPr>
            <w:r w:rsidRPr="00A748BB">
              <w:t>4.5</w:t>
            </w:r>
          </w:p>
        </w:tc>
        <w:tc>
          <w:tcPr>
            <w:tcW w:w="1499" w:type="dxa"/>
          </w:tcPr>
          <w:p w14:paraId="4BA927F8" w14:textId="77777777" w:rsidR="00F72600" w:rsidRPr="00A748BB" w:rsidRDefault="00F72600" w:rsidP="002E6719">
            <w:pPr>
              <w:spacing w:line="360" w:lineRule="auto"/>
              <w:ind w:left="0" w:firstLine="0"/>
            </w:pPr>
            <w:r w:rsidRPr="00A748BB">
              <w:t>4.3</w:t>
            </w:r>
          </w:p>
        </w:tc>
        <w:tc>
          <w:tcPr>
            <w:tcW w:w="1910" w:type="dxa"/>
          </w:tcPr>
          <w:p w14:paraId="336F3082" w14:textId="77777777" w:rsidR="00F72600" w:rsidRPr="00A748BB" w:rsidRDefault="00F72600" w:rsidP="002E6719">
            <w:pPr>
              <w:spacing w:line="360" w:lineRule="auto"/>
              <w:ind w:left="0" w:firstLine="0"/>
            </w:pPr>
            <w:r w:rsidRPr="00A748BB">
              <w:t>4.7</w:t>
            </w:r>
          </w:p>
        </w:tc>
        <w:tc>
          <w:tcPr>
            <w:tcW w:w="1437" w:type="dxa"/>
          </w:tcPr>
          <w:p w14:paraId="4BA4B5C8" w14:textId="77777777" w:rsidR="00F72600" w:rsidRPr="00A748BB" w:rsidRDefault="00F72600" w:rsidP="002E6719">
            <w:pPr>
              <w:spacing w:line="360" w:lineRule="auto"/>
              <w:ind w:left="0" w:firstLine="0"/>
            </w:pPr>
            <w:r w:rsidRPr="00A748BB">
              <w:t>4.5</w:t>
            </w:r>
          </w:p>
        </w:tc>
        <w:tc>
          <w:tcPr>
            <w:tcW w:w="1374" w:type="dxa"/>
          </w:tcPr>
          <w:p w14:paraId="08DE893C" w14:textId="77777777" w:rsidR="00F72600" w:rsidRPr="00A748BB" w:rsidRDefault="00F72600" w:rsidP="002E6719">
            <w:pPr>
              <w:spacing w:line="360" w:lineRule="auto"/>
              <w:ind w:left="0" w:firstLine="0"/>
            </w:pPr>
            <w:r w:rsidRPr="00A748BB">
              <w:t>0.20</w:t>
            </w:r>
          </w:p>
        </w:tc>
      </w:tr>
      <w:tr w:rsidR="002E6719" w:rsidRPr="00A748BB" w14:paraId="5B2F1EE2" w14:textId="77777777" w:rsidTr="00A8651B">
        <w:tc>
          <w:tcPr>
            <w:tcW w:w="1803" w:type="dxa"/>
          </w:tcPr>
          <w:p w14:paraId="228D7392" w14:textId="77777777" w:rsidR="00F72600" w:rsidRPr="00B30196" w:rsidRDefault="00F72600" w:rsidP="002E6719">
            <w:pPr>
              <w:spacing w:line="360" w:lineRule="auto"/>
              <w:ind w:left="0" w:firstLine="0"/>
            </w:pPr>
            <w:r w:rsidRPr="00B30196">
              <w:t>Design de l'interface</w:t>
            </w:r>
          </w:p>
        </w:tc>
        <w:tc>
          <w:tcPr>
            <w:tcW w:w="1463" w:type="dxa"/>
          </w:tcPr>
          <w:p w14:paraId="2797694E" w14:textId="77777777" w:rsidR="00F72600" w:rsidRPr="00A748BB" w:rsidRDefault="00F72600" w:rsidP="002E6719">
            <w:pPr>
              <w:spacing w:line="360" w:lineRule="auto"/>
              <w:ind w:left="0" w:firstLine="0"/>
            </w:pPr>
            <w:r w:rsidRPr="00A748BB">
              <w:t>4.1</w:t>
            </w:r>
          </w:p>
        </w:tc>
        <w:tc>
          <w:tcPr>
            <w:tcW w:w="1499" w:type="dxa"/>
          </w:tcPr>
          <w:p w14:paraId="76AF90D3" w14:textId="77777777" w:rsidR="00F72600" w:rsidRPr="00A748BB" w:rsidRDefault="00F72600" w:rsidP="002E6719">
            <w:pPr>
              <w:spacing w:line="360" w:lineRule="auto"/>
              <w:ind w:left="0" w:firstLine="0"/>
            </w:pPr>
            <w:r w:rsidRPr="00A748BB">
              <w:t>3.9</w:t>
            </w:r>
          </w:p>
        </w:tc>
        <w:tc>
          <w:tcPr>
            <w:tcW w:w="1910" w:type="dxa"/>
          </w:tcPr>
          <w:p w14:paraId="4853F765" w14:textId="77777777" w:rsidR="00F72600" w:rsidRPr="00A748BB" w:rsidRDefault="00F72600" w:rsidP="002E6719">
            <w:pPr>
              <w:spacing w:line="360" w:lineRule="auto"/>
              <w:ind w:left="0" w:firstLine="0"/>
            </w:pPr>
            <w:r w:rsidRPr="00A748BB">
              <w:t>4.2</w:t>
            </w:r>
          </w:p>
        </w:tc>
        <w:tc>
          <w:tcPr>
            <w:tcW w:w="1437" w:type="dxa"/>
          </w:tcPr>
          <w:p w14:paraId="5846CA90" w14:textId="77777777" w:rsidR="00F72600" w:rsidRPr="00A748BB" w:rsidRDefault="00F72600" w:rsidP="002E6719">
            <w:pPr>
              <w:spacing w:line="360" w:lineRule="auto"/>
              <w:ind w:left="0" w:firstLine="0"/>
            </w:pPr>
            <w:r w:rsidRPr="00A748BB">
              <w:t>4.1</w:t>
            </w:r>
          </w:p>
        </w:tc>
        <w:tc>
          <w:tcPr>
            <w:tcW w:w="1374" w:type="dxa"/>
          </w:tcPr>
          <w:p w14:paraId="2ED5CD3B" w14:textId="77777777" w:rsidR="00F72600" w:rsidRPr="00A748BB" w:rsidRDefault="00F72600" w:rsidP="002E6719">
            <w:pPr>
              <w:spacing w:line="360" w:lineRule="auto"/>
              <w:ind w:left="0" w:firstLine="0"/>
            </w:pPr>
            <w:r w:rsidRPr="00A748BB">
              <w:t>0.15</w:t>
            </w:r>
          </w:p>
        </w:tc>
      </w:tr>
      <w:tr w:rsidR="002E6719" w:rsidRPr="00A748BB" w14:paraId="2A8B92EA" w14:textId="77777777" w:rsidTr="00A8651B">
        <w:tc>
          <w:tcPr>
            <w:tcW w:w="1803" w:type="dxa"/>
          </w:tcPr>
          <w:p w14:paraId="39C0A4C2" w14:textId="77777777" w:rsidR="00F72600" w:rsidRPr="00B30196" w:rsidRDefault="00F72600" w:rsidP="002E6719">
            <w:pPr>
              <w:spacing w:line="360" w:lineRule="auto"/>
              <w:ind w:left="0" w:firstLine="0"/>
            </w:pPr>
            <w:r w:rsidRPr="00B30196">
              <w:t>Fonctionnalités communication</w:t>
            </w:r>
          </w:p>
        </w:tc>
        <w:tc>
          <w:tcPr>
            <w:tcW w:w="1463" w:type="dxa"/>
          </w:tcPr>
          <w:p w14:paraId="2E7D8C75" w14:textId="77777777" w:rsidR="00F72600" w:rsidRPr="00A748BB" w:rsidRDefault="00F72600" w:rsidP="002E6719">
            <w:pPr>
              <w:spacing w:line="360" w:lineRule="auto"/>
              <w:ind w:left="0" w:firstLine="0"/>
            </w:pPr>
            <w:r w:rsidRPr="00A748BB">
              <w:t>4.7</w:t>
            </w:r>
          </w:p>
        </w:tc>
        <w:tc>
          <w:tcPr>
            <w:tcW w:w="1499" w:type="dxa"/>
          </w:tcPr>
          <w:p w14:paraId="21822026" w14:textId="77777777" w:rsidR="00F72600" w:rsidRPr="00A748BB" w:rsidRDefault="00F72600" w:rsidP="002E6719">
            <w:pPr>
              <w:spacing w:line="360" w:lineRule="auto"/>
              <w:ind w:left="0" w:firstLine="0"/>
            </w:pPr>
            <w:r w:rsidRPr="00A748BB">
              <w:t>4.5</w:t>
            </w:r>
          </w:p>
        </w:tc>
        <w:tc>
          <w:tcPr>
            <w:tcW w:w="1910" w:type="dxa"/>
          </w:tcPr>
          <w:p w14:paraId="18181BC3" w14:textId="77777777" w:rsidR="00F72600" w:rsidRPr="00A748BB" w:rsidRDefault="00F72600" w:rsidP="002E6719">
            <w:pPr>
              <w:spacing w:line="360" w:lineRule="auto"/>
              <w:ind w:left="0" w:firstLine="0"/>
            </w:pPr>
            <w:r w:rsidRPr="00A748BB">
              <w:t>4.3</w:t>
            </w:r>
          </w:p>
        </w:tc>
        <w:tc>
          <w:tcPr>
            <w:tcW w:w="1437" w:type="dxa"/>
          </w:tcPr>
          <w:p w14:paraId="6FEDC607" w14:textId="77777777" w:rsidR="00F72600" w:rsidRPr="00A748BB" w:rsidRDefault="00F72600" w:rsidP="002E6719">
            <w:pPr>
              <w:spacing w:line="360" w:lineRule="auto"/>
              <w:ind w:left="0" w:firstLine="0"/>
            </w:pPr>
            <w:r w:rsidRPr="00A748BB">
              <w:t>4.5</w:t>
            </w:r>
          </w:p>
        </w:tc>
        <w:tc>
          <w:tcPr>
            <w:tcW w:w="1374" w:type="dxa"/>
          </w:tcPr>
          <w:p w14:paraId="0FD2F19B" w14:textId="77777777" w:rsidR="00F72600" w:rsidRPr="00A748BB" w:rsidRDefault="00F72600" w:rsidP="002E6719">
            <w:pPr>
              <w:spacing w:line="360" w:lineRule="auto"/>
              <w:ind w:left="0" w:firstLine="0"/>
            </w:pPr>
            <w:r w:rsidRPr="00A748BB">
              <w:t>0.20</w:t>
            </w:r>
          </w:p>
        </w:tc>
      </w:tr>
      <w:tr w:rsidR="002E6719" w:rsidRPr="00A748BB" w14:paraId="68156889" w14:textId="77777777" w:rsidTr="00A8651B">
        <w:tc>
          <w:tcPr>
            <w:tcW w:w="1803" w:type="dxa"/>
          </w:tcPr>
          <w:p w14:paraId="478FD90C" w14:textId="77777777" w:rsidR="00F72600" w:rsidRPr="00B30196" w:rsidRDefault="00F72600" w:rsidP="002E6719">
            <w:pPr>
              <w:spacing w:line="360" w:lineRule="auto"/>
              <w:ind w:left="0" w:firstLine="0"/>
            </w:pPr>
            <w:r w:rsidRPr="00B30196">
              <w:t>Gestion des documents</w:t>
            </w:r>
          </w:p>
        </w:tc>
        <w:tc>
          <w:tcPr>
            <w:tcW w:w="1463" w:type="dxa"/>
          </w:tcPr>
          <w:p w14:paraId="74868A7B" w14:textId="77777777" w:rsidR="00F72600" w:rsidRPr="00A748BB" w:rsidRDefault="00F72600" w:rsidP="002E6719">
            <w:pPr>
              <w:spacing w:line="360" w:lineRule="auto"/>
              <w:ind w:left="0" w:firstLine="0"/>
            </w:pPr>
            <w:r w:rsidRPr="00A748BB">
              <w:t>4.3</w:t>
            </w:r>
          </w:p>
        </w:tc>
        <w:tc>
          <w:tcPr>
            <w:tcW w:w="1499" w:type="dxa"/>
          </w:tcPr>
          <w:p w14:paraId="687B8AD1" w14:textId="77777777" w:rsidR="00F72600" w:rsidRPr="00A748BB" w:rsidRDefault="00F72600" w:rsidP="002E6719">
            <w:pPr>
              <w:spacing w:line="360" w:lineRule="auto"/>
              <w:ind w:left="0" w:firstLine="0"/>
            </w:pPr>
            <w:r w:rsidRPr="00A748BB">
              <w:t>4.4</w:t>
            </w:r>
          </w:p>
        </w:tc>
        <w:tc>
          <w:tcPr>
            <w:tcW w:w="1910" w:type="dxa"/>
          </w:tcPr>
          <w:p w14:paraId="668950C3" w14:textId="77777777" w:rsidR="00F72600" w:rsidRPr="00A748BB" w:rsidRDefault="00F72600" w:rsidP="002E6719">
            <w:pPr>
              <w:spacing w:line="360" w:lineRule="auto"/>
              <w:ind w:left="0" w:firstLine="0"/>
            </w:pPr>
            <w:r w:rsidRPr="00A748BB">
              <w:t>4.6</w:t>
            </w:r>
          </w:p>
        </w:tc>
        <w:tc>
          <w:tcPr>
            <w:tcW w:w="1437" w:type="dxa"/>
          </w:tcPr>
          <w:p w14:paraId="3CEC24B4" w14:textId="77777777" w:rsidR="00F72600" w:rsidRPr="00A748BB" w:rsidRDefault="00F72600" w:rsidP="002E6719">
            <w:pPr>
              <w:spacing w:line="360" w:lineRule="auto"/>
              <w:ind w:left="0" w:firstLine="0"/>
            </w:pPr>
            <w:r w:rsidRPr="00A748BB">
              <w:t>4.4</w:t>
            </w:r>
          </w:p>
        </w:tc>
        <w:tc>
          <w:tcPr>
            <w:tcW w:w="1374" w:type="dxa"/>
          </w:tcPr>
          <w:p w14:paraId="4A48DB64" w14:textId="77777777" w:rsidR="00F72600" w:rsidRPr="00A748BB" w:rsidRDefault="00F72600" w:rsidP="002E6719">
            <w:pPr>
              <w:spacing w:line="360" w:lineRule="auto"/>
              <w:ind w:left="0" w:firstLine="0"/>
            </w:pPr>
            <w:r w:rsidRPr="00A748BB">
              <w:t>0.15</w:t>
            </w:r>
          </w:p>
        </w:tc>
      </w:tr>
      <w:tr w:rsidR="002E6719" w:rsidRPr="00A748BB" w14:paraId="282B2479" w14:textId="77777777" w:rsidTr="00A8651B">
        <w:tc>
          <w:tcPr>
            <w:tcW w:w="1803" w:type="dxa"/>
          </w:tcPr>
          <w:p w14:paraId="18584E7A" w14:textId="77777777" w:rsidR="00F72600" w:rsidRPr="00B30196" w:rsidRDefault="00F72600" w:rsidP="002E6719">
            <w:pPr>
              <w:spacing w:line="360" w:lineRule="auto"/>
              <w:ind w:left="0" w:firstLine="0"/>
            </w:pPr>
            <w:r w:rsidRPr="00B30196">
              <w:t>Navigation générale</w:t>
            </w:r>
          </w:p>
        </w:tc>
        <w:tc>
          <w:tcPr>
            <w:tcW w:w="1463" w:type="dxa"/>
          </w:tcPr>
          <w:p w14:paraId="0EC757B8" w14:textId="77777777" w:rsidR="00F72600" w:rsidRPr="00A748BB" w:rsidRDefault="00F72600" w:rsidP="002E6719">
            <w:pPr>
              <w:spacing w:line="360" w:lineRule="auto"/>
              <w:ind w:left="0" w:firstLine="0"/>
            </w:pPr>
            <w:r w:rsidRPr="00A748BB">
              <w:t>4.0</w:t>
            </w:r>
          </w:p>
        </w:tc>
        <w:tc>
          <w:tcPr>
            <w:tcW w:w="1499" w:type="dxa"/>
          </w:tcPr>
          <w:p w14:paraId="107CE691" w14:textId="77777777" w:rsidR="00F72600" w:rsidRPr="00A748BB" w:rsidRDefault="00F72600" w:rsidP="002E6719">
            <w:pPr>
              <w:spacing w:line="360" w:lineRule="auto"/>
              <w:ind w:left="0" w:firstLine="0"/>
            </w:pPr>
            <w:r w:rsidRPr="00A748BB">
              <w:t>3.7</w:t>
            </w:r>
          </w:p>
        </w:tc>
        <w:tc>
          <w:tcPr>
            <w:tcW w:w="1910" w:type="dxa"/>
          </w:tcPr>
          <w:p w14:paraId="22A60F69" w14:textId="77777777" w:rsidR="00F72600" w:rsidRPr="00A748BB" w:rsidRDefault="00F72600" w:rsidP="002E6719">
            <w:pPr>
              <w:spacing w:line="360" w:lineRule="auto"/>
              <w:ind w:left="0" w:firstLine="0"/>
            </w:pPr>
            <w:r w:rsidRPr="00A748BB">
              <w:t>4.4</w:t>
            </w:r>
          </w:p>
        </w:tc>
        <w:tc>
          <w:tcPr>
            <w:tcW w:w="1437" w:type="dxa"/>
          </w:tcPr>
          <w:p w14:paraId="57A9F49A" w14:textId="77777777" w:rsidR="00F72600" w:rsidRPr="00A748BB" w:rsidRDefault="00F72600" w:rsidP="002E6719">
            <w:pPr>
              <w:spacing w:line="360" w:lineRule="auto"/>
              <w:ind w:left="0" w:firstLine="0"/>
            </w:pPr>
            <w:r w:rsidRPr="00A748BB">
              <w:t>4.0</w:t>
            </w:r>
          </w:p>
        </w:tc>
        <w:tc>
          <w:tcPr>
            <w:tcW w:w="1374" w:type="dxa"/>
          </w:tcPr>
          <w:p w14:paraId="2E19A066" w14:textId="77777777" w:rsidR="00F72600" w:rsidRPr="00A748BB" w:rsidRDefault="00F72600" w:rsidP="002E6719">
            <w:pPr>
              <w:spacing w:line="360" w:lineRule="auto"/>
              <w:ind w:left="0" w:firstLine="0"/>
            </w:pPr>
            <w:r w:rsidRPr="00A748BB">
              <w:t>0.35</w:t>
            </w:r>
          </w:p>
        </w:tc>
      </w:tr>
    </w:tbl>
    <w:p w14:paraId="4F2AE63E" w14:textId="2BB230D4" w:rsidR="00FB1BE5" w:rsidRPr="00A748BB" w:rsidRDefault="00A8651B" w:rsidP="00E34FAF">
      <w:pPr>
        <w:pStyle w:val="11Loaten1"/>
        <w:numPr>
          <w:ilvl w:val="0"/>
          <w:numId w:val="0"/>
        </w:numPr>
        <w:spacing w:line="360" w:lineRule="auto"/>
        <w:ind w:right="-284"/>
        <w:outlineLvl w:val="9"/>
        <w:rPr>
          <w:b w:val="0"/>
          <w:bCs/>
        </w:rPr>
      </w:pPr>
      <w:r w:rsidRPr="00A748BB">
        <w:rPr>
          <w:b w:val="0"/>
          <w:bCs/>
        </w:rPr>
        <w:t>Le score SUS (System Usability Scale) moyen calculé est de 82.5, ce qui place UniSphere dans la catégorie "Excellent" selon l'échelle de notation SUS [4.02]</w:t>
      </w:r>
    </w:p>
    <w:p w14:paraId="696637A9" w14:textId="3E2BDC61" w:rsidR="00FB1BE5" w:rsidRPr="00A748BB" w:rsidRDefault="00FB1BE5" w:rsidP="00AC527A">
      <w:pPr>
        <w:pStyle w:val="111Loaten2"/>
        <w:spacing w:line="360" w:lineRule="auto"/>
      </w:pPr>
      <w:bookmarkStart w:id="66" w:name="_Toc210120181"/>
      <w:r w:rsidRPr="00A748BB">
        <w:t>Analyse qualitative des retours utilisateurs</w:t>
      </w:r>
      <w:bookmarkEnd w:id="66"/>
    </w:p>
    <w:p w14:paraId="2838016B" w14:textId="76A95D84" w:rsidR="006D7E2C" w:rsidRPr="00A748BB" w:rsidRDefault="00287CBB" w:rsidP="00EF5A3E">
      <w:pPr>
        <w:pStyle w:val="111Loaten2"/>
        <w:numPr>
          <w:ilvl w:val="0"/>
          <w:numId w:val="0"/>
        </w:numPr>
        <w:spacing w:line="360" w:lineRule="auto"/>
        <w:ind w:right="-284" w:firstLine="709"/>
        <w:outlineLvl w:val="9"/>
        <w:rPr>
          <w:b w:val="0"/>
          <w:bCs/>
          <w:i w:val="0"/>
          <w:iCs/>
        </w:rPr>
      </w:pPr>
      <w:r w:rsidRPr="008C6D6F">
        <w:rPr>
          <w:b w:val="0"/>
          <w:bCs/>
          <w:i w:val="0"/>
          <w:iCs/>
        </w:rPr>
        <w:t>Les entretiens et observations ont permis de recueillir des retours riches et détaillés sur l'expérience utilisateur</w:t>
      </w:r>
    </w:p>
    <w:p w14:paraId="3DB2E2A9" w14:textId="4A2AC68B" w:rsidR="00287CBB" w:rsidRPr="00A748BB" w:rsidRDefault="00287CBB" w:rsidP="00287CBB">
      <w:pPr>
        <w:pStyle w:val="111Loaten2"/>
        <w:numPr>
          <w:ilvl w:val="0"/>
          <w:numId w:val="0"/>
        </w:numPr>
        <w:spacing w:line="360" w:lineRule="auto"/>
        <w:ind w:right="-284"/>
        <w:outlineLvl w:val="9"/>
        <w:rPr>
          <w:b w:val="0"/>
          <w:bCs/>
          <w:i w:val="0"/>
          <w:iCs/>
        </w:rPr>
      </w:pPr>
      <w:r w:rsidRPr="00A748BB">
        <w:rPr>
          <w:b w:val="0"/>
          <w:bCs/>
          <w:i w:val="0"/>
          <w:iCs/>
        </w:rPr>
        <w:t>Point</w:t>
      </w:r>
      <w:r w:rsidR="00C74640" w:rsidRPr="00A748BB">
        <w:rPr>
          <w:b w:val="0"/>
          <w:bCs/>
          <w:i w:val="0"/>
          <w:iCs/>
        </w:rPr>
        <w:t>s</w:t>
      </w:r>
      <w:r w:rsidRPr="00A748BB">
        <w:rPr>
          <w:b w:val="0"/>
          <w:bCs/>
          <w:i w:val="0"/>
          <w:iCs/>
        </w:rPr>
        <w:t xml:space="preserve"> forts fréquemment mentionnées :</w:t>
      </w:r>
    </w:p>
    <w:p w14:paraId="329D4334" w14:textId="77777777" w:rsidR="00287CBB" w:rsidRPr="008C6D6F" w:rsidRDefault="00287CBB">
      <w:pPr>
        <w:numPr>
          <w:ilvl w:val="0"/>
          <w:numId w:val="17"/>
        </w:numPr>
        <w:spacing w:after="120"/>
        <w:ind w:left="714" w:hanging="357"/>
      </w:pPr>
      <w:r w:rsidRPr="008C6D6F">
        <w:t>"La centralisation de toutes les ressources pédagogiques au même endroit est un gain de temps considérable" (Enseignant, 15 ans d'expérience)</w:t>
      </w:r>
    </w:p>
    <w:p w14:paraId="5627F3F0" w14:textId="77777777" w:rsidR="00287CBB" w:rsidRPr="008C6D6F" w:rsidRDefault="00287CBB">
      <w:pPr>
        <w:numPr>
          <w:ilvl w:val="0"/>
          <w:numId w:val="17"/>
        </w:numPr>
        <w:spacing w:after="120"/>
        <w:ind w:left="714" w:hanging="357"/>
      </w:pPr>
      <w:r w:rsidRPr="008C6D6F">
        <w:t>"L'interface moderne et épurée facilite la prise en main, même pour les moins technophiles" (Étudiant, première année)</w:t>
      </w:r>
    </w:p>
    <w:p w14:paraId="55C6140E" w14:textId="77777777" w:rsidR="00287CBB" w:rsidRPr="008C6D6F" w:rsidRDefault="00287CBB">
      <w:pPr>
        <w:numPr>
          <w:ilvl w:val="0"/>
          <w:numId w:val="17"/>
        </w:numPr>
        <w:spacing w:after="120"/>
        <w:ind w:left="714" w:hanging="357"/>
      </w:pPr>
      <w:r w:rsidRPr="008C6D6F">
        <w:lastRenderedPageBreak/>
        <w:t>"La messagerie intégrée permet des échanges rapides sans avoir à basculer entre différentes applications" (Administrateur)</w:t>
      </w:r>
    </w:p>
    <w:p w14:paraId="49E9DD67" w14:textId="16FE5A86" w:rsidR="00287CBB" w:rsidRPr="00A748BB" w:rsidRDefault="002E44AE" w:rsidP="00287CBB">
      <w:pPr>
        <w:pStyle w:val="111Loaten2"/>
        <w:numPr>
          <w:ilvl w:val="0"/>
          <w:numId w:val="0"/>
        </w:numPr>
        <w:spacing w:line="360" w:lineRule="auto"/>
        <w:ind w:left="720" w:right="-284" w:hanging="720"/>
        <w:outlineLvl w:val="9"/>
        <w:rPr>
          <w:b w:val="0"/>
          <w:bCs/>
          <w:i w:val="0"/>
          <w:iCs/>
        </w:rPr>
      </w:pPr>
      <w:r w:rsidRPr="00A748BB">
        <w:rPr>
          <w:b w:val="0"/>
          <w:bCs/>
          <w:i w:val="0"/>
          <w:iCs/>
        </w:rPr>
        <w:t>Points d’amélioration identifier</w:t>
      </w:r>
      <w:r w:rsidR="008302FB" w:rsidRPr="00A748BB">
        <w:rPr>
          <w:b w:val="0"/>
          <w:bCs/>
          <w:i w:val="0"/>
          <w:iCs/>
        </w:rPr>
        <w:t> :</w:t>
      </w:r>
    </w:p>
    <w:p w14:paraId="4AFEC983" w14:textId="77777777" w:rsidR="008302FB" w:rsidRPr="005B4DF7" w:rsidRDefault="008302FB">
      <w:pPr>
        <w:numPr>
          <w:ilvl w:val="0"/>
          <w:numId w:val="18"/>
        </w:numPr>
        <w:spacing w:after="120"/>
        <w:ind w:left="714" w:hanging="357"/>
      </w:pPr>
      <w:r w:rsidRPr="005B4DF7">
        <w:t>"Sur mobile, certains boutons sont trop petits et difficiles à cliquer précisément" (Retour fréquent)</w:t>
      </w:r>
    </w:p>
    <w:p w14:paraId="2B8584A0" w14:textId="77777777" w:rsidR="008302FB" w:rsidRPr="005B4DF7" w:rsidRDefault="008302FB">
      <w:pPr>
        <w:numPr>
          <w:ilvl w:val="0"/>
          <w:numId w:val="18"/>
        </w:numPr>
        <w:spacing w:after="120"/>
        <w:ind w:left="714" w:hanging="357"/>
      </w:pPr>
      <w:r w:rsidRPr="005B4DF7">
        <w:t>"L'absence de notifications push hors ligne limite l'immédiateté des communications" (Besoin exprimé)</w:t>
      </w:r>
    </w:p>
    <w:p w14:paraId="52A625A3" w14:textId="5A065BEC" w:rsidR="008302FB" w:rsidRPr="005B4DF7" w:rsidRDefault="008302FB">
      <w:pPr>
        <w:numPr>
          <w:ilvl w:val="0"/>
          <w:numId w:val="18"/>
        </w:numPr>
        <w:spacing w:after="120"/>
        <w:ind w:left="714" w:hanging="357"/>
      </w:pPr>
      <w:r w:rsidRPr="005B4DF7">
        <w:t>"La courbe d'apprentissage pour les fonctionnalités avancées pourrait être plus progressive" (Enseignant)</w:t>
      </w:r>
    </w:p>
    <w:p w14:paraId="74C8A8C5" w14:textId="3142E9A0" w:rsidR="00A66457" w:rsidRPr="00A748BB" w:rsidRDefault="00A66457" w:rsidP="00AC527A">
      <w:pPr>
        <w:pStyle w:val="111Loaten2"/>
        <w:spacing w:line="360" w:lineRule="auto"/>
      </w:pPr>
      <w:bookmarkStart w:id="67" w:name="_Toc210120182"/>
      <w:r w:rsidRPr="00A748BB">
        <w:t>Analyse des tâches utilisateurs</w:t>
      </w:r>
      <w:bookmarkEnd w:id="67"/>
    </w:p>
    <w:p w14:paraId="0D5482DB" w14:textId="28E8EF19" w:rsidR="001F4E99" w:rsidRPr="007B31A5" w:rsidRDefault="00743692" w:rsidP="00DC6B72">
      <w:pPr>
        <w:pStyle w:val="111Loaten2"/>
        <w:numPr>
          <w:ilvl w:val="0"/>
          <w:numId w:val="0"/>
        </w:numPr>
        <w:spacing w:line="360" w:lineRule="auto"/>
        <w:ind w:right="-284" w:firstLine="709"/>
        <w:outlineLvl w:val="9"/>
        <w:rPr>
          <w:b w:val="0"/>
          <w:bCs/>
          <w:i w:val="0"/>
          <w:iCs/>
        </w:rPr>
      </w:pPr>
      <w:r w:rsidRPr="008C6D6F">
        <w:rPr>
          <w:b w:val="0"/>
          <w:bCs/>
          <w:i w:val="0"/>
          <w:iCs/>
        </w:rPr>
        <w:t>L'observation des utilisateurs lors de la réalisation de tâches spécifiques a permis d'identifier les points de friction dans l'interface</w:t>
      </w:r>
    </w:p>
    <w:p w14:paraId="5AA85EAF" w14:textId="2D33D381" w:rsidR="003D307F" w:rsidRPr="00A748BB" w:rsidRDefault="003D307F" w:rsidP="00EF5A3E">
      <w:pPr>
        <w:pStyle w:val="Tabilao"/>
      </w:pPr>
      <w:bookmarkStart w:id="68" w:name="_Toc209780258"/>
      <w:r w:rsidRPr="00A748BB">
        <w:t>Temps de réalisation des tâches principales</w:t>
      </w:r>
      <w:r w:rsidR="003277B2" w:rsidRPr="00A748BB">
        <w:t xml:space="preserve"> (en seco</w:t>
      </w:r>
      <w:r w:rsidR="00EF5A3E" w:rsidRPr="00A748BB">
        <w:t>n</w:t>
      </w:r>
      <w:r w:rsidR="003277B2" w:rsidRPr="00A748BB">
        <w:t>des)</w:t>
      </w:r>
      <w:bookmarkEnd w:id="68"/>
    </w:p>
    <w:tbl>
      <w:tblPr>
        <w:tblStyle w:val="TableGrid"/>
        <w:tblW w:w="0" w:type="auto"/>
        <w:tblLook w:val="04A0" w:firstRow="1" w:lastRow="0" w:firstColumn="1" w:lastColumn="0" w:noHBand="0" w:noVBand="1"/>
      </w:tblPr>
      <w:tblGrid>
        <w:gridCol w:w="2547"/>
        <w:gridCol w:w="1701"/>
        <w:gridCol w:w="1188"/>
        <w:gridCol w:w="1080"/>
        <w:gridCol w:w="2546"/>
      </w:tblGrid>
      <w:tr w:rsidR="003277B2" w:rsidRPr="00B30196" w14:paraId="4A1F5AEA" w14:textId="77777777" w:rsidTr="007B31A5">
        <w:tc>
          <w:tcPr>
            <w:tcW w:w="2547" w:type="dxa"/>
          </w:tcPr>
          <w:p w14:paraId="1D3DD083" w14:textId="77777777" w:rsidR="003277B2" w:rsidRPr="00B30196" w:rsidRDefault="003277B2" w:rsidP="000C5B14">
            <w:pPr>
              <w:spacing w:line="360" w:lineRule="auto"/>
              <w:ind w:left="0" w:firstLine="0"/>
            </w:pPr>
            <w:r w:rsidRPr="00B30196">
              <w:t>Tâche</w:t>
            </w:r>
          </w:p>
        </w:tc>
        <w:tc>
          <w:tcPr>
            <w:tcW w:w="1701" w:type="dxa"/>
          </w:tcPr>
          <w:p w14:paraId="6775032F" w14:textId="77777777" w:rsidR="003277B2" w:rsidRPr="00B30196" w:rsidRDefault="003277B2" w:rsidP="000C5B14">
            <w:pPr>
              <w:spacing w:line="360" w:lineRule="auto"/>
              <w:ind w:left="0" w:firstLine="0"/>
            </w:pPr>
            <w:r w:rsidRPr="00B30196">
              <w:t>Expert</w:t>
            </w:r>
          </w:p>
        </w:tc>
        <w:tc>
          <w:tcPr>
            <w:tcW w:w="1188" w:type="dxa"/>
          </w:tcPr>
          <w:p w14:paraId="0F081ADD" w14:textId="77777777" w:rsidR="003277B2" w:rsidRPr="00B30196" w:rsidRDefault="003277B2" w:rsidP="000C5B14">
            <w:pPr>
              <w:spacing w:line="360" w:lineRule="auto"/>
              <w:ind w:left="0" w:firstLine="0"/>
            </w:pPr>
            <w:r w:rsidRPr="00B30196">
              <w:t>Novice</w:t>
            </w:r>
          </w:p>
        </w:tc>
        <w:tc>
          <w:tcPr>
            <w:tcW w:w="1080" w:type="dxa"/>
          </w:tcPr>
          <w:p w14:paraId="44FB3C45" w14:textId="77777777" w:rsidR="003277B2" w:rsidRPr="00B30196" w:rsidRDefault="003277B2" w:rsidP="000C5B14">
            <w:pPr>
              <w:spacing w:line="360" w:lineRule="auto"/>
              <w:ind w:left="0" w:firstLine="0"/>
            </w:pPr>
            <w:r w:rsidRPr="00B30196">
              <w:t>Écart</w:t>
            </w:r>
          </w:p>
        </w:tc>
        <w:tc>
          <w:tcPr>
            <w:tcW w:w="2546" w:type="dxa"/>
          </w:tcPr>
          <w:p w14:paraId="7543EE71" w14:textId="77777777" w:rsidR="003277B2" w:rsidRPr="00B30196" w:rsidRDefault="003277B2" w:rsidP="000C5B14">
            <w:pPr>
              <w:spacing w:line="360" w:lineRule="auto"/>
              <w:ind w:left="0" w:firstLine="0"/>
            </w:pPr>
            <w:r w:rsidRPr="00B30196">
              <w:t>Difficulté perçue (1-5)</w:t>
            </w:r>
          </w:p>
        </w:tc>
      </w:tr>
      <w:tr w:rsidR="003277B2" w:rsidRPr="00A748BB" w14:paraId="412A28ED" w14:textId="77777777" w:rsidTr="007B31A5">
        <w:tc>
          <w:tcPr>
            <w:tcW w:w="2547" w:type="dxa"/>
          </w:tcPr>
          <w:p w14:paraId="2FEF9235" w14:textId="77777777" w:rsidR="003277B2" w:rsidRPr="00B30196" w:rsidRDefault="003277B2" w:rsidP="000C5B14">
            <w:pPr>
              <w:spacing w:line="360" w:lineRule="auto"/>
              <w:ind w:left="0" w:firstLine="0"/>
            </w:pPr>
            <w:r w:rsidRPr="00B30196">
              <w:t>Se connecter</w:t>
            </w:r>
          </w:p>
        </w:tc>
        <w:tc>
          <w:tcPr>
            <w:tcW w:w="1701" w:type="dxa"/>
          </w:tcPr>
          <w:p w14:paraId="14C8D4DF" w14:textId="77777777" w:rsidR="003277B2" w:rsidRPr="00A748BB" w:rsidRDefault="003277B2" w:rsidP="000C5B14">
            <w:pPr>
              <w:spacing w:line="360" w:lineRule="auto"/>
              <w:ind w:left="0" w:firstLine="0"/>
            </w:pPr>
            <w:r w:rsidRPr="00A748BB">
              <w:t>8.2</w:t>
            </w:r>
          </w:p>
        </w:tc>
        <w:tc>
          <w:tcPr>
            <w:tcW w:w="1188" w:type="dxa"/>
          </w:tcPr>
          <w:p w14:paraId="779B2BC7" w14:textId="77777777" w:rsidR="003277B2" w:rsidRPr="00A748BB" w:rsidRDefault="003277B2" w:rsidP="000C5B14">
            <w:pPr>
              <w:spacing w:line="360" w:lineRule="auto"/>
              <w:ind w:left="0" w:firstLine="0"/>
            </w:pPr>
            <w:r w:rsidRPr="00A748BB">
              <w:t>12.5</w:t>
            </w:r>
          </w:p>
        </w:tc>
        <w:tc>
          <w:tcPr>
            <w:tcW w:w="1080" w:type="dxa"/>
          </w:tcPr>
          <w:p w14:paraId="16EB570C" w14:textId="77777777" w:rsidR="003277B2" w:rsidRPr="00A748BB" w:rsidRDefault="003277B2" w:rsidP="000C5B14">
            <w:pPr>
              <w:spacing w:line="360" w:lineRule="auto"/>
              <w:ind w:left="0" w:firstLine="0"/>
            </w:pPr>
            <w:r w:rsidRPr="00A748BB">
              <w:t>4.3</w:t>
            </w:r>
          </w:p>
        </w:tc>
        <w:tc>
          <w:tcPr>
            <w:tcW w:w="2546" w:type="dxa"/>
          </w:tcPr>
          <w:p w14:paraId="5D77349C" w14:textId="77777777" w:rsidR="003277B2" w:rsidRPr="00A748BB" w:rsidRDefault="003277B2" w:rsidP="000C5B14">
            <w:pPr>
              <w:spacing w:line="360" w:lineRule="auto"/>
              <w:ind w:left="0" w:firstLine="0"/>
            </w:pPr>
            <w:r w:rsidRPr="00A748BB">
              <w:t>1.2</w:t>
            </w:r>
          </w:p>
        </w:tc>
      </w:tr>
      <w:tr w:rsidR="003277B2" w:rsidRPr="00A748BB" w14:paraId="540DC882" w14:textId="77777777" w:rsidTr="007B31A5">
        <w:tc>
          <w:tcPr>
            <w:tcW w:w="2547" w:type="dxa"/>
          </w:tcPr>
          <w:p w14:paraId="0970E74A" w14:textId="77777777" w:rsidR="003277B2" w:rsidRPr="00B30196" w:rsidRDefault="003277B2" w:rsidP="000C5B14">
            <w:pPr>
              <w:spacing w:line="360" w:lineRule="auto"/>
              <w:ind w:left="0" w:firstLine="0"/>
            </w:pPr>
            <w:r w:rsidRPr="00B30196">
              <w:t>Consulter un cours</w:t>
            </w:r>
          </w:p>
        </w:tc>
        <w:tc>
          <w:tcPr>
            <w:tcW w:w="1701" w:type="dxa"/>
          </w:tcPr>
          <w:p w14:paraId="4B65B788" w14:textId="77777777" w:rsidR="003277B2" w:rsidRPr="00A748BB" w:rsidRDefault="003277B2" w:rsidP="000C5B14">
            <w:pPr>
              <w:spacing w:line="360" w:lineRule="auto"/>
              <w:ind w:left="0" w:firstLine="0"/>
            </w:pPr>
            <w:r w:rsidRPr="00A748BB">
              <w:t>5.3</w:t>
            </w:r>
          </w:p>
        </w:tc>
        <w:tc>
          <w:tcPr>
            <w:tcW w:w="1188" w:type="dxa"/>
          </w:tcPr>
          <w:p w14:paraId="183EB859" w14:textId="77777777" w:rsidR="003277B2" w:rsidRPr="00A748BB" w:rsidRDefault="003277B2" w:rsidP="000C5B14">
            <w:pPr>
              <w:spacing w:line="360" w:lineRule="auto"/>
              <w:ind w:left="0" w:firstLine="0"/>
            </w:pPr>
            <w:r w:rsidRPr="00A748BB">
              <w:t>15.8</w:t>
            </w:r>
          </w:p>
        </w:tc>
        <w:tc>
          <w:tcPr>
            <w:tcW w:w="1080" w:type="dxa"/>
          </w:tcPr>
          <w:p w14:paraId="3932DCF0" w14:textId="77777777" w:rsidR="003277B2" w:rsidRPr="00A748BB" w:rsidRDefault="003277B2" w:rsidP="000C5B14">
            <w:pPr>
              <w:spacing w:line="360" w:lineRule="auto"/>
              <w:ind w:left="0" w:firstLine="0"/>
            </w:pPr>
            <w:r w:rsidRPr="00A748BB">
              <w:t>10.5</w:t>
            </w:r>
          </w:p>
        </w:tc>
        <w:tc>
          <w:tcPr>
            <w:tcW w:w="2546" w:type="dxa"/>
          </w:tcPr>
          <w:p w14:paraId="6F52BC46" w14:textId="77777777" w:rsidR="003277B2" w:rsidRPr="00A748BB" w:rsidRDefault="003277B2" w:rsidP="000C5B14">
            <w:pPr>
              <w:spacing w:line="360" w:lineRule="auto"/>
              <w:ind w:left="0" w:firstLine="0"/>
            </w:pPr>
            <w:r w:rsidRPr="00A748BB">
              <w:t>1.8</w:t>
            </w:r>
          </w:p>
        </w:tc>
      </w:tr>
      <w:tr w:rsidR="003277B2" w:rsidRPr="00A748BB" w14:paraId="37F216C0" w14:textId="77777777" w:rsidTr="007B31A5">
        <w:tc>
          <w:tcPr>
            <w:tcW w:w="2547" w:type="dxa"/>
          </w:tcPr>
          <w:p w14:paraId="2FD1FF77" w14:textId="77777777" w:rsidR="003277B2" w:rsidRPr="00B30196" w:rsidRDefault="003277B2" w:rsidP="000C5B14">
            <w:pPr>
              <w:spacing w:line="360" w:lineRule="auto"/>
              <w:ind w:left="0" w:firstLine="0"/>
            </w:pPr>
            <w:r w:rsidRPr="00B30196">
              <w:t>Envoyer un message</w:t>
            </w:r>
          </w:p>
        </w:tc>
        <w:tc>
          <w:tcPr>
            <w:tcW w:w="1701" w:type="dxa"/>
          </w:tcPr>
          <w:p w14:paraId="264242B6" w14:textId="77777777" w:rsidR="003277B2" w:rsidRPr="00A748BB" w:rsidRDefault="003277B2" w:rsidP="000C5B14">
            <w:pPr>
              <w:spacing w:line="360" w:lineRule="auto"/>
              <w:ind w:left="0" w:firstLine="0"/>
            </w:pPr>
            <w:r w:rsidRPr="00A748BB">
              <w:t>12.1</w:t>
            </w:r>
          </w:p>
        </w:tc>
        <w:tc>
          <w:tcPr>
            <w:tcW w:w="1188" w:type="dxa"/>
          </w:tcPr>
          <w:p w14:paraId="570608B9" w14:textId="77777777" w:rsidR="003277B2" w:rsidRPr="00A748BB" w:rsidRDefault="003277B2" w:rsidP="000C5B14">
            <w:pPr>
              <w:spacing w:line="360" w:lineRule="auto"/>
              <w:ind w:left="0" w:firstLine="0"/>
            </w:pPr>
            <w:r w:rsidRPr="00A748BB">
              <w:t>28.4</w:t>
            </w:r>
          </w:p>
        </w:tc>
        <w:tc>
          <w:tcPr>
            <w:tcW w:w="1080" w:type="dxa"/>
          </w:tcPr>
          <w:p w14:paraId="1D897B6C" w14:textId="77777777" w:rsidR="003277B2" w:rsidRPr="00A748BB" w:rsidRDefault="003277B2" w:rsidP="000C5B14">
            <w:pPr>
              <w:spacing w:line="360" w:lineRule="auto"/>
              <w:ind w:left="0" w:firstLine="0"/>
            </w:pPr>
            <w:r w:rsidRPr="00A748BB">
              <w:t>16.3</w:t>
            </w:r>
          </w:p>
        </w:tc>
        <w:tc>
          <w:tcPr>
            <w:tcW w:w="2546" w:type="dxa"/>
          </w:tcPr>
          <w:p w14:paraId="3E50AC63" w14:textId="77777777" w:rsidR="003277B2" w:rsidRPr="00A748BB" w:rsidRDefault="003277B2" w:rsidP="000C5B14">
            <w:pPr>
              <w:spacing w:line="360" w:lineRule="auto"/>
              <w:ind w:left="0" w:firstLine="0"/>
            </w:pPr>
            <w:r w:rsidRPr="00A748BB">
              <w:t>2.4</w:t>
            </w:r>
          </w:p>
        </w:tc>
      </w:tr>
      <w:tr w:rsidR="003277B2" w:rsidRPr="00A748BB" w14:paraId="364FC3F6" w14:textId="77777777" w:rsidTr="007B31A5">
        <w:tc>
          <w:tcPr>
            <w:tcW w:w="2547" w:type="dxa"/>
          </w:tcPr>
          <w:p w14:paraId="5D5F93D9" w14:textId="77777777" w:rsidR="003277B2" w:rsidRPr="00B30196" w:rsidRDefault="003277B2" w:rsidP="000C5B14">
            <w:pPr>
              <w:spacing w:line="360" w:lineRule="auto"/>
              <w:ind w:left="0" w:firstLine="0"/>
            </w:pPr>
            <w:r w:rsidRPr="00B30196">
              <w:t>Uploader un fichier</w:t>
            </w:r>
          </w:p>
        </w:tc>
        <w:tc>
          <w:tcPr>
            <w:tcW w:w="1701" w:type="dxa"/>
          </w:tcPr>
          <w:p w14:paraId="36B7CC57" w14:textId="77777777" w:rsidR="003277B2" w:rsidRPr="00A748BB" w:rsidRDefault="003277B2" w:rsidP="000C5B14">
            <w:pPr>
              <w:spacing w:line="360" w:lineRule="auto"/>
              <w:ind w:left="0" w:firstLine="0"/>
            </w:pPr>
            <w:r w:rsidRPr="00A748BB">
              <w:t>15.7</w:t>
            </w:r>
          </w:p>
        </w:tc>
        <w:tc>
          <w:tcPr>
            <w:tcW w:w="1188" w:type="dxa"/>
          </w:tcPr>
          <w:p w14:paraId="4426FDA5" w14:textId="77777777" w:rsidR="003277B2" w:rsidRPr="00A748BB" w:rsidRDefault="003277B2" w:rsidP="000C5B14">
            <w:pPr>
              <w:spacing w:line="360" w:lineRule="auto"/>
              <w:ind w:left="0" w:firstLine="0"/>
            </w:pPr>
            <w:r w:rsidRPr="00A748BB">
              <w:t>42.3</w:t>
            </w:r>
          </w:p>
        </w:tc>
        <w:tc>
          <w:tcPr>
            <w:tcW w:w="1080" w:type="dxa"/>
          </w:tcPr>
          <w:p w14:paraId="26DD8D31" w14:textId="77777777" w:rsidR="003277B2" w:rsidRPr="00A748BB" w:rsidRDefault="003277B2" w:rsidP="000C5B14">
            <w:pPr>
              <w:spacing w:line="360" w:lineRule="auto"/>
              <w:ind w:left="0" w:firstLine="0"/>
            </w:pPr>
            <w:r w:rsidRPr="00A748BB">
              <w:t>26.6</w:t>
            </w:r>
          </w:p>
        </w:tc>
        <w:tc>
          <w:tcPr>
            <w:tcW w:w="2546" w:type="dxa"/>
          </w:tcPr>
          <w:p w14:paraId="1C7E5A02" w14:textId="77777777" w:rsidR="003277B2" w:rsidRPr="00A748BB" w:rsidRDefault="003277B2" w:rsidP="000C5B14">
            <w:pPr>
              <w:spacing w:line="360" w:lineRule="auto"/>
              <w:ind w:left="0" w:firstLine="0"/>
            </w:pPr>
            <w:r w:rsidRPr="00A748BB">
              <w:t>3.1</w:t>
            </w:r>
          </w:p>
        </w:tc>
      </w:tr>
      <w:tr w:rsidR="003277B2" w:rsidRPr="00A748BB" w14:paraId="319F9402" w14:textId="77777777" w:rsidTr="007B31A5">
        <w:tc>
          <w:tcPr>
            <w:tcW w:w="2547" w:type="dxa"/>
          </w:tcPr>
          <w:p w14:paraId="2D1D87EA" w14:textId="77777777" w:rsidR="003277B2" w:rsidRPr="00B30196" w:rsidRDefault="003277B2" w:rsidP="000C5B14">
            <w:pPr>
              <w:spacing w:line="360" w:lineRule="auto"/>
              <w:ind w:left="0" w:firstLine="0"/>
            </w:pPr>
            <w:r w:rsidRPr="00B30196">
              <w:t>Créer une annonce</w:t>
            </w:r>
          </w:p>
        </w:tc>
        <w:tc>
          <w:tcPr>
            <w:tcW w:w="1701" w:type="dxa"/>
          </w:tcPr>
          <w:p w14:paraId="60F3E3CA" w14:textId="77777777" w:rsidR="003277B2" w:rsidRPr="00A748BB" w:rsidRDefault="003277B2" w:rsidP="000C5B14">
            <w:pPr>
              <w:spacing w:line="360" w:lineRule="auto"/>
              <w:ind w:left="0" w:firstLine="0"/>
            </w:pPr>
            <w:r w:rsidRPr="00A748BB">
              <w:t>25.4</w:t>
            </w:r>
          </w:p>
        </w:tc>
        <w:tc>
          <w:tcPr>
            <w:tcW w:w="1188" w:type="dxa"/>
          </w:tcPr>
          <w:p w14:paraId="077696AD" w14:textId="77777777" w:rsidR="003277B2" w:rsidRPr="00A748BB" w:rsidRDefault="003277B2" w:rsidP="000C5B14">
            <w:pPr>
              <w:spacing w:line="360" w:lineRule="auto"/>
              <w:ind w:left="0" w:firstLine="0"/>
            </w:pPr>
            <w:r w:rsidRPr="00A748BB">
              <w:t>68.9</w:t>
            </w:r>
          </w:p>
        </w:tc>
        <w:tc>
          <w:tcPr>
            <w:tcW w:w="1080" w:type="dxa"/>
          </w:tcPr>
          <w:p w14:paraId="6B7F199A" w14:textId="77777777" w:rsidR="003277B2" w:rsidRPr="00A748BB" w:rsidRDefault="003277B2" w:rsidP="000C5B14">
            <w:pPr>
              <w:spacing w:line="360" w:lineRule="auto"/>
              <w:ind w:left="0" w:firstLine="0"/>
            </w:pPr>
            <w:r w:rsidRPr="00A748BB">
              <w:t>43.5</w:t>
            </w:r>
          </w:p>
        </w:tc>
        <w:tc>
          <w:tcPr>
            <w:tcW w:w="2546" w:type="dxa"/>
          </w:tcPr>
          <w:p w14:paraId="06060FFA" w14:textId="77777777" w:rsidR="003277B2" w:rsidRPr="00A748BB" w:rsidRDefault="003277B2" w:rsidP="000C5B14">
            <w:pPr>
              <w:spacing w:line="360" w:lineRule="auto"/>
              <w:ind w:left="0" w:firstLine="0"/>
            </w:pPr>
            <w:r w:rsidRPr="00A748BB">
              <w:t>3.8</w:t>
            </w:r>
          </w:p>
        </w:tc>
      </w:tr>
    </w:tbl>
    <w:p w14:paraId="65AF4709" w14:textId="77777777" w:rsidR="003D307F" w:rsidRPr="00A748BB" w:rsidRDefault="003D307F" w:rsidP="003D307F">
      <w:pPr>
        <w:pStyle w:val="111Loaten2"/>
        <w:numPr>
          <w:ilvl w:val="0"/>
          <w:numId w:val="0"/>
        </w:numPr>
        <w:spacing w:line="360" w:lineRule="auto"/>
        <w:ind w:right="-284"/>
        <w:outlineLvl w:val="9"/>
        <w:rPr>
          <w:b w:val="0"/>
          <w:bCs/>
          <w:i w:val="0"/>
          <w:iCs/>
        </w:rPr>
      </w:pPr>
    </w:p>
    <w:p w14:paraId="09DB55C2" w14:textId="77B200F9" w:rsidR="00970573" w:rsidRPr="00A748BB" w:rsidRDefault="00703D46" w:rsidP="00AC527A">
      <w:pPr>
        <w:pStyle w:val="11Loaten1"/>
        <w:spacing w:line="360" w:lineRule="auto"/>
      </w:pPr>
      <w:bookmarkStart w:id="69" w:name="_Toc210120183"/>
      <w:r w:rsidRPr="00A748BB">
        <w:t>Comparaison avec les plateformes existantes</w:t>
      </w:r>
      <w:bookmarkEnd w:id="69"/>
    </w:p>
    <w:p w14:paraId="66CBF1C3" w14:textId="3906A5FA" w:rsidR="005278D0" w:rsidRPr="00A748BB" w:rsidRDefault="005278D0" w:rsidP="007449BA">
      <w:pPr>
        <w:pStyle w:val="11Loaten1"/>
        <w:numPr>
          <w:ilvl w:val="0"/>
          <w:numId w:val="0"/>
        </w:numPr>
        <w:spacing w:before="120" w:line="360" w:lineRule="auto"/>
        <w:ind w:right="-284" w:firstLine="709"/>
        <w:outlineLvl w:val="9"/>
        <w:rPr>
          <w:b w:val="0"/>
          <w:bCs/>
        </w:rPr>
      </w:pPr>
      <w:r w:rsidRPr="00D3277B">
        <w:rPr>
          <w:b w:val="0"/>
          <w:bCs/>
        </w:rPr>
        <w:t>Une analyse comparative approfondie a été menée pour positionner UniSphere par rapport aux solutions dominantes du marché.</w:t>
      </w:r>
    </w:p>
    <w:p w14:paraId="158523BD" w14:textId="304542EC" w:rsidR="006262B5" w:rsidRPr="00A748BB" w:rsidRDefault="006B36AA" w:rsidP="00AC527A">
      <w:pPr>
        <w:pStyle w:val="111Loaten2"/>
        <w:spacing w:line="360" w:lineRule="auto"/>
      </w:pPr>
      <w:bookmarkStart w:id="70" w:name="_Toc210120184"/>
      <w:r w:rsidRPr="00A748BB">
        <w:t>Méthodologie</w:t>
      </w:r>
      <w:r w:rsidR="006262B5" w:rsidRPr="00A748BB">
        <w:t xml:space="preserve"> de comparaison</w:t>
      </w:r>
      <w:bookmarkEnd w:id="70"/>
    </w:p>
    <w:p w14:paraId="32E61E78" w14:textId="41C71316" w:rsidR="006B3E92" w:rsidRPr="00A748BB" w:rsidRDefault="000C5774" w:rsidP="007B31A5">
      <w:pPr>
        <w:pStyle w:val="111Loaten2"/>
        <w:numPr>
          <w:ilvl w:val="0"/>
          <w:numId w:val="0"/>
        </w:numPr>
        <w:spacing w:line="360" w:lineRule="auto"/>
        <w:ind w:right="-284" w:firstLine="709"/>
        <w:outlineLvl w:val="9"/>
        <w:rPr>
          <w:b w:val="0"/>
          <w:bCs/>
          <w:i w:val="0"/>
          <w:iCs/>
        </w:rPr>
      </w:pPr>
      <w:r w:rsidRPr="00D3277B">
        <w:rPr>
          <w:b w:val="0"/>
          <w:bCs/>
          <w:i w:val="0"/>
          <w:iCs/>
        </w:rPr>
        <w:t>La comparaison s'est appuyée sur une grille d'évaluation comprenant 20 critères répartis en 5 catégories principales, chaque critère étant noté sur 5 points</w:t>
      </w:r>
      <w:r w:rsidR="00922583" w:rsidRPr="00A748BB">
        <w:rPr>
          <w:b w:val="0"/>
          <w:bCs/>
          <w:i w:val="0"/>
          <w:iCs/>
        </w:rPr>
        <w:t>.</w:t>
      </w:r>
    </w:p>
    <w:p w14:paraId="532A885D" w14:textId="202D0EA9" w:rsidR="00707DC8" w:rsidRPr="00A748BB" w:rsidRDefault="00707DC8" w:rsidP="007449BA">
      <w:pPr>
        <w:pStyle w:val="Tabilao"/>
      </w:pPr>
      <w:bookmarkStart w:id="71" w:name="_Toc209780259"/>
      <w:r w:rsidRPr="00A748BB">
        <w:t>Grille d’évaluation comparative détaillée</w:t>
      </w:r>
      <w:bookmarkEnd w:id="71"/>
    </w:p>
    <w:tbl>
      <w:tblPr>
        <w:tblStyle w:val="TableGrid"/>
        <w:tblW w:w="10060" w:type="dxa"/>
        <w:tblLook w:val="04A0" w:firstRow="1" w:lastRow="0" w:firstColumn="1" w:lastColumn="0" w:noHBand="0" w:noVBand="1"/>
      </w:tblPr>
      <w:tblGrid>
        <w:gridCol w:w="1696"/>
        <w:gridCol w:w="1974"/>
        <w:gridCol w:w="1376"/>
        <w:gridCol w:w="1494"/>
        <w:gridCol w:w="1478"/>
        <w:gridCol w:w="2042"/>
      </w:tblGrid>
      <w:tr w:rsidR="001C6E90" w:rsidRPr="00A40A90" w14:paraId="38D0ED19" w14:textId="77777777" w:rsidTr="007D7827">
        <w:tc>
          <w:tcPr>
            <w:tcW w:w="1696" w:type="dxa"/>
          </w:tcPr>
          <w:p w14:paraId="0E882CF4" w14:textId="77777777" w:rsidR="001C6E90" w:rsidRPr="00A40A90" w:rsidRDefault="001C6E90" w:rsidP="000C5B14">
            <w:pPr>
              <w:spacing w:line="360" w:lineRule="auto"/>
              <w:ind w:left="0" w:firstLine="0"/>
            </w:pPr>
            <w:r w:rsidRPr="00A40A90">
              <w:lastRenderedPageBreak/>
              <w:t>Catégorie</w:t>
            </w:r>
          </w:p>
        </w:tc>
        <w:tc>
          <w:tcPr>
            <w:tcW w:w="1985" w:type="dxa"/>
          </w:tcPr>
          <w:p w14:paraId="193147FD" w14:textId="77777777" w:rsidR="001C6E90" w:rsidRPr="00A40A90" w:rsidRDefault="001C6E90" w:rsidP="000C5B14">
            <w:pPr>
              <w:spacing w:line="360" w:lineRule="auto"/>
              <w:ind w:left="0" w:firstLine="0"/>
            </w:pPr>
            <w:r w:rsidRPr="00A40A90">
              <w:t>Critère</w:t>
            </w:r>
          </w:p>
        </w:tc>
        <w:tc>
          <w:tcPr>
            <w:tcW w:w="1286" w:type="dxa"/>
          </w:tcPr>
          <w:p w14:paraId="12A36E7F" w14:textId="77777777" w:rsidR="001C6E90" w:rsidRPr="00A40A90" w:rsidRDefault="001C6E90" w:rsidP="000C5B14">
            <w:pPr>
              <w:spacing w:line="360" w:lineRule="auto"/>
              <w:ind w:left="0" w:firstLine="0"/>
            </w:pPr>
            <w:r w:rsidRPr="00A40A90">
              <w:t>Pondération</w:t>
            </w:r>
          </w:p>
        </w:tc>
        <w:tc>
          <w:tcPr>
            <w:tcW w:w="1507" w:type="dxa"/>
          </w:tcPr>
          <w:p w14:paraId="22D2B519" w14:textId="77777777" w:rsidR="001C6E90" w:rsidRPr="00A40A90" w:rsidRDefault="001C6E90" w:rsidP="000C5B14">
            <w:pPr>
              <w:spacing w:line="360" w:lineRule="auto"/>
              <w:ind w:left="0" w:firstLine="0"/>
            </w:pPr>
            <w:r w:rsidRPr="00A40A90">
              <w:t>UniSphere</w:t>
            </w:r>
          </w:p>
        </w:tc>
        <w:tc>
          <w:tcPr>
            <w:tcW w:w="1504" w:type="dxa"/>
          </w:tcPr>
          <w:p w14:paraId="087A4FB2" w14:textId="77777777" w:rsidR="001C6E90" w:rsidRPr="00A40A90" w:rsidRDefault="001C6E90" w:rsidP="000C5B14">
            <w:pPr>
              <w:spacing w:line="360" w:lineRule="auto"/>
              <w:ind w:left="0" w:firstLine="0"/>
            </w:pPr>
            <w:r w:rsidRPr="00A40A90">
              <w:t>Moodle</w:t>
            </w:r>
          </w:p>
        </w:tc>
        <w:tc>
          <w:tcPr>
            <w:tcW w:w="2082" w:type="dxa"/>
          </w:tcPr>
          <w:p w14:paraId="5750260F" w14:textId="77777777" w:rsidR="001C6E90" w:rsidRPr="00A40A90" w:rsidRDefault="001C6E90" w:rsidP="000C5B14">
            <w:pPr>
              <w:spacing w:line="360" w:lineRule="auto"/>
              <w:ind w:left="0" w:firstLine="0"/>
            </w:pPr>
            <w:r w:rsidRPr="00A40A90">
              <w:t>Google Classroom</w:t>
            </w:r>
          </w:p>
        </w:tc>
      </w:tr>
      <w:tr w:rsidR="001C6E90" w:rsidRPr="00A748BB" w14:paraId="303C3618" w14:textId="77777777" w:rsidTr="007D7827">
        <w:tc>
          <w:tcPr>
            <w:tcW w:w="1696" w:type="dxa"/>
          </w:tcPr>
          <w:p w14:paraId="42249992" w14:textId="77777777" w:rsidR="001C6E90" w:rsidRPr="00A40A90" w:rsidRDefault="001C6E90" w:rsidP="000C5B14">
            <w:pPr>
              <w:spacing w:line="360" w:lineRule="auto"/>
              <w:ind w:left="0" w:firstLine="0"/>
            </w:pPr>
            <w:r w:rsidRPr="00A40A90">
              <w:t>Fonctionnalités</w:t>
            </w:r>
          </w:p>
        </w:tc>
        <w:tc>
          <w:tcPr>
            <w:tcW w:w="1985" w:type="dxa"/>
          </w:tcPr>
          <w:p w14:paraId="11244671" w14:textId="77777777" w:rsidR="001C6E90" w:rsidRPr="00A748BB" w:rsidRDefault="001C6E90" w:rsidP="000C5B14">
            <w:pPr>
              <w:spacing w:line="360" w:lineRule="auto"/>
              <w:ind w:left="0" w:firstLine="0"/>
            </w:pPr>
            <w:r w:rsidRPr="00A748BB">
              <w:t>Gestion des cours</w:t>
            </w:r>
          </w:p>
        </w:tc>
        <w:tc>
          <w:tcPr>
            <w:tcW w:w="1286" w:type="dxa"/>
          </w:tcPr>
          <w:p w14:paraId="37AF0CB5" w14:textId="77777777" w:rsidR="001C6E90" w:rsidRPr="00A748BB" w:rsidRDefault="001C6E90" w:rsidP="000C5B14">
            <w:pPr>
              <w:spacing w:line="360" w:lineRule="auto"/>
              <w:ind w:left="0" w:firstLine="0"/>
            </w:pPr>
            <w:r w:rsidRPr="00A748BB">
              <w:t>5%</w:t>
            </w:r>
          </w:p>
        </w:tc>
        <w:tc>
          <w:tcPr>
            <w:tcW w:w="1507" w:type="dxa"/>
          </w:tcPr>
          <w:p w14:paraId="5187434F" w14:textId="77777777" w:rsidR="001C6E90" w:rsidRPr="00A748BB" w:rsidRDefault="001C6E90" w:rsidP="000C5B14">
            <w:pPr>
              <w:spacing w:line="360" w:lineRule="auto"/>
              <w:ind w:left="0" w:firstLine="0"/>
            </w:pPr>
            <w:r w:rsidRPr="00A748BB">
              <w:t>4.5</w:t>
            </w:r>
          </w:p>
        </w:tc>
        <w:tc>
          <w:tcPr>
            <w:tcW w:w="1504" w:type="dxa"/>
          </w:tcPr>
          <w:p w14:paraId="4D2E1972" w14:textId="77777777" w:rsidR="001C6E90" w:rsidRPr="00A748BB" w:rsidRDefault="001C6E90" w:rsidP="000C5B14">
            <w:pPr>
              <w:spacing w:line="360" w:lineRule="auto"/>
              <w:ind w:left="0" w:firstLine="0"/>
            </w:pPr>
            <w:r w:rsidRPr="00A748BB">
              <w:t>5</w:t>
            </w:r>
          </w:p>
        </w:tc>
        <w:tc>
          <w:tcPr>
            <w:tcW w:w="2082" w:type="dxa"/>
          </w:tcPr>
          <w:p w14:paraId="7C930BE4" w14:textId="77777777" w:rsidR="001C6E90" w:rsidRPr="00A748BB" w:rsidRDefault="001C6E90" w:rsidP="000C5B14">
            <w:pPr>
              <w:spacing w:line="360" w:lineRule="auto"/>
              <w:ind w:left="0" w:firstLine="0"/>
            </w:pPr>
            <w:r w:rsidRPr="00A748BB">
              <w:t>4</w:t>
            </w:r>
          </w:p>
        </w:tc>
      </w:tr>
      <w:tr w:rsidR="001C6E90" w:rsidRPr="00A748BB" w14:paraId="640028E2" w14:textId="77777777" w:rsidTr="007D7827">
        <w:tc>
          <w:tcPr>
            <w:tcW w:w="1696" w:type="dxa"/>
          </w:tcPr>
          <w:p w14:paraId="10F411C3" w14:textId="77777777" w:rsidR="001C6E90" w:rsidRPr="00A40A90" w:rsidRDefault="001C6E90" w:rsidP="000C5B14">
            <w:pPr>
              <w:spacing w:line="360" w:lineRule="auto"/>
              <w:ind w:left="0" w:firstLine="0"/>
            </w:pPr>
            <w:r w:rsidRPr="00A40A90">
              <w:t>Fonctionnalités</w:t>
            </w:r>
          </w:p>
        </w:tc>
        <w:tc>
          <w:tcPr>
            <w:tcW w:w="1985" w:type="dxa"/>
          </w:tcPr>
          <w:p w14:paraId="7E5A0D8C" w14:textId="77777777" w:rsidR="001C6E90" w:rsidRPr="00A748BB" w:rsidRDefault="001C6E90" w:rsidP="000C5B14">
            <w:pPr>
              <w:spacing w:line="360" w:lineRule="auto"/>
              <w:ind w:left="0" w:firstLine="0"/>
            </w:pPr>
            <w:r w:rsidRPr="00A748BB">
              <w:t>Communication</w:t>
            </w:r>
          </w:p>
        </w:tc>
        <w:tc>
          <w:tcPr>
            <w:tcW w:w="1286" w:type="dxa"/>
          </w:tcPr>
          <w:p w14:paraId="5FC6BE66" w14:textId="77777777" w:rsidR="001C6E90" w:rsidRPr="00A748BB" w:rsidRDefault="001C6E90" w:rsidP="000C5B14">
            <w:pPr>
              <w:spacing w:line="360" w:lineRule="auto"/>
              <w:ind w:left="0" w:firstLine="0"/>
            </w:pPr>
            <w:r w:rsidRPr="00A748BB">
              <w:t>5%</w:t>
            </w:r>
          </w:p>
        </w:tc>
        <w:tc>
          <w:tcPr>
            <w:tcW w:w="1507" w:type="dxa"/>
          </w:tcPr>
          <w:p w14:paraId="668349B6" w14:textId="77777777" w:rsidR="001C6E90" w:rsidRPr="00A748BB" w:rsidRDefault="001C6E90" w:rsidP="000C5B14">
            <w:pPr>
              <w:spacing w:line="360" w:lineRule="auto"/>
              <w:ind w:left="0" w:firstLine="0"/>
            </w:pPr>
            <w:r w:rsidRPr="00A748BB">
              <w:t>5</w:t>
            </w:r>
          </w:p>
        </w:tc>
        <w:tc>
          <w:tcPr>
            <w:tcW w:w="1504" w:type="dxa"/>
          </w:tcPr>
          <w:p w14:paraId="55AFB238" w14:textId="77777777" w:rsidR="001C6E90" w:rsidRPr="00A748BB" w:rsidRDefault="001C6E90" w:rsidP="000C5B14">
            <w:pPr>
              <w:spacing w:line="360" w:lineRule="auto"/>
              <w:ind w:left="0" w:firstLine="0"/>
            </w:pPr>
            <w:r w:rsidRPr="00A748BB">
              <w:t>3</w:t>
            </w:r>
          </w:p>
        </w:tc>
        <w:tc>
          <w:tcPr>
            <w:tcW w:w="2082" w:type="dxa"/>
          </w:tcPr>
          <w:p w14:paraId="5054E5C9" w14:textId="77777777" w:rsidR="001C6E90" w:rsidRPr="00A748BB" w:rsidRDefault="001C6E90" w:rsidP="000C5B14">
            <w:pPr>
              <w:spacing w:line="360" w:lineRule="auto"/>
              <w:ind w:left="0" w:firstLine="0"/>
            </w:pPr>
            <w:r w:rsidRPr="00A748BB">
              <w:t>3.5</w:t>
            </w:r>
          </w:p>
        </w:tc>
      </w:tr>
      <w:tr w:rsidR="001C6E90" w:rsidRPr="00A748BB" w14:paraId="7512B873" w14:textId="77777777" w:rsidTr="007D7827">
        <w:tc>
          <w:tcPr>
            <w:tcW w:w="1696" w:type="dxa"/>
          </w:tcPr>
          <w:p w14:paraId="752D5046" w14:textId="77777777" w:rsidR="001C6E90" w:rsidRPr="00A40A90" w:rsidRDefault="001C6E90" w:rsidP="000C5B14">
            <w:pPr>
              <w:spacing w:line="360" w:lineRule="auto"/>
              <w:ind w:left="0" w:firstLine="0"/>
            </w:pPr>
            <w:r w:rsidRPr="00A40A90">
              <w:t>Fonctionnalités</w:t>
            </w:r>
          </w:p>
        </w:tc>
        <w:tc>
          <w:tcPr>
            <w:tcW w:w="1985" w:type="dxa"/>
          </w:tcPr>
          <w:p w14:paraId="666D7607" w14:textId="77777777" w:rsidR="001C6E90" w:rsidRPr="00A748BB" w:rsidRDefault="001C6E90" w:rsidP="000C5B14">
            <w:pPr>
              <w:spacing w:line="360" w:lineRule="auto"/>
              <w:ind w:left="0" w:firstLine="0"/>
            </w:pPr>
            <w:r w:rsidRPr="00A748BB">
              <w:t>Évaluation</w:t>
            </w:r>
          </w:p>
        </w:tc>
        <w:tc>
          <w:tcPr>
            <w:tcW w:w="1286" w:type="dxa"/>
          </w:tcPr>
          <w:p w14:paraId="1055DA44" w14:textId="77777777" w:rsidR="001C6E90" w:rsidRPr="00A748BB" w:rsidRDefault="001C6E90" w:rsidP="000C5B14">
            <w:pPr>
              <w:spacing w:line="360" w:lineRule="auto"/>
              <w:ind w:left="0" w:firstLine="0"/>
            </w:pPr>
            <w:r w:rsidRPr="00A748BB">
              <w:t>5%</w:t>
            </w:r>
          </w:p>
        </w:tc>
        <w:tc>
          <w:tcPr>
            <w:tcW w:w="1507" w:type="dxa"/>
          </w:tcPr>
          <w:p w14:paraId="48A30F83" w14:textId="77777777" w:rsidR="001C6E90" w:rsidRPr="00A748BB" w:rsidRDefault="001C6E90" w:rsidP="000C5B14">
            <w:pPr>
              <w:spacing w:line="360" w:lineRule="auto"/>
              <w:ind w:left="0" w:firstLine="0"/>
            </w:pPr>
            <w:r w:rsidRPr="00A748BB">
              <w:t>4</w:t>
            </w:r>
          </w:p>
        </w:tc>
        <w:tc>
          <w:tcPr>
            <w:tcW w:w="1504" w:type="dxa"/>
          </w:tcPr>
          <w:p w14:paraId="3296DFE5" w14:textId="77777777" w:rsidR="001C6E90" w:rsidRPr="00A748BB" w:rsidRDefault="001C6E90" w:rsidP="000C5B14">
            <w:pPr>
              <w:spacing w:line="360" w:lineRule="auto"/>
              <w:ind w:left="0" w:firstLine="0"/>
            </w:pPr>
            <w:r w:rsidRPr="00A748BB">
              <w:t>5</w:t>
            </w:r>
          </w:p>
        </w:tc>
        <w:tc>
          <w:tcPr>
            <w:tcW w:w="2082" w:type="dxa"/>
          </w:tcPr>
          <w:p w14:paraId="61181CB8" w14:textId="77777777" w:rsidR="001C6E90" w:rsidRPr="00A748BB" w:rsidRDefault="001C6E90" w:rsidP="000C5B14">
            <w:pPr>
              <w:spacing w:line="360" w:lineRule="auto"/>
              <w:ind w:left="0" w:firstLine="0"/>
            </w:pPr>
            <w:r w:rsidRPr="00A748BB">
              <w:t>4.5</w:t>
            </w:r>
          </w:p>
        </w:tc>
      </w:tr>
      <w:tr w:rsidR="001C6E90" w:rsidRPr="00A748BB" w14:paraId="7970425F" w14:textId="77777777" w:rsidTr="007D7827">
        <w:tc>
          <w:tcPr>
            <w:tcW w:w="1696" w:type="dxa"/>
          </w:tcPr>
          <w:p w14:paraId="6A3B0C69" w14:textId="77777777" w:rsidR="001C6E90" w:rsidRPr="00A40A90" w:rsidRDefault="001C6E90" w:rsidP="000C5B14">
            <w:pPr>
              <w:spacing w:line="360" w:lineRule="auto"/>
              <w:ind w:left="0" w:firstLine="0"/>
            </w:pPr>
            <w:r w:rsidRPr="00A40A90">
              <w:t>Technique</w:t>
            </w:r>
          </w:p>
        </w:tc>
        <w:tc>
          <w:tcPr>
            <w:tcW w:w="1985" w:type="dxa"/>
          </w:tcPr>
          <w:p w14:paraId="76580310" w14:textId="77777777" w:rsidR="001C6E90" w:rsidRPr="00A748BB" w:rsidRDefault="001C6E90" w:rsidP="000C5B14">
            <w:pPr>
              <w:spacing w:line="360" w:lineRule="auto"/>
              <w:ind w:left="0" w:firstLine="0"/>
            </w:pPr>
            <w:r w:rsidRPr="00A748BB">
              <w:t>Performance</w:t>
            </w:r>
          </w:p>
        </w:tc>
        <w:tc>
          <w:tcPr>
            <w:tcW w:w="1286" w:type="dxa"/>
          </w:tcPr>
          <w:p w14:paraId="297A84BC" w14:textId="77777777" w:rsidR="001C6E90" w:rsidRPr="00A748BB" w:rsidRDefault="001C6E90" w:rsidP="000C5B14">
            <w:pPr>
              <w:spacing w:line="360" w:lineRule="auto"/>
              <w:ind w:left="0" w:firstLine="0"/>
            </w:pPr>
            <w:r w:rsidRPr="00A748BB">
              <w:t>5%</w:t>
            </w:r>
          </w:p>
        </w:tc>
        <w:tc>
          <w:tcPr>
            <w:tcW w:w="1507" w:type="dxa"/>
          </w:tcPr>
          <w:p w14:paraId="5C42E6F4" w14:textId="77777777" w:rsidR="001C6E90" w:rsidRPr="00A748BB" w:rsidRDefault="001C6E90" w:rsidP="000C5B14">
            <w:pPr>
              <w:spacing w:line="360" w:lineRule="auto"/>
              <w:ind w:left="0" w:firstLine="0"/>
            </w:pPr>
            <w:r w:rsidRPr="00A748BB">
              <w:t>4.5</w:t>
            </w:r>
          </w:p>
        </w:tc>
        <w:tc>
          <w:tcPr>
            <w:tcW w:w="1504" w:type="dxa"/>
          </w:tcPr>
          <w:p w14:paraId="0DA3037F" w14:textId="77777777" w:rsidR="001C6E90" w:rsidRPr="00A748BB" w:rsidRDefault="001C6E90" w:rsidP="000C5B14">
            <w:pPr>
              <w:spacing w:line="360" w:lineRule="auto"/>
              <w:ind w:left="0" w:firstLine="0"/>
            </w:pPr>
            <w:r w:rsidRPr="00A748BB">
              <w:t>3.5</w:t>
            </w:r>
          </w:p>
        </w:tc>
        <w:tc>
          <w:tcPr>
            <w:tcW w:w="2082" w:type="dxa"/>
          </w:tcPr>
          <w:p w14:paraId="41C9E558" w14:textId="77777777" w:rsidR="001C6E90" w:rsidRPr="00A748BB" w:rsidRDefault="001C6E90" w:rsidP="000C5B14">
            <w:pPr>
              <w:spacing w:line="360" w:lineRule="auto"/>
              <w:ind w:left="0" w:firstLine="0"/>
            </w:pPr>
            <w:r w:rsidRPr="00A748BB">
              <w:t>4.5</w:t>
            </w:r>
          </w:p>
        </w:tc>
      </w:tr>
      <w:tr w:rsidR="001C6E90" w:rsidRPr="00A748BB" w14:paraId="6CF8FDEE" w14:textId="77777777" w:rsidTr="007D7827">
        <w:tc>
          <w:tcPr>
            <w:tcW w:w="1696" w:type="dxa"/>
          </w:tcPr>
          <w:p w14:paraId="62AF3BCF" w14:textId="77777777" w:rsidR="001C6E90" w:rsidRPr="00A40A90" w:rsidRDefault="001C6E90" w:rsidP="000C5B14">
            <w:pPr>
              <w:spacing w:line="360" w:lineRule="auto"/>
              <w:ind w:left="0" w:firstLine="0"/>
            </w:pPr>
            <w:r w:rsidRPr="00A40A90">
              <w:t>Technique</w:t>
            </w:r>
          </w:p>
        </w:tc>
        <w:tc>
          <w:tcPr>
            <w:tcW w:w="1985" w:type="dxa"/>
          </w:tcPr>
          <w:p w14:paraId="7796536E" w14:textId="77777777" w:rsidR="001C6E90" w:rsidRPr="00A748BB" w:rsidRDefault="001C6E90" w:rsidP="000C5B14">
            <w:pPr>
              <w:spacing w:line="360" w:lineRule="auto"/>
              <w:ind w:left="0" w:firstLine="0"/>
            </w:pPr>
            <w:r w:rsidRPr="00A748BB">
              <w:t>Sécurité</w:t>
            </w:r>
          </w:p>
        </w:tc>
        <w:tc>
          <w:tcPr>
            <w:tcW w:w="1286" w:type="dxa"/>
          </w:tcPr>
          <w:p w14:paraId="5D0B9DFE" w14:textId="77777777" w:rsidR="001C6E90" w:rsidRPr="00A748BB" w:rsidRDefault="001C6E90" w:rsidP="000C5B14">
            <w:pPr>
              <w:spacing w:line="360" w:lineRule="auto"/>
              <w:ind w:left="0" w:firstLine="0"/>
            </w:pPr>
            <w:r w:rsidRPr="00A748BB">
              <w:t>5%</w:t>
            </w:r>
          </w:p>
        </w:tc>
        <w:tc>
          <w:tcPr>
            <w:tcW w:w="1507" w:type="dxa"/>
          </w:tcPr>
          <w:p w14:paraId="21B8FD01" w14:textId="77777777" w:rsidR="001C6E90" w:rsidRPr="00A748BB" w:rsidRDefault="001C6E90" w:rsidP="000C5B14">
            <w:pPr>
              <w:spacing w:line="360" w:lineRule="auto"/>
              <w:ind w:left="0" w:firstLine="0"/>
            </w:pPr>
            <w:r w:rsidRPr="00A748BB">
              <w:t>4</w:t>
            </w:r>
          </w:p>
        </w:tc>
        <w:tc>
          <w:tcPr>
            <w:tcW w:w="1504" w:type="dxa"/>
          </w:tcPr>
          <w:p w14:paraId="50CEE023" w14:textId="77777777" w:rsidR="001C6E90" w:rsidRPr="00A748BB" w:rsidRDefault="001C6E90" w:rsidP="000C5B14">
            <w:pPr>
              <w:spacing w:line="360" w:lineRule="auto"/>
              <w:ind w:left="0" w:firstLine="0"/>
            </w:pPr>
            <w:r w:rsidRPr="00A748BB">
              <w:t>4.5</w:t>
            </w:r>
          </w:p>
        </w:tc>
        <w:tc>
          <w:tcPr>
            <w:tcW w:w="2082" w:type="dxa"/>
          </w:tcPr>
          <w:p w14:paraId="2B797136" w14:textId="77777777" w:rsidR="001C6E90" w:rsidRPr="00A748BB" w:rsidRDefault="001C6E90" w:rsidP="000C5B14">
            <w:pPr>
              <w:spacing w:line="360" w:lineRule="auto"/>
              <w:ind w:left="0" w:firstLine="0"/>
            </w:pPr>
            <w:r w:rsidRPr="00A748BB">
              <w:t>4.5</w:t>
            </w:r>
          </w:p>
        </w:tc>
      </w:tr>
      <w:tr w:rsidR="001C6E90" w:rsidRPr="00A748BB" w14:paraId="535BB073" w14:textId="77777777" w:rsidTr="007D7827">
        <w:tc>
          <w:tcPr>
            <w:tcW w:w="1696" w:type="dxa"/>
          </w:tcPr>
          <w:p w14:paraId="27328115" w14:textId="77777777" w:rsidR="001C6E90" w:rsidRPr="00A40A90" w:rsidRDefault="001C6E90" w:rsidP="000C5B14">
            <w:pPr>
              <w:spacing w:line="360" w:lineRule="auto"/>
              <w:ind w:left="0" w:firstLine="0"/>
            </w:pPr>
            <w:r w:rsidRPr="00A40A90">
              <w:t>Utilisabilité</w:t>
            </w:r>
          </w:p>
        </w:tc>
        <w:tc>
          <w:tcPr>
            <w:tcW w:w="1985" w:type="dxa"/>
          </w:tcPr>
          <w:p w14:paraId="578ED294" w14:textId="77777777" w:rsidR="001C6E90" w:rsidRPr="00A748BB" w:rsidRDefault="001C6E90" w:rsidP="000C5B14">
            <w:pPr>
              <w:spacing w:line="360" w:lineRule="auto"/>
              <w:ind w:left="0" w:firstLine="0"/>
            </w:pPr>
            <w:r w:rsidRPr="00A748BB">
              <w:t>Interface</w:t>
            </w:r>
          </w:p>
        </w:tc>
        <w:tc>
          <w:tcPr>
            <w:tcW w:w="1286" w:type="dxa"/>
          </w:tcPr>
          <w:p w14:paraId="1D314A57" w14:textId="77777777" w:rsidR="001C6E90" w:rsidRPr="00A748BB" w:rsidRDefault="001C6E90" w:rsidP="000C5B14">
            <w:pPr>
              <w:spacing w:line="360" w:lineRule="auto"/>
              <w:ind w:left="0" w:firstLine="0"/>
            </w:pPr>
            <w:r w:rsidRPr="00A748BB">
              <w:t>5%</w:t>
            </w:r>
          </w:p>
        </w:tc>
        <w:tc>
          <w:tcPr>
            <w:tcW w:w="1507" w:type="dxa"/>
          </w:tcPr>
          <w:p w14:paraId="06FDA587" w14:textId="77777777" w:rsidR="001C6E90" w:rsidRPr="00A748BB" w:rsidRDefault="001C6E90" w:rsidP="000C5B14">
            <w:pPr>
              <w:spacing w:line="360" w:lineRule="auto"/>
              <w:ind w:left="0" w:firstLine="0"/>
            </w:pPr>
            <w:r w:rsidRPr="00A748BB">
              <w:t>4.5</w:t>
            </w:r>
          </w:p>
        </w:tc>
        <w:tc>
          <w:tcPr>
            <w:tcW w:w="1504" w:type="dxa"/>
          </w:tcPr>
          <w:p w14:paraId="4BC3EF2E" w14:textId="77777777" w:rsidR="001C6E90" w:rsidRPr="00A748BB" w:rsidRDefault="001C6E90" w:rsidP="000C5B14">
            <w:pPr>
              <w:spacing w:line="360" w:lineRule="auto"/>
              <w:ind w:left="0" w:firstLine="0"/>
            </w:pPr>
            <w:r w:rsidRPr="00A748BB">
              <w:t>3</w:t>
            </w:r>
          </w:p>
        </w:tc>
        <w:tc>
          <w:tcPr>
            <w:tcW w:w="2082" w:type="dxa"/>
          </w:tcPr>
          <w:p w14:paraId="36BB87F6" w14:textId="77777777" w:rsidR="001C6E90" w:rsidRPr="00A748BB" w:rsidRDefault="001C6E90" w:rsidP="000C5B14">
            <w:pPr>
              <w:spacing w:line="360" w:lineRule="auto"/>
              <w:ind w:left="0" w:firstLine="0"/>
            </w:pPr>
            <w:r w:rsidRPr="00A748BB">
              <w:t>4.5</w:t>
            </w:r>
          </w:p>
        </w:tc>
      </w:tr>
      <w:tr w:rsidR="001C6E90" w:rsidRPr="00A748BB" w14:paraId="1B625FFB" w14:textId="77777777" w:rsidTr="007D7827">
        <w:tc>
          <w:tcPr>
            <w:tcW w:w="1696" w:type="dxa"/>
          </w:tcPr>
          <w:p w14:paraId="7F8CFB93" w14:textId="77777777" w:rsidR="001C6E90" w:rsidRPr="00A40A90" w:rsidRDefault="001C6E90" w:rsidP="000C5B14">
            <w:pPr>
              <w:spacing w:line="360" w:lineRule="auto"/>
              <w:ind w:left="0" w:firstLine="0"/>
            </w:pPr>
            <w:r w:rsidRPr="00A40A90">
              <w:t>Utilisabilité</w:t>
            </w:r>
          </w:p>
        </w:tc>
        <w:tc>
          <w:tcPr>
            <w:tcW w:w="1985" w:type="dxa"/>
          </w:tcPr>
          <w:p w14:paraId="5E9C2166" w14:textId="77777777" w:rsidR="001C6E90" w:rsidRPr="00A748BB" w:rsidRDefault="001C6E90" w:rsidP="000C5B14">
            <w:pPr>
              <w:spacing w:line="360" w:lineRule="auto"/>
              <w:ind w:left="0" w:firstLine="0"/>
            </w:pPr>
            <w:r w:rsidRPr="00A748BB">
              <w:t>Accessibilité</w:t>
            </w:r>
          </w:p>
        </w:tc>
        <w:tc>
          <w:tcPr>
            <w:tcW w:w="1286" w:type="dxa"/>
          </w:tcPr>
          <w:p w14:paraId="26BA2E95" w14:textId="77777777" w:rsidR="001C6E90" w:rsidRPr="00A748BB" w:rsidRDefault="001C6E90" w:rsidP="000C5B14">
            <w:pPr>
              <w:spacing w:line="360" w:lineRule="auto"/>
              <w:ind w:left="0" w:firstLine="0"/>
            </w:pPr>
            <w:r w:rsidRPr="00A748BB">
              <w:t>5%</w:t>
            </w:r>
          </w:p>
        </w:tc>
        <w:tc>
          <w:tcPr>
            <w:tcW w:w="1507" w:type="dxa"/>
          </w:tcPr>
          <w:p w14:paraId="4F99CC84" w14:textId="77777777" w:rsidR="001C6E90" w:rsidRPr="00A748BB" w:rsidRDefault="001C6E90" w:rsidP="000C5B14">
            <w:pPr>
              <w:spacing w:line="360" w:lineRule="auto"/>
              <w:ind w:left="0" w:firstLine="0"/>
            </w:pPr>
            <w:r w:rsidRPr="00A748BB">
              <w:t>4</w:t>
            </w:r>
          </w:p>
        </w:tc>
        <w:tc>
          <w:tcPr>
            <w:tcW w:w="1504" w:type="dxa"/>
          </w:tcPr>
          <w:p w14:paraId="5A47BB3E" w14:textId="77777777" w:rsidR="001C6E90" w:rsidRPr="00A748BB" w:rsidRDefault="001C6E90" w:rsidP="000C5B14">
            <w:pPr>
              <w:spacing w:line="360" w:lineRule="auto"/>
              <w:ind w:left="0" w:firstLine="0"/>
            </w:pPr>
            <w:r w:rsidRPr="00A748BB">
              <w:t>3.5</w:t>
            </w:r>
          </w:p>
        </w:tc>
        <w:tc>
          <w:tcPr>
            <w:tcW w:w="2082" w:type="dxa"/>
          </w:tcPr>
          <w:p w14:paraId="0CE72AD2" w14:textId="77777777" w:rsidR="001C6E90" w:rsidRPr="00A748BB" w:rsidRDefault="001C6E90" w:rsidP="000C5B14">
            <w:pPr>
              <w:spacing w:line="360" w:lineRule="auto"/>
              <w:ind w:left="0" w:firstLine="0"/>
            </w:pPr>
            <w:r w:rsidRPr="00A748BB">
              <w:t>4</w:t>
            </w:r>
          </w:p>
        </w:tc>
      </w:tr>
      <w:tr w:rsidR="001C6E90" w:rsidRPr="00A748BB" w14:paraId="4B9E60A2" w14:textId="77777777" w:rsidTr="007D7827">
        <w:tc>
          <w:tcPr>
            <w:tcW w:w="1696" w:type="dxa"/>
          </w:tcPr>
          <w:p w14:paraId="2808E1AC" w14:textId="77777777" w:rsidR="001C6E90" w:rsidRPr="00A40A90" w:rsidRDefault="001C6E90" w:rsidP="000C5B14">
            <w:pPr>
              <w:spacing w:line="360" w:lineRule="auto"/>
              <w:ind w:left="0" w:firstLine="0"/>
            </w:pPr>
            <w:r w:rsidRPr="00A40A90">
              <w:t>Économique</w:t>
            </w:r>
          </w:p>
        </w:tc>
        <w:tc>
          <w:tcPr>
            <w:tcW w:w="1985" w:type="dxa"/>
          </w:tcPr>
          <w:p w14:paraId="77C653E1" w14:textId="77777777" w:rsidR="001C6E90" w:rsidRPr="00A748BB" w:rsidRDefault="001C6E90" w:rsidP="000C5B14">
            <w:pPr>
              <w:spacing w:line="360" w:lineRule="auto"/>
              <w:ind w:left="0" w:firstLine="0"/>
            </w:pPr>
            <w:r w:rsidRPr="00A748BB">
              <w:t>Coût total</w:t>
            </w:r>
          </w:p>
        </w:tc>
        <w:tc>
          <w:tcPr>
            <w:tcW w:w="1286" w:type="dxa"/>
          </w:tcPr>
          <w:p w14:paraId="0E8CDB1F" w14:textId="77777777" w:rsidR="001C6E90" w:rsidRPr="00A748BB" w:rsidRDefault="001C6E90" w:rsidP="000C5B14">
            <w:pPr>
              <w:spacing w:line="360" w:lineRule="auto"/>
              <w:ind w:left="0" w:firstLine="0"/>
            </w:pPr>
            <w:r w:rsidRPr="00A748BB">
              <w:t>5%</w:t>
            </w:r>
          </w:p>
        </w:tc>
        <w:tc>
          <w:tcPr>
            <w:tcW w:w="1507" w:type="dxa"/>
          </w:tcPr>
          <w:p w14:paraId="4CBEFBD1" w14:textId="77777777" w:rsidR="001C6E90" w:rsidRPr="00A748BB" w:rsidRDefault="001C6E90" w:rsidP="000C5B14">
            <w:pPr>
              <w:spacing w:line="360" w:lineRule="auto"/>
              <w:ind w:left="0" w:firstLine="0"/>
            </w:pPr>
            <w:r w:rsidRPr="00A748BB">
              <w:t>5</w:t>
            </w:r>
          </w:p>
        </w:tc>
        <w:tc>
          <w:tcPr>
            <w:tcW w:w="1504" w:type="dxa"/>
          </w:tcPr>
          <w:p w14:paraId="55CF6CAC" w14:textId="77777777" w:rsidR="001C6E90" w:rsidRPr="00A748BB" w:rsidRDefault="001C6E90" w:rsidP="000C5B14">
            <w:pPr>
              <w:spacing w:line="360" w:lineRule="auto"/>
              <w:ind w:left="0" w:firstLine="0"/>
            </w:pPr>
            <w:r w:rsidRPr="00A748BB">
              <w:t>4</w:t>
            </w:r>
          </w:p>
        </w:tc>
        <w:tc>
          <w:tcPr>
            <w:tcW w:w="2082" w:type="dxa"/>
          </w:tcPr>
          <w:p w14:paraId="1188E3F8" w14:textId="77777777" w:rsidR="001C6E90" w:rsidRPr="00A748BB" w:rsidRDefault="001C6E90" w:rsidP="000C5B14">
            <w:pPr>
              <w:spacing w:line="360" w:lineRule="auto"/>
              <w:ind w:left="0" w:firstLine="0"/>
            </w:pPr>
            <w:r w:rsidRPr="00A748BB">
              <w:t>3.5</w:t>
            </w:r>
          </w:p>
        </w:tc>
      </w:tr>
      <w:tr w:rsidR="001C6E90" w:rsidRPr="00A748BB" w14:paraId="49E1EC00" w14:textId="77777777" w:rsidTr="007D7827">
        <w:tc>
          <w:tcPr>
            <w:tcW w:w="1696" w:type="dxa"/>
          </w:tcPr>
          <w:p w14:paraId="15EE01E4" w14:textId="77777777" w:rsidR="001C6E90" w:rsidRPr="00A40A90" w:rsidRDefault="001C6E90" w:rsidP="000C5B14">
            <w:pPr>
              <w:spacing w:line="360" w:lineRule="auto"/>
              <w:ind w:left="0" w:firstLine="0"/>
            </w:pPr>
            <w:r w:rsidRPr="00A40A90">
              <w:t>Économique</w:t>
            </w:r>
          </w:p>
        </w:tc>
        <w:tc>
          <w:tcPr>
            <w:tcW w:w="1985" w:type="dxa"/>
          </w:tcPr>
          <w:p w14:paraId="66CB55E7" w14:textId="77777777" w:rsidR="001C6E90" w:rsidRPr="00A748BB" w:rsidRDefault="001C6E90" w:rsidP="000C5B14">
            <w:pPr>
              <w:spacing w:line="360" w:lineRule="auto"/>
              <w:ind w:left="0" w:firstLine="0"/>
            </w:pPr>
            <w:r w:rsidRPr="00A748BB">
              <w:t>Maintenance</w:t>
            </w:r>
          </w:p>
        </w:tc>
        <w:tc>
          <w:tcPr>
            <w:tcW w:w="1286" w:type="dxa"/>
          </w:tcPr>
          <w:p w14:paraId="21AB6319" w14:textId="77777777" w:rsidR="001C6E90" w:rsidRPr="00A748BB" w:rsidRDefault="001C6E90" w:rsidP="000C5B14">
            <w:pPr>
              <w:spacing w:line="360" w:lineRule="auto"/>
              <w:ind w:left="0" w:firstLine="0"/>
            </w:pPr>
            <w:r w:rsidRPr="00A748BB">
              <w:t>5%</w:t>
            </w:r>
          </w:p>
        </w:tc>
        <w:tc>
          <w:tcPr>
            <w:tcW w:w="1507" w:type="dxa"/>
          </w:tcPr>
          <w:p w14:paraId="47058A4D" w14:textId="77777777" w:rsidR="001C6E90" w:rsidRPr="00A748BB" w:rsidRDefault="001C6E90" w:rsidP="000C5B14">
            <w:pPr>
              <w:spacing w:line="360" w:lineRule="auto"/>
              <w:ind w:left="0" w:firstLine="0"/>
            </w:pPr>
            <w:r w:rsidRPr="00A748BB">
              <w:t>4</w:t>
            </w:r>
          </w:p>
        </w:tc>
        <w:tc>
          <w:tcPr>
            <w:tcW w:w="1504" w:type="dxa"/>
          </w:tcPr>
          <w:p w14:paraId="3A978C1B" w14:textId="77777777" w:rsidR="001C6E90" w:rsidRPr="00A748BB" w:rsidRDefault="001C6E90" w:rsidP="000C5B14">
            <w:pPr>
              <w:spacing w:line="360" w:lineRule="auto"/>
              <w:ind w:left="0" w:firstLine="0"/>
            </w:pPr>
            <w:r w:rsidRPr="00A748BB">
              <w:t>3</w:t>
            </w:r>
          </w:p>
        </w:tc>
        <w:tc>
          <w:tcPr>
            <w:tcW w:w="2082" w:type="dxa"/>
          </w:tcPr>
          <w:p w14:paraId="62E6C35F" w14:textId="77777777" w:rsidR="001C6E90" w:rsidRPr="00A748BB" w:rsidRDefault="001C6E90" w:rsidP="000C5B14">
            <w:pPr>
              <w:spacing w:line="360" w:lineRule="auto"/>
              <w:ind w:left="0" w:firstLine="0"/>
            </w:pPr>
            <w:r w:rsidRPr="00A748BB">
              <w:t>5</w:t>
            </w:r>
          </w:p>
        </w:tc>
      </w:tr>
      <w:tr w:rsidR="001C6E90" w:rsidRPr="00A748BB" w14:paraId="783E1A8A" w14:textId="77777777" w:rsidTr="007D7827">
        <w:tc>
          <w:tcPr>
            <w:tcW w:w="1696" w:type="dxa"/>
          </w:tcPr>
          <w:p w14:paraId="7B27A9B1" w14:textId="77777777" w:rsidR="001C6E90" w:rsidRPr="00A40A90" w:rsidRDefault="001C6E90" w:rsidP="000C5B14">
            <w:pPr>
              <w:spacing w:line="360" w:lineRule="auto"/>
              <w:ind w:left="0" w:firstLine="0"/>
            </w:pPr>
            <w:r w:rsidRPr="00A40A90">
              <w:t>Stratégique</w:t>
            </w:r>
          </w:p>
        </w:tc>
        <w:tc>
          <w:tcPr>
            <w:tcW w:w="1985" w:type="dxa"/>
          </w:tcPr>
          <w:p w14:paraId="3BA5E882" w14:textId="77777777" w:rsidR="001C6E90" w:rsidRPr="00A748BB" w:rsidRDefault="001C6E90" w:rsidP="000C5B14">
            <w:pPr>
              <w:spacing w:line="360" w:lineRule="auto"/>
              <w:ind w:left="0" w:firstLine="0"/>
            </w:pPr>
            <w:r w:rsidRPr="00A748BB">
              <w:t>Flexibilité</w:t>
            </w:r>
          </w:p>
        </w:tc>
        <w:tc>
          <w:tcPr>
            <w:tcW w:w="1286" w:type="dxa"/>
          </w:tcPr>
          <w:p w14:paraId="66D58AC8" w14:textId="77777777" w:rsidR="001C6E90" w:rsidRPr="00A748BB" w:rsidRDefault="001C6E90" w:rsidP="000C5B14">
            <w:pPr>
              <w:spacing w:line="360" w:lineRule="auto"/>
              <w:ind w:left="0" w:firstLine="0"/>
            </w:pPr>
            <w:r w:rsidRPr="00A748BB">
              <w:t>5%</w:t>
            </w:r>
          </w:p>
        </w:tc>
        <w:tc>
          <w:tcPr>
            <w:tcW w:w="1507" w:type="dxa"/>
          </w:tcPr>
          <w:p w14:paraId="293A0668" w14:textId="77777777" w:rsidR="001C6E90" w:rsidRPr="00A748BB" w:rsidRDefault="001C6E90" w:rsidP="000C5B14">
            <w:pPr>
              <w:spacing w:line="360" w:lineRule="auto"/>
              <w:ind w:left="0" w:firstLine="0"/>
            </w:pPr>
            <w:r w:rsidRPr="00A748BB">
              <w:t>5</w:t>
            </w:r>
          </w:p>
        </w:tc>
        <w:tc>
          <w:tcPr>
            <w:tcW w:w="1504" w:type="dxa"/>
          </w:tcPr>
          <w:p w14:paraId="32147EE7" w14:textId="77777777" w:rsidR="001C6E90" w:rsidRPr="00A748BB" w:rsidRDefault="001C6E90" w:rsidP="000C5B14">
            <w:pPr>
              <w:spacing w:line="360" w:lineRule="auto"/>
              <w:ind w:left="0" w:firstLine="0"/>
            </w:pPr>
            <w:r w:rsidRPr="00A748BB">
              <w:t>4.5</w:t>
            </w:r>
          </w:p>
        </w:tc>
        <w:tc>
          <w:tcPr>
            <w:tcW w:w="2082" w:type="dxa"/>
          </w:tcPr>
          <w:p w14:paraId="57552375" w14:textId="77777777" w:rsidR="001C6E90" w:rsidRPr="00A748BB" w:rsidRDefault="001C6E90" w:rsidP="000C5B14">
            <w:pPr>
              <w:spacing w:line="360" w:lineRule="auto"/>
              <w:ind w:left="0" w:firstLine="0"/>
            </w:pPr>
            <w:r w:rsidRPr="00A748BB">
              <w:t>3</w:t>
            </w:r>
          </w:p>
        </w:tc>
      </w:tr>
    </w:tbl>
    <w:p w14:paraId="1227860C" w14:textId="77777777" w:rsidR="001C6E90" w:rsidRPr="00A748BB" w:rsidRDefault="001C6E90" w:rsidP="00EB205F">
      <w:pPr>
        <w:pStyle w:val="111Loaten2"/>
        <w:numPr>
          <w:ilvl w:val="0"/>
          <w:numId w:val="0"/>
        </w:numPr>
        <w:spacing w:line="360" w:lineRule="auto"/>
        <w:ind w:right="-284"/>
        <w:outlineLvl w:val="9"/>
        <w:rPr>
          <w:b w:val="0"/>
          <w:bCs/>
          <w:i w:val="0"/>
          <w:iCs/>
        </w:rPr>
      </w:pPr>
    </w:p>
    <w:p w14:paraId="1BD0FF27" w14:textId="2B10FC5B" w:rsidR="00392691" w:rsidRPr="00A748BB" w:rsidRDefault="00392691" w:rsidP="001D1893">
      <w:r w:rsidRPr="00A748BB">
        <w:rPr>
          <w:b/>
          <w:bCs/>
        </w:rPr>
        <w:t>Score total sur 100</w:t>
      </w:r>
      <w:r w:rsidRPr="00A748BB">
        <w:t> | </w:t>
      </w:r>
      <w:r w:rsidRPr="00A748BB">
        <w:rPr>
          <w:b/>
          <w:bCs/>
        </w:rPr>
        <w:t>100%</w:t>
      </w:r>
      <w:r w:rsidRPr="00A748BB">
        <w:t> | </w:t>
      </w:r>
      <w:r w:rsidRPr="00A748BB">
        <w:rPr>
          <w:b/>
          <w:bCs/>
        </w:rPr>
        <w:t>86.5</w:t>
      </w:r>
      <w:r w:rsidRPr="00A748BB">
        <w:t> | </w:t>
      </w:r>
      <w:r w:rsidRPr="00A748BB">
        <w:rPr>
          <w:b/>
          <w:bCs/>
        </w:rPr>
        <w:t>78.0</w:t>
      </w:r>
      <w:r w:rsidRPr="00A748BB">
        <w:t> | </w:t>
      </w:r>
      <w:r w:rsidRPr="00A748BB">
        <w:rPr>
          <w:b/>
          <w:bCs/>
        </w:rPr>
        <w:t>81.5</w:t>
      </w:r>
    </w:p>
    <w:p w14:paraId="2AE9BFB4" w14:textId="3EF48243" w:rsidR="006262B5" w:rsidRPr="00A748BB" w:rsidRDefault="006262B5" w:rsidP="00AC527A">
      <w:pPr>
        <w:pStyle w:val="111Loaten2"/>
        <w:spacing w:line="360" w:lineRule="auto"/>
      </w:pPr>
      <w:bookmarkStart w:id="72" w:name="_Toc210120185"/>
      <w:r w:rsidRPr="00A748BB">
        <w:t>Analyse des avantages compétitifs</w:t>
      </w:r>
      <w:bookmarkEnd w:id="72"/>
    </w:p>
    <w:p w14:paraId="2921529A" w14:textId="77777777" w:rsidR="00EF166D" w:rsidRPr="00862176" w:rsidRDefault="00EF166D" w:rsidP="00EF166D">
      <w:pPr>
        <w:spacing w:before="0" w:after="160"/>
      </w:pPr>
      <w:r w:rsidRPr="00862176">
        <w:t>Points forts d'UniSphere :</w:t>
      </w:r>
    </w:p>
    <w:p w14:paraId="7E6AA2A7" w14:textId="77777777" w:rsidR="00EF166D" w:rsidRPr="00862176" w:rsidRDefault="00EF166D">
      <w:pPr>
        <w:numPr>
          <w:ilvl w:val="0"/>
          <w:numId w:val="19"/>
        </w:numPr>
        <w:spacing w:after="120"/>
        <w:ind w:left="714" w:hanging="357"/>
      </w:pPr>
      <w:r w:rsidRPr="00862176">
        <w:t>Communication intégrée : solution tout-en-un contrairement aux alternatives</w:t>
      </w:r>
    </w:p>
    <w:p w14:paraId="5BEED029" w14:textId="77777777" w:rsidR="00EF166D" w:rsidRPr="00862176" w:rsidRDefault="00EF166D">
      <w:pPr>
        <w:numPr>
          <w:ilvl w:val="0"/>
          <w:numId w:val="19"/>
        </w:numPr>
        <w:spacing w:after="120"/>
        <w:ind w:left="714" w:hanging="357"/>
      </w:pPr>
      <w:r w:rsidRPr="00862176">
        <w:t>Flexibilité et personnalisation : architecture modulaire permettant des adaptations poussées</w:t>
      </w:r>
    </w:p>
    <w:p w14:paraId="73B49985" w14:textId="77777777" w:rsidR="00EF166D" w:rsidRPr="00862176" w:rsidRDefault="00EF166D">
      <w:pPr>
        <w:numPr>
          <w:ilvl w:val="0"/>
          <w:numId w:val="19"/>
        </w:numPr>
        <w:spacing w:after="120"/>
        <w:ind w:left="714" w:hanging="357"/>
      </w:pPr>
      <w:r w:rsidRPr="00862176">
        <w:t>Coût total de possession : solution open source sans frais de licence</w:t>
      </w:r>
    </w:p>
    <w:p w14:paraId="72728158" w14:textId="77777777" w:rsidR="00EF166D" w:rsidRPr="00862176" w:rsidRDefault="00EF166D" w:rsidP="00EF166D">
      <w:pPr>
        <w:spacing w:before="0" w:after="160"/>
      </w:pPr>
      <w:r w:rsidRPr="00862176">
        <w:t>Points faibles relatifs :</w:t>
      </w:r>
    </w:p>
    <w:p w14:paraId="2DD8FAE4" w14:textId="77777777" w:rsidR="00EF166D" w:rsidRPr="00862176" w:rsidRDefault="00EF166D">
      <w:pPr>
        <w:numPr>
          <w:ilvl w:val="0"/>
          <w:numId w:val="20"/>
        </w:numPr>
        <w:spacing w:after="120"/>
        <w:ind w:left="714" w:hanging="357"/>
      </w:pPr>
      <w:r w:rsidRPr="00862176">
        <w:t>Écosystème de plugins : moins étendu que Moodle</w:t>
      </w:r>
    </w:p>
    <w:p w14:paraId="580AA650" w14:textId="77777777" w:rsidR="00F25AF1" w:rsidRPr="00A748BB" w:rsidRDefault="00EF166D">
      <w:pPr>
        <w:numPr>
          <w:ilvl w:val="0"/>
          <w:numId w:val="20"/>
        </w:numPr>
        <w:spacing w:after="120"/>
        <w:ind w:left="714" w:hanging="357"/>
      </w:pPr>
      <w:r w:rsidRPr="00862176">
        <w:t xml:space="preserve">Intégration </w:t>
      </w:r>
      <w:r w:rsidRPr="00A748BB">
        <w:t>écosystémique</w:t>
      </w:r>
      <w:r w:rsidRPr="00862176">
        <w:t> : moins poussée que Google Classroom</w:t>
      </w:r>
    </w:p>
    <w:p w14:paraId="3F9E3FA1" w14:textId="55C740B8" w:rsidR="00C77FB9" w:rsidRPr="00A748BB" w:rsidRDefault="00EF166D">
      <w:pPr>
        <w:numPr>
          <w:ilvl w:val="0"/>
          <w:numId w:val="20"/>
        </w:numPr>
        <w:spacing w:after="120"/>
        <w:ind w:left="714" w:hanging="357"/>
      </w:pPr>
      <w:r w:rsidRPr="00A748BB">
        <w:t>Maturité : solution nouvelle face à des acteurs établis</w:t>
      </w:r>
    </w:p>
    <w:p w14:paraId="53DC8E7C" w14:textId="6F93C54D" w:rsidR="00703D46" w:rsidRPr="00A748BB" w:rsidRDefault="00703D46" w:rsidP="00AC527A">
      <w:pPr>
        <w:pStyle w:val="11Loaten1"/>
        <w:spacing w:line="360" w:lineRule="auto"/>
      </w:pPr>
      <w:bookmarkStart w:id="73" w:name="_Toc210120186"/>
      <w:r w:rsidRPr="00A748BB">
        <w:t>Analyse des limites et contraintes</w:t>
      </w:r>
      <w:bookmarkEnd w:id="73"/>
    </w:p>
    <w:p w14:paraId="607DBC39" w14:textId="4CBC84AE" w:rsidR="00A968A5" w:rsidRPr="007B31A5" w:rsidRDefault="00A968A5" w:rsidP="006A4DDB">
      <w:pPr>
        <w:pStyle w:val="11Loaten1"/>
        <w:numPr>
          <w:ilvl w:val="0"/>
          <w:numId w:val="0"/>
        </w:numPr>
        <w:spacing w:before="120" w:line="360" w:lineRule="auto"/>
        <w:ind w:right="-284" w:firstLine="709"/>
        <w:outlineLvl w:val="9"/>
        <w:rPr>
          <w:b w:val="0"/>
          <w:bCs/>
        </w:rPr>
      </w:pPr>
      <w:r w:rsidRPr="00862176">
        <w:rPr>
          <w:b w:val="0"/>
          <w:bCs/>
        </w:rPr>
        <w:t>Une analyse approfondie des limitations identifiées durant les tests permet d'anticiper les challenges pour le déploiement à grande échelle</w:t>
      </w:r>
    </w:p>
    <w:p w14:paraId="4578FBAE" w14:textId="262F1EA4" w:rsidR="006262B5" w:rsidRPr="00A748BB" w:rsidRDefault="006262B5" w:rsidP="00AC527A">
      <w:pPr>
        <w:pStyle w:val="111Loaten2"/>
        <w:spacing w:line="360" w:lineRule="auto"/>
      </w:pPr>
      <w:bookmarkStart w:id="74" w:name="_Toc210120187"/>
      <w:r w:rsidRPr="00A748BB">
        <w:t>Limitations techniques</w:t>
      </w:r>
      <w:bookmarkEnd w:id="74"/>
    </w:p>
    <w:p w14:paraId="5BAAD97A" w14:textId="29BFFCCD" w:rsidR="00C470FE" w:rsidRPr="00A748BB" w:rsidRDefault="00656373" w:rsidP="007449BA">
      <w:pPr>
        <w:pStyle w:val="Tabilao"/>
      </w:pPr>
      <w:bookmarkStart w:id="75" w:name="_Toc209780260"/>
      <w:r w:rsidRPr="00A748BB">
        <w:t>Analyse détaillée des limitations techniques</w:t>
      </w:r>
      <w:bookmarkEnd w:id="75"/>
    </w:p>
    <w:tbl>
      <w:tblPr>
        <w:tblStyle w:val="TableGrid"/>
        <w:tblW w:w="0" w:type="auto"/>
        <w:tblLook w:val="04A0" w:firstRow="1" w:lastRow="0" w:firstColumn="1" w:lastColumn="0" w:noHBand="0" w:noVBand="1"/>
      </w:tblPr>
      <w:tblGrid>
        <w:gridCol w:w="2278"/>
        <w:gridCol w:w="1257"/>
        <w:gridCol w:w="1123"/>
        <w:gridCol w:w="1793"/>
        <w:gridCol w:w="1472"/>
        <w:gridCol w:w="1563"/>
      </w:tblGrid>
      <w:tr w:rsidR="00BA2868" w:rsidRPr="00A40A90" w14:paraId="7C68A100" w14:textId="77777777" w:rsidTr="007B31A5">
        <w:tc>
          <w:tcPr>
            <w:tcW w:w="2830" w:type="dxa"/>
          </w:tcPr>
          <w:p w14:paraId="30CD4923" w14:textId="77777777" w:rsidR="00406472" w:rsidRPr="00A40A90" w:rsidRDefault="00406472" w:rsidP="000C5B14">
            <w:pPr>
              <w:spacing w:line="360" w:lineRule="auto"/>
              <w:ind w:left="0" w:firstLine="0"/>
            </w:pPr>
            <w:r w:rsidRPr="00A40A90">
              <w:lastRenderedPageBreak/>
              <w:t>Limitation</w:t>
            </w:r>
          </w:p>
        </w:tc>
        <w:tc>
          <w:tcPr>
            <w:tcW w:w="310" w:type="dxa"/>
          </w:tcPr>
          <w:p w14:paraId="4E7B8DD2" w14:textId="77777777" w:rsidR="00406472" w:rsidRPr="00A40A90" w:rsidRDefault="00406472" w:rsidP="000C5B14">
            <w:pPr>
              <w:spacing w:line="360" w:lineRule="auto"/>
              <w:ind w:left="0" w:firstLine="0"/>
            </w:pPr>
            <w:r w:rsidRPr="00A40A90">
              <w:t>Impact</w:t>
            </w:r>
          </w:p>
        </w:tc>
        <w:tc>
          <w:tcPr>
            <w:tcW w:w="1123" w:type="dxa"/>
          </w:tcPr>
          <w:p w14:paraId="74FC7D6A" w14:textId="77777777" w:rsidR="00406472" w:rsidRPr="00A40A90" w:rsidRDefault="00406472" w:rsidP="000C5B14">
            <w:pPr>
              <w:spacing w:line="360" w:lineRule="auto"/>
              <w:ind w:left="0" w:firstLine="0"/>
            </w:pPr>
            <w:r w:rsidRPr="00A40A90">
              <w:t>Gravité</w:t>
            </w:r>
          </w:p>
        </w:tc>
        <w:tc>
          <w:tcPr>
            <w:tcW w:w="1965" w:type="dxa"/>
          </w:tcPr>
          <w:p w14:paraId="15643A54" w14:textId="77777777" w:rsidR="00406472" w:rsidRPr="00A40A90" w:rsidRDefault="00406472" w:rsidP="000C5B14">
            <w:pPr>
              <w:spacing w:line="360" w:lineRule="auto"/>
              <w:ind w:left="0" w:firstLine="0"/>
            </w:pPr>
            <w:r w:rsidRPr="00A40A90">
              <w:t>Cause racine</w:t>
            </w:r>
          </w:p>
        </w:tc>
        <w:tc>
          <w:tcPr>
            <w:tcW w:w="1511" w:type="dxa"/>
          </w:tcPr>
          <w:p w14:paraId="411E74DE" w14:textId="77777777" w:rsidR="00406472" w:rsidRPr="00A40A90" w:rsidRDefault="00406472" w:rsidP="000C5B14">
            <w:pPr>
              <w:spacing w:line="360" w:lineRule="auto"/>
              <w:ind w:left="0" w:firstLine="0"/>
            </w:pPr>
            <w:r w:rsidRPr="00A40A90">
              <w:t>Solution temporaire</w:t>
            </w:r>
          </w:p>
        </w:tc>
        <w:tc>
          <w:tcPr>
            <w:tcW w:w="1563" w:type="dxa"/>
          </w:tcPr>
          <w:p w14:paraId="48764602" w14:textId="77777777" w:rsidR="00406472" w:rsidRPr="00A40A90" w:rsidRDefault="00406472" w:rsidP="000C5B14">
            <w:pPr>
              <w:spacing w:line="360" w:lineRule="auto"/>
              <w:ind w:left="0" w:firstLine="0"/>
            </w:pPr>
            <w:r w:rsidRPr="00A40A90">
              <w:t>Solution long terme</w:t>
            </w:r>
          </w:p>
        </w:tc>
      </w:tr>
      <w:tr w:rsidR="00BA2868" w:rsidRPr="00A748BB" w14:paraId="02073D8A" w14:textId="77777777" w:rsidTr="007B31A5">
        <w:tc>
          <w:tcPr>
            <w:tcW w:w="2830" w:type="dxa"/>
          </w:tcPr>
          <w:p w14:paraId="54F57AE1" w14:textId="77777777" w:rsidR="00406472" w:rsidRPr="00A40A90" w:rsidRDefault="00406472" w:rsidP="000C5B14">
            <w:pPr>
              <w:spacing w:line="360" w:lineRule="auto"/>
              <w:ind w:left="0" w:firstLine="0"/>
            </w:pPr>
            <w:r w:rsidRPr="00A40A90">
              <w:t>Dépendance Internet</w:t>
            </w:r>
          </w:p>
        </w:tc>
        <w:tc>
          <w:tcPr>
            <w:tcW w:w="310" w:type="dxa"/>
          </w:tcPr>
          <w:p w14:paraId="6877E992" w14:textId="77777777" w:rsidR="00406472" w:rsidRPr="00A748BB" w:rsidRDefault="00406472" w:rsidP="000C5B14">
            <w:pPr>
              <w:spacing w:line="360" w:lineRule="auto"/>
              <w:ind w:left="0" w:firstLine="0"/>
            </w:pPr>
            <w:r w:rsidRPr="00A748BB">
              <w:t>Accès impossible hors ligne</w:t>
            </w:r>
          </w:p>
        </w:tc>
        <w:tc>
          <w:tcPr>
            <w:tcW w:w="1123" w:type="dxa"/>
          </w:tcPr>
          <w:p w14:paraId="5B486C17" w14:textId="77777777" w:rsidR="00406472" w:rsidRPr="00A748BB" w:rsidRDefault="00406472" w:rsidP="000C5B14">
            <w:pPr>
              <w:spacing w:line="360" w:lineRule="auto"/>
              <w:ind w:left="0" w:firstLine="0"/>
            </w:pPr>
            <w:r w:rsidRPr="00A748BB">
              <w:t>Élevée</w:t>
            </w:r>
          </w:p>
        </w:tc>
        <w:tc>
          <w:tcPr>
            <w:tcW w:w="1965" w:type="dxa"/>
          </w:tcPr>
          <w:p w14:paraId="04679755" w14:textId="77777777" w:rsidR="00406472" w:rsidRPr="00A748BB" w:rsidRDefault="00406472" w:rsidP="000C5B14">
            <w:pPr>
              <w:spacing w:line="360" w:lineRule="auto"/>
              <w:ind w:left="0" w:firstLine="0"/>
            </w:pPr>
            <w:r w:rsidRPr="00A748BB">
              <w:t>Architecture web classique</w:t>
            </w:r>
          </w:p>
        </w:tc>
        <w:tc>
          <w:tcPr>
            <w:tcW w:w="1511" w:type="dxa"/>
          </w:tcPr>
          <w:p w14:paraId="15255DB7" w14:textId="77777777" w:rsidR="00406472" w:rsidRPr="00A748BB" w:rsidRDefault="00406472" w:rsidP="000C5B14">
            <w:pPr>
              <w:spacing w:line="360" w:lineRule="auto"/>
              <w:ind w:left="0" w:firstLine="0"/>
            </w:pPr>
            <w:r w:rsidRPr="00A748BB">
              <w:t>Aucune</w:t>
            </w:r>
          </w:p>
        </w:tc>
        <w:tc>
          <w:tcPr>
            <w:tcW w:w="1563" w:type="dxa"/>
          </w:tcPr>
          <w:p w14:paraId="5588F40B" w14:textId="77777777" w:rsidR="00406472" w:rsidRPr="00A748BB" w:rsidRDefault="00406472" w:rsidP="000C5B14">
            <w:pPr>
              <w:spacing w:line="360" w:lineRule="auto"/>
              <w:ind w:left="0" w:firstLine="0"/>
            </w:pPr>
            <w:r w:rsidRPr="00A748BB">
              <w:t>Application mobile offline (V2)</w:t>
            </w:r>
          </w:p>
        </w:tc>
      </w:tr>
      <w:tr w:rsidR="00BA2868" w:rsidRPr="00A748BB" w14:paraId="51A5E105" w14:textId="77777777" w:rsidTr="007B31A5">
        <w:tc>
          <w:tcPr>
            <w:tcW w:w="2830" w:type="dxa"/>
          </w:tcPr>
          <w:p w14:paraId="6AD08E0E" w14:textId="77777777" w:rsidR="00406472" w:rsidRPr="00A40A90" w:rsidRDefault="00406472" w:rsidP="000C5B14">
            <w:pPr>
              <w:spacing w:line="360" w:lineRule="auto"/>
              <w:ind w:left="0" w:firstLine="0"/>
            </w:pPr>
            <w:r w:rsidRPr="00A40A90">
              <w:t>Compatibilité IE</w:t>
            </w:r>
          </w:p>
        </w:tc>
        <w:tc>
          <w:tcPr>
            <w:tcW w:w="310" w:type="dxa"/>
          </w:tcPr>
          <w:p w14:paraId="5DE68E65" w14:textId="77777777" w:rsidR="00406472" w:rsidRPr="00A748BB" w:rsidRDefault="00406472" w:rsidP="000C5B14">
            <w:pPr>
              <w:spacing w:line="360" w:lineRule="auto"/>
              <w:ind w:left="0" w:firstLine="0"/>
            </w:pPr>
            <w:r w:rsidRPr="00A748BB">
              <w:t>Non supporté</w:t>
            </w:r>
          </w:p>
        </w:tc>
        <w:tc>
          <w:tcPr>
            <w:tcW w:w="1123" w:type="dxa"/>
          </w:tcPr>
          <w:p w14:paraId="70F1AB67" w14:textId="77777777" w:rsidR="00406472" w:rsidRPr="00A748BB" w:rsidRDefault="00406472" w:rsidP="000C5B14">
            <w:pPr>
              <w:spacing w:line="360" w:lineRule="auto"/>
              <w:ind w:left="0" w:firstLine="0"/>
            </w:pPr>
            <w:r w:rsidRPr="00A748BB">
              <w:t>Moyenne</w:t>
            </w:r>
          </w:p>
        </w:tc>
        <w:tc>
          <w:tcPr>
            <w:tcW w:w="1965" w:type="dxa"/>
          </w:tcPr>
          <w:p w14:paraId="02499225" w14:textId="77777777" w:rsidR="00406472" w:rsidRPr="00A748BB" w:rsidRDefault="00406472" w:rsidP="000C5B14">
            <w:pPr>
              <w:spacing w:line="360" w:lineRule="auto"/>
              <w:ind w:left="0" w:firstLine="0"/>
            </w:pPr>
            <w:r w:rsidRPr="00A748BB">
              <w:t>Technologies modernes</w:t>
            </w:r>
          </w:p>
        </w:tc>
        <w:tc>
          <w:tcPr>
            <w:tcW w:w="1511" w:type="dxa"/>
          </w:tcPr>
          <w:p w14:paraId="5B785581" w14:textId="77777777" w:rsidR="00406472" w:rsidRPr="00A748BB" w:rsidRDefault="00406472" w:rsidP="000C5B14">
            <w:pPr>
              <w:spacing w:line="360" w:lineRule="auto"/>
              <w:ind w:left="0" w:firstLine="0"/>
            </w:pPr>
            <w:r w:rsidRPr="00A748BB">
              <w:t>Message d'orientation</w:t>
            </w:r>
          </w:p>
        </w:tc>
        <w:tc>
          <w:tcPr>
            <w:tcW w:w="1563" w:type="dxa"/>
          </w:tcPr>
          <w:p w14:paraId="32751B52" w14:textId="77777777" w:rsidR="00406472" w:rsidRPr="00A748BB" w:rsidRDefault="00406472" w:rsidP="000C5B14">
            <w:pPr>
              <w:spacing w:line="360" w:lineRule="auto"/>
              <w:ind w:left="0" w:firstLine="0"/>
            </w:pPr>
            <w:r w:rsidRPr="00A748BB">
              <w:t>Pas de support planifié</w:t>
            </w:r>
          </w:p>
        </w:tc>
      </w:tr>
      <w:tr w:rsidR="00BA2868" w:rsidRPr="00A748BB" w14:paraId="748906AE" w14:textId="77777777" w:rsidTr="007B31A5">
        <w:tc>
          <w:tcPr>
            <w:tcW w:w="2830" w:type="dxa"/>
          </w:tcPr>
          <w:p w14:paraId="63B65A8D" w14:textId="77777777" w:rsidR="00406472" w:rsidRPr="00A40A90" w:rsidRDefault="00406472" w:rsidP="000C5B14">
            <w:pPr>
              <w:spacing w:line="360" w:lineRule="auto"/>
              <w:ind w:left="0" w:firstLine="0"/>
            </w:pPr>
            <w:r w:rsidRPr="00A40A90">
              <w:t>Stockage fichiers</w:t>
            </w:r>
          </w:p>
        </w:tc>
        <w:tc>
          <w:tcPr>
            <w:tcW w:w="310" w:type="dxa"/>
          </w:tcPr>
          <w:p w14:paraId="65BCB5FA" w14:textId="77777777" w:rsidR="00406472" w:rsidRPr="00A748BB" w:rsidRDefault="00406472" w:rsidP="000C5B14">
            <w:pPr>
              <w:spacing w:line="360" w:lineRule="auto"/>
              <w:ind w:left="0" w:firstLine="0"/>
            </w:pPr>
            <w:r w:rsidRPr="00A748BB">
              <w:t>Limite espace disque</w:t>
            </w:r>
          </w:p>
        </w:tc>
        <w:tc>
          <w:tcPr>
            <w:tcW w:w="1123" w:type="dxa"/>
          </w:tcPr>
          <w:p w14:paraId="139E2119" w14:textId="77777777" w:rsidR="00406472" w:rsidRPr="00A748BB" w:rsidRDefault="00406472" w:rsidP="000C5B14">
            <w:pPr>
              <w:spacing w:line="360" w:lineRule="auto"/>
              <w:ind w:left="0" w:firstLine="0"/>
            </w:pPr>
            <w:r w:rsidRPr="00A748BB">
              <w:t>Moyenne</w:t>
            </w:r>
          </w:p>
        </w:tc>
        <w:tc>
          <w:tcPr>
            <w:tcW w:w="1965" w:type="dxa"/>
          </w:tcPr>
          <w:p w14:paraId="3468776D" w14:textId="77777777" w:rsidR="00406472" w:rsidRPr="00A748BB" w:rsidRDefault="00406472" w:rsidP="000C5B14">
            <w:pPr>
              <w:spacing w:line="360" w:lineRule="auto"/>
              <w:ind w:left="0" w:firstLine="0"/>
            </w:pPr>
            <w:r w:rsidRPr="00A748BB">
              <w:t>Architecture monolithique</w:t>
            </w:r>
          </w:p>
        </w:tc>
        <w:tc>
          <w:tcPr>
            <w:tcW w:w="1511" w:type="dxa"/>
          </w:tcPr>
          <w:p w14:paraId="26BA650B" w14:textId="77777777" w:rsidR="00406472" w:rsidRPr="00A748BB" w:rsidRDefault="00406472" w:rsidP="000C5B14">
            <w:pPr>
              <w:spacing w:line="360" w:lineRule="auto"/>
              <w:ind w:left="0" w:firstLine="0"/>
            </w:pPr>
            <w:r w:rsidRPr="00A748BB">
              <w:t>Politique de rétention</w:t>
            </w:r>
          </w:p>
        </w:tc>
        <w:tc>
          <w:tcPr>
            <w:tcW w:w="1563" w:type="dxa"/>
          </w:tcPr>
          <w:p w14:paraId="57C325AB" w14:textId="77777777" w:rsidR="00406472" w:rsidRPr="00A748BB" w:rsidRDefault="00406472" w:rsidP="000C5B14">
            <w:pPr>
              <w:spacing w:line="360" w:lineRule="auto"/>
              <w:ind w:left="0" w:firstLine="0"/>
            </w:pPr>
            <w:r w:rsidRPr="00A748BB">
              <w:t>Stockage cloud scalable</w:t>
            </w:r>
          </w:p>
        </w:tc>
      </w:tr>
      <w:tr w:rsidR="00BA2868" w:rsidRPr="00A748BB" w14:paraId="07554B23" w14:textId="77777777" w:rsidTr="007B31A5">
        <w:tc>
          <w:tcPr>
            <w:tcW w:w="2830" w:type="dxa"/>
          </w:tcPr>
          <w:p w14:paraId="47D24130" w14:textId="77777777" w:rsidR="00406472" w:rsidRPr="00A40A90" w:rsidRDefault="00406472" w:rsidP="000C5B14">
            <w:pPr>
              <w:spacing w:line="360" w:lineRule="auto"/>
              <w:ind w:left="0" w:firstLine="0"/>
            </w:pPr>
            <w:r w:rsidRPr="00A40A90">
              <w:t>Performance mobile</w:t>
            </w:r>
          </w:p>
        </w:tc>
        <w:tc>
          <w:tcPr>
            <w:tcW w:w="310" w:type="dxa"/>
          </w:tcPr>
          <w:p w14:paraId="681BB191" w14:textId="77777777" w:rsidR="00406472" w:rsidRPr="00A748BB" w:rsidRDefault="00406472" w:rsidP="000C5B14">
            <w:pPr>
              <w:spacing w:line="360" w:lineRule="auto"/>
              <w:ind w:left="0" w:firstLine="0"/>
            </w:pPr>
            <w:r w:rsidRPr="00A748BB">
              <w:t>Interface moins fluide</w:t>
            </w:r>
          </w:p>
        </w:tc>
        <w:tc>
          <w:tcPr>
            <w:tcW w:w="1123" w:type="dxa"/>
          </w:tcPr>
          <w:p w14:paraId="0977ED6F" w14:textId="77777777" w:rsidR="00406472" w:rsidRPr="00A748BB" w:rsidRDefault="00406472" w:rsidP="000C5B14">
            <w:pPr>
              <w:spacing w:line="360" w:lineRule="auto"/>
              <w:ind w:left="0" w:firstLine="0"/>
            </w:pPr>
            <w:r w:rsidRPr="00A748BB">
              <w:t>Faible</w:t>
            </w:r>
          </w:p>
        </w:tc>
        <w:tc>
          <w:tcPr>
            <w:tcW w:w="1965" w:type="dxa"/>
          </w:tcPr>
          <w:p w14:paraId="58DC6210" w14:textId="77777777" w:rsidR="00406472" w:rsidRPr="00A748BB" w:rsidRDefault="00406472" w:rsidP="000C5B14">
            <w:pPr>
              <w:spacing w:line="360" w:lineRule="auto"/>
              <w:ind w:left="0" w:firstLine="0"/>
            </w:pPr>
            <w:r w:rsidRPr="00A748BB">
              <w:t>Optimisations insuffisantes</w:t>
            </w:r>
          </w:p>
        </w:tc>
        <w:tc>
          <w:tcPr>
            <w:tcW w:w="1511" w:type="dxa"/>
          </w:tcPr>
          <w:p w14:paraId="19AAD622" w14:textId="77777777" w:rsidR="00406472" w:rsidRPr="00A748BB" w:rsidRDefault="00406472" w:rsidP="000C5B14">
            <w:pPr>
              <w:spacing w:line="360" w:lineRule="auto"/>
              <w:ind w:left="0" w:firstLine="0"/>
            </w:pPr>
          </w:p>
        </w:tc>
        <w:tc>
          <w:tcPr>
            <w:tcW w:w="1563" w:type="dxa"/>
          </w:tcPr>
          <w:p w14:paraId="49E5936B" w14:textId="77777777" w:rsidR="00406472" w:rsidRPr="00A748BB" w:rsidRDefault="00406472" w:rsidP="000C5B14">
            <w:pPr>
              <w:spacing w:line="360" w:lineRule="auto"/>
              <w:ind w:left="0" w:firstLine="0"/>
            </w:pPr>
            <w:r w:rsidRPr="00A748BB">
              <w:t>Optimisations CSS avancées</w:t>
            </w:r>
          </w:p>
        </w:tc>
      </w:tr>
    </w:tbl>
    <w:p w14:paraId="6F9A4F0A" w14:textId="77777777" w:rsidR="00406472" w:rsidRPr="00A748BB" w:rsidRDefault="00406472" w:rsidP="00656373">
      <w:pPr>
        <w:pStyle w:val="111Loaten2"/>
        <w:numPr>
          <w:ilvl w:val="0"/>
          <w:numId w:val="0"/>
        </w:numPr>
        <w:spacing w:line="360" w:lineRule="auto"/>
        <w:ind w:right="-284"/>
        <w:outlineLvl w:val="9"/>
        <w:rPr>
          <w:b w:val="0"/>
          <w:bCs/>
          <w:i w:val="0"/>
          <w:iCs/>
        </w:rPr>
      </w:pPr>
    </w:p>
    <w:p w14:paraId="19216231" w14:textId="5D5867B9" w:rsidR="00B769B0" w:rsidRPr="00A748BB" w:rsidRDefault="00B769B0" w:rsidP="00AC527A">
      <w:pPr>
        <w:pStyle w:val="111Loaten2"/>
        <w:spacing w:line="360" w:lineRule="auto"/>
      </w:pPr>
      <w:bookmarkStart w:id="76" w:name="_Toc210120188"/>
      <w:r w:rsidRPr="00A748BB">
        <w:t>Limitations fonctionnelles</w:t>
      </w:r>
      <w:bookmarkEnd w:id="76"/>
    </w:p>
    <w:p w14:paraId="4DD5783A" w14:textId="11722BE7" w:rsidR="0042217A" w:rsidRPr="00A748BB" w:rsidRDefault="0042217A" w:rsidP="007449BA">
      <w:pPr>
        <w:pStyle w:val="111Loaten2"/>
        <w:numPr>
          <w:ilvl w:val="0"/>
          <w:numId w:val="0"/>
        </w:numPr>
        <w:spacing w:line="360" w:lineRule="auto"/>
        <w:ind w:right="-284" w:firstLine="709"/>
        <w:outlineLvl w:val="9"/>
        <w:rPr>
          <w:b w:val="0"/>
          <w:bCs/>
          <w:i w:val="0"/>
          <w:iCs/>
        </w:rPr>
      </w:pPr>
      <w:r w:rsidRPr="00DA4AE8">
        <w:rPr>
          <w:b w:val="0"/>
          <w:bCs/>
          <w:i w:val="0"/>
          <w:iCs/>
        </w:rPr>
        <w:t>L'analyse des limitations fonctionnelles révèle des écarts entre les attentes utilisateurs et les fonctionnalités actuelles</w:t>
      </w:r>
    </w:p>
    <w:p w14:paraId="33CE0357" w14:textId="77777777" w:rsidR="0096186F" w:rsidRPr="00DA4AE8" w:rsidRDefault="0096186F" w:rsidP="0096186F">
      <w:pPr>
        <w:spacing w:before="0" w:after="160"/>
      </w:pPr>
      <w:r w:rsidRPr="00DA4AE8">
        <w:t>Principales limitations identifiées :</w:t>
      </w:r>
    </w:p>
    <w:p w14:paraId="016301F1" w14:textId="77777777" w:rsidR="0096186F" w:rsidRPr="00DA4AE8" w:rsidRDefault="0096186F">
      <w:pPr>
        <w:numPr>
          <w:ilvl w:val="0"/>
          <w:numId w:val="21"/>
        </w:numPr>
        <w:spacing w:after="120"/>
        <w:ind w:left="714" w:hanging="357"/>
      </w:pPr>
      <w:r w:rsidRPr="00DA4AE8">
        <w:t>Absence de calendrier intégré nécessitant l'utilisation d'outils externes</w:t>
      </w:r>
    </w:p>
    <w:p w14:paraId="4E4E2C27" w14:textId="77777777" w:rsidR="0096186F" w:rsidRPr="00DA4AE8" w:rsidRDefault="0096186F">
      <w:pPr>
        <w:numPr>
          <w:ilvl w:val="0"/>
          <w:numId w:val="21"/>
        </w:numPr>
        <w:spacing w:after="120"/>
        <w:ind w:left="714" w:hanging="357"/>
      </w:pPr>
      <w:r w:rsidRPr="00DA4AE8">
        <w:t>Pas de système de visioconférence natif</w:t>
      </w:r>
    </w:p>
    <w:p w14:paraId="2800B773" w14:textId="77777777" w:rsidR="0096186F" w:rsidRPr="00DA4AE8" w:rsidRDefault="0096186F">
      <w:pPr>
        <w:numPr>
          <w:ilvl w:val="0"/>
          <w:numId w:val="21"/>
        </w:numPr>
        <w:spacing w:after="120"/>
        <w:ind w:left="714" w:hanging="357"/>
      </w:pPr>
      <w:r w:rsidRPr="00DA4AE8">
        <w:t>Gestion des versions de</w:t>
      </w:r>
      <w:r w:rsidRPr="00DA4AE8">
        <w:rPr>
          <w:b/>
          <w:bCs/>
        </w:rPr>
        <w:t xml:space="preserve"> </w:t>
      </w:r>
      <w:r w:rsidRPr="00DA4AE8">
        <w:t>documents limitée</w:t>
      </w:r>
    </w:p>
    <w:p w14:paraId="218D5A9E" w14:textId="77777777" w:rsidR="00B04D28" w:rsidRPr="00A748BB" w:rsidRDefault="0096186F">
      <w:pPr>
        <w:numPr>
          <w:ilvl w:val="0"/>
          <w:numId w:val="21"/>
        </w:numPr>
        <w:spacing w:after="120"/>
        <w:ind w:left="714" w:hanging="357"/>
      </w:pPr>
      <w:r w:rsidRPr="00DA4AE8">
        <w:t>Reporting et analytics basiques</w:t>
      </w:r>
    </w:p>
    <w:p w14:paraId="7D43F9AB" w14:textId="72D647CC" w:rsidR="0096186F" w:rsidRPr="00A748BB" w:rsidRDefault="0096186F">
      <w:pPr>
        <w:numPr>
          <w:ilvl w:val="0"/>
          <w:numId w:val="21"/>
        </w:numPr>
        <w:spacing w:after="120"/>
        <w:ind w:left="714" w:hanging="357"/>
      </w:pPr>
      <w:r w:rsidRPr="00A748BB">
        <w:rPr>
          <w:bCs/>
        </w:rPr>
        <w:t>Personnalisation de l'interface utilisateur restreinte</w:t>
      </w:r>
    </w:p>
    <w:p w14:paraId="670BF8C7" w14:textId="5BF9482F" w:rsidR="00B769B0" w:rsidRPr="00A748BB" w:rsidRDefault="00281D62" w:rsidP="00AC527A">
      <w:pPr>
        <w:pStyle w:val="111Loaten2"/>
        <w:spacing w:line="360" w:lineRule="auto"/>
      </w:pPr>
      <w:bookmarkStart w:id="77" w:name="_Toc210120189"/>
      <w:r w:rsidRPr="00A748BB">
        <w:t>Challenges organisationnels</w:t>
      </w:r>
      <w:bookmarkEnd w:id="77"/>
    </w:p>
    <w:p w14:paraId="622096AA" w14:textId="1740D6C5" w:rsidR="00B34149" w:rsidRDefault="001170F5" w:rsidP="007449BA">
      <w:pPr>
        <w:pStyle w:val="111Loaten2"/>
        <w:numPr>
          <w:ilvl w:val="0"/>
          <w:numId w:val="0"/>
        </w:numPr>
        <w:spacing w:line="360" w:lineRule="auto"/>
        <w:ind w:right="-284" w:firstLine="709"/>
        <w:outlineLvl w:val="9"/>
        <w:rPr>
          <w:b w:val="0"/>
          <w:bCs/>
          <w:i w:val="0"/>
          <w:iCs/>
        </w:rPr>
      </w:pPr>
      <w:r w:rsidRPr="00DA4AE8">
        <w:rPr>
          <w:b w:val="0"/>
          <w:bCs/>
          <w:i w:val="0"/>
          <w:iCs/>
        </w:rPr>
        <w:t>Le déploiement d'UniSphere soulève également des défis organisationnels qui nécessitent une attention particulière.</w:t>
      </w:r>
    </w:p>
    <w:p w14:paraId="0D1D23CD" w14:textId="77777777" w:rsidR="007108E5" w:rsidRPr="00A748BB" w:rsidRDefault="007108E5" w:rsidP="007108E5">
      <w:pPr>
        <w:pStyle w:val="111Loaten2"/>
        <w:numPr>
          <w:ilvl w:val="0"/>
          <w:numId w:val="0"/>
        </w:numPr>
        <w:spacing w:line="360" w:lineRule="auto"/>
        <w:ind w:left="720" w:right="-284" w:hanging="720"/>
        <w:outlineLvl w:val="9"/>
        <w:rPr>
          <w:b w:val="0"/>
          <w:bCs/>
          <w:i w:val="0"/>
          <w:iCs/>
        </w:rPr>
      </w:pPr>
    </w:p>
    <w:p w14:paraId="09989D76" w14:textId="6EBB56A8" w:rsidR="00B34149" w:rsidRPr="00A748BB" w:rsidRDefault="00E15637" w:rsidP="007449BA">
      <w:pPr>
        <w:pStyle w:val="Tabilao"/>
      </w:pPr>
      <w:bookmarkStart w:id="78" w:name="_Toc209780261"/>
      <w:r w:rsidRPr="00A748BB">
        <w:lastRenderedPageBreak/>
        <w:t>Analyse des challenges organisationnels</w:t>
      </w:r>
      <w:bookmarkEnd w:id="78"/>
    </w:p>
    <w:tbl>
      <w:tblPr>
        <w:tblStyle w:val="TableGrid"/>
        <w:tblW w:w="0" w:type="auto"/>
        <w:tblLook w:val="04A0" w:firstRow="1" w:lastRow="0" w:firstColumn="1" w:lastColumn="0" w:noHBand="0" w:noVBand="1"/>
      </w:tblPr>
      <w:tblGrid>
        <w:gridCol w:w="1838"/>
        <w:gridCol w:w="2410"/>
        <w:gridCol w:w="2548"/>
        <w:gridCol w:w="2266"/>
      </w:tblGrid>
      <w:tr w:rsidR="001850EF" w:rsidRPr="00303687" w14:paraId="20562A9E" w14:textId="77777777" w:rsidTr="006A4DDB">
        <w:tc>
          <w:tcPr>
            <w:tcW w:w="1838" w:type="dxa"/>
          </w:tcPr>
          <w:p w14:paraId="57420617" w14:textId="77777777" w:rsidR="001850EF" w:rsidRPr="00303687" w:rsidRDefault="001850EF" w:rsidP="000C5B14">
            <w:pPr>
              <w:spacing w:line="360" w:lineRule="auto"/>
              <w:ind w:left="0" w:firstLine="0"/>
            </w:pPr>
            <w:r w:rsidRPr="00303687">
              <w:t>Challenge</w:t>
            </w:r>
          </w:p>
        </w:tc>
        <w:tc>
          <w:tcPr>
            <w:tcW w:w="2410" w:type="dxa"/>
          </w:tcPr>
          <w:p w14:paraId="1AF0964C" w14:textId="77777777" w:rsidR="001850EF" w:rsidRPr="00303687" w:rsidRDefault="001850EF" w:rsidP="000C5B14">
            <w:pPr>
              <w:spacing w:line="360" w:lineRule="auto"/>
              <w:ind w:left="0" w:firstLine="0"/>
            </w:pPr>
            <w:r w:rsidRPr="00303687">
              <w:t>Impact potentiel</w:t>
            </w:r>
          </w:p>
        </w:tc>
        <w:tc>
          <w:tcPr>
            <w:tcW w:w="2548" w:type="dxa"/>
          </w:tcPr>
          <w:p w14:paraId="1AC29157" w14:textId="77777777" w:rsidR="001850EF" w:rsidRPr="00303687" w:rsidRDefault="001850EF" w:rsidP="000C5B14">
            <w:pPr>
              <w:spacing w:line="360" w:lineRule="auto"/>
              <w:ind w:left="0" w:firstLine="0"/>
            </w:pPr>
            <w:r w:rsidRPr="00303687">
              <w:t>Stratégie d'atténuation</w:t>
            </w:r>
          </w:p>
        </w:tc>
        <w:tc>
          <w:tcPr>
            <w:tcW w:w="2266" w:type="dxa"/>
          </w:tcPr>
          <w:p w14:paraId="354E8522" w14:textId="77777777" w:rsidR="001850EF" w:rsidRPr="00303687" w:rsidRDefault="001850EF" w:rsidP="000C5B14">
            <w:pPr>
              <w:spacing w:line="360" w:lineRule="auto"/>
              <w:ind w:left="0" w:firstLine="0"/>
            </w:pPr>
            <w:r w:rsidRPr="00303687">
              <w:t>Responsable</w:t>
            </w:r>
          </w:p>
        </w:tc>
      </w:tr>
      <w:tr w:rsidR="001850EF" w:rsidRPr="00A748BB" w14:paraId="7FD86C0D" w14:textId="77777777" w:rsidTr="006A4DDB">
        <w:tc>
          <w:tcPr>
            <w:tcW w:w="1838" w:type="dxa"/>
          </w:tcPr>
          <w:p w14:paraId="24ADAAE5" w14:textId="77777777" w:rsidR="001850EF" w:rsidRPr="00303687" w:rsidRDefault="001850EF" w:rsidP="007B31A5">
            <w:pPr>
              <w:spacing w:line="360" w:lineRule="auto"/>
              <w:ind w:left="0" w:firstLine="0"/>
              <w:jc w:val="left"/>
            </w:pPr>
            <w:r w:rsidRPr="00303687">
              <w:t>Résistance au changement</w:t>
            </w:r>
          </w:p>
        </w:tc>
        <w:tc>
          <w:tcPr>
            <w:tcW w:w="2410" w:type="dxa"/>
          </w:tcPr>
          <w:p w14:paraId="3581CF36" w14:textId="77777777" w:rsidR="001850EF" w:rsidRPr="00A748BB" w:rsidRDefault="001850EF" w:rsidP="007B31A5">
            <w:pPr>
              <w:spacing w:line="360" w:lineRule="auto"/>
              <w:ind w:left="0" w:firstLine="0"/>
              <w:jc w:val="left"/>
            </w:pPr>
            <w:r w:rsidRPr="00A748BB">
              <w:t>Adoption lente</w:t>
            </w:r>
          </w:p>
        </w:tc>
        <w:tc>
          <w:tcPr>
            <w:tcW w:w="2548" w:type="dxa"/>
          </w:tcPr>
          <w:p w14:paraId="4FF7110D" w14:textId="77777777" w:rsidR="001850EF" w:rsidRPr="00A748BB" w:rsidRDefault="001850EF" w:rsidP="007B31A5">
            <w:pPr>
              <w:spacing w:line="360" w:lineRule="auto"/>
              <w:ind w:left="0" w:firstLine="0"/>
              <w:jc w:val="left"/>
            </w:pPr>
            <w:r w:rsidRPr="00A748BB">
              <w:t>Programme de formation et accompagnement</w:t>
            </w:r>
          </w:p>
        </w:tc>
        <w:tc>
          <w:tcPr>
            <w:tcW w:w="2266" w:type="dxa"/>
          </w:tcPr>
          <w:p w14:paraId="5455EFAC" w14:textId="77777777" w:rsidR="001850EF" w:rsidRPr="00A748BB" w:rsidRDefault="001850EF" w:rsidP="007B31A5">
            <w:pPr>
              <w:spacing w:line="360" w:lineRule="auto"/>
              <w:ind w:left="0" w:firstLine="0"/>
              <w:jc w:val="left"/>
            </w:pPr>
            <w:r w:rsidRPr="00A748BB">
              <w:t>Direction pédagogique</w:t>
            </w:r>
          </w:p>
        </w:tc>
      </w:tr>
      <w:tr w:rsidR="001850EF" w:rsidRPr="00A748BB" w14:paraId="3766A320" w14:textId="77777777" w:rsidTr="006A4DDB">
        <w:tc>
          <w:tcPr>
            <w:tcW w:w="1838" w:type="dxa"/>
          </w:tcPr>
          <w:p w14:paraId="2CB6355F" w14:textId="77777777" w:rsidR="001850EF" w:rsidRPr="00303687" w:rsidRDefault="001850EF" w:rsidP="000C5B14">
            <w:pPr>
              <w:spacing w:line="360" w:lineRule="auto"/>
              <w:ind w:left="0" w:firstLine="0"/>
            </w:pPr>
            <w:r w:rsidRPr="00303687">
              <w:t>Besoin de formation</w:t>
            </w:r>
          </w:p>
        </w:tc>
        <w:tc>
          <w:tcPr>
            <w:tcW w:w="2410" w:type="dxa"/>
          </w:tcPr>
          <w:p w14:paraId="652A40B8" w14:textId="77777777" w:rsidR="001850EF" w:rsidRPr="00A748BB" w:rsidRDefault="001850EF" w:rsidP="000C5B14">
            <w:pPr>
              <w:spacing w:line="360" w:lineRule="auto"/>
              <w:ind w:left="0" w:firstLine="0"/>
            </w:pPr>
            <w:r w:rsidRPr="00A748BB">
              <w:t>Sous-utilisation des fonctionnalités</w:t>
            </w:r>
          </w:p>
        </w:tc>
        <w:tc>
          <w:tcPr>
            <w:tcW w:w="2548" w:type="dxa"/>
          </w:tcPr>
          <w:p w14:paraId="2101D06D" w14:textId="77777777" w:rsidR="001850EF" w:rsidRPr="00A748BB" w:rsidRDefault="001850EF" w:rsidP="000C5B14">
            <w:pPr>
              <w:spacing w:line="360" w:lineRule="auto"/>
              <w:ind w:left="0" w:firstLine="0"/>
            </w:pPr>
            <w:r w:rsidRPr="00A748BB">
              <w:t>Guides utilisateurs, tutoriels vidéo</w:t>
            </w:r>
          </w:p>
        </w:tc>
        <w:tc>
          <w:tcPr>
            <w:tcW w:w="2266" w:type="dxa"/>
          </w:tcPr>
          <w:p w14:paraId="5DA5A98E" w14:textId="77777777" w:rsidR="001850EF" w:rsidRPr="00A748BB" w:rsidRDefault="001850EF" w:rsidP="000C5B14">
            <w:pPr>
              <w:spacing w:line="360" w:lineRule="auto"/>
              <w:ind w:left="0" w:firstLine="0"/>
            </w:pPr>
            <w:r w:rsidRPr="00A748BB">
              <w:t>Équipe support</w:t>
            </w:r>
          </w:p>
        </w:tc>
      </w:tr>
      <w:tr w:rsidR="001850EF" w:rsidRPr="00A748BB" w14:paraId="4E156CF4" w14:textId="77777777" w:rsidTr="006A4DDB">
        <w:tc>
          <w:tcPr>
            <w:tcW w:w="1838" w:type="dxa"/>
          </w:tcPr>
          <w:p w14:paraId="778CC3BC" w14:textId="77777777" w:rsidR="001850EF" w:rsidRPr="00303687" w:rsidRDefault="001850EF" w:rsidP="000C5B14">
            <w:pPr>
              <w:spacing w:line="360" w:lineRule="auto"/>
              <w:ind w:left="0" w:firstLine="0"/>
            </w:pPr>
            <w:r w:rsidRPr="00303687">
              <w:t>Charge administrative</w:t>
            </w:r>
          </w:p>
        </w:tc>
        <w:tc>
          <w:tcPr>
            <w:tcW w:w="2410" w:type="dxa"/>
          </w:tcPr>
          <w:p w14:paraId="6E3DFD94" w14:textId="77777777" w:rsidR="001850EF" w:rsidRPr="00A748BB" w:rsidRDefault="001850EF" w:rsidP="000C5B14">
            <w:pPr>
              <w:spacing w:line="360" w:lineRule="auto"/>
              <w:ind w:left="0" w:firstLine="0"/>
            </w:pPr>
            <w:r w:rsidRPr="00A748BB">
              <w:t>Surcharge équipe IT</w:t>
            </w:r>
          </w:p>
        </w:tc>
        <w:tc>
          <w:tcPr>
            <w:tcW w:w="2548" w:type="dxa"/>
          </w:tcPr>
          <w:p w14:paraId="5B360163" w14:textId="77777777" w:rsidR="001850EF" w:rsidRPr="00A748BB" w:rsidRDefault="001850EF" w:rsidP="000C5B14">
            <w:pPr>
              <w:spacing w:line="360" w:lineRule="auto"/>
              <w:ind w:left="0" w:firstLine="0"/>
            </w:pPr>
            <w:r w:rsidRPr="00A748BB">
              <w:t>Automatisation des processus</w:t>
            </w:r>
          </w:p>
        </w:tc>
        <w:tc>
          <w:tcPr>
            <w:tcW w:w="2266" w:type="dxa"/>
          </w:tcPr>
          <w:p w14:paraId="41E01F16" w14:textId="77777777" w:rsidR="001850EF" w:rsidRPr="00A748BB" w:rsidRDefault="001850EF" w:rsidP="000C5B14">
            <w:pPr>
              <w:spacing w:line="360" w:lineRule="auto"/>
              <w:ind w:left="0" w:firstLine="0"/>
            </w:pPr>
            <w:r w:rsidRPr="00A748BB">
              <w:t>DSI</w:t>
            </w:r>
          </w:p>
        </w:tc>
      </w:tr>
      <w:tr w:rsidR="001850EF" w:rsidRPr="00A748BB" w14:paraId="43E8CE0D" w14:textId="77777777" w:rsidTr="006A4DDB">
        <w:tc>
          <w:tcPr>
            <w:tcW w:w="1838" w:type="dxa"/>
          </w:tcPr>
          <w:p w14:paraId="27019DF1" w14:textId="77777777" w:rsidR="001850EF" w:rsidRPr="00303687" w:rsidRDefault="001850EF" w:rsidP="000C5B14">
            <w:pPr>
              <w:spacing w:line="360" w:lineRule="auto"/>
              <w:ind w:left="0" w:firstLine="0"/>
            </w:pPr>
            <w:r w:rsidRPr="00303687">
              <w:t>Maintenance continue</w:t>
            </w:r>
          </w:p>
        </w:tc>
        <w:tc>
          <w:tcPr>
            <w:tcW w:w="2410" w:type="dxa"/>
          </w:tcPr>
          <w:p w14:paraId="0414DD1A" w14:textId="77777777" w:rsidR="001850EF" w:rsidRPr="00A748BB" w:rsidRDefault="001850EF" w:rsidP="000C5B14">
            <w:pPr>
              <w:spacing w:line="360" w:lineRule="auto"/>
              <w:ind w:left="0" w:firstLine="0"/>
            </w:pPr>
            <w:r w:rsidRPr="00A748BB">
              <w:t>Dégradation performance</w:t>
            </w:r>
          </w:p>
        </w:tc>
        <w:tc>
          <w:tcPr>
            <w:tcW w:w="2548" w:type="dxa"/>
          </w:tcPr>
          <w:p w14:paraId="2F72EAEA" w14:textId="77777777" w:rsidR="001850EF" w:rsidRPr="00A748BB" w:rsidRDefault="001850EF" w:rsidP="000C5B14">
            <w:pPr>
              <w:spacing w:line="360" w:lineRule="auto"/>
              <w:ind w:left="0" w:firstLine="0"/>
            </w:pPr>
            <w:r w:rsidRPr="00A748BB">
              <w:t>Plan de maintenance préventive</w:t>
            </w:r>
          </w:p>
        </w:tc>
        <w:tc>
          <w:tcPr>
            <w:tcW w:w="2266" w:type="dxa"/>
          </w:tcPr>
          <w:p w14:paraId="66AADCE3" w14:textId="77777777" w:rsidR="001850EF" w:rsidRPr="00A748BB" w:rsidRDefault="001850EF" w:rsidP="000C5B14">
            <w:pPr>
              <w:spacing w:line="360" w:lineRule="auto"/>
              <w:ind w:left="0" w:firstLine="0"/>
            </w:pPr>
            <w:r w:rsidRPr="00A748BB">
              <w:t>Equipe technique</w:t>
            </w:r>
          </w:p>
        </w:tc>
      </w:tr>
    </w:tbl>
    <w:p w14:paraId="70D49B6A" w14:textId="77777777" w:rsidR="00E15637" w:rsidRPr="00A748BB" w:rsidRDefault="00E15637" w:rsidP="00B34149">
      <w:pPr>
        <w:pStyle w:val="111Loaten2"/>
        <w:numPr>
          <w:ilvl w:val="0"/>
          <w:numId w:val="0"/>
        </w:numPr>
        <w:spacing w:line="360" w:lineRule="auto"/>
        <w:ind w:right="-284"/>
        <w:outlineLvl w:val="9"/>
        <w:rPr>
          <w:b w:val="0"/>
          <w:bCs/>
          <w:i w:val="0"/>
          <w:iCs/>
        </w:rPr>
      </w:pPr>
    </w:p>
    <w:p w14:paraId="4F89B174" w14:textId="1AC4F6FC" w:rsidR="00D67495" w:rsidRPr="00A748BB" w:rsidRDefault="00D67495" w:rsidP="00AC527A">
      <w:pPr>
        <w:pStyle w:val="11Loaten1"/>
        <w:spacing w:line="360" w:lineRule="auto"/>
      </w:pPr>
      <w:bookmarkStart w:id="79" w:name="_Toc210120190"/>
      <w:r w:rsidRPr="00A748BB">
        <w:t>Plan d’amélioration et feuille de route</w:t>
      </w:r>
      <w:bookmarkEnd w:id="79"/>
    </w:p>
    <w:p w14:paraId="38FDF3CD" w14:textId="0B15A4DE" w:rsidR="006A4DDB" w:rsidRPr="00A748BB" w:rsidRDefault="00517A36" w:rsidP="006A4DDB">
      <w:pPr>
        <w:pStyle w:val="11Loaten1"/>
        <w:numPr>
          <w:ilvl w:val="0"/>
          <w:numId w:val="0"/>
        </w:numPr>
        <w:spacing w:before="120" w:line="360" w:lineRule="auto"/>
        <w:ind w:right="-284" w:firstLine="709"/>
        <w:outlineLvl w:val="9"/>
        <w:rPr>
          <w:b w:val="0"/>
          <w:bCs/>
        </w:rPr>
      </w:pPr>
      <w:r w:rsidRPr="00C643ED">
        <w:rPr>
          <w:b w:val="0"/>
          <w:bCs/>
        </w:rPr>
        <w:t>Sur la base des résultats de l'évaluation, un plan d'amélioration structuré a été élaboré pour guider les évolutions futures de la plateforme.</w:t>
      </w:r>
    </w:p>
    <w:p w14:paraId="26D03A74" w14:textId="773ED4C0" w:rsidR="007D458F" w:rsidRPr="00A748BB" w:rsidRDefault="007D458F" w:rsidP="00AC527A">
      <w:pPr>
        <w:pStyle w:val="111Loaten2"/>
        <w:spacing w:line="360" w:lineRule="auto"/>
      </w:pPr>
      <w:bookmarkStart w:id="80" w:name="_Toc210120191"/>
      <w:r w:rsidRPr="00A748BB">
        <w:t>Court terme : 0-6 mois</w:t>
      </w:r>
      <w:bookmarkEnd w:id="80"/>
    </w:p>
    <w:p w14:paraId="0C87D13C" w14:textId="00EA77F6" w:rsidR="005B0526" w:rsidRPr="00A748BB" w:rsidRDefault="005B0526" w:rsidP="007449BA">
      <w:pPr>
        <w:pStyle w:val="Tabilao"/>
      </w:pPr>
      <w:bookmarkStart w:id="81" w:name="_Toc209780262"/>
      <w:r w:rsidRPr="00A748BB">
        <w:t>Plan d’amélioration à court terme</w:t>
      </w:r>
      <w:bookmarkEnd w:id="81"/>
    </w:p>
    <w:tbl>
      <w:tblPr>
        <w:tblStyle w:val="TableGrid"/>
        <w:tblW w:w="0" w:type="auto"/>
        <w:tblInd w:w="-572" w:type="dxa"/>
        <w:tblLook w:val="04A0" w:firstRow="1" w:lastRow="0" w:firstColumn="1" w:lastColumn="0" w:noHBand="0" w:noVBand="1"/>
      </w:tblPr>
      <w:tblGrid>
        <w:gridCol w:w="2387"/>
        <w:gridCol w:w="1157"/>
        <w:gridCol w:w="1418"/>
        <w:gridCol w:w="1134"/>
        <w:gridCol w:w="2826"/>
        <w:gridCol w:w="1136"/>
      </w:tblGrid>
      <w:tr w:rsidR="007E04F3" w:rsidRPr="00EA25F2" w14:paraId="2F0BC34C" w14:textId="77777777" w:rsidTr="00EA25F2">
        <w:tc>
          <w:tcPr>
            <w:tcW w:w="2387" w:type="dxa"/>
          </w:tcPr>
          <w:p w14:paraId="3CA2E9F9" w14:textId="77777777" w:rsidR="005B0526" w:rsidRPr="00EA25F2" w:rsidRDefault="005B0526" w:rsidP="000C5B14">
            <w:pPr>
              <w:spacing w:line="360" w:lineRule="auto"/>
              <w:ind w:left="0" w:firstLine="0"/>
            </w:pPr>
            <w:r w:rsidRPr="00EA25F2">
              <w:t>Amélioration</w:t>
            </w:r>
          </w:p>
        </w:tc>
        <w:tc>
          <w:tcPr>
            <w:tcW w:w="1157" w:type="dxa"/>
          </w:tcPr>
          <w:p w14:paraId="50F6CC60" w14:textId="77777777" w:rsidR="005B0526" w:rsidRPr="00EA25F2" w:rsidRDefault="005B0526" w:rsidP="000C5B14">
            <w:pPr>
              <w:spacing w:line="360" w:lineRule="auto"/>
              <w:ind w:left="0" w:firstLine="0"/>
            </w:pPr>
            <w:r w:rsidRPr="00EA25F2">
              <w:t>Priorité</w:t>
            </w:r>
          </w:p>
        </w:tc>
        <w:tc>
          <w:tcPr>
            <w:tcW w:w="1418" w:type="dxa"/>
          </w:tcPr>
          <w:p w14:paraId="270B6454" w14:textId="77777777" w:rsidR="005B0526" w:rsidRPr="00EA25F2" w:rsidRDefault="005B0526" w:rsidP="000C5B14">
            <w:pPr>
              <w:spacing w:line="360" w:lineRule="auto"/>
              <w:ind w:left="0" w:firstLine="0"/>
            </w:pPr>
            <w:r w:rsidRPr="00EA25F2">
              <w:t>Complexité</w:t>
            </w:r>
          </w:p>
        </w:tc>
        <w:tc>
          <w:tcPr>
            <w:tcW w:w="1134" w:type="dxa"/>
          </w:tcPr>
          <w:p w14:paraId="7B14C21B" w14:textId="77777777" w:rsidR="005B0526" w:rsidRPr="00EA25F2" w:rsidRDefault="005B0526" w:rsidP="000C5B14">
            <w:pPr>
              <w:spacing w:line="360" w:lineRule="auto"/>
              <w:ind w:left="0" w:firstLine="0"/>
            </w:pPr>
            <w:r w:rsidRPr="00EA25F2">
              <w:t>Impact</w:t>
            </w:r>
          </w:p>
        </w:tc>
        <w:tc>
          <w:tcPr>
            <w:tcW w:w="2826" w:type="dxa"/>
          </w:tcPr>
          <w:p w14:paraId="66676C9C" w14:textId="77777777" w:rsidR="005B0526" w:rsidRPr="00EA25F2" w:rsidRDefault="005B0526" w:rsidP="000C5B14">
            <w:pPr>
              <w:spacing w:line="360" w:lineRule="auto"/>
              <w:ind w:left="0" w:firstLine="0"/>
            </w:pPr>
            <w:r w:rsidRPr="00EA25F2">
              <w:t>Ressources nécessaires</w:t>
            </w:r>
          </w:p>
        </w:tc>
        <w:tc>
          <w:tcPr>
            <w:tcW w:w="1136" w:type="dxa"/>
          </w:tcPr>
          <w:p w14:paraId="28BE7E9B" w14:textId="77777777" w:rsidR="005B0526" w:rsidRPr="00EA25F2" w:rsidRDefault="005B0526" w:rsidP="000C5B14">
            <w:pPr>
              <w:spacing w:line="360" w:lineRule="auto"/>
              <w:ind w:left="0" w:firstLine="0"/>
            </w:pPr>
            <w:r w:rsidRPr="00EA25F2">
              <w:t>Échéance</w:t>
            </w:r>
          </w:p>
        </w:tc>
      </w:tr>
      <w:tr w:rsidR="007E04F3" w:rsidRPr="00A748BB" w14:paraId="198DC6FB" w14:textId="77777777" w:rsidTr="00EA25F2">
        <w:tc>
          <w:tcPr>
            <w:tcW w:w="2387" w:type="dxa"/>
          </w:tcPr>
          <w:p w14:paraId="714FFCEB" w14:textId="77777777" w:rsidR="005B0526" w:rsidRPr="00EA25F2" w:rsidRDefault="005B0526" w:rsidP="000C5B14">
            <w:pPr>
              <w:spacing w:line="360" w:lineRule="auto"/>
              <w:ind w:left="0" w:firstLine="0"/>
            </w:pPr>
            <w:r w:rsidRPr="00EA25F2">
              <w:t>Notifications push [4.19]</w:t>
            </w:r>
          </w:p>
        </w:tc>
        <w:tc>
          <w:tcPr>
            <w:tcW w:w="1157" w:type="dxa"/>
          </w:tcPr>
          <w:p w14:paraId="24A6BA0F" w14:textId="77777777" w:rsidR="005B0526" w:rsidRPr="00A748BB" w:rsidRDefault="005B0526" w:rsidP="000C5B14">
            <w:pPr>
              <w:spacing w:line="360" w:lineRule="auto"/>
              <w:ind w:left="0" w:firstLine="0"/>
            </w:pPr>
            <w:r w:rsidRPr="00A748BB">
              <w:t>Élevée</w:t>
            </w:r>
          </w:p>
        </w:tc>
        <w:tc>
          <w:tcPr>
            <w:tcW w:w="1418" w:type="dxa"/>
          </w:tcPr>
          <w:p w14:paraId="2B3CA080" w14:textId="77777777" w:rsidR="005B0526" w:rsidRPr="00A748BB" w:rsidRDefault="005B0526" w:rsidP="000C5B14">
            <w:pPr>
              <w:spacing w:line="360" w:lineRule="auto"/>
              <w:ind w:left="0" w:firstLine="0"/>
            </w:pPr>
            <w:r w:rsidRPr="00A748BB">
              <w:t>Moyenne</w:t>
            </w:r>
          </w:p>
        </w:tc>
        <w:tc>
          <w:tcPr>
            <w:tcW w:w="1134" w:type="dxa"/>
          </w:tcPr>
          <w:p w14:paraId="4FE61A2D" w14:textId="77777777" w:rsidR="005B0526" w:rsidRPr="00A748BB" w:rsidRDefault="005B0526" w:rsidP="000C5B14">
            <w:pPr>
              <w:spacing w:line="360" w:lineRule="auto"/>
              <w:ind w:left="0" w:firstLine="0"/>
            </w:pPr>
            <w:r w:rsidRPr="00A748BB">
              <w:t>Élevé</w:t>
            </w:r>
          </w:p>
        </w:tc>
        <w:tc>
          <w:tcPr>
            <w:tcW w:w="2826" w:type="dxa"/>
          </w:tcPr>
          <w:p w14:paraId="49871BB8" w14:textId="77777777" w:rsidR="005B0526" w:rsidRPr="00A748BB" w:rsidRDefault="005B0526" w:rsidP="00EA25F2">
            <w:pPr>
              <w:spacing w:line="360" w:lineRule="auto"/>
              <w:ind w:left="0" w:firstLine="0"/>
              <w:jc w:val="left"/>
            </w:pPr>
            <w:r w:rsidRPr="00A748BB">
              <w:t>1 développeur, 3 semaines</w:t>
            </w:r>
          </w:p>
        </w:tc>
        <w:tc>
          <w:tcPr>
            <w:tcW w:w="1136" w:type="dxa"/>
          </w:tcPr>
          <w:p w14:paraId="5F3F46D8" w14:textId="77777777" w:rsidR="005B0526" w:rsidRPr="00A748BB" w:rsidRDefault="005B0526" w:rsidP="000C5B14">
            <w:pPr>
              <w:spacing w:line="360" w:lineRule="auto"/>
              <w:ind w:left="0" w:firstLine="0"/>
            </w:pPr>
            <w:r w:rsidRPr="00A748BB">
              <w:t>3 mois</w:t>
            </w:r>
          </w:p>
        </w:tc>
      </w:tr>
      <w:tr w:rsidR="007E04F3" w:rsidRPr="00A748BB" w14:paraId="54B48CBA" w14:textId="77777777" w:rsidTr="00EA25F2">
        <w:tc>
          <w:tcPr>
            <w:tcW w:w="2387" w:type="dxa"/>
          </w:tcPr>
          <w:p w14:paraId="6F173DFC" w14:textId="77777777" w:rsidR="005B0526" w:rsidRPr="00EA25F2" w:rsidRDefault="005B0526" w:rsidP="000C5B14">
            <w:pPr>
              <w:spacing w:line="360" w:lineRule="auto"/>
              <w:ind w:left="0" w:firstLine="0"/>
            </w:pPr>
            <w:r w:rsidRPr="00EA25F2">
              <w:t>Optimisation mobile</w:t>
            </w:r>
          </w:p>
        </w:tc>
        <w:tc>
          <w:tcPr>
            <w:tcW w:w="1157" w:type="dxa"/>
          </w:tcPr>
          <w:p w14:paraId="69B1CC3A" w14:textId="77777777" w:rsidR="005B0526" w:rsidRPr="00A748BB" w:rsidRDefault="005B0526" w:rsidP="000C5B14">
            <w:pPr>
              <w:spacing w:line="360" w:lineRule="auto"/>
              <w:ind w:left="0" w:firstLine="0"/>
            </w:pPr>
            <w:r w:rsidRPr="00A748BB">
              <w:t>Élevée</w:t>
            </w:r>
          </w:p>
        </w:tc>
        <w:tc>
          <w:tcPr>
            <w:tcW w:w="1418" w:type="dxa"/>
          </w:tcPr>
          <w:p w14:paraId="64F4CB9F" w14:textId="77777777" w:rsidR="005B0526" w:rsidRPr="00A748BB" w:rsidRDefault="005B0526" w:rsidP="000C5B14">
            <w:pPr>
              <w:spacing w:line="360" w:lineRule="auto"/>
              <w:ind w:left="0" w:firstLine="0"/>
            </w:pPr>
            <w:r w:rsidRPr="00A748BB">
              <w:t>Faible</w:t>
            </w:r>
          </w:p>
        </w:tc>
        <w:tc>
          <w:tcPr>
            <w:tcW w:w="1134" w:type="dxa"/>
          </w:tcPr>
          <w:p w14:paraId="1E348AF3" w14:textId="77777777" w:rsidR="005B0526" w:rsidRPr="00A748BB" w:rsidRDefault="005B0526" w:rsidP="000C5B14">
            <w:pPr>
              <w:spacing w:line="360" w:lineRule="auto"/>
              <w:ind w:left="0" w:firstLine="0"/>
            </w:pPr>
            <w:r w:rsidRPr="00A748BB">
              <w:t>Moyen</w:t>
            </w:r>
          </w:p>
        </w:tc>
        <w:tc>
          <w:tcPr>
            <w:tcW w:w="2826" w:type="dxa"/>
          </w:tcPr>
          <w:p w14:paraId="60C34D3D" w14:textId="77777777" w:rsidR="005B0526" w:rsidRPr="00A748BB" w:rsidRDefault="005B0526" w:rsidP="000C5B14">
            <w:pPr>
              <w:spacing w:line="360" w:lineRule="auto"/>
              <w:ind w:left="0" w:firstLine="0"/>
            </w:pPr>
            <w:r w:rsidRPr="00A748BB">
              <w:t>1 développeur, 2 semaines</w:t>
            </w:r>
          </w:p>
        </w:tc>
        <w:tc>
          <w:tcPr>
            <w:tcW w:w="1136" w:type="dxa"/>
          </w:tcPr>
          <w:p w14:paraId="3F770982" w14:textId="77777777" w:rsidR="005B0526" w:rsidRPr="00A748BB" w:rsidRDefault="005B0526" w:rsidP="000C5B14">
            <w:pPr>
              <w:spacing w:line="360" w:lineRule="auto"/>
              <w:ind w:left="0" w:firstLine="0"/>
            </w:pPr>
            <w:r w:rsidRPr="00A748BB">
              <w:t>2 mois</w:t>
            </w:r>
          </w:p>
        </w:tc>
      </w:tr>
      <w:tr w:rsidR="007E04F3" w:rsidRPr="00A748BB" w14:paraId="18E5D37E" w14:textId="77777777" w:rsidTr="00EA25F2">
        <w:tc>
          <w:tcPr>
            <w:tcW w:w="2387" w:type="dxa"/>
          </w:tcPr>
          <w:p w14:paraId="2D87A6DE" w14:textId="77777777" w:rsidR="005B0526" w:rsidRPr="00EA25F2" w:rsidRDefault="005B0526" w:rsidP="000C5B14">
            <w:pPr>
              <w:spacing w:line="360" w:lineRule="auto"/>
              <w:ind w:left="0" w:firstLine="0"/>
            </w:pPr>
            <w:r w:rsidRPr="00EA25F2">
              <w:t>Mode sombre</w:t>
            </w:r>
          </w:p>
        </w:tc>
        <w:tc>
          <w:tcPr>
            <w:tcW w:w="1157" w:type="dxa"/>
          </w:tcPr>
          <w:p w14:paraId="481970AF" w14:textId="77777777" w:rsidR="005B0526" w:rsidRPr="00A748BB" w:rsidRDefault="005B0526" w:rsidP="000C5B14">
            <w:pPr>
              <w:spacing w:line="360" w:lineRule="auto"/>
              <w:ind w:left="0" w:firstLine="0"/>
            </w:pPr>
            <w:r w:rsidRPr="00A748BB">
              <w:t>Moyenne</w:t>
            </w:r>
          </w:p>
        </w:tc>
        <w:tc>
          <w:tcPr>
            <w:tcW w:w="1418" w:type="dxa"/>
          </w:tcPr>
          <w:p w14:paraId="1304C1D8" w14:textId="77777777" w:rsidR="005B0526" w:rsidRPr="00A748BB" w:rsidRDefault="005B0526" w:rsidP="000C5B14">
            <w:pPr>
              <w:spacing w:line="360" w:lineRule="auto"/>
              <w:ind w:left="0" w:firstLine="0"/>
            </w:pPr>
            <w:r w:rsidRPr="00A748BB">
              <w:t>Faible</w:t>
            </w:r>
          </w:p>
        </w:tc>
        <w:tc>
          <w:tcPr>
            <w:tcW w:w="1134" w:type="dxa"/>
          </w:tcPr>
          <w:p w14:paraId="388D2DE5" w14:textId="77777777" w:rsidR="005B0526" w:rsidRPr="00A748BB" w:rsidRDefault="005B0526" w:rsidP="000C5B14">
            <w:pPr>
              <w:spacing w:line="360" w:lineRule="auto"/>
              <w:ind w:left="0" w:firstLine="0"/>
            </w:pPr>
            <w:r w:rsidRPr="00A748BB">
              <w:t>Faible</w:t>
            </w:r>
          </w:p>
        </w:tc>
        <w:tc>
          <w:tcPr>
            <w:tcW w:w="2826" w:type="dxa"/>
          </w:tcPr>
          <w:p w14:paraId="1B268D66" w14:textId="77777777" w:rsidR="005B0526" w:rsidRPr="00A748BB" w:rsidRDefault="005B0526" w:rsidP="000C5B14">
            <w:pPr>
              <w:spacing w:line="360" w:lineRule="auto"/>
              <w:ind w:left="0" w:firstLine="0"/>
            </w:pPr>
            <w:r w:rsidRPr="00A748BB">
              <w:t>1 développeur, 1 semaines</w:t>
            </w:r>
          </w:p>
        </w:tc>
        <w:tc>
          <w:tcPr>
            <w:tcW w:w="1136" w:type="dxa"/>
          </w:tcPr>
          <w:p w14:paraId="310B486A" w14:textId="77777777" w:rsidR="005B0526" w:rsidRPr="00A748BB" w:rsidRDefault="005B0526" w:rsidP="000C5B14">
            <w:pPr>
              <w:spacing w:line="360" w:lineRule="auto"/>
              <w:ind w:left="0" w:firstLine="0"/>
            </w:pPr>
            <w:r w:rsidRPr="00A748BB">
              <w:t>4 mois</w:t>
            </w:r>
          </w:p>
        </w:tc>
      </w:tr>
      <w:tr w:rsidR="007E04F3" w:rsidRPr="00A748BB" w14:paraId="4AFC6402" w14:textId="77777777" w:rsidTr="00EA25F2">
        <w:tc>
          <w:tcPr>
            <w:tcW w:w="2387" w:type="dxa"/>
          </w:tcPr>
          <w:p w14:paraId="43EF391A" w14:textId="77777777" w:rsidR="005B0526" w:rsidRPr="00EA25F2" w:rsidRDefault="005B0526" w:rsidP="000C5B14">
            <w:pPr>
              <w:spacing w:line="360" w:lineRule="auto"/>
              <w:ind w:left="0" w:firstLine="0"/>
            </w:pPr>
            <w:r w:rsidRPr="00EA25F2">
              <w:t>Recherche avancée</w:t>
            </w:r>
          </w:p>
        </w:tc>
        <w:tc>
          <w:tcPr>
            <w:tcW w:w="1157" w:type="dxa"/>
          </w:tcPr>
          <w:p w14:paraId="4B6E7A5A" w14:textId="77777777" w:rsidR="005B0526" w:rsidRPr="00A748BB" w:rsidRDefault="005B0526" w:rsidP="000C5B14">
            <w:pPr>
              <w:spacing w:line="360" w:lineRule="auto"/>
              <w:ind w:left="0" w:firstLine="0"/>
            </w:pPr>
            <w:r w:rsidRPr="00A748BB">
              <w:t>Moyenne</w:t>
            </w:r>
          </w:p>
        </w:tc>
        <w:tc>
          <w:tcPr>
            <w:tcW w:w="1418" w:type="dxa"/>
          </w:tcPr>
          <w:p w14:paraId="6858BBB7" w14:textId="77777777" w:rsidR="005B0526" w:rsidRPr="00A748BB" w:rsidRDefault="005B0526" w:rsidP="000C5B14">
            <w:pPr>
              <w:spacing w:line="360" w:lineRule="auto"/>
              <w:ind w:left="0" w:firstLine="0"/>
            </w:pPr>
            <w:r w:rsidRPr="00A748BB">
              <w:t>Moyenne</w:t>
            </w:r>
          </w:p>
        </w:tc>
        <w:tc>
          <w:tcPr>
            <w:tcW w:w="1134" w:type="dxa"/>
          </w:tcPr>
          <w:p w14:paraId="2F264056" w14:textId="77777777" w:rsidR="005B0526" w:rsidRPr="00A748BB" w:rsidRDefault="005B0526" w:rsidP="000C5B14">
            <w:pPr>
              <w:spacing w:line="360" w:lineRule="auto"/>
              <w:ind w:left="0" w:firstLine="0"/>
            </w:pPr>
            <w:r w:rsidRPr="00A748BB">
              <w:t>Moyen</w:t>
            </w:r>
          </w:p>
        </w:tc>
        <w:tc>
          <w:tcPr>
            <w:tcW w:w="2826" w:type="dxa"/>
          </w:tcPr>
          <w:p w14:paraId="697EE973" w14:textId="77777777" w:rsidR="005B0526" w:rsidRPr="00A748BB" w:rsidRDefault="005B0526" w:rsidP="000C5B14">
            <w:pPr>
              <w:spacing w:line="360" w:lineRule="auto"/>
              <w:ind w:left="0" w:firstLine="0"/>
            </w:pPr>
            <w:r w:rsidRPr="00A748BB">
              <w:t>1 développeur, 4 semaines</w:t>
            </w:r>
          </w:p>
        </w:tc>
        <w:tc>
          <w:tcPr>
            <w:tcW w:w="1136" w:type="dxa"/>
          </w:tcPr>
          <w:p w14:paraId="44CEC22F" w14:textId="77777777" w:rsidR="005B0526" w:rsidRPr="00A748BB" w:rsidRDefault="005B0526" w:rsidP="000C5B14">
            <w:pPr>
              <w:spacing w:line="360" w:lineRule="auto"/>
              <w:ind w:left="0" w:firstLine="0"/>
            </w:pPr>
            <w:r w:rsidRPr="00A748BB">
              <w:t>6 mois</w:t>
            </w:r>
          </w:p>
        </w:tc>
      </w:tr>
    </w:tbl>
    <w:p w14:paraId="70C6430E" w14:textId="77777777" w:rsidR="005B0526" w:rsidRPr="00A748BB" w:rsidRDefault="005B0526" w:rsidP="005B0526">
      <w:pPr>
        <w:pStyle w:val="111Loaten2"/>
        <w:numPr>
          <w:ilvl w:val="0"/>
          <w:numId w:val="0"/>
        </w:numPr>
        <w:spacing w:line="360" w:lineRule="auto"/>
        <w:ind w:right="-284"/>
        <w:outlineLvl w:val="9"/>
        <w:rPr>
          <w:b w:val="0"/>
          <w:bCs/>
          <w:i w:val="0"/>
          <w:iCs/>
        </w:rPr>
      </w:pPr>
    </w:p>
    <w:p w14:paraId="6034942F" w14:textId="55440EE0" w:rsidR="007D458F" w:rsidRPr="00A748BB" w:rsidRDefault="007D458F" w:rsidP="00AC527A">
      <w:pPr>
        <w:pStyle w:val="111Loaten2"/>
        <w:spacing w:line="360" w:lineRule="auto"/>
      </w:pPr>
      <w:bookmarkStart w:id="82" w:name="_Toc210120192"/>
      <w:r w:rsidRPr="00A748BB">
        <w:t>Moyen terme :6-18 mois</w:t>
      </w:r>
      <w:bookmarkEnd w:id="82"/>
    </w:p>
    <w:p w14:paraId="46A8A2AB" w14:textId="4E755F0D" w:rsidR="00C421BA" w:rsidRPr="00A748BB" w:rsidRDefault="00C421BA" w:rsidP="007449BA">
      <w:pPr>
        <w:pStyle w:val="111Loaten2"/>
        <w:numPr>
          <w:ilvl w:val="0"/>
          <w:numId w:val="0"/>
        </w:numPr>
        <w:spacing w:line="360" w:lineRule="auto"/>
        <w:ind w:right="-284" w:firstLine="709"/>
        <w:outlineLvl w:val="9"/>
        <w:rPr>
          <w:b w:val="0"/>
          <w:bCs/>
          <w:i w:val="0"/>
          <w:iCs/>
        </w:rPr>
      </w:pPr>
      <w:r w:rsidRPr="007F5EC0">
        <w:rPr>
          <w:b w:val="0"/>
          <w:bCs/>
          <w:i w:val="0"/>
          <w:iCs/>
        </w:rPr>
        <w:t>Les améliorations à moyen terme visent à combler les lacunes fonctionnelles identifiées et à enrichir l'écosystème de la plateforme.</w:t>
      </w:r>
    </w:p>
    <w:p w14:paraId="24BEB7D7" w14:textId="77777777" w:rsidR="007B314D" w:rsidRPr="007F5EC0" w:rsidRDefault="007B314D" w:rsidP="007B314D">
      <w:pPr>
        <w:spacing w:before="0" w:after="160"/>
      </w:pPr>
      <w:r w:rsidRPr="007F5EC0">
        <w:t>Améliorations planifiées :</w:t>
      </w:r>
    </w:p>
    <w:p w14:paraId="439F71D2" w14:textId="77777777" w:rsidR="007B314D" w:rsidRPr="007F5EC0" w:rsidRDefault="007B314D">
      <w:pPr>
        <w:numPr>
          <w:ilvl w:val="0"/>
          <w:numId w:val="22"/>
        </w:numPr>
        <w:spacing w:after="120"/>
        <w:ind w:left="714" w:hanging="357"/>
      </w:pPr>
      <w:r w:rsidRPr="007F5EC0">
        <w:lastRenderedPageBreak/>
        <w:t>Application mobile native (React Native)</w:t>
      </w:r>
    </w:p>
    <w:p w14:paraId="56DE6067" w14:textId="77777777" w:rsidR="007B314D" w:rsidRPr="007F5EC0" w:rsidRDefault="007B314D">
      <w:pPr>
        <w:numPr>
          <w:ilvl w:val="0"/>
          <w:numId w:val="22"/>
        </w:numPr>
        <w:spacing w:after="120"/>
        <w:ind w:left="714" w:hanging="357"/>
      </w:pPr>
      <w:r w:rsidRPr="007F5EC0">
        <w:t>Module de visioconférence intégré (WebRTC)</w:t>
      </w:r>
    </w:p>
    <w:p w14:paraId="2C252477" w14:textId="77777777" w:rsidR="007B314D" w:rsidRPr="007F5EC0" w:rsidRDefault="007B314D">
      <w:pPr>
        <w:numPr>
          <w:ilvl w:val="0"/>
          <w:numId w:val="22"/>
        </w:numPr>
        <w:spacing w:after="120"/>
        <w:ind w:left="714" w:hanging="357"/>
      </w:pPr>
      <w:r w:rsidRPr="007F5EC0">
        <w:t>Système de quiz interactifs avancé</w:t>
      </w:r>
    </w:p>
    <w:p w14:paraId="27F4A2ED" w14:textId="77777777" w:rsidR="007B314D" w:rsidRPr="007F5EC0" w:rsidRDefault="007B314D">
      <w:pPr>
        <w:numPr>
          <w:ilvl w:val="0"/>
          <w:numId w:val="22"/>
        </w:numPr>
        <w:spacing w:after="120"/>
        <w:ind w:left="714" w:hanging="357"/>
      </w:pPr>
      <w:r w:rsidRPr="007F5EC0">
        <w:t xml:space="preserve">Tableau de bord </w:t>
      </w:r>
      <w:r w:rsidRPr="00A748BB">
        <w:t>Analytics</w:t>
      </w:r>
      <w:r w:rsidRPr="007F5EC0">
        <w:t> pour enseignants</w:t>
      </w:r>
    </w:p>
    <w:p w14:paraId="0D81A680" w14:textId="6095588B" w:rsidR="007B314D" w:rsidRPr="00A748BB" w:rsidRDefault="007B314D">
      <w:pPr>
        <w:numPr>
          <w:ilvl w:val="0"/>
          <w:numId w:val="22"/>
        </w:numPr>
        <w:spacing w:after="120"/>
        <w:ind w:left="714" w:hanging="357"/>
      </w:pPr>
      <w:r w:rsidRPr="007F5EC0">
        <w:t>Intégration calendrier avec synchronisation</w:t>
      </w:r>
    </w:p>
    <w:p w14:paraId="03ACB4BB" w14:textId="7ADB28B2" w:rsidR="007D458F" w:rsidRPr="00A748BB" w:rsidRDefault="007D458F" w:rsidP="00AC527A">
      <w:pPr>
        <w:pStyle w:val="111Loaten2"/>
        <w:spacing w:line="360" w:lineRule="auto"/>
      </w:pPr>
      <w:bookmarkStart w:id="83" w:name="_Toc210120193"/>
      <w:r w:rsidRPr="00A748BB">
        <w:t>Long terme</w:t>
      </w:r>
      <w:r w:rsidR="006B36AA" w:rsidRPr="00A748BB">
        <w:t xml:space="preserve"> : +</w:t>
      </w:r>
      <w:r w:rsidRPr="00A748BB">
        <w:t>18 mois</w:t>
      </w:r>
      <w:bookmarkEnd w:id="83"/>
    </w:p>
    <w:p w14:paraId="081BA57A" w14:textId="77777777" w:rsidR="004B4B5D" w:rsidRPr="007F5EC0" w:rsidRDefault="004B4B5D" w:rsidP="00024F6E">
      <w:pPr>
        <w:spacing w:after="120"/>
        <w:ind w:left="0" w:firstLine="709"/>
      </w:pPr>
      <w:r w:rsidRPr="007F5EC0">
        <w:t>La vision long terme s'oriente vers des fonctionnalités innovantes positionnant UniSphere comme une plateforme d'apprentissage nouvelle génération.</w:t>
      </w:r>
    </w:p>
    <w:p w14:paraId="27A7FEEE" w14:textId="77777777" w:rsidR="004B4B5D" w:rsidRPr="007F5EC0" w:rsidRDefault="004B4B5D" w:rsidP="004B4B5D">
      <w:pPr>
        <w:spacing w:before="0" w:after="160"/>
      </w:pPr>
      <w:r w:rsidRPr="007F5EC0">
        <w:t>Axes stratégiques :</w:t>
      </w:r>
    </w:p>
    <w:p w14:paraId="72EBC07B" w14:textId="1040E73E" w:rsidR="004B4B5D" w:rsidRPr="007F5EC0" w:rsidRDefault="004B4B5D">
      <w:pPr>
        <w:numPr>
          <w:ilvl w:val="0"/>
          <w:numId w:val="23"/>
        </w:numPr>
        <w:spacing w:after="120"/>
        <w:ind w:left="714" w:hanging="357"/>
      </w:pPr>
      <w:r w:rsidRPr="007F5EC0">
        <w:t>Intelligence artificielle pour la recommandation personnalisée [4.</w:t>
      </w:r>
      <w:r w:rsidR="006B3E92">
        <w:t>09</w:t>
      </w:r>
      <w:r w:rsidRPr="007F5EC0">
        <w:t>]</w:t>
      </w:r>
    </w:p>
    <w:p w14:paraId="04F03FB7" w14:textId="77777777" w:rsidR="00486812" w:rsidRPr="00A748BB" w:rsidRDefault="004B4B5D">
      <w:pPr>
        <w:numPr>
          <w:ilvl w:val="0"/>
          <w:numId w:val="23"/>
        </w:numPr>
        <w:spacing w:after="120"/>
        <w:ind w:left="714" w:hanging="357"/>
      </w:pPr>
      <w:r w:rsidRPr="007F5EC0">
        <w:t xml:space="preserve">Adaptive </w:t>
      </w:r>
      <w:r w:rsidRPr="00A748BB">
        <w:t>Learning</w:t>
      </w:r>
      <w:r w:rsidRPr="007F5EC0">
        <w:t> avec parcours individualisés</w:t>
      </w:r>
    </w:p>
    <w:p w14:paraId="5AD713B3" w14:textId="52864ACB" w:rsidR="004B4B5D" w:rsidRPr="00A748BB" w:rsidRDefault="004B4B5D">
      <w:pPr>
        <w:numPr>
          <w:ilvl w:val="0"/>
          <w:numId w:val="23"/>
        </w:numPr>
        <w:spacing w:after="120"/>
        <w:ind w:left="714" w:hanging="357"/>
      </w:pPr>
      <w:r w:rsidRPr="00A748BB">
        <w:t>Blockchain pour la certification des compétences</w:t>
      </w:r>
    </w:p>
    <w:p w14:paraId="73782B87" w14:textId="2271BFA3" w:rsidR="00D67495" w:rsidRPr="00A748BB" w:rsidRDefault="00D67495" w:rsidP="00AC527A">
      <w:pPr>
        <w:pStyle w:val="11Loaten1"/>
        <w:spacing w:line="360" w:lineRule="auto"/>
      </w:pPr>
      <w:bookmarkStart w:id="84" w:name="_Toc210120194"/>
      <w:r w:rsidRPr="00A748BB">
        <w:t>Impact et retombée potentielles</w:t>
      </w:r>
      <w:bookmarkEnd w:id="84"/>
    </w:p>
    <w:p w14:paraId="4006CDFF" w14:textId="7EBD7161" w:rsidR="00EA076E" w:rsidRPr="00A748BB" w:rsidRDefault="00EA076E" w:rsidP="007449BA">
      <w:pPr>
        <w:pStyle w:val="11Loaten1"/>
        <w:numPr>
          <w:ilvl w:val="0"/>
          <w:numId w:val="0"/>
        </w:numPr>
        <w:spacing w:before="120" w:line="360" w:lineRule="auto"/>
        <w:ind w:right="-284" w:firstLine="709"/>
        <w:outlineLvl w:val="9"/>
        <w:rPr>
          <w:b w:val="0"/>
          <w:bCs/>
        </w:rPr>
      </w:pPr>
      <w:r w:rsidRPr="002D7990">
        <w:rPr>
          <w:b w:val="0"/>
          <w:bCs/>
        </w:rPr>
        <w:t>L'analyse d'impact permet de quantifier les bénéfices attendus du déploiement d'UniSphere dans un établissement d'enseignement supérieur</w:t>
      </w:r>
      <w:r w:rsidR="00523D43" w:rsidRPr="00A748BB">
        <w:rPr>
          <w:b w:val="0"/>
          <w:bCs/>
        </w:rPr>
        <w:t>.</w:t>
      </w:r>
    </w:p>
    <w:p w14:paraId="3F212284" w14:textId="785EF360" w:rsidR="007D458F" w:rsidRPr="00A748BB" w:rsidRDefault="007D458F" w:rsidP="00AC527A">
      <w:pPr>
        <w:pStyle w:val="111Loaten2"/>
        <w:spacing w:line="360" w:lineRule="auto"/>
      </w:pPr>
      <w:bookmarkStart w:id="85" w:name="_Toc210120195"/>
      <w:r w:rsidRPr="00A748BB">
        <w:t>Impact pédagogique</w:t>
      </w:r>
      <w:bookmarkEnd w:id="85"/>
    </w:p>
    <w:p w14:paraId="55EDDCF3" w14:textId="77777777" w:rsidR="00305553" w:rsidRPr="002D7990" w:rsidRDefault="00305553" w:rsidP="00305553">
      <w:pPr>
        <w:spacing w:before="0" w:after="160"/>
      </w:pPr>
      <w:r w:rsidRPr="002D7990">
        <w:t>Pour les étudiants :</w:t>
      </w:r>
    </w:p>
    <w:p w14:paraId="21423524" w14:textId="47B37AD0" w:rsidR="00305553" w:rsidRPr="002D7990" w:rsidRDefault="00305553">
      <w:pPr>
        <w:numPr>
          <w:ilvl w:val="0"/>
          <w:numId w:val="24"/>
        </w:numPr>
        <w:spacing w:after="120"/>
        <w:ind w:left="714" w:hanging="357"/>
      </w:pPr>
      <w:r w:rsidRPr="002D7990">
        <w:t>Accès unifié à l'ensemble des ressources pédagogiques [4.</w:t>
      </w:r>
      <w:r w:rsidR="006B3E92">
        <w:t>03</w:t>
      </w:r>
      <w:r w:rsidRPr="002D7990">
        <w:t>]</w:t>
      </w:r>
    </w:p>
    <w:p w14:paraId="03FD57E9" w14:textId="77777777" w:rsidR="00305553" w:rsidRPr="002D7990" w:rsidRDefault="00305553">
      <w:pPr>
        <w:numPr>
          <w:ilvl w:val="0"/>
          <w:numId w:val="24"/>
        </w:numPr>
        <w:spacing w:after="120"/>
        <w:ind w:left="714" w:hanging="357"/>
      </w:pPr>
      <w:r w:rsidRPr="002D7990">
        <w:t>Autonomie accrue dans le suivi de leur progression académique</w:t>
      </w:r>
    </w:p>
    <w:p w14:paraId="2922311B" w14:textId="77777777" w:rsidR="00305553" w:rsidRPr="002D7990" w:rsidRDefault="00305553">
      <w:pPr>
        <w:numPr>
          <w:ilvl w:val="0"/>
          <w:numId w:val="24"/>
        </w:numPr>
        <w:spacing w:after="120"/>
        <w:ind w:left="714" w:hanging="357"/>
      </w:pPr>
      <w:r w:rsidRPr="002D7990">
        <w:t>Interaction facilitée avec les enseignants et pairs</w:t>
      </w:r>
    </w:p>
    <w:p w14:paraId="1FC299C6" w14:textId="77777777" w:rsidR="00305553" w:rsidRPr="002D7990" w:rsidRDefault="00305553">
      <w:pPr>
        <w:numPr>
          <w:ilvl w:val="0"/>
          <w:numId w:val="24"/>
        </w:numPr>
        <w:spacing w:after="120"/>
        <w:ind w:left="714" w:hanging="357"/>
      </w:pPr>
      <w:r w:rsidRPr="002D7990">
        <w:t>Réduction de la fracture numérique grâce à l'accessibilité multiplateforme</w:t>
      </w:r>
    </w:p>
    <w:p w14:paraId="079206EB" w14:textId="77777777" w:rsidR="00305553" w:rsidRPr="002D7990" w:rsidRDefault="00305553" w:rsidP="00305553">
      <w:pPr>
        <w:spacing w:before="0" w:after="160"/>
      </w:pPr>
      <w:r w:rsidRPr="002D7990">
        <w:t>Pour les enseignants :</w:t>
      </w:r>
    </w:p>
    <w:p w14:paraId="08200B83" w14:textId="4BDDEC24" w:rsidR="00305553" w:rsidRPr="002D7990" w:rsidRDefault="00305553">
      <w:pPr>
        <w:numPr>
          <w:ilvl w:val="0"/>
          <w:numId w:val="25"/>
        </w:numPr>
        <w:spacing w:after="120"/>
        <w:ind w:left="714" w:hanging="357"/>
      </w:pPr>
      <w:r w:rsidRPr="002D7990">
        <w:t>Gain de temps significatif dans la gestion des cours [4.</w:t>
      </w:r>
      <w:r w:rsidR="006B3E92">
        <w:t>10</w:t>
      </w:r>
      <w:r w:rsidRPr="002D7990">
        <w:t>]</w:t>
      </w:r>
    </w:p>
    <w:p w14:paraId="50666586" w14:textId="77777777" w:rsidR="00305553" w:rsidRPr="002D7990" w:rsidRDefault="00305553">
      <w:pPr>
        <w:numPr>
          <w:ilvl w:val="0"/>
          <w:numId w:val="25"/>
        </w:numPr>
        <w:spacing w:after="120"/>
        <w:ind w:left="714" w:hanging="357"/>
      </w:pPr>
      <w:r w:rsidRPr="002D7990">
        <w:t>Outils d'évaluation plus efficaces et diversifiés</w:t>
      </w:r>
    </w:p>
    <w:p w14:paraId="5AB9E192" w14:textId="77777777" w:rsidR="007449BA" w:rsidRPr="00A748BB" w:rsidRDefault="00305553">
      <w:pPr>
        <w:numPr>
          <w:ilvl w:val="0"/>
          <w:numId w:val="25"/>
        </w:numPr>
        <w:spacing w:after="120"/>
        <w:ind w:left="714" w:hanging="357"/>
      </w:pPr>
      <w:r w:rsidRPr="002D7990">
        <w:t>Meilleur suivi de l'engagement et de la progression des étudiants</w:t>
      </w:r>
    </w:p>
    <w:p w14:paraId="1578CA19" w14:textId="244DE0E8" w:rsidR="00305553" w:rsidRPr="00A748BB" w:rsidRDefault="00305553">
      <w:pPr>
        <w:numPr>
          <w:ilvl w:val="0"/>
          <w:numId w:val="25"/>
        </w:numPr>
        <w:spacing w:after="120"/>
        <w:ind w:left="714" w:hanging="357"/>
      </w:pPr>
      <w:r w:rsidRPr="00A748BB">
        <w:lastRenderedPageBreak/>
        <w:t>Flexibilité accrue dans la création et distribution des contenus</w:t>
      </w:r>
    </w:p>
    <w:p w14:paraId="69E2BE77" w14:textId="5756F60E" w:rsidR="007D458F" w:rsidRPr="00A748BB" w:rsidRDefault="007D458F" w:rsidP="00AC527A">
      <w:pPr>
        <w:pStyle w:val="111Loaten2"/>
        <w:spacing w:line="360" w:lineRule="auto"/>
      </w:pPr>
      <w:bookmarkStart w:id="86" w:name="_Toc210120196"/>
      <w:r w:rsidRPr="00A748BB">
        <w:t>Impact organisationnel</w:t>
      </w:r>
      <w:bookmarkEnd w:id="86"/>
    </w:p>
    <w:p w14:paraId="6A3AEBE1" w14:textId="77777777" w:rsidR="007A25F1" w:rsidRPr="002D7990" w:rsidRDefault="007A25F1" w:rsidP="007A25F1">
      <w:pPr>
        <w:spacing w:before="0" w:after="160"/>
      </w:pPr>
      <w:r w:rsidRPr="002D7990">
        <w:t>Pour l'administration :</w:t>
      </w:r>
    </w:p>
    <w:p w14:paraId="717808DA" w14:textId="77777777" w:rsidR="007A25F1" w:rsidRPr="002D7990" w:rsidRDefault="007A25F1">
      <w:pPr>
        <w:numPr>
          <w:ilvl w:val="0"/>
          <w:numId w:val="26"/>
        </w:numPr>
        <w:spacing w:after="120"/>
        <w:ind w:left="714" w:hanging="357"/>
      </w:pPr>
      <w:r w:rsidRPr="002D7990">
        <w:t>Rationalisation des coûts (réduction des licences logicielles)</w:t>
      </w:r>
    </w:p>
    <w:p w14:paraId="24F8858A" w14:textId="77777777" w:rsidR="007A25F1" w:rsidRPr="002D7990" w:rsidRDefault="007A25F1">
      <w:pPr>
        <w:numPr>
          <w:ilvl w:val="0"/>
          <w:numId w:val="26"/>
        </w:numPr>
        <w:spacing w:after="120"/>
        <w:ind w:left="714" w:hanging="357"/>
      </w:pPr>
      <w:r w:rsidRPr="002D7990">
        <w:t>Uniformisation des processus académiques</w:t>
      </w:r>
    </w:p>
    <w:p w14:paraId="6D27B9CD" w14:textId="77777777" w:rsidR="007A25F1" w:rsidRPr="002D7990" w:rsidRDefault="007A25F1">
      <w:pPr>
        <w:numPr>
          <w:ilvl w:val="0"/>
          <w:numId w:val="26"/>
        </w:numPr>
        <w:spacing w:after="120"/>
        <w:ind w:left="714" w:hanging="357"/>
      </w:pPr>
      <w:r w:rsidRPr="002D7990">
        <w:t>Meilleure traçabilité des activités pédagogiques</w:t>
      </w:r>
    </w:p>
    <w:p w14:paraId="3E1A38BB" w14:textId="369567BD" w:rsidR="006A4DDB" w:rsidRPr="002D7990" w:rsidRDefault="007A25F1">
      <w:pPr>
        <w:numPr>
          <w:ilvl w:val="0"/>
          <w:numId w:val="26"/>
        </w:numPr>
        <w:spacing w:after="120"/>
        <w:ind w:left="714" w:hanging="357"/>
      </w:pPr>
      <w:r w:rsidRPr="002D7990">
        <w:t>Indépendance stratégique vis-à-vis des éditeurs propriétaires</w:t>
      </w:r>
    </w:p>
    <w:p w14:paraId="1F6469C8" w14:textId="233C3C43" w:rsidR="007A25F1" w:rsidRPr="00A748BB" w:rsidRDefault="00FC667C" w:rsidP="008A39A9">
      <w:pPr>
        <w:pStyle w:val="Tabilao"/>
      </w:pPr>
      <w:bookmarkStart w:id="87" w:name="_Toc209780263"/>
      <w:r w:rsidRPr="00A748BB">
        <w:t>Analyse des coûts bénéfices simplifiée</w:t>
      </w:r>
      <w:bookmarkEnd w:id="87"/>
    </w:p>
    <w:tbl>
      <w:tblPr>
        <w:tblStyle w:val="TableGrid"/>
        <w:tblW w:w="10343" w:type="dxa"/>
        <w:tblLook w:val="04A0" w:firstRow="1" w:lastRow="0" w:firstColumn="1" w:lastColumn="0" w:noHBand="0" w:noVBand="1"/>
      </w:tblPr>
      <w:tblGrid>
        <w:gridCol w:w="1684"/>
        <w:gridCol w:w="2074"/>
        <w:gridCol w:w="1710"/>
        <w:gridCol w:w="1882"/>
        <w:gridCol w:w="2993"/>
      </w:tblGrid>
      <w:tr w:rsidR="00B20FBE" w:rsidRPr="00A50E65" w14:paraId="30CDAECB" w14:textId="77777777" w:rsidTr="005C4FEB">
        <w:tc>
          <w:tcPr>
            <w:tcW w:w="1684" w:type="dxa"/>
          </w:tcPr>
          <w:p w14:paraId="7A8F6E84" w14:textId="77777777" w:rsidR="00B20FBE" w:rsidRPr="00A50E65" w:rsidRDefault="00B20FBE" w:rsidP="00C43AD4">
            <w:pPr>
              <w:spacing w:line="360" w:lineRule="auto"/>
              <w:ind w:left="0" w:firstLine="0"/>
              <w:jc w:val="left"/>
            </w:pPr>
            <w:r w:rsidRPr="00A50E65">
              <w:t>Poste</w:t>
            </w:r>
          </w:p>
        </w:tc>
        <w:tc>
          <w:tcPr>
            <w:tcW w:w="2074" w:type="dxa"/>
          </w:tcPr>
          <w:p w14:paraId="6B8FB3AA" w14:textId="77777777" w:rsidR="00B20FBE" w:rsidRPr="00A50E65" w:rsidRDefault="00B20FBE" w:rsidP="00C43AD4">
            <w:pPr>
              <w:spacing w:line="360" w:lineRule="auto"/>
              <w:ind w:left="0" w:firstLine="0"/>
              <w:jc w:val="left"/>
            </w:pPr>
            <w:r w:rsidRPr="00A50E65">
              <w:t>Coût/année (solution actuelle)</w:t>
            </w:r>
          </w:p>
        </w:tc>
        <w:tc>
          <w:tcPr>
            <w:tcW w:w="1710" w:type="dxa"/>
          </w:tcPr>
          <w:p w14:paraId="02EC6863" w14:textId="77777777" w:rsidR="00B20FBE" w:rsidRPr="00A50E65" w:rsidRDefault="00B20FBE" w:rsidP="00C43AD4">
            <w:pPr>
              <w:spacing w:line="360" w:lineRule="auto"/>
              <w:ind w:left="0" w:firstLine="0"/>
              <w:jc w:val="left"/>
            </w:pPr>
            <w:r w:rsidRPr="00A50E65">
              <w:t>Coût/année (UniSphere)</w:t>
            </w:r>
          </w:p>
        </w:tc>
        <w:tc>
          <w:tcPr>
            <w:tcW w:w="1882" w:type="dxa"/>
          </w:tcPr>
          <w:p w14:paraId="426D5988" w14:textId="77777777" w:rsidR="00B20FBE" w:rsidRPr="00A50E65" w:rsidRDefault="00B20FBE" w:rsidP="00C43AD4">
            <w:pPr>
              <w:spacing w:line="360" w:lineRule="auto"/>
              <w:ind w:left="0" w:firstLine="0"/>
              <w:jc w:val="left"/>
            </w:pPr>
            <w:r w:rsidRPr="00A50E65">
              <w:t>Économie</w:t>
            </w:r>
          </w:p>
        </w:tc>
        <w:tc>
          <w:tcPr>
            <w:tcW w:w="2993" w:type="dxa"/>
          </w:tcPr>
          <w:p w14:paraId="78109FC1" w14:textId="77777777" w:rsidR="00B20FBE" w:rsidRPr="00A50E65" w:rsidRDefault="00B20FBE" w:rsidP="00C43AD4">
            <w:pPr>
              <w:spacing w:line="360" w:lineRule="auto"/>
              <w:ind w:left="0" w:firstLine="0"/>
              <w:jc w:val="left"/>
            </w:pPr>
            <w:r w:rsidRPr="00A50E65">
              <w:t>Commentaires</w:t>
            </w:r>
          </w:p>
        </w:tc>
      </w:tr>
      <w:tr w:rsidR="00B20FBE" w:rsidRPr="00A748BB" w14:paraId="51DEB613" w14:textId="77777777" w:rsidTr="005C4FEB">
        <w:tc>
          <w:tcPr>
            <w:tcW w:w="1684" w:type="dxa"/>
          </w:tcPr>
          <w:p w14:paraId="5DB76900" w14:textId="77777777" w:rsidR="00B20FBE" w:rsidRPr="00A50E65" w:rsidRDefault="00B20FBE" w:rsidP="00C43AD4">
            <w:pPr>
              <w:spacing w:line="360" w:lineRule="auto"/>
              <w:ind w:left="0" w:firstLine="0"/>
              <w:jc w:val="left"/>
            </w:pPr>
            <w:r w:rsidRPr="00A50E65">
              <w:t>Licences logicielles</w:t>
            </w:r>
          </w:p>
        </w:tc>
        <w:tc>
          <w:tcPr>
            <w:tcW w:w="2074" w:type="dxa"/>
          </w:tcPr>
          <w:p w14:paraId="60441B3C" w14:textId="2F94F4ED" w:rsidR="00B20FBE" w:rsidRPr="00A748BB" w:rsidRDefault="00B05BA7" w:rsidP="00C43AD4">
            <w:pPr>
              <w:spacing w:line="360" w:lineRule="auto"/>
              <w:ind w:left="0" w:firstLine="0"/>
              <w:jc w:val="left"/>
            </w:pPr>
            <w:r w:rsidRPr="00B05BA7">
              <w:t>75</w:t>
            </w:r>
            <w:r>
              <w:t xml:space="preserve"> </w:t>
            </w:r>
            <w:r w:rsidRPr="00B05BA7">
              <w:t xml:space="preserve">000 000 </w:t>
            </w:r>
            <w:r w:rsidR="00A50E65">
              <w:t>AR</w:t>
            </w:r>
            <w:r w:rsidR="00C43AD4">
              <w:t xml:space="preserve"> </w:t>
            </w:r>
            <w:r w:rsidRPr="00B05BA7">
              <w:t xml:space="preserve">(25 </w:t>
            </w:r>
            <w:r w:rsidR="00A50E65">
              <w:t>AR</w:t>
            </w:r>
            <w:r w:rsidRPr="00B05BA7">
              <w:t>/an)</w:t>
            </w:r>
          </w:p>
        </w:tc>
        <w:tc>
          <w:tcPr>
            <w:tcW w:w="1710" w:type="dxa"/>
          </w:tcPr>
          <w:p w14:paraId="2FD5BEC4" w14:textId="5E2258DF" w:rsidR="00B20FBE" w:rsidRPr="00A748BB" w:rsidRDefault="00C43AD4" w:rsidP="00C43AD4">
            <w:pPr>
              <w:spacing w:line="360" w:lineRule="auto"/>
              <w:ind w:left="0" w:firstLine="0"/>
              <w:jc w:val="left"/>
            </w:pPr>
            <w:r w:rsidRPr="00C43AD4">
              <w:t xml:space="preserve">0 </w:t>
            </w:r>
            <w:r w:rsidR="00A50E65">
              <w:t>AR</w:t>
            </w:r>
          </w:p>
        </w:tc>
        <w:tc>
          <w:tcPr>
            <w:tcW w:w="1882" w:type="dxa"/>
          </w:tcPr>
          <w:p w14:paraId="3604233F" w14:textId="7D1D1C28" w:rsidR="00B20FBE" w:rsidRPr="00C43AD4" w:rsidRDefault="00C43AD4" w:rsidP="00C43AD4">
            <w:pPr>
              <w:spacing w:line="360" w:lineRule="auto"/>
              <w:ind w:left="0" w:firstLine="0"/>
              <w:jc w:val="left"/>
            </w:pPr>
            <w:r w:rsidRPr="00C43AD4">
              <w:t xml:space="preserve">75 000 000 </w:t>
            </w:r>
            <w:r w:rsidR="00A50E65">
              <w:t>AR</w:t>
            </w:r>
          </w:p>
        </w:tc>
        <w:tc>
          <w:tcPr>
            <w:tcW w:w="2993" w:type="dxa"/>
          </w:tcPr>
          <w:p w14:paraId="57C8EAA6" w14:textId="584BF7BD" w:rsidR="00B20FBE" w:rsidRPr="00A748BB" w:rsidRDefault="00C43AD4" w:rsidP="00C43AD4">
            <w:pPr>
              <w:spacing w:line="360" w:lineRule="auto"/>
              <w:ind w:left="0" w:firstLine="0"/>
              <w:jc w:val="left"/>
            </w:pPr>
            <w:r w:rsidRPr="00C43AD4">
              <w:t>Élimination des coûts de licence Moodle/Blackboard</w:t>
            </w:r>
          </w:p>
        </w:tc>
      </w:tr>
      <w:tr w:rsidR="00B20FBE" w:rsidRPr="00A748BB" w14:paraId="6D19AB58" w14:textId="77777777" w:rsidTr="005C4FEB">
        <w:tc>
          <w:tcPr>
            <w:tcW w:w="1684" w:type="dxa"/>
          </w:tcPr>
          <w:p w14:paraId="67FBD396" w14:textId="77777777" w:rsidR="00B20FBE" w:rsidRPr="00A50E65" w:rsidRDefault="00B20FBE" w:rsidP="00C43AD4">
            <w:pPr>
              <w:spacing w:line="360" w:lineRule="auto"/>
              <w:ind w:left="0" w:firstLine="0"/>
              <w:jc w:val="left"/>
            </w:pPr>
            <w:r w:rsidRPr="00A50E65">
              <w:t>Maintenance infrastructure</w:t>
            </w:r>
          </w:p>
        </w:tc>
        <w:tc>
          <w:tcPr>
            <w:tcW w:w="2074" w:type="dxa"/>
          </w:tcPr>
          <w:p w14:paraId="42F115C8" w14:textId="65BDBD18" w:rsidR="00B20FBE" w:rsidRPr="00A748BB" w:rsidRDefault="00C43AD4" w:rsidP="00C43AD4">
            <w:pPr>
              <w:spacing w:line="360" w:lineRule="auto"/>
              <w:ind w:left="0" w:firstLine="0"/>
              <w:jc w:val="left"/>
            </w:pPr>
            <w:r w:rsidRPr="00C43AD4">
              <w:t xml:space="preserve">40 000 000 </w:t>
            </w:r>
            <w:r w:rsidR="00A50E65">
              <w:t>AR</w:t>
            </w:r>
            <w:r>
              <w:t xml:space="preserve"> </w:t>
            </w:r>
            <w:r w:rsidRPr="00C43AD4">
              <w:t xml:space="preserve">(13.3 </w:t>
            </w:r>
            <w:r w:rsidR="00A50E65">
              <w:t>AR</w:t>
            </w:r>
            <w:r w:rsidRPr="00C43AD4">
              <w:t>/an)</w:t>
            </w:r>
          </w:p>
        </w:tc>
        <w:tc>
          <w:tcPr>
            <w:tcW w:w="1710" w:type="dxa"/>
          </w:tcPr>
          <w:p w14:paraId="35DD6FE6" w14:textId="7E7B59A5" w:rsidR="00B20FBE" w:rsidRPr="00A748BB" w:rsidRDefault="00C43AD4" w:rsidP="00C43AD4">
            <w:pPr>
              <w:spacing w:line="360" w:lineRule="auto"/>
              <w:ind w:left="0" w:firstLine="0"/>
              <w:jc w:val="left"/>
            </w:pPr>
            <w:r w:rsidRPr="00C43AD4">
              <w:t xml:space="preserve">25 000 000 </w:t>
            </w:r>
            <w:r w:rsidR="005C4FEB">
              <w:t>AR</w:t>
            </w:r>
            <w:r w:rsidR="005C4FEB" w:rsidRPr="00C43AD4">
              <w:t xml:space="preserve"> </w:t>
            </w:r>
            <w:r w:rsidRPr="00C43AD4">
              <w:t xml:space="preserve">(8.3 </w:t>
            </w:r>
            <w:r w:rsidR="005C4FEB">
              <w:t>AR</w:t>
            </w:r>
            <w:r w:rsidR="005C4FEB" w:rsidRPr="00C43AD4">
              <w:t xml:space="preserve"> </w:t>
            </w:r>
            <w:r w:rsidRPr="00C43AD4">
              <w:t>/an)</w:t>
            </w:r>
          </w:p>
        </w:tc>
        <w:tc>
          <w:tcPr>
            <w:tcW w:w="1882" w:type="dxa"/>
          </w:tcPr>
          <w:p w14:paraId="0B1AA705" w14:textId="3B69936A" w:rsidR="00B20FBE" w:rsidRPr="00C43AD4" w:rsidRDefault="00C43AD4" w:rsidP="00C43AD4">
            <w:pPr>
              <w:spacing w:line="360" w:lineRule="auto"/>
              <w:ind w:left="0" w:firstLine="0"/>
              <w:jc w:val="left"/>
            </w:pPr>
            <w:r w:rsidRPr="00C43AD4">
              <w:t xml:space="preserve">15 000 000 </w:t>
            </w:r>
            <w:r w:rsidR="00A50E65">
              <w:t>AR</w:t>
            </w:r>
          </w:p>
        </w:tc>
        <w:tc>
          <w:tcPr>
            <w:tcW w:w="2993" w:type="dxa"/>
          </w:tcPr>
          <w:p w14:paraId="188623D7" w14:textId="75DF8579" w:rsidR="00B20FBE" w:rsidRPr="00A748BB" w:rsidRDefault="00C43AD4" w:rsidP="00C43AD4">
            <w:pPr>
              <w:spacing w:line="360" w:lineRule="auto"/>
              <w:ind w:left="0" w:firstLine="0"/>
              <w:jc w:val="left"/>
            </w:pPr>
            <w:r w:rsidRPr="00C43AD4">
              <w:t>Réduction des besoins de maintenance</w:t>
            </w:r>
          </w:p>
        </w:tc>
      </w:tr>
      <w:tr w:rsidR="00B20FBE" w:rsidRPr="00A748BB" w14:paraId="21F5821C" w14:textId="77777777" w:rsidTr="005C4FEB">
        <w:tc>
          <w:tcPr>
            <w:tcW w:w="1684" w:type="dxa"/>
          </w:tcPr>
          <w:p w14:paraId="0CCF50AC" w14:textId="77777777" w:rsidR="00B20FBE" w:rsidRPr="00A50E65" w:rsidRDefault="00B20FBE" w:rsidP="00C43AD4">
            <w:pPr>
              <w:spacing w:line="360" w:lineRule="auto"/>
              <w:ind w:left="0" w:firstLine="0"/>
              <w:jc w:val="left"/>
            </w:pPr>
            <w:r w:rsidRPr="00A50E65">
              <w:t>Formation utilisateurs</w:t>
            </w:r>
          </w:p>
        </w:tc>
        <w:tc>
          <w:tcPr>
            <w:tcW w:w="2074" w:type="dxa"/>
          </w:tcPr>
          <w:p w14:paraId="08569A26" w14:textId="29CC5E2E" w:rsidR="00B20FBE" w:rsidRPr="00A748BB" w:rsidRDefault="00C43AD4" w:rsidP="00C43AD4">
            <w:pPr>
              <w:spacing w:line="360" w:lineRule="auto"/>
              <w:ind w:left="0" w:firstLine="0"/>
              <w:jc w:val="left"/>
            </w:pPr>
            <w:r w:rsidRPr="00C43AD4">
              <w:t xml:space="preserve">60 000 000 </w:t>
            </w:r>
            <w:r w:rsidR="00A50E65">
              <w:t xml:space="preserve">AR </w:t>
            </w:r>
            <w:r w:rsidRPr="00C43AD4">
              <w:t xml:space="preserve">(20 </w:t>
            </w:r>
            <w:r w:rsidR="00A50E65">
              <w:t>AR</w:t>
            </w:r>
            <w:r w:rsidR="00A50E65" w:rsidRPr="00C43AD4">
              <w:t xml:space="preserve"> </w:t>
            </w:r>
            <w:r w:rsidRPr="00C43AD4">
              <w:t>/an</w:t>
            </w:r>
          </w:p>
        </w:tc>
        <w:tc>
          <w:tcPr>
            <w:tcW w:w="1710" w:type="dxa"/>
          </w:tcPr>
          <w:p w14:paraId="7D64581A" w14:textId="6DAFD170" w:rsidR="00B20FBE" w:rsidRPr="00C43AD4" w:rsidRDefault="00C43AD4" w:rsidP="00C43AD4">
            <w:pPr>
              <w:spacing w:line="360" w:lineRule="auto"/>
              <w:ind w:left="0" w:firstLine="0"/>
              <w:jc w:val="left"/>
            </w:pPr>
            <w:r w:rsidRPr="00C43AD4">
              <w:t xml:space="preserve">40 000 000 </w:t>
            </w:r>
            <w:r w:rsidR="005C4FEB">
              <w:t xml:space="preserve">AR </w:t>
            </w:r>
            <w:r w:rsidRPr="00C43AD4">
              <w:t xml:space="preserve">(13.3 </w:t>
            </w:r>
            <w:r w:rsidR="005C4FEB">
              <w:t>AR</w:t>
            </w:r>
            <w:r w:rsidR="005C4FEB" w:rsidRPr="00C43AD4">
              <w:t xml:space="preserve"> </w:t>
            </w:r>
            <w:r w:rsidRPr="00C43AD4">
              <w:t>/an</w:t>
            </w:r>
          </w:p>
        </w:tc>
        <w:tc>
          <w:tcPr>
            <w:tcW w:w="1882" w:type="dxa"/>
          </w:tcPr>
          <w:p w14:paraId="0D94D569" w14:textId="32501DFA" w:rsidR="00B20FBE" w:rsidRPr="00C43AD4" w:rsidRDefault="00C43AD4" w:rsidP="00C43AD4">
            <w:pPr>
              <w:spacing w:line="360" w:lineRule="auto"/>
              <w:ind w:left="0" w:firstLine="0"/>
              <w:jc w:val="left"/>
            </w:pPr>
            <w:r w:rsidRPr="00C43AD4">
              <w:t xml:space="preserve">20 000 000 </w:t>
            </w:r>
            <w:r w:rsidR="00A50E65">
              <w:t>AR</w:t>
            </w:r>
          </w:p>
        </w:tc>
        <w:tc>
          <w:tcPr>
            <w:tcW w:w="2993" w:type="dxa"/>
          </w:tcPr>
          <w:p w14:paraId="21CBC948" w14:textId="1B5DF9C8" w:rsidR="00B20FBE" w:rsidRPr="00A748BB" w:rsidRDefault="00C43AD4" w:rsidP="00C43AD4">
            <w:pPr>
              <w:spacing w:line="360" w:lineRule="auto"/>
              <w:ind w:left="0" w:firstLine="0"/>
              <w:jc w:val="left"/>
            </w:pPr>
            <w:r w:rsidRPr="00C43AD4">
              <w:t>Internalisation partielle du support</w:t>
            </w:r>
          </w:p>
        </w:tc>
      </w:tr>
      <w:tr w:rsidR="00B20FBE" w:rsidRPr="00A748BB" w14:paraId="0F8928FD" w14:textId="77777777" w:rsidTr="005C4FEB">
        <w:tc>
          <w:tcPr>
            <w:tcW w:w="1684" w:type="dxa"/>
          </w:tcPr>
          <w:p w14:paraId="628D336D" w14:textId="77777777" w:rsidR="00B20FBE" w:rsidRPr="00A50E65" w:rsidRDefault="00B20FBE" w:rsidP="00C43AD4">
            <w:pPr>
              <w:spacing w:line="360" w:lineRule="auto"/>
              <w:ind w:left="0" w:firstLine="0"/>
              <w:jc w:val="left"/>
            </w:pPr>
            <w:r w:rsidRPr="00A50E65">
              <w:t>Support technique</w:t>
            </w:r>
          </w:p>
        </w:tc>
        <w:tc>
          <w:tcPr>
            <w:tcW w:w="2074" w:type="dxa"/>
          </w:tcPr>
          <w:p w14:paraId="5DFAD2D5" w14:textId="4314DD99" w:rsidR="00B20FBE" w:rsidRPr="00A748BB" w:rsidRDefault="00C43AD4" w:rsidP="00C43AD4">
            <w:pPr>
              <w:spacing w:line="360" w:lineRule="auto"/>
              <w:ind w:left="0" w:firstLine="0"/>
              <w:jc w:val="left"/>
            </w:pPr>
            <w:r w:rsidRPr="00C43AD4">
              <w:t xml:space="preserve">25 000 000 </w:t>
            </w:r>
            <w:r w:rsidR="00A50E65">
              <w:t xml:space="preserve">AR </w:t>
            </w:r>
            <w:r w:rsidRPr="00C43AD4">
              <w:t>(ponctuel)</w:t>
            </w:r>
          </w:p>
        </w:tc>
        <w:tc>
          <w:tcPr>
            <w:tcW w:w="1710" w:type="dxa"/>
          </w:tcPr>
          <w:p w14:paraId="7A772757" w14:textId="1DAE3EBF" w:rsidR="00B20FBE" w:rsidRPr="00C43AD4" w:rsidRDefault="00C43AD4" w:rsidP="00C43AD4">
            <w:pPr>
              <w:spacing w:line="360" w:lineRule="auto"/>
              <w:ind w:left="0" w:firstLine="0"/>
              <w:jc w:val="left"/>
            </w:pPr>
            <w:r w:rsidRPr="00C43AD4">
              <w:t xml:space="preserve">35 000 000 </w:t>
            </w:r>
            <w:r w:rsidR="00A50E65">
              <w:t xml:space="preserve">AR </w:t>
            </w:r>
            <w:r w:rsidRPr="00C43AD4">
              <w:t>(investissement initial)</w:t>
            </w:r>
          </w:p>
        </w:tc>
        <w:tc>
          <w:tcPr>
            <w:tcW w:w="1882" w:type="dxa"/>
          </w:tcPr>
          <w:p w14:paraId="482D3F5F" w14:textId="2ADDE55B" w:rsidR="00B20FBE" w:rsidRPr="00C43AD4" w:rsidRDefault="00C43AD4" w:rsidP="00C43AD4">
            <w:pPr>
              <w:spacing w:line="360" w:lineRule="auto"/>
              <w:ind w:left="0" w:firstLine="0"/>
              <w:jc w:val="left"/>
            </w:pPr>
            <w:r w:rsidRPr="00C43AD4">
              <w:t xml:space="preserve">-10 000 000 </w:t>
            </w:r>
            <w:r w:rsidR="00A50E65">
              <w:t>AR</w:t>
            </w:r>
          </w:p>
        </w:tc>
        <w:tc>
          <w:tcPr>
            <w:tcW w:w="2993" w:type="dxa"/>
          </w:tcPr>
          <w:p w14:paraId="0AE508A4" w14:textId="0C1A15B5" w:rsidR="00B20FBE" w:rsidRPr="00A748BB" w:rsidRDefault="00C43AD4" w:rsidP="00C43AD4">
            <w:pPr>
              <w:spacing w:line="360" w:lineRule="auto"/>
              <w:ind w:left="0" w:firstLine="0"/>
              <w:jc w:val="left"/>
            </w:pPr>
            <w:r w:rsidRPr="00C43AD4">
              <w:t>Investissement formation accru initial</w:t>
            </w:r>
          </w:p>
        </w:tc>
      </w:tr>
      <w:tr w:rsidR="00B20FBE" w:rsidRPr="00C43AD4" w14:paraId="4F29341A" w14:textId="77777777" w:rsidTr="005C4FEB">
        <w:tc>
          <w:tcPr>
            <w:tcW w:w="1684" w:type="dxa"/>
          </w:tcPr>
          <w:p w14:paraId="1BF6283C" w14:textId="77777777" w:rsidR="00B20FBE" w:rsidRPr="00A50E65" w:rsidRDefault="00B20FBE" w:rsidP="00C43AD4">
            <w:pPr>
              <w:spacing w:line="360" w:lineRule="auto"/>
              <w:ind w:left="0" w:firstLine="0"/>
              <w:jc w:val="left"/>
            </w:pPr>
            <w:r w:rsidRPr="00A50E65">
              <w:t>Total</w:t>
            </w:r>
          </w:p>
        </w:tc>
        <w:tc>
          <w:tcPr>
            <w:tcW w:w="2074" w:type="dxa"/>
          </w:tcPr>
          <w:p w14:paraId="4D7253B9" w14:textId="4E7E6D21" w:rsidR="00B20FBE" w:rsidRPr="00C43AD4" w:rsidRDefault="00C43AD4" w:rsidP="00C43AD4">
            <w:pPr>
              <w:spacing w:line="360" w:lineRule="auto"/>
              <w:ind w:left="0" w:firstLine="0"/>
              <w:jc w:val="left"/>
            </w:pPr>
            <w:r w:rsidRPr="00C43AD4">
              <w:t xml:space="preserve">200 000 000 </w:t>
            </w:r>
            <w:r w:rsidR="00A50E65">
              <w:t>AR</w:t>
            </w:r>
          </w:p>
        </w:tc>
        <w:tc>
          <w:tcPr>
            <w:tcW w:w="1710" w:type="dxa"/>
          </w:tcPr>
          <w:p w14:paraId="3602B673" w14:textId="0DEB0FCE" w:rsidR="00B20FBE" w:rsidRPr="00C43AD4" w:rsidRDefault="00C43AD4" w:rsidP="00C43AD4">
            <w:pPr>
              <w:spacing w:line="360" w:lineRule="auto"/>
              <w:ind w:left="0" w:firstLine="0"/>
              <w:jc w:val="left"/>
            </w:pPr>
            <w:r w:rsidRPr="00C43AD4">
              <w:t>100 000</w:t>
            </w:r>
            <w:r w:rsidR="00256E10">
              <w:t> </w:t>
            </w:r>
            <w:r w:rsidRPr="00C43AD4">
              <w:t>000</w:t>
            </w:r>
            <w:r w:rsidR="00256E10">
              <w:t xml:space="preserve"> </w:t>
            </w:r>
            <w:r w:rsidR="00A50E65">
              <w:t>AR</w:t>
            </w:r>
          </w:p>
        </w:tc>
        <w:tc>
          <w:tcPr>
            <w:tcW w:w="1882" w:type="dxa"/>
          </w:tcPr>
          <w:p w14:paraId="211E363E" w14:textId="29179159" w:rsidR="00B20FBE" w:rsidRPr="00C43AD4" w:rsidRDefault="00C43AD4" w:rsidP="00C43AD4">
            <w:pPr>
              <w:spacing w:line="360" w:lineRule="auto"/>
              <w:ind w:left="0" w:firstLine="0"/>
              <w:jc w:val="left"/>
            </w:pPr>
            <w:r w:rsidRPr="00C43AD4">
              <w:t xml:space="preserve">100 000 000 </w:t>
            </w:r>
            <w:r w:rsidR="00A50E65">
              <w:t>AR</w:t>
            </w:r>
          </w:p>
        </w:tc>
        <w:tc>
          <w:tcPr>
            <w:tcW w:w="2993" w:type="dxa"/>
          </w:tcPr>
          <w:p w14:paraId="1F13A18C" w14:textId="3AB2FEA5" w:rsidR="00B20FBE" w:rsidRPr="00C43AD4" w:rsidRDefault="00C43AD4" w:rsidP="00C43AD4">
            <w:pPr>
              <w:spacing w:line="360" w:lineRule="auto"/>
              <w:ind w:left="0" w:firstLine="0"/>
              <w:jc w:val="left"/>
            </w:pPr>
            <w:r w:rsidRPr="00C43AD4">
              <w:t>Économie de 50%</w:t>
            </w:r>
          </w:p>
        </w:tc>
      </w:tr>
    </w:tbl>
    <w:p w14:paraId="7C270894" w14:textId="77777777" w:rsidR="00B20FBE" w:rsidRPr="00A748BB" w:rsidRDefault="00B20FBE" w:rsidP="00FC667C">
      <w:pPr>
        <w:pStyle w:val="111Loaten2"/>
        <w:numPr>
          <w:ilvl w:val="0"/>
          <w:numId w:val="0"/>
        </w:numPr>
        <w:spacing w:line="360" w:lineRule="auto"/>
        <w:ind w:right="-284"/>
        <w:outlineLvl w:val="9"/>
        <w:rPr>
          <w:b w:val="0"/>
          <w:bCs/>
          <w:i w:val="0"/>
          <w:iCs/>
        </w:rPr>
      </w:pPr>
    </w:p>
    <w:p w14:paraId="77F0EB75" w14:textId="7D3CFB03" w:rsidR="007D458F" w:rsidRPr="00A748BB" w:rsidRDefault="007D458F" w:rsidP="00AC527A">
      <w:pPr>
        <w:pStyle w:val="111Loaten2"/>
        <w:spacing w:line="360" w:lineRule="auto"/>
      </w:pPr>
      <w:bookmarkStart w:id="88" w:name="_Toc210120197"/>
      <w:r w:rsidRPr="00A748BB">
        <w:t>Impact sur l’écosystème éducatif</w:t>
      </w:r>
      <w:bookmarkEnd w:id="88"/>
    </w:p>
    <w:p w14:paraId="12546A33" w14:textId="77777777" w:rsidR="00E16EC0" w:rsidRPr="00AE7E73" w:rsidRDefault="00E16EC0" w:rsidP="00024F6E">
      <w:pPr>
        <w:spacing w:before="0" w:after="160"/>
        <w:ind w:left="0" w:firstLine="0"/>
      </w:pPr>
      <w:r w:rsidRPr="00AE7E73">
        <w:t>Au-delà de l'établissement, UniSphere contribue à :</w:t>
      </w:r>
    </w:p>
    <w:p w14:paraId="4B7ADE46" w14:textId="77777777" w:rsidR="00E16EC0" w:rsidRPr="00AE7E73" w:rsidRDefault="00E16EC0">
      <w:pPr>
        <w:numPr>
          <w:ilvl w:val="0"/>
          <w:numId w:val="27"/>
        </w:numPr>
        <w:spacing w:after="120"/>
        <w:ind w:left="714" w:hanging="357"/>
      </w:pPr>
      <w:r w:rsidRPr="00AE7E73">
        <w:t>Démocratiser l'accès aux outils numériques éducatifs avancés</w:t>
      </w:r>
    </w:p>
    <w:p w14:paraId="43AE02AA" w14:textId="77777777" w:rsidR="00E16EC0" w:rsidRPr="00AE7E73" w:rsidRDefault="00E16EC0">
      <w:pPr>
        <w:numPr>
          <w:ilvl w:val="0"/>
          <w:numId w:val="27"/>
        </w:numPr>
        <w:spacing w:after="120"/>
        <w:ind w:left="714" w:hanging="357"/>
      </w:pPr>
      <w:r w:rsidRPr="00AE7E73">
        <w:t>Favoriser l'innovation pédagogique par des fonctionnalités adaptées</w:t>
      </w:r>
    </w:p>
    <w:p w14:paraId="05A9086E" w14:textId="77777777" w:rsidR="00E16EC0" w:rsidRPr="00AE7E73" w:rsidRDefault="00E16EC0">
      <w:pPr>
        <w:numPr>
          <w:ilvl w:val="0"/>
          <w:numId w:val="27"/>
        </w:numPr>
        <w:spacing w:after="120"/>
        <w:ind w:left="714" w:hanging="357"/>
      </w:pPr>
      <w:r w:rsidRPr="00AE7E73">
        <w:t>Créer un écosystème open source autour des technologies éducatives</w:t>
      </w:r>
    </w:p>
    <w:p w14:paraId="1D48F10E" w14:textId="77062D33" w:rsidR="00E16EC0" w:rsidRPr="00A748BB" w:rsidRDefault="00E16EC0">
      <w:pPr>
        <w:numPr>
          <w:ilvl w:val="0"/>
          <w:numId w:val="27"/>
        </w:numPr>
        <w:spacing w:after="120"/>
        <w:ind w:left="714" w:hanging="357"/>
      </w:pPr>
      <w:r w:rsidRPr="00AE7E73">
        <w:t>Réduire la dépendance aux solutions propriétaires internationales</w:t>
      </w:r>
    </w:p>
    <w:p w14:paraId="041A07EC" w14:textId="492287CE" w:rsidR="00D67495" w:rsidRPr="00A748BB" w:rsidRDefault="00D67495" w:rsidP="00AC527A">
      <w:pPr>
        <w:pStyle w:val="11Loaten1"/>
        <w:spacing w:line="360" w:lineRule="auto"/>
      </w:pPr>
      <w:bookmarkStart w:id="89" w:name="_Toc210120198"/>
      <w:r w:rsidRPr="00A748BB">
        <w:lastRenderedPageBreak/>
        <w:t>Perspectives de valorisation et déploiement</w:t>
      </w:r>
      <w:bookmarkEnd w:id="89"/>
    </w:p>
    <w:p w14:paraId="41FFDA6C" w14:textId="0F6B4A36" w:rsidR="00BF52A9" w:rsidRPr="00A748BB" w:rsidRDefault="00BF52A9" w:rsidP="007511D3">
      <w:pPr>
        <w:pStyle w:val="11Loaten1"/>
        <w:numPr>
          <w:ilvl w:val="0"/>
          <w:numId w:val="0"/>
        </w:numPr>
        <w:spacing w:before="120" w:line="360" w:lineRule="auto"/>
        <w:ind w:right="-284" w:firstLine="709"/>
        <w:outlineLvl w:val="9"/>
        <w:rPr>
          <w:b w:val="0"/>
          <w:bCs/>
        </w:rPr>
      </w:pPr>
      <w:r w:rsidRPr="00AE7E73">
        <w:rPr>
          <w:b w:val="0"/>
          <w:bCs/>
        </w:rPr>
        <w:t>Les résultats positifs de l'évaluation ouvrent la voie à plusieurs scénarios de valorisation et de déploiement à plus large échelle</w:t>
      </w:r>
    </w:p>
    <w:p w14:paraId="5630D107" w14:textId="4B45FF41" w:rsidR="006A4DDB" w:rsidRPr="006A4DDB" w:rsidRDefault="007D458F" w:rsidP="006A4DDB">
      <w:pPr>
        <w:pStyle w:val="111Loaten2"/>
        <w:spacing w:line="360" w:lineRule="auto"/>
      </w:pPr>
      <w:bookmarkStart w:id="90" w:name="_Toc210120199"/>
      <w:r w:rsidRPr="00A748BB">
        <w:t>Modèles de déploiement envisageables</w:t>
      </w:r>
      <w:bookmarkEnd w:id="90"/>
    </w:p>
    <w:p w14:paraId="5322EF9C" w14:textId="5EA8851F" w:rsidR="000165E1" w:rsidRPr="00A748BB" w:rsidRDefault="007B140C" w:rsidP="00DE1DC5">
      <w:pPr>
        <w:pStyle w:val="Tabilao"/>
      </w:pPr>
      <w:bookmarkStart w:id="91" w:name="_Toc209780264"/>
      <w:r w:rsidRPr="00A748BB">
        <w:t>Analyse des modèles de déploiement possibles</w:t>
      </w:r>
      <w:bookmarkEnd w:id="91"/>
    </w:p>
    <w:tbl>
      <w:tblPr>
        <w:tblStyle w:val="TableGrid"/>
        <w:tblW w:w="0" w:type="auto"/>
        <w:tblLook w:val="04A0" w:firstRow="1" w:lastRow="0" w:firstColumn="1" w:lastColumn="0" w:noHBand="0" w:noVBand="1"/>
      </w:tblPr>
      <w:tblGrid>
        <w:gridCol w:w="1843"/>
        <w:gridCol w:w="2385"/>
        <w:gridCol w:w="1643"/>
        <w:gridCol w:w="1810"/>
        <w:gridCol w:w="1805"/>
      </w:tblGrid>
      <w:tr w:rsidR="00005161" w:rsidRPr="00A748BB" w14:paraId="1BC1CC00" w14:textId="77777777" w:rsidTr="007B31A5">
        <w:tc>
          <w:tcPr>
            <w:tcW w:w="1843" w:type="dxa"/>
          </w:tcPr>
          <w:p w14:paraId="340B0906" w14:textId="77777777" w:rsidR="00005161" w:rsidRPr="00A748BB" w:rsidRDefault="00005161" w:rsidP="000C5B14">
            <w:pPr>
              <w:spacing w:line="360" w:lineRule="auto"/>
              <w:ind w:left="0" w:firstLine="0"/>
            </w:pPr>
            <w:r w:rsidRPr="00A748BB">
              <w:rPr>
                <w:b/>
                <w:bCs/>
              </w:rPr>
              <w:t>Modèle</w:t>
            </w:r>
          </w:p>
        </w:tc>
        <w:tc>
          <w:tcPr>
            <w:tcW w:w="2405" w:type="dxa"/>
          </w:tcPr>
          <w:p w14:paraId="2665FF2D" w14:textId="77777777" w:rsidR="00005161" w:rsidRPr="00A748BB" w:rsidRDefault="00005161" w:rsidP="000C5B14">
            <w:pPr>
              <w:spacing w:line="360" w:lineRule="auto"/>
              <w:ind w:left="0" w:firstLine="0"/>
            </w:pPr>
            <w:r w:rsidRPr="00A748BB">
              <w:rPr>
                <w:b/>
                <w:bCs/>
              </w:rPr>
              <w:t>Avantages</w:t>
            </w:r>
          </w:p>
        </w:tc>
        <w:tc>
          <w:tcPr>
            <w:tcW w:w="1219" w:type="dxa"/>
          </w:tcPr>
          <w:p w14:paraId="31FB2C94" w14:textId="77777777" w:rsidR="00005161" w:rsidRPr="00A748BB" w:rsidRDefault="00005161" w:rsidP="000C5B14">
            <w:pPr>
              <w:spacing w:line="360" w:lineRule="auto"/>
              <w:ind w:left="0" w:firstLine="0"/>
            </w:pPr>
            <w:r w:rsidRPr="00A748BB">
              <w:rPr>
                <w:b/>
                <w:bCs/>
              </w:rPr>
              <w:t>Inconvénients</w:t>
            </w:r>
          </w:p>
        </w:tc>
        <w:tc>
          <w:tcPr>
            <w:tcW w:w="1813" w:type="dxa"/>
          </w:tcPr>
          <w:p w14:paraId="0BE9EB55" w14:textId="77777777" w:rsidR="00005161" w:rsidRPr="00A748BB" w:rsidRDefault="00005161" w:rsidP="000C5B14">
            <w:pPr>
              <w:spacing w:line="360" w:lineRule="auto"/>
              <w:ind w:left="0" w:firstLine="0"/>
            </w:pPr>
            <w:r w:rsidRPr="00A748BB">
              <w:rPr>
                <w:b/>
                <w:bCs/>
              </w:rPr>
              <w:t>Public cible</w:t>
            </w:r>
          </w:p>
        </w:tc>
        <w:tc>
          <w:tcPr>
            <w:tcW w:w="1813" w:type="dxa"/>
          </w:tcPr>
          <w:p w14:paraId="27F5CCE2" w14:textId="77777777" w:rsidR="00005161" w:rsidRPr="00A748BB" w:rsidRDefault="00005161" w:rsidP="000C5B14">
            <w:pPr>
              <w:spacing w:line="360" w:lineRule="auto"/>
              <w:ind w:left="0" w:firstLine="0"/>
            </w:pPr>
            <w:r w:rsidRPr="00A748BB">
              <w:rPr>
                <w:b/>
                <w:bCs/>
              </w:rPr>
              <w:t>Potentiel économique</w:t>
            </w:r>
          </w:p>
        </w:tc>
      </w:tr>
      <w:tr w:rsidR="00005161" w:rsidRPr="00A748BB" w14:paraId="12E40A5B" w14:textId="77777777" w:rsidTr="007B31A5">
        <w:tc>
          <w:tcPr>
            <w:tcW w:w="1843" w:type="dxa"/>
          </w:tcPr>
          <w:p w14:paraId="74BBE3EE" w14:textId="77777777" w:rsidR="00005161" w:rsidRPr="00A748BB" w:rsidRDefault="00005161" w:rsidP="000C5B14">
            <w:pPr>
              <w:spacing w:line="360" w:lineRule="auto"/>
              <w:ind w:left="0" w:firstLine="0"/>
            </w:pPr>
            <w:r w:rsidRPr="00A748BB">
              <w:rPr>
                <w:b/>
                <w:bCs/>
              </w:rPr>
              <w:t>Open source communautaire</w:t>
            </w:r>
          </w:p>
        </w:tc>
        <w:tc>
          <w:tcPr>
            <w:tcW w:w="2405" w:type="dxa"/>
          </w:tcPr>
          <w:p w14:paraId="672409AF" w14:textId="77777777" w:rsidR="00005161" w:rsidRPr="00A748BB" w:rsidRDefault="00005161" w:rsidP="000C5B14">
            <w:pPr>
              <w:spacing w:line="360" w:lineRule="auto"/>
              <w:ind w:left="0" w:firstLine="0"/>
            </w:pPr>
            <w:r w:rsidRPr="00A748BB">
              <w:t>Adoption large, contributions externes</w:t>
            </w:r>
          </w:p>
        </w:tc>
        <w:tc>
          <w:tcPr>
            <w:tcW w:w="1219" w:type="dxa"/>
          </w:tcPr>
          <w:p w14:paraId="6C9471E3" w14:textId="77777777" w:rsidR="00005161" w:rsidRPr="00A748BB" w:rsidRDefault="00005161" w:rsidP="000C5B14">
            <w:pPr>
              <w:spacing w:line="360" w:lineRule="auto"/>
              <w:ind w:left="0" w:firstLine="0"/>
            </w:pPr>
            <w:r w:rsidRPr="00A748BB">
              <w:t>Financement incertain</w:t>
            </w:r>
          </w:p>
        </w:tc>
        <w:tc>
          <w:tcPr>
            <w:tcW w:w="1813" w:type="dxa"/>
          </w:tcPr>
          <w:p w14:paraId="15E20036" w14:textId="77777777" w:rsidR="00005161" w:rsidRPr="00A748BB" w:rsidRDefault="00005161" w:rsidP="000C5B14">
            <w:pPr>
              <w:spacing w:line="360" w:lineRule="auto"/>
              <w:ind w:left="0" w:firstLine="0"/>
            </w:pPr>
            <w:r w:rsidRPr="00A748BB">
              <w:t>Universités, développeurs</w:t>
            </w:r>
          </w:p>
        </w:tc>
        <w:tc>
          <w:tcPr>
            <w:tcW w:w="1813" w:type="dxa"/>
          </w:tcPr>
          <w:p w14:paraId="1A2EDD14" w14:textId="77777777" w:rsidR="00005161" w:rsidRPr="00A748BB" w:rsidRDefault="00005161" w:rsidP="000C5B14">
            <w:pPr>
              <w:spacing w:line="360" w:lineRule="auto"/>
              <w:ind w:left="0" w:firstLine="0"/>
            </w:pPr>
            <w:r w:rsidRPr="00A748BB">
              <w:t>Faible (prestige)</w:t>
            </w:r>
          </w:p>
        </w:tc>
      </w:tr>
      <w:tr w:rsidR="00005161" w:rsidRPr="00A748BB" w14:paraId="33255BFF" w14:textId="77777777" w:rsidTr="007B31A5">
        <w:tc>
          <w:tcPr>
            <w:tcW w:w="1843" w:type="dxa"/>
          </w:tcPr>
          <w:p w14:paraId="516E007A" w14:textId="77777777" w:rsidR="00005161" w:rsidRPr="00A748BB" w:rsidRDefault="00005161" w:rsidP="000C5B14">
            <w:pPr>
              <w:spacing w:line="360" w:lineRule="auto"/>
              <w:ind w:left="0" w:firstLine="0"/>
            </w:pPr>
            <w:r w:rsidRPr="00A748BB">
              <w:rPr>
                <w:b/>
                <w:bCs/>
              </w:rPr>
              <w:t>SaaS (Abonnement)</w:t>
            </w:r>
          </w:p>
        </w:tc>
        <w:tc>
          <w:tcPr>
            <w:tcW w:w="2405" w:type="dxa"/>
          </w:tcPr>
          <w:p w14:paraId="041523BD" w14:textId="77777777" w:rsidR="00005161" w:rsidRPr="00A748BB" w:rsidRDefault="00005161" w:rsidP="000C5B14">
            <w:pPr>
              <w:spacing w:line="360" w:lineRule="auto"/>
              <w:ind w:left="0" w:firstLine="0"/>
            </w:pPr>
            <w:r w:rsidRPr="00A748BB">
              <w:t>Récurrent revenue, scalabilité</w:t>
            </w:r>
          </w:p>
        </w:tc>
        <w:tc>
          <w:tcPr>
            <w:tcW w:w="1219" w:type="dxa"/>
          </w:tcPr>
          <w:p w14:paraId="3A08ADDA" w14:textId="77777777" w:rsidR="00005161" w:rsidRPr="00A748BB" w:rsidRDefault="00005161" w:rsidP="000C5B14">
            <w:pPr>
              <w:spacing w:line="360" w:lineRule="auto"/>
              <w:ind w:left="0" w:firstLine="0"/>
            </w:pPr>
            <w:r w:rsidRPr="00A748BB">
              <w:t>Concurrence forte</w:t>
            </w:r>
          </w:p>
        </w:tc>
        <w:tc>
          <w:tcPr>
            <w:tcW w:w="1813" w:type="dxa"/>
          </w:tcPr>
          <w:p w14:paraId="7A0253C4" w14:textId="77777777" w:rsidR="00005161" w:rsidRPr="00A748BB" w:rsidRDefault="00005161" w:rsidP="000C5B14">
            <w:pPr>
              <w:spacing w:line="360" w:lineRule="auto"/>
              <w:ind w:left="0" w:firstLine="0"/>
            </w:pPr>
            <w:r w:rsidRPr="00A748BB">
              <w:t>Établissements moyens</w:t>
            </w:r>
          </w:p>
        </w:tc>
        <w:tc>
          <w:tcPr>
            <w:tcW w:w="1813" w:type="dxa"/>
          </w:tcPr>
          <w:p w14:paraId="465482A9" w14:textId="77777777" w:rsidR="00005161" w:rsidRPr="00A748BB" w:rsidRDefault="00005161" w:rsidP="000C5B14">
            <w:pPr>
              <w:spacing w:line="360" w:lineRule="auto"/>
              <w:ind w:left="0" w:firstLine="0"/>
            </w:pPr>
            <w:r w:rsidRPr="00A748BB">
              <w:t>Élevé</w:t>
            </w:r>
          </w:p>
        </w:tc>
      </w:tr>
      <w:tr w:rsidR="00005161" w:rsidRPr="00A748BB" w14:paraId="625E45EF" w14:textId="77777777" w:rsidTr="007B31A5">
        <w:tc>
          <w:tcPr>
            <w:tcW w:w="1843" w:type="dxa"/>
          </w:tcPr>
          <w:p w14:paraId="3B470DDE" w14:textId="77777777" w:rsidR="00005161" w:rsidRPr="00A748BB" w:rsidRDefault="00005161" w:rsidP="000C5B14">
            <w:pPr>
              <w:spacing w:line="360" w:lineRule="auto"/>
              <w:ind w:left="0" w:firstLine="0"/>
            </w:pPr>
            <w:r w:rsidRPr="00A748BB">
              <w:rPr>
                <w:b/>
                <w:bCs/>
              </w:rPr>
              <w:t>Modèle hybride</w:t>
            </w:r>
          </w:p>
        </w:tc>
        <w:tc>
          <w:tcPr>
            <w:tcW w:w="2405" w:type="dxa"/>
          </w:tcPr>
          <w:p w14:paraId="2FEBDB63" w14:textId="77777777" w:rsidR="00005161" w:rsidRPr="00A748BB" w:rsidRDefault="00005161" w:rsidP="000C5B14">
            <w:pPr>
              <w:spacing w:line="360" w:lineRule="auto"/>
              <w:ind w:left="0" w:firstLine="0"/>
            </w:pPr>
            <w:r w:rsidRPr="00A748BB">
              <w:t>Best of both worlds</w:t>
            </w:r>
          </w:p>
        </w:tc>
        <w:tc>
          <w:tcPr>
            <w:tcW w:w="1219" w:type="dxa"/>
          </w:tcPr>
          <w:p w14:paraId="064C215C" w14:textId="77777777" w:rsidR="00005161" w:rsidRPr="00A748BB" w:rsidRDefault="00005161" w:rsidP="000C5B14">
            <w:pPr>
              <w:spacing w:line="360" w:lineRule="auto"/>
              <w:ind w:left="0" w:firstLine="0"/>
            </w:pPr>
            <w:r w:rsidRPr="00A748BB">
              <w:t>Complexité de gestion</w:t>
            </w:r>
          </w:p>
        </w:tc>
        <w:tc>
          <w:tcPr>
            <w:tcW w:w="1813" w:type="dxa"/>
          </w:tcPr>
          <w:p w14:paraId="31A88956" w14:textId="77777777" w:rsidR="00005161" w:rsidRPr="00A748BB" w:rsidRDefault="00005161" w:rsidP="000C5B14">
            <w:pPr>
              <w:spacing w:line="360" w:lineRule="auto"/>
              <w:ind w:left="0" w:firstLine="0"/>
            </w:pPr>
            <w:r w:rsidRPr="00A748BB">
              <w:t>Marché segmenté</w:t>
            </w:r>
          </w:p>
        </w:tc>
        <w:tc>
          <w:tcPr>
            <w:tcW w:w="1813" w:type="dxa"/>
          </w:tcPr>
          <w:p w14:paraId="29A96396" w14:textId="77777777" w:rsidR="00005161" w:rsidRPr="00A748BB" w:rsidRDefault="00005161" w:rsidP="000C5B14">
            <w:pPr>
              <w:spacing w:line="360" w:lineRule="auto"/>
              <w:ind w:left="0" w:firstLine="0"/>
            </w:pPr>
            <w:r w:rsidRPr="00A748BB">
              <w:t>Moyen à élevé</w:t>
            </w:r>
          </w:p>
        </w:tc>
      </w:tr>
      <w:tr w:rsidR="00005161" w:rsidRPr="00A748BB" w14:paraId="2590686D" w14:textId="77777777" w:rsidTr="007B31A5">
        <w:tc>
          <w:tcPr>
            <w:tcW w:w="1843" w:type="dxa"/>
          </w:tcPr>
          <w:p w14:paraId="55ADD6DC" w14:textId="77777777" w:rsidR="00005161" w:rsidRPr="00A748BB" w:rsidRDefault="00005161" w:rsidP="000C5B14">
            <w:pPr>
              <w:spacing w:line="360" w:lineRule="auto"/>
              <w:ind w:left="0" w:firstLine="0"/>
            </w:pPr>
            <w:r w:rsidRPr="00A748BB">
              <w:rPr>
                <w:b/>
                <w:bCs/>
              </w:rPr>
              <w:t>Partenariats institutionnels</w:t>
            </w:r>
          </w:p>
        </w:tc>
        <w:tc>
          <w:tcPr>
            <w:tcW w:w="2405" w:type="dxa"/>
          </w:tcPr>
          <w:p w14:paraId="0918AB7D" w14:textId="77777777" w:rsidR="00005161" w:rsidRPr="00A748BB" w:rsidRDefault="00005161" w:rsidP="000C5B14">
            <w:pPr>
              <w:spacing w:line="360" w:lineRule="auto"/>
              <w:ind w:left="0" w:firstLine="0"/>
            </w:pPr>
            <w:r w:rsidRPr="00A748BB">
              <w:t>Stabilité, impact</w:t>
            </w:r>
          </w:p>
        </w:tc>
        <w:tc>
          <w:tcPr>
            <w:tcW w:w="1219" w:type="dxa"/>
          </w:tcPr>
          <w:p w14:paraId="12778DAA" w14:textId="77777777" w:rsidR="00005161" w:rsidRPr="00A748BB" w:rsidRDefault="00005161" w:rsidP="000C5B14">
            <w:pPr>
              <w:spacing w:line="360" w:lineRule="auto"/>
              <w:ind w:left="0" w:firstLine="0"/>
            </w:pPr>
            <w:r w:rsidRPr="00A748BB">
              <w:t>Dépendance aux partenaires</w:t>
            </w:r>
          </w:p>
        </w:tc>
        <w:tc>
          <w:tcPr>
            <w:tcW w:w="1813" w:type="dxa"/>
          </w:tcPr>
          <w:p w14:paraId="0F826F87" w14:textId="77777777" w:rsidR="00005161" w:rsidRPr="00A748BB" w:rsidRDefault="00005161" w:rsidP="000C5B14">
            <w:pPr>
              <w:spacing w:line="360" w:lineRule="auto"/>
              <w:ind w:left="0" w:firstLine="0"/>
            </w:pPr>
            <w:r w:rsidRPr="00A748BB">
              <w:t>Réseaux universitaires</w:t>
            </w:r>
          </w:p>
        </w:tc>
        <w:tc>
          <w:tcPr>
            <w:tcW w:w="1813" w:type="dxa"/>
          </w:tcPr>
          <w:p w14:paraId="19FD4D6F" w14:textId="77777777" w:rsidR="00005161" w:rsidRPr="00A748BB" w:rsidRDefault="00005161" w:rsidP="000C5B14">
            <w:pPr>
              <w:spacing w:line="360" w:lineRule="auto"/>
              <w:ind w:left="0" w:firstLine="0"/>
            </w:pPr>
            <w:r w:rsidRPr="00A748BB">
              <w:t>Variable</w:t>
            </w:r>
          </w:p>
        </w:tc>
      </w:tr>
    </w:tbl>
    <w:p w14:paraId="5535E224" w14:textId="77777777" w:rsidR="00A81674" w:rsidRPr="00A748BB" w:rsidRDefault="00A81674" w:rsidP="00A81674">
      <w:pPr>
        <w:pStyle w:val="111Loaten2"/>
        <w:numPr>
          <w:ilvl w:val="0"/>
          <w:numId w:val="0"/>
        </w:numPr>
        <w:spacing w:line="360" w:lineRule="auto"/>
        <w:ind w:right="-284"/>
        <w:outlineLvl w:val="9"/>
        <w:rPr>
          <w:b w:val="0"/>
          <w:bCs/>
          <w:i w:val="0"/>
          <w:iCs/>
        </w:rPr>
      </w:pPr>
    </w:p>
    <w:p w14:paraId="369C8813" w14:textId="6504F3D8" w:rsidR="007D458F" w:rsidRPr="00A748BB" w:rsidRDefault="007D458F" w:rsidP="00AC527A">
      <w:pPr>
        <w:pStyle w:val="111Loaten2"/>
        <w:spacing w:line="360" w:lineRule="auto"/>
      </w:pPr>
      <w:bookmarkStart w:id="92" w:name="_Toc210120200"/>
      <w:r w:rsidRPr="00A748BB">
        <w:t>Stratégie de contribution communautaire</w:t>
      </w:r>
      <w:bookmarkEnd w:id="92"/>
    </w:p>
    <w:p w14:paraId="74D6A906" w14:textId="2D8CE737" w:rsidR="00443493" w:rsidRPr="00A748BB" w:rsidRDefault="00443493" w:rsidP="00D770E8">
      <w:pPr>
        <w:pStyle w:val="111Loaten2"/>
        <w:numPr>
          <w:ilvl w:val="0"/>
          <w:numId w:val="0"/>
        </w:numPr>
        <w:spacing w:line="360" w:lineRule="auto"/>
        <w:ind w:right="-284" w:firstLine="709"/>
        <w:outlineLvl w:val="9"/>
        <w:rPr>
          <w:b w:val="0"/>
          <w:bCs/>
          <w:i w:val="0"/>
          <w:iCs/>
        </w:rPr>
      </w:pPr>
      <w:r w:rsidRPr="00AE7E73">
        <w:rPr>
          <w:b w:val="0"/>
          <w:bCs/>
          <w:i w:val="0"/>
          <w:iCs/>
        </w:rPr>
        <w:t>Pour favoriser l'adoption et l'amélioration continue, une stratégie de contribution communautaire structurée est proposée</w:t>
      </w:r>
      <w:r w:rsidR="00D4514D" w:rsidRPr="00A748BB">
        <w:rPr>
          <w:b w:val="0"/>
          <w:bCs/>
          <w:i w:val="0"/>
          <w:iCs/>
        </w:rPr>
        <w:t> :</w:t>
      </w:r>
    </w:p>
    <w:p w14:paraId="2038FB3C" w14:textId="77777777" w:rsidR="001755B1" w:rsidRPr="00AE7E73" w:rsidRDefault="001755B1">
      <w:pPr>
        <w:numPr>
          <w:ilvl w:val="0"/>
          <w:numId w:val="28"/>
        </w:numPr>
        <w:spacing w:after="120"/>
        <w:ind w:left="714" w:hanging="357"/>
      </w:pPr>
      <w:r w:rsidRPr="00AE7E73">
        <w:t>Documentation complète traduite en plusieurs langues</w:t>
      </w:r>
    </w:p>
    <w:p w14:paraId="450AEE82" w14:textId="77777777" w:rsidR="001755B1" w:rsidRPr="00AE7E73" w:rsidRDefault="001755B1">
      <w:pPr>
        <w:numPr>
          <w:ilvl w:val="0"/>
          <w:numId w:val="28"/>
        </w:numPr>
        <w:spacing w:after="120"/>
        <w:ind w:left="714" w:hanging="357"/>
      </w:pPr>
      <w:r w:rsidRPr="00AE7E73">
        <w:t>API ouverte pour les développeurs tiers</w:t>
      </w:r>
    </w:p>
    <w:p w14:paraId="49DF0675" w14:textId="77777777" w:rsidR="001755B1" w:rsidRPr="00A748BB" w:rsidRDefault="001755B1">
      <w:pPr>
        <w:numPr>
          <w:ilvl w:val="0"/>
          <w:numId w:val="28"/>
        </w:numPr>
        <w:spacing w:after="120"/>
        <w:ind w:left="714" w:hanging="357"/>
      </w:pPr>
      <w:r w:rsidRPr="00AE7E73">
        <w:t>Programme de contributions avec reconnaissance des contributeurs</w:t>
      </w:r>
    </w:p>
    <w:p w14:paraId="62EFAFD2" w14:textId="413FDBC6" w:rsidR="001755B1" w:rsidRPr="00A748BB" w:rsidRDefault="001755B1">
      <w:pPr>
        <w:numPr>
          <w:ilvl w:val="0"/>
          <w:numId w:val="28"/>
        </w:numPr>
        <w:spacing w:after="120"/>
        <w:ind w:left="714" w:hanging="357"/>
      </w:pPr>
      <w:r w:rsidRPr="00A748BB">
        <w:t>Forums et communauté d'entraide et d'échange</w:t>
      </w:r>
    </w:p>
    <w:p w14:paraId="629A9241" w14:textId="6D8E0E5A" w:rsidR="00447A91" w:rsidRPr="00A748BB" w:rsidRDefault="00FE4B97" w:rsidP="00AC527A">
      <w:pPr>
        <w:pStyle w:val="111Loaten2"/>
        <w:spacing w:line="360" w:lineRule="auto"/>
      </w:pPr>
      <w:bookmarkStart w:id="93" w:name="_Toc210120201"/>
      <w:r w:rsidRPr="00A748BB">
        <w:t>Perspectives</w:t>
      </w:r>
      <w:r w:rsidR="00447A91" w:rsidRPr="00A748BB">
        <w:t xml:space="preserve"> de recherche et développement</w:t>
      </w:r>
      <w:bookmarkEnd w:id="93"/>
    </w:p>
    <w:p w14:paraId="4A347781" w14:textId="27D30914" w:rsidR="0015007B" w:rsidRPr="00AE7E73" w:rsidRDefault="00D770E8" w:rsidP="00AE72C1">
      <w:pPr>
        <w:spacing w:before="0" w:after="160"/>
        <w:ind w:left="0" w:firstLine="709"/>
      </w:pPr>
      <w:r w:rsidRPr="00A748BB">
        <w:t xml:space="preserve">La plateforme </w:t>
      </w:r>
      <w:r w:rsidR="0015007B" w:rsidRPr="00AE7E73">
        <w:t>UniSphere ouvre également des perspectives pour la recherche dans plusieurs domaines :</w:t>
      </w:r>
    </w:p>
    <w:p w14:paraId="59D96788" w14:textId="77777777" w:rsidR="0015007B" w:rsidRPr="00AE7E73" w:rsidRDefault="0015007B">
      <w:pPr>
        <w:numPr>
          <w:ilvl w:val="0"/>
          <w:numId w:val="29"/>
        </w:numPr>
        <w:spacing w:after="120"/>
        <w:ind w:left="714" w:hanging="357"/>
      </w:pPr>
      <w:r w:rsidRPr="00AE7E73">
        <w:t>Analyse des données d'apprentissage (Learning Analytics)</w:t>
      </w:r>
    </w:p>
    <w:p w14:paraId="04659F48" w14:textId="77777777" w:rsidR="0015007B" w:rsidRPr="00AE7E73" w:rsidRDefault="0015007B">
      <w:pPr>
        <w:numPr>
          <w:ilvl w:val="0"/>
          <w:numId w:val="29"/>
        </w:numPr>
        <w:spacing w:after="120"/>
        <w:ind w:left="714" w:hanging="357"/>
      </w:pPr>
      <w:r w:rsidRPr="00AE7E73">
        <w:lastRenderedPageBreak/>
        <w:t>Personnalisation des parcours pédagogiques</w:t>
      </w:r>
    </w:p>
    <w:p w14:paraId="60FF43E6" w14:textId="77777777" w:rsidR="00D90B7C" w:rsidRPr="00A748BB" w:rsidRDefault="0015007B">
      <w:pPr>
        <w:numPr>
          <w:ilvl w:val="0"/>
          <w:numId w:val="29"/>
        </w:numPr>
        <w:spacing w:after="120"/>
        <w:ind w:left="714" w:hanging="357"/>
      </w:pPr>
      <w:r w:rsidRPr="00AE7E73">
        <w:t>Évaluation de l'impact des technologies sur l'apprentissage</w:t>
      </w:r>
    </w:p>
    <w:p w14:paraId="018AF061" w14:textId="357EEAB7" w:rsidR="0015007B" w:rsidRPr="00A748BB" w:rsidRDefault="0015007B">
      <w:pPr>
        <w:numPr>
          <w:ilvl w:val="0"/>
          <w:numId w:val="29"/>
        </w:numPr>
        <w:spacing w:after="120"/>
        <w:ind w:left="714" w:hanging="357"/>
      </w:pPr>
      <w:r w:rsidRPr="00A748BB">
        <w:t>Interopérabilité entre systèmes éducatifs</w:t>
      </w:r>
    </w:p>
    <w:p w14:paraId="31CD790E" w14:textId="1B9B5475" w:rsidR="00A631B8" w:rsidRPr="00A748BB" w:rsidRDefault="00A631B8" w:rsidP="00AC527A">
      <w:pPr>
        <w:pStyle w:val="11Loaten1"/>
        <w:spacing w:line="360" w:lineRule="auto"/>
      </w:pPr>
      <w:bookmarkStart w:id="94" w:name="_Toc210120202"/>
      <w:r w:rsidRPr="00A748BB">
        <w:t>Conclusion</w:t>
      </w:r>
      <w:bookmarkEnd w:id="94"/>
    </w:p>
    <w:p w14:paraId="1882D23E" w14:textId="70144315" w:rsidR="00022544" w:rsidRPr="00353CB2" w:rsidRDefault="001301D9" w:rsidP="00494F59">
      <w:pPr>
        <w:ind w:left="0" w:firstLine="709"/>
        <w:rPr>
          <w:rFonts w:eastAsia="Times New Roman"/>
          <w:color w:val="auto"/>
          <w:kern w:val="28"/>
          <w:lang w:eastAsia="fr-FR"/>
        </w:rPr>
      </w:pPr>
      <w:bookmarkStart w:id="95" w:name="_Toc275842017"/>
      <w:r w:rsidRPr="00A748BB">
        <w:t>En conclusion, l'évaluation exhaustive menée dans ce chapitre démontre qu'UniSphere atteint ses objectifs principaux avec un niveau de qualité satisfaisant. Dans ce chapitre nous avons pu démontrer que la plateforme répond aux besoins identifiés initialement et présente même des avantages compétitifs significatifs par rapport aux solutions existantes</w:t>
      </w:r>
      <w:r w:rsidR="005E47E8">
        <w:t>.</w:t>
      </w:r>
      <w:bookmarkStart w:id="96" w:name="_Toc295934705"/>
      <w:bookmarkStart w:id="97" w:name="_Toc295934717"/>
      <w:bookmarkStart w:id="98" w:name="_Toc435582335"/>
      <w:bookmarkEnd w:id="95"/>
      <w:bookmarkEnd w:id="96"/>
      <w:bookmarkEnd w:id="97"/>
      <w:bookmarkEnd w:id="98"/>
      <w:r w:rsidR="00ED0ACB" w:rsidRPr="00A748BB">
        <w:rPr>
          <w:b/>
        </w:rPr>
        <w:t xml:space="preserve"> </w:t>
      </w:r>
    </w:p>
    <w:sectPr w:rsidR="00022544" w:rsidRPr="00353CB2" w:rsidSect="00212F06">
      <w:headerReference w:type="default" r:id="rId21"/>
      <w:footerReference w:type="default" r:id="rId22"/>
      <w:pgSz w:w="11906" w:h="16838"/>
      <w:pgMar w:top="1418" w:right="992" w:bottom="1985" w:left="1134" w:header="567" w:footer="85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5CBE4" w14:textId="77777777" w:rsidR="00F54409" w:rsidRPr="00A748BB" w:rsidRDefault="00F54409" w:rsidP="00FC4629">
      <w:pPr>
        <w:spacing w:line="240" w:lineRule="auto"/>
      </w:pPr>
      <w:r w:rsidRPr="00A748BB">
        <w:separator/>
      </w:r>
    </w:p>
  </w:endnote>
  <w:endnote w:type="continuationSeparator" w:id="0">
    <w:p w14:paraId="37FE7EB5" w14:textId="77777777" w:rsidR="00F54409" w:rsidRPr="00A748BB" w:rsidRDefault="00F54409" w:rsidP="00FC4629">
      <w:pPr>
        <w:spacing w:line="240" w:lineRule="auto"/>
      </w:pPr>
      <w:r w:rsidRPr="00A748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73302"/>
      <w:docPartObj>
        <w:docPartGallery w:val="Page Numbers (Bottom of Page)"/>
        <w:docPartUnique/>
      </w:docPartObj>
    </w:sdtPr>
    <w:sdtContent>
      <w:p w14:paraId="0F8A2CF6"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11</w:t>
        </w:r>
        <w:r w:rsidRPr="00A748BB">
          <w:fldChar w:fldCharType="end"/>
        </w:r>
      </w:p>
    </w:sdtContent>
  </w:sdt>
  <w:p w14:paraId="42EB94A3" w14:textId="77777777" w:rsidR="00DC34CE" w:rsidRPr="00A748BB" w:rsidRDefault="00DC34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DAB96" w14:textId="77777777" w:rsidR="00F54409" w:rsidRPr="00A748BB" w:rsidRDefault="00F54409" w:rsidP="00FC4629">
      <w:pPr>
        <w:spacing w:line="240" w:lineRule="auto"/>
      </w:pPr>
      <w:r w:rsidRPr="00A748BB">
        <w:separator/>
      </w:r>
    </w:p>
  </w:footnote>
  <w:footnote w:type="continuationSeparator" w:id="0">
    <w:p w14:paraId="17423982" w14:textId="77777777" w:rsidR="00F54409" w:rsidRPr="00A748BB" w:rsidRDefault="00F54409" w:rsidP="00FC4629">
      <w:pPr>
        <w:spacing w:line="240" w:lineRule="auto"/>
      </w:pPr>
      <w:r w:rsidRPr="00A748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099F" w14:textId="77777777" w:rsidR="00DC34CE" w:rsidRPr="00A748BB" w:rsidRDefault="00DC34CE" w:rsidP="00D906B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2"/>
    <w:multiLevelType w:val="hybridMultilevel"/>
    <w:tmpl w:val="C450E21E"/>
    <w:lvl w:ilvl="0" w:tplc="02585E0C">
      <w:numFmt w:val="bullet"/>
      <w:lvlText w:val="-"/>
      <w:lvlJc w:val="left"/>
      <w:pPr>
        <w:ind w:left="1894" w:hanging="360"/>
      </w:pPr>
      <w:rPr>
        <w:rFonts w:ascii="Times New Roman" w:eastAsiaTheme="minorHAnsi" w:hAnsi="Times New Roman" w:cs="Times New Roman" w:hint="default"/>
      </w:rPr>
    </w:lvl>
    <w:lvl w:ilvl="1" w:tplc="040C0003">
      <w:start w:val="1"/>
      <w:numFmt w:val="bullet"/>
      <w:lvlText w:val="o"/>
      <w:lvlJc w:val="left"/>
      <w:pPr>
        <w:ind w:left="2614" w:hanging="360"/>
      </w:pPr>
      <w:rPr>
        <w:rFonts w:ascii="Courier New" w:hAnsi="Courier New" w:cs="Courier New" w:hint="default"/>
      </w:rPr>
    </w:lvl>
    <w:lvl w:ilvl="2" w:tplc="040C0005" w:tentative="1">
      <w:start w:val="1"/>
      <w:numFmt w:val="bullet"/>
      <w:lvlText w:val=""/>
      <w:lvlJc w:val="left"/>
      <w:pPr>
        <w:ind w:left="3334" w:hanging="360"/>
      </w:pPr>
      <w:rPr>
        <w:rFonts w:ascii="Wingdings" w:hAnsi="Wingdings" w:hint="default"/>
      </w:rPr>
    </w:lvl>
    <w:lvl w:ilvl="3" w:tplc="040C0001" w:tentative="1">
      <w:start w:val="1"/>
      <w:numFmt w:val="bullet"/>
      <w:lvlText w:val=""/>
      <w:lvlJc w:val="left"/>
      <w:pPr>
        <w:ind w:left="4054" w:hanging="360"/>
      </w:pPr>
      <w:rPr>
        <w:rFonts w:ascii="Symbol" w:hAnsi="Symbol" w:hint="default"/>
      </w:rPr>
    </w:lvl>
    <w:lvl w:ilvl="4" w:tplc="040C0003" w:tentative="1">
      <w:start w:val="1"/>
      <w:numFmt w:val="bullet"/>
      <w:lvlText w:val="o"/>
      <w:lvlJc w:val="left"/>
      <w:pPr>
        <w:ind w:left="4774" w:hanging="360"/>
      </w:pPr>
      <w:rPr>
        <w:rFonts w:ascii="Courier New" w:hAnsi="Courier New" w:cs="Courier New" w:hint="default"/>
      </w:rPr>
    </w:lvl>
    <w:lvl w:ilvl="5" w:tplc="040C0005" w:tentative="1">
      <w:start w:val="1"/>
      <w:numFmt w:val="bullet"/>
      <w:lvlText w:val=""/>
      <w:lvlJc w:val="left"/>
      <w:pPr>
        <w:ind w:left="5494" w:hanging="360"/>
      </w:pPr>
      <w:rPr>
        <w:rFonts w:ascii="Wingdings" w:hAnsi="Wingdings" w:hint="default"/>
      </w:rPr>
    </w:lvl>
    <w:lvl w:ilvl="6" w:tplc="040C0001" w:tentative="1">
      <w:start w:val="1"/>
      <w:numFmt w:val="bullet"/>
      <w:lvlText w:val=""/>
      <w:lvlJc w:val="left"/>
      <w:pPr>
        <w:ind w:left="6214" w:hanging="360"/>
      </w:pPr>
      <w:rPr>
        <w:rFonts w:ascii="Symbol" w:hAnsi="Symbol" w:hint="default"/>
      </w:rPr>
    </w:lvl>
    <w:lvl w:ilvl="7" w:tplc="040C0003" w:tentative="1">
      <w:start w:val="1"/>
      <w:numFmt w:val="bullet"/>
      <w:lvlText w:val="o"/>
      <w:lvlJc w:val="left"/>
      <w:pPr>
        <w:ind w:left="6934" w:hanging="360"/>
      </w:pPr>
      <w:rPr>
        <w:rFonts w:ascii="Courier New" w:hAnsi="Courier New" w:cs="Courier New" w:hint="default"/>
      </w:rPr>
    </w:lvl>
    <w:lvl w:ilvl="8" w:tplc="040C0005" w:tentative="1">
      <w:start w:val="1"/>
      <w:numFmt w:val="bullet"/>
      <w:lvlText w:val=""/>
      <w:lvlJc w:val="left"/>
      <w:pPr>
        <w:ind w:left="7654" w:hanging="360"/>
      </w:pPr>
      <w:rPr>
        <w:rFonts w:ascii="Wingdings" w:hAnsi="Wingdings" w:hint="default"/>
      </w:rPr>
    </w:lvl>
  </w:abstractNum>
  <w:abstractNum w:abstractNumId="1" w15:restartNumberingAfterBreak="0">
    <w:nsid w:val="00C36CF4"/>
    <w:multiLevelType w:val="multilevel"/>
    <w:tmpl w:val="4072D59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84561"/>
    <w:multiLevelType w:val="multilevel"/>
    <w:tmpl w:val="BD887C10"/>
    <w:lvl w:ilvl="0">
      <w:start w:val="1"/>
      <w:numFmt w:val="decimal"/>
      <w:suff w:val="space"/>
      <w:lvlText w:val="CHAPITRE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
      <w:lvlJc w:val="left"/>
      <w:pPr>
        <w:ind w:left="0" w:firstLine="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suff w:val="space"/>
      <w:lvlText w:val="%1.%2.%3.%4   "/>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none"/>
      <w:lvlText w:val="a.   "/>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u w:val="none"/>
        <w:vertAlign w:val="baseline"/>
        <w:em w:val="none"/>
      </w:rPr>
    </w:lvl>
    <w:lvl w:ilvl="5">
      <w:start w:val="1"/>
      <w:numFmt w:val="decimalZero"/>
      <w:lvlRestart w:val="1"/>
      <w:suff w:val="nothing"/>
      <w:lvlText w:val="(%1.%6)"/>
      <w:lvlJc w:val="left"/>
      <w:pPr>
        <w:ind w:left="8789"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4"/>
        <w:u w:val="none"/>
        <w:vertAlign w:val="baseline"/>
        <w:em w:val="none"/>
      </w:rPr>
    </w:lvl>
    <w:lvl w:ilvl="6">
      <w:start w:val="1"/>
      <w:numFmt w:val="decimalZero"/>
      <w:lvlRestart w:val="1"/>
      <w:lvlText w:val="Figure %1.%7 :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Zero"/>
      <w:lvlRestart w:val="1"/>
      <w:pStyle w:val="Heading8"/>
      <w:suff w:val="space"/>
      <w:lvlText w:val="Tableau %1.%8:"/>
      <w:lvlJc w:val="left"/>
      <w:pPr>
        <w:ind w:left="0" w:firstLine="0"/>
      </w:pPr>
      <w:rPr>
        <w:rFonts w:ascii="Times New Roman" w:hAnsi="Times New Roman" w:hint="default"/>
        <w:b/>
        <w:i w:val="0"/>
        <w:sz w:val="24"/>
      </w:rPr>
    </w:lvl>
    <w:lvl w:ilvl="8">
      <w:start w:val="1"/>
      <w:numFmt w:val="lowerRoman"/>
      <w:lvlText w:val="%9."/>
      <w:lvlJc w:val="left"/>
      <w:pPr>
        <w:ind w:left="0" w:firstLine="0"/>
      </w:pPr>
      <w:rPr>
        <w:rFonts w:hint="default"/>
      </w:rPr>
    </w:lvl>
  </w:abstractNum>
  <w:abstractNum w:abstractNumId="3" w15:restartNumberingAfterBreak="0">
    <w:nsid w:val="0AC37C0D"/>
    <w:multiLevelType w:val="hybridMultilevel"/>
    <w:tmpl w:val="23E678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D80020"/>
    <w:multiLevelType w:val="multilevel"/>
    <w:tmpl w:val="2C540BC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5160E"/>
    <w:multiLevelType w:val="hybridMultilevel"/>
    <w:tmpl w:val="08B68CAC"/>
    <w:lvl w:ilvl="0" w:tplc="371218B4">
      <w:numFmt w:val="bullet"/>
      <w:pStyle w:val="ListParagraph"/>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5D1AA3"/>
    <w:multiLevelType w:val="hybridMultilevel"/>
    <w:tmpl w:val="7540B7E6"/>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E82F23"/>
    <w:multiLevelType w:val="multilevel"/>
    <w:tmpl w:val="6A0CEF3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D0563"/>
    <w:multiLevelType w:val="hybridMultilevel"/>
    <w:tmpl w:val="42B8FA30"/>
    <w:lvl w:ilvl="0" w:tplc="8FA652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5311CF"/>
    <w:multiLevelType w:val="hybridMultilevel"/>
    <w:tmpl w:val="514C4D7C"/>
    <w:lvl w:ilvl="0" w:tplc="C090EEA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1F8519D"/>
    <w:multiLevelType w:val="hybridMultilevel"/>
    <w:tmpl w:val="8B4E9AC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0F04A0"/>
    <w:multiLevelType w:val="hybridMultilevel"/>
    <w:tmpl w:val="602AAA3A"/>
    <w:lvl w:ilvl="0" w:tplc="84343622">
      <w:start w:val="1"/>
      <w:numFmt w:val="decimal"/>
      <w:pStyle w:val="Subtitle"/>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E27C7C"/>
    <w:multiLevelType w:val="multilevel"/>
    <w:tmpl w:val="C0E4A16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E06C3"/>
    <w:multiLevelType w:val="multilevel"/>
    <w:tmpl w:val="5A68B6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21E6"/>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71FB4"/>
    <w:multiLevelType w:val="multilevel"/>
    <w:tmpl w:val="A60E0EE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CFB"/>
    <w:multiLevelType w:val="hybridMultilevel"/>
    <w:tmpl w:val="EA58DCB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1B63BD"/>
    <w:multiLevelType w:val="hybridMultilevel"/>
    <w:tmpl w:val="FF726DD0"/>
    <w:lvl w:ilvl="0" w:tplc="260AA208">
      <w:start w:val="1"/>
      <w:numFmt w:val="decimal"/>
      <w:pStyle w:val="Fig2"/>
      <w:lvlText w:val="Figure 2.0%1:"/>
      <w:lvlJc w:val="left"/>
      <w:pPr>
        <w:ind w:left="720" w:hanging="360"/>
      </w:pPr>
      <w:rPr>
        <w:rFonts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F5D4222"/>
    <w:multiLevelType w:val="hybridMultilevel"/>
    <w:tmpl w:val="2D0EC19C"/>
    <w:lvl w:ilvl="0" w:tplc="147C5B04">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0330B1"/>
    <w:multiLevelType w:val="hybridMultilevel"/>
    <w:tmpl w:val="4936F9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4013D21"/>
    <w:multiLevelType w:val="hybridMultilevel"/>
    <w:tmpl w:val="A6FEF4F2"/>
    <w:lvl w:ilvl="0" w:tplc="2F8EEB34">
      <w:start w:val="1"/>
      <w:numFmt w:val="decimalZero"/>
      <w:pStyle w:val="TableauAnnexe5"/>
      <w:lvlText w:val="Tableau A5.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5A352C"/>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C3A56"/>
    <w:multiLevelType w:val="multilevel"/>
    <w:tmpl w:val="7C02FD10"/>
    <w:lvl w:ilvl="0">
      <w:start w:val="3"/>
      <w:numFmt w:val="decimal"/>
      <w:pStyle w:val="Heading1"/>
      <w:suff w:val="space"/>
      <w:lvlText w:val="CHAPITRE %1"/>
      <w:lvlJc w:val="left"/>
      <w:pPr>
        <w:ind w:left="0" w:firstLine="0"/>
      </w:pPr>
      <w:rPr>
        <w:rFonts w:hint="default"/>
      </w:rPr>
    </w:lvl>
    <w:lvl w:ilvl="1">
      <w:start w:val="1"/>
      <w:numFmt w:val="decimal"/>
      <w:pStyle w:val="11Loaten1"/>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111Loaten2"/>
      <w:suff w:val="space"/>
      <w:lvlText w:val="%1.%2.%3"/>
      <w:lvlJc w:val="left"/>
      <w:pPr>
        <w:ind w:left="720" w:hanging="720"/>
      </w:pPr>
      <w:rPr>
        <w:rFonts w:hint="default"/>
        <w:i/>
      </w:rPr>
    </w:lvl>
    <w:lvl w:ilvl="3">
      <w:start w:val="1"/>
      <w:numFmt w:val="decimal"/>
      <w:pStyle w:val="1111Loaten3"/>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11111Loaten4"/>
      <w:suff w:val="space"/>
      <w:lvlText w:val="%1.%2.%3.%4.%5"/>
      <w:lvlJc w:val="left"/>
      <w:pPr>
        <w:ind w:left="0" w:firstLine="0"/>
      </w:pPr>
      <w:rPr>
        <w:rFonts w:ascii="Times New Roman" w:hAnsi="Times New Roman" w:cs="Times New Roman" w:hint="default"/>
        <w:i/>
      </w:rPr>
    </w:lvl>
    <w:lvl w:ilvl="5">
      <w:start w:val="1"/>
      <w:numFmt w:val="lowerLetter"/>
      <w:pStyle w:val="asous-para"/>
      <w:suff w:val="space"/>
      <w:lvlText w:val="%6."/>
      <w:lvlJc w:val="left"/>
      <w:pPr>
        <w:ind w:left="0" w:firstLine="0"/>
      </w:pPr>
      <w:rPr>
        <w:rFonts w:hint="default"/>
        <w:i w:val="0"/>
        <w:sz w:val="24"/>
      </w:rPr>
    </w:lvl>
    <w:lvl w:ilvl="6">
      <w:start w:val="1"/>
      <w:numFmt w:val="decimalZero"/>
      <w:lvlRestart w:val="1"/>
      <w:pStyle w:val="Figure"/>
      <w:suff w:val="space"/>
      <w:lvlText w:val="Figure %1.%7 :"/>
      <w:lvlJc w:val="left"/>
      <w:pPr>
        <w:ind w:left="0" w:firstLine="0"/>
      </w:pPr>
      <w:rPr>
        <w:rFonts w:hint="default"/>
        <w:b/>
        <w:i w:val="0"/>
      </w:rPr>
    </w:lvl>
    <w:lvl w:ilvl="7">
      <w:start w:val="1"/>
      <w:numFmt w:val="decimalZero"/>
      <w:lvlRestart w:val="1"/>
      <w:pStyle w:val="Tabilao"/>
      <w:suff w:val="space"/>
      <w:lvlText w:val="Tableau %1.%8 :"/>
      <w:lvlJc w:val="left"/>
      <w:pPr>
        <w:ind w:left="0" w:firstLine="0"/>
      </w:pPr>
      <w:rPr>
        <w:rFonts w:hint="default"/>
        <w:b/>
        <w:i w:val="0"/>
      </w:rPr>
    </w:lvl>
    <w:lvl w:ilvl="8">
      <w:start w:val="1"/>
      <w:numFmt w:val="decimal"/>
      <w:lvlText w:val="%1.%2.%3.%4.%5.%6.%7.%8.%9"/>
      <w:lvlJc w:val="left"/>
      <w:pPr>
        <w:ind w:left="1584" w:hanging="1584"/>
      </w:pPr>
      <w:rPr>
        <w:rFonts w:hint="default"/>
      </w:rPr>
    </w:lvl>
  </w:abstractNum>
  <w:abstractNum w:abstractNumId="23" w15:restartNumberingAfterBreak="0">
    <w:nsid w:val="5DEB57F9"/>
    <w:multiLevelType w:val="hybridMultilevel"/>
    <w:tmpl w:val="1E2A764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1861FCF"/>
    <w:multiLevelType w:val="multilevel"/>
    <w:tmpl w:val="C726B69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07CB0"/>
    <w:multiLevelType w:val="hybridMultilevel"/>
    <w:tmpl w:val="4CFA7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B52D9F"/>
    <w:multiLevelType w:val="hybridMultilevel"/>
    <w:tmpl w:val="D1E01406"/>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66649F"/>
    <w:multiLevelType w:val="multilevel"/>
    <w:tmpl w:val="AF4451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A3E8B"/>
    <w:multiLevelType w:val="multilevel"/>
    <w:tmpl w:val="93A0CC24"/>
    <w:lvl w:ilvl="0">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030A4B"/>
    <w:multiLevelType w:val="hybridMultilevel"/>
    <w:tmpl w:val="9BC0B69E"/>
    <w:lvl w:ilvl="0" w:tplc="73283E82">
      <w:start w:val="4"/>
      <w:numFmt w:val="bullet"/>
      <w:lvlText w:val="-"/>
      <w:lvlJc w:val="left"/>
      <w:pPr>
        <w:ind w:left="720" w:hanging="360"/>
      </w:pPr>
      <w:rPr>
        <w:rFonts w:ascii="Times New Roman" w:eastAsiaTheme="minorHAnsi" w:hAnsi="Times New Roman" w:cs="Times New Roman" w:hint="default"/>
      </w:rPr>
    </w:lvl>
    <w:lvl w:ilvl="1" w:tplc="8C448330">
      <w:numFmt w:val="bullet"/>
      <w:lvlText w:val="-"/>
      <w:lvlJc w:val="left"/>
      <w:pPr>
        <w:ind w:left="1440" w:hanging="360"/>
      </w:pPr>
      <w:rPr>
        <w:rFonts w:ascii="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D04F8"/>
    <w:multiLevelType w:val="multilevel"/>
    <w:tmpl w:val="B438530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81A41"/>
    <w:multiLevelType w:val="multilevel"/>
    <w:tmpl w:val="15907A5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EE76DF"/>
    <w:multiLevelType w:val="hybridMultilevel"/>
    <w:tmpl w:val="A288A776"/>
    <w:lvl w:ilvl="0" w:tplc="DB2845E0">
      <w:start w:val="1"/>
      <w:numFmt w:val="decimal"/>
      <w:pStyle w:val="Style1"/>
      <w:lvlText w:val="Figure 2.0%1:"/>
      <w:lvlJc w:val="left"/>
      <w:pPr>
        <w:ind w:left="1080" w:hanging="360"/>
      </w:pPr>
      <w:rPr>
        <w:rFonts w:hint="default"/>
        <w:b/>
        <w:i w:val="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7A7D4D7F"/>
    <w:multiLevelType w:val="multilevel"/>
    <w:tmpl w:val="C7C448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AC68FF"/>
    <w:multiLevelType w:val="hybridMultilevel"/>
    <w:tmpl w:val="7FF43036"/>
    <w:lvl w:ilvl="0" w:tplc="E4FC4A88">
      <w:start w:val="1"/>
      <w:numFmt w:val="decimal"/>
      <w:pStyle w:val="Title"/>
      <w:lvlText w:val="2.%1."/>
      <w:lvlJc w:val="left"/>
      <w:pPr>
        <w:ind w:left="720" w:hanging="360"/>
      </w:pPr>
      <w:rPr>
        <w:rFonts w:hint="default"/>
      </w:rPr>
    </w:lvl>
    <w:lvl w:ilvl="1" w:tplc="A29E32B6">
      <w:start w:val="1"/>
      <w:numFmt w:val="lowerLetter"/>
      <w:lvlText w:val="%2."/>
      <w:lvlJc w:val="left"/>
      <w:pPr>
        <w:ind w:left="1440" w:hanging="360"/>
      </w:pPr>
    </w:lvl>
    <w:lvl w:ilvl="2" w:tplc="E2B86AA8">
      <w:start w:val="1"/>
      <w:numFmt w:val="lowerRoman"/>
      <w:lvlText w:val="%3."/>
      <w:lvlJc w:val="right"/>
      <w:pPr>
        <w:ind w:left="2160" w:hanging="180"/>
      </w:pPr>
    </w:lvl>
    <w:lvl w:ilvl="3" w:tplc="415CCE44">
      <w:start w:val="1"/>
      <w:numFmt w:val="decimal"/>
      <w:lvlText w:val="%4."/>
      <w:lvlJc w:val="left"/>
      <w:pPr>
        <w:ind w:left="2880" w:hanging="360"/>
      </w:pPr>
    </w:lvl>
    <w:lvl w:ilvl="4" w:tplc="B9022D54">
      <w:start w:val="1"/>
      <w:numFmt w:val="lowerLetter"/>
      <w:lvlText w:val="%5."/>
      <w:lvlJc w:val="left"/>
      <w:pPr>
        <w:ind w:left="3600" w:hanging="360"/>
      </w:pPr>
    </w:lvl>
    <w:lvl w:ilvl="5" w:tplc="402A0806" w:tentative="1">
      <w:start w:val="1"/>
      <w:numFmt w:val="lowerRoman"/>
      <w:lvlText w:val="%6."/>
      <w:lvlJc w:val="right"/>
      <w:pPr>
        <w:ind w:left="4320" w:hanging="180"/>
      </w:pPr>
    </w:lvl>
    <w:lvl w:ilvl="6" w:tplc="0B46D544">
      <w:start w:val="1"/>
      <w:numFmt w:val="decimal"/>
      <w:lvlText w:val="%7."/>
      <w:lvlJc w:val="left"/>
      <w:pPr>
        <w:ind w:left="5040" w:hanging="360"/>
      </w:pPr>
    </w:lvl>
    <w:lvl w:ilvl="7" w:tplc="5316FBE6" w:tentative="1">
      <w:start w:val="1"/>
      <w:numFmt w:val="lowerLetter"/>
      <w:lvlText w:val="%8."/>
      <w:lvlJc w:val="left"/>
      <w:pPr>
        <w:ind w:left="5760" w:hanging="360"/>
      </w:pPr>
    </w:lvl>
    <w:lvl w:ilvl="8" w:tplc="39249014" w:tentative="1">
      <w:start w:val="1"/>
      <w:numFmt w:val="lowerRoman"/>
      <w:lvlText w:val="%9."/>
      <w:lvlJc w:val="right"/>
      <w:pPr>
        <w:ind w:left="6480" w:hanging="180"/>
      </w:pPr>
    </w:lvl>
  </w:abstractNum>
  <w:abstractNum w:abstractNumId="35" w15:restartNumberingAfterBreak="0">
    <w:nsid w:val="7AB834D3"/>
    <w:multiLevelType w:val="hybridMultilevel"/>
    <w:tmpl w:val="B25E6702"/>
    <w:lvl w:ilvl="0" w:tplc="60D897F0">
      <w:start w:val="1"/>
      <w:numFmt w:val="bullet"/>
      <w:pStyle w:val="Puce"/>
      <w:lvlText w:val=""/>
      <w:lvlJc w:val="left"/>
      <w:pPr>
        <w:ind w:left="1077" w:hanging="360"/>
      </w:pPr>
      <w:rPr>
        <w:rFonts w:ascii="Symbol" w:hAnsi="Symbol" w:hint="default"/>
        <w:color w:val="auto"/>
      </w:rPr>
    </w:lvl>
    <w:lvl w:ilvl="1" w:tplc="7CE6FF5E" w:tentative="1">
      <w:start w:val="1"/>
      <w:numFmt w:val="bullet"/>
      <w:lvlText w:val="o"/>
      <w:lvlJc w:val="left"/>
      <w:pPr>
        <w:ind w:left="1797" w:hanging="360"/>
      </w:pPr>
      <w:rPr>
        <w:rFonts w:ascii="Courier New" w:hAnsi="Courier New" w:cs="Courier New" w:hint="default"/>
      </w:rPr>
    </w:lvl>
    <w:lvl w:ilvl="2" w:tplc="85E08546" w:tentative="1">
      <w:start w:val="1"/>
      <w:numFmt w:val="bullet"/>
      <w:lvlText w:val=""/>
      <w:lvlJc w:val="left"/>
      <w:pPr>
        <w:ind w:left="2517" w:hanging="360"/>
      </w:pPr>
      <w:rPr>
        <w:rFonts w:ascii="Wingdings" w:hAnsi="Wingdings" w:hint="default"/>
      </w:rPr>
    </w:lvl>
    <w:lvl w:ilvl="3" w:tplc="45CAD422" w:tentative="1">
      <w:start w:val="1"/>
      <w:numFmt w:val="bullet"/>
      <w:lvlText w:val=""/>
      <w:lvlJc w:val="left"/>
      <w:pPr>
        <w:ind w:left="3237" w:hanging="360"/>
      </w:pPr>
      <w:rPr>
        <w:rFonts w:ascii="Symbol" w:hAnsi="Symbol" w:hint="default"/>
      </w:rPr>
    </w:lvl>
    <w:lvl w:ilvl="4" w:tplc="BCDE092E" w:tentative="1">
      <w:start w:val="1"/>
      <w:numFmt w:val="bullet"/>
      <w:lvlText w:val="o"/>
      <w:lvlJc w:val="left"/>
      <w:pPr>
        <w:ind w:left="3957" w:hanging="360"/>
      </w:pPr>
      <w:rPr>
        <w:rFonts w:ascii="Courier New" w:hAnsi="Courier New" w:cs="Courier New" w:hint="default"/>
      </w:rPr>
    </w:lvl>
    <w:lvl w:ilvl="5" w:tplc="9660504C" w:tentative="1">
      <w:start w:val="1"/>
      <w:numFmt w:val="bullet"/>
      <w:lvlText w:val=""/>
      <w:lvlJc w:val="left"/>
      <w:pPr>
        <w:ind w:left="4677" w:hanging="360"/>
      </w:pPr>
      <w:rPr>
        <w:rFonts w:ascii="Wingdings" w:hAnsi="Wingdings" w:hint="default"/>
      </w:rPr>
    </w:lvl>
    <w:lvl w:ilvl="6" w:tplc="FDDECAB2" w:tentative="1">
      <w:start w:val="1"/>
      <w:numFmt w:val="bullet"/>
      <w:lvlText w:val=""/>
      <w:lvlJc w:val="left"/>
      <w:pPr>
        <w:ind w:left="5397" w:hanging="360"/>
      </w:pPr>
      <w:rPr>
        <w:rFonts w:ascii="Symbol" w:hAnsi="Symbol" w:hint="default"/>
      </w:rPr>
    </w:lvl>
    <w:lvl w:ilvl="7" w:tplc="CB0C19D8" w:tentative="1">
      <w:start w:val="1"/>
      <w:numFmt w:val="bullet"/>
      <w:lvlText w:val="o"/>
      <w:lvlJc w:val="left"/>
      <w:pPr>
        <w:ind w:left="6117" w:hanging="360"/>
      </w:pPr>
      <w:rPr>
        <w:rFonts w:ascii="Courier New" w:hAnsi="Courier New" w:cs="Courier New" w:hint="default"/>
      </w:rPr>
    </w:lvl>
    <w:lvl w:ilvl="8" w:tplc="E09428C6" w:tentative="1">
      <w:start w:val="1"/>
      <w:numFmt w:val="bullet"/>
      <w:lvlText w:val=""/>
      <w:lvlJc w:val="left"/>
      <w:pPr>
        <w:ind w:left="6837" w:hanging="360"/>
      </w:pPr>
      <w:rPr>
        <w:rFonts w:ascii="Wingdings" w:hAnsi="Wingdings" w:hint="default"/>
      </w:rPr>
    </w:lvl>
  </w:abstractNum>
  <w:abstractNum w:abstractNumId="36" w15:restartNumberingAfterBreak="0">
    <w:nsid w:val="7AD76842"/>
    <w:multiLevelType w:val="hybridMultilevel"/>
    <w:tmpl w:val="097E9B5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263DCA"/>
    <w:multiLevelType w:val="hybridMultilevel"/>
    <w:tmpl w:val="41B8BF1A"/>
    <w:lvl w:ilvl="0" w:tplc="13AE7ACC">
      <w:start w:val="1"/>
      <w:numFmt w:val="decimal"/>
      <w:pStyle w:val="Notation"/>
      <w:suff w:val="space"/>
      <w:lvlText w:val="%1."/>
      <w:lvlJc w:val="left"/>
      <w:pPr>
        <w:ind w:left="0" w:firstLine="0"/>
      </w:pPr>
      <w:rPr>
        <w:rFonts w:ascii="Times New Roman" w:hAnsi="Times New Roman" w:hint="default"/>
        <w:b/>
        <w:i w:val="0"/>
        <w:sz w:val="24"/>
      </w:rPr>
    </w:lvl>
    <w:lvl w:ilvl="1" w:tplc="040C0003">
      <w:start w:val="1"/>
      <w:numFmt w:val="lowerLetter"/>
      <w:lvlText w:val="%2."/>
      <w:lvlJc w:val="left"/>
      <w:pPr>
        <w:ind w:left="1440" w:hanging="360"/>
      </w:pPr>
    </w:lvl>
    <w:lvl w:ilvl="2" w:tplc="040C0005">
      <w:start w:val="1"/>
      <w:numFmt w:val="lowerRoman"/>
      <w:lvlText w:val="%3."/>
      <w:lvlJc w:val="right"/>
      <w:pPr>
        <w:ind w:left="2160" w:hanging="180"/>
      </w:pPr>
    </w:lvl>
    <w:lvl w:ilvl="3" w:tplc="040C000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num w:numId="1" w16cid:durableId="1035621182">
    <w:abstractNumId w:val="34"/>
  </w:num>
  <w:num w:numId="2" w16cid:durableId="2015919087">
    <w:abstractNumId w:val="11"/>
  </w:num>
  <w:num w:numId="3" w16cid:durableId="1035891527">
    <w:abstractNumId w:val="2"/>
  </w:num>
  <w:num w:numId="4" w16cid:durableId="583688588">
    <w:abstractNumId w:val="22"/>
  </w:num>
  <w:num w:numId="5" w16cid:durableId="639766212">
    <w:abstractNumId w:val="35"/>
  </w:num>
  <w:num w:numId="6" w16cid:durableId="1288312541">
    <w:abstractNumId w:val="37"/>
  </w:num>
  <w:num w:numId="7" w16cid:durableId="1781873954">
    <w:abstractNumId w:val="20"/>
  </w:num>
  <w:num w:numId="8" w16cid:durableId="1685858749">
    <w:abstractNumId w:val="17"/>
  </w:num>
  <w:num w:numId="9" w16cid:durableId="1253471090">
    <w:abstractNumId w:val="32"/>
  </w:num>
  <w:num w:numId="10" w16cid:durableId="1994750162">
    <w:abstractNumId w:val="37"/>
    <w:lvlOverride w:ilvl="0">
      <w:startOverride w:val="1"/>
    </w:lvlOverride>
  </w:num>
  <w:num w:numId="11" w16cid:durableId="387191753">
    <w:abstractNumId w:val="29"/>
  </w:num>
  <w:num w:numId="12" w16cid:durableId="197398490">
    <w:abstractNumId w:val="8"/>
  </w:num>
  <w:num w:numId="13" w16cid:durableId="1371497708">
    <w:abstractNumId w:val="36"/>
  </w:num>
  <w:num w:numId="14" w16cid:durableId="2143183299">
    <w:abstractNumId w:val="25"/>
  </w:num>
  <w:num w:numId="15" w16cid:durableId="1860511853">
    <w:abstractNumId w:val="18"/>
  </w:num>
  <w:num w:numId="16" w16cid:durableId="1071007456">
    <w:abstractNumId w:val="7"/>
  </w:num>
  <w:num w:numId="17" w16cid:durableId="744647136">
    <w:abstractNumId w:val="12"/>
  </w:num>
  <w:num w:numId="18" w16cid:durableId="147091596">
    <w:abstractNumId w:val="33"/>
  </w:num>
  <w:num w:numId="19" w16cid:durableId="1163814171">
    <w:abstractNumId w:val="24"/>
  </w:num>
  <w:num w:numId="20" w16cid:durableId="2065716298">
    <w:abstractNumId w:val="1"/>
  </w:num>
  <w:num w:numId="21" w16cid:durableId="1149903679">
    <w:abstractNumId w:val="28"/>
  </w:num>
  <w:num w:numId="22" w16cid:durableId="1326742942">
    <w:abstractNumId w:val="4"/>
  </w:num>
  <w:num w:numId="23" w16cid:durableId="1901283030">
    <w:abstractNumId w:val="30"/>
  </w:num>
  <w:num w:numId="24" w16cid:durableId="869689261">
    <w:abstractNumId w:val="13"/>
  </w:num>
  <w:num w:numId="25" w16cid:durableId="1203903484">
    <w:abstractNumId w:val="15"/>
  </w:num>
  <w:num w:numId="26" w16cid:durableId="1394036300">
    <w:abstractNumId w:val="21"/>
  </w:num>
  <w:num w:numId="27" w16cid:durableId="747654554">
    <w:abstractNumId w:val="27"/>
  </w:num>
  <w:num w:numId="28" w16cid:durableId="736903131">
    <w:abstractNumId w:val="14"/>
  </w:num>
  <w:num w:numId="29" w16cid:durableId="288123141">
    <w:abstractNumId w:val="31"/>
  </w:num>
  <w:num w:numId="30" w16cid:durableId="119304368">
    <w:abstractNumId w:val="9"/>
  </w:num>
  <w:num w:numId="31" w16cid:durableId="1405253939">
    <w:abstractNumId w:val="26"/>
  </w:num>
  <w:num w:numId="32" w16cid:durableId="1003624099">
    <w:abstractNumId w:val="23"/>
  </w:num>
  <w:num w:numId="33" w16cid:durableId="451478866">
    <w:abstractNumId w:val="6"/>
  </w:num>
  <w:num w:numId="34" w16cid:durableId="1619795346">
    <w:abstractNumId w:val="3"/>
  </w:num>
  <w:num w:numId="35" w16cid:durableId="452403442">
    <w:abstractNumId w:val="19"/>
  </w:num>
  <w:num w:numId="36" w16cid:durableId="320086676">
    <w:abstractNumId w:val="10"/>
  </w:num>
  <w:num w:numId="37" w16cid:durableId="1916625101">
    <w:abstractNumId w:val="16"/>
  </w:num>
  <w:num w:numId="38" w16cid:durableId="1236016374">
    <w:abstractNumId w:val="0"/>
  </w:num>
  <w:num w:numId="39" w16cid:durableId="1811481025">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C6"/>
    <w:rsid w:val="00000267"/>
    <w:rsid w:val="00000380"/>
    <w:rsid w:val="00000CA1"/>
    <w:rsid w:val="00001468"/>
    <w:rsid w:val="00001D18"/>
    <w:rsid w:val="000029CC"/>
    <w:rsid w:val="00002AA1"/>
    <w:rsid w:val="00002C6E"/>
    <w:rsid w:val="00004A77"/>
    <w:rsid w:val="00004A8B"/>
    <w:rsid w:val="00005161"/>
    <w:rsid w:val="00005D0D"/>
    <w:rsid w:val="00006127"/>
    <w:rsid w:val="000067C8"/>
    <w:rsid w:val="00010B59"/>
    <w:rsid w:val="00011FF4"/>
    <w:rsid w:val="00012C7C"/>
    <w:rsid w:val="00012C90"/>
    <w:rsid w:val="00012FA8"/>
    <w:rsid w:val="00013C76"/>
    <w:rsid w:val="0001494C"/>
    <w:rsid w:val="00016260"/>
    <w:rsid w:val="000165E1"/>
    <w:rsid w:val="0001694E"/>
    <w:rsid w:val="00016A07"/>
    <w:rsid w:val="0002001A"/>
    <w:rsid w:val="0002196A"/>
    <w:rsid w:val="00022544"/>
    <w:rsid w:val="00022795"/>
    <w:rsid w:val="00022D4B"/>
    <w:rsid w:val="00022F2F"/>
    <w:rsid w:val="00023849"/>
    <w:rsid w:val="00023C01"/>
    <w:rsid w:val="00024728"/>
    <w:rsid w:val="00024A57"/>
    <w:rsid w:val="00024F6E"/>
    <w:rsid w:val="00025A4D"/>
    <w:rsid w:val="00025C5B"/>
    <w:rsid w:val="00025FF1"/>
    <w:rsid w:val="0002630B"/>
    <w:rsid w:val="000263F4"/>
    <w:rsid w:val="00027239"/>
    <w:rsid w:val="00027690"/>
    <w:rsid w:val="000318FC"/>
    <w:rsid w:val="00032903"/>
    <w:rsid w:val="00032A02"/>
    <w:rsid w:val="00033242"/>
    <w:rsid w:val="000337D9"/>
    <w:rsid w:val="00034BD4"/>
    <w:rsid w:val="00034EB5"/>
    <w:rsid w:val="0003507C"/>
    <w:rsid w:val="00035BCE"/>
    <w:rsid w:val="0003719D"/>
    <w:rsid w:val="00037394"/>
    <w:rsid w:val="0004074D"/>
    <w:rsid w:val="00041EF3"/>
    <w:rsid w:val="0004360E"/>
    <w:rsid w:val="00043AB6"/>
    <w:rsid w:val="00044753"/>
    <w:rsid w:val="00045128"/>
    <w:rsid w:val="0004512B"/>
    <w:rsid w:val="00047043"/>
    <w:rsid w:val="00047DE4"/>
    <w:rsid w:val="000528CF"/>
    <w:rsid w:val="00052AA5"/>
    <w:rsid w:val="00052C96"/>
    <w:rsid w:val="00052D66"/>
    <w:rsid w:val="00052F47"/>
    <w:rsid w:val="00053A49"/>
    <w:rsid w:val="00054649"/>
    <w:rsid w:val="000546DB"/>
    <w:rsid w:val="00054884"/>
    <w:rsid w:val="0005569A"/>
    <w:rsid w:val="00055C09"/>
    <w:rsid w:val="00056221"/>
    <w:rsid w:val="00056FA9"/>
    <w:rsid w:val="00060408"/>
    <w:rsid w:val="00060824"/>
    <w:rsid w:val="00060C9C"/>
    <w:rsid w:val="0006190E"/>
    <w:rsid w:val="0006282A"/>
    <w:rsid w:val="0006343F"/>
    <w:rsid w:val="00063C02"/>
    <w:rsid w:val="000644A5"/>
    <w:rsid w:val="000645E5"/>
    <w:rsid w:val="000646E7"/>
    <w:rsid w:val="00065294"/>
    <w:rsid w:val="00066983"/>
    <w:rsid w:val="00066C34"/>
    <w:rsid w:val="0006756B"/>
    <w:rsid w:val="000679BC"/>
    <w:rsid w:val="00067C3B"/>
    <w:rsid w:val="000702A0"/>
    <w:rsid w:val="00070DF2"/>
    <w:rsid w:val="00072018"/>
    <w:rsid w:val="000736FE"/>
    <w:rsid w:val="0007412D"/>
    <w:rsid w:val="00074E93"/>
    <w:rsid w:val="00075695"/>
    <w:rsid w:val="0007571C"/>
    <w:rsid w:val="0007631E"/>
    <w:rsid w:val="00077007"/>
    <w:rsid w:val="000818F1"/>
    <w:rsid w:val="00082BC4"/>
    <w:rsid w:val="00083F89"/>
    <w:rsid w:val="000840A5"/>
    <w:rsid w:val="00086B50"/>
    <w:rsid w:val="00087319"/>
    <w:rsid w:val="00090950"/>
    <w:rsid w:val="00091E29"/>
    <w:rsid w:val="00092FE3"/>
    <w:rsid w:val="000938BA"/>
    <w:rsid w:val="00093AE7"/>
    <w:rsid w:val="00095014"/>
    <w:rsid w:val="0009510A"/>
    <w:rsid w:val="000955AC"/>
    <w:rsid w:val="00096467"/>
    <w:rsid w:val="00097E67"/>
    <w:rsid w:val="000A00D9"/>
    <w:rsid w:val="000A02DC"/>
    <w:rsid w:val="000A0D36"/>
    <w:rsid w:val="000A2436"/>
    <w:rsid w:val="000A2EB4"/>
    <w:rsid w:val="000A3060"/>
    <w:rsid w:val="000A4A51"/>
    <w:rsid w:val="000A4BA5"/>
    <w:rsid w:val="000A4E74"/>
    <w:rsid w:val="000A588D"/>
    <w:rsid w:val="000A597C"/>
    <w:rsid w:val="000A5C0D"/>
    <w:rsid w:val="000A5CE3"/>
    <w:rsid w:val="000A5DB6"/>
    <w:rsid w:val="000A648A"/>
    <w:rsid w:val="000A6D3F"/>
    <w:rsid w:val="000A702D"/>
    <w:rsid w:val="000B0A55"/>
    <w:rsid w:val="000B10F7"/>
    <w:rsid w:val="000B13C4"/>
    <w:rsid w:val="000B2EA3"/>
    <w:rsid w:val="000B2F3A"/>
    <w:rsid w:val="000B2F9C"/>
    <w:rsid w:val="000B3D53"/>
    <w:rsid w:val="000B4165"/>
    <w:rsid w:val="000B521D"/>
    <w:rsid w:val="000B69B3"/>
    <w:rsid w:val="000B6F28"/>
    <w:rsid w:val="000B759F"/>
    <w:rsid w:val="000B791E"/>
    <w:rsid w:val="000B7AE3"/>
    <w:rsid w:val="000B7E6D"/>
    <w:rsid w:val="000C1670"/>
    <w:rsid w:val="000C1857"/>
    <w:rsid w:val="000C27E0"/>
    <w:rsid w:val="000C2B2C"/>
    <w:rsid w:val="000C4310"/>
    <w:rsid w:val="000C47BB"/>
    <w:rsid w:val="000C4A20"/>
    <w:rsid w:val="000C5274"/>
    <w:rsid w:val="000C5774"/>
    <w:rsid w:val="000C5912"/>
    <w:rsid w:val="000C5B14"/>
    <w:rsid w:val="000C63D3"/>
    <w:rsid w:val="000C640E"/>
    <w:rsid w:val="000C6717"/>
    <w:rsid w:val="000C753D"/>
    <w:rsid w:val="000D008F"/>
    <w:rsid w:val="000D0F62"/>
    <w:rsid w:val="000D141C"/>
    <w:rsid w:val="000D1495"/>
    <w:rsid w:val="000D1553"/>
    <w:rsid w:val="000D32A6"/>
    <w:rsid w:val="000D6B2B"/>
    <w:rsid w:val="000D71F5"/>
    <w:rsid w:val="000D798E"/>
    <w:rsid w:val="000E1279"/>
    <w:rsid w:val="000E1516"/>
    <w:rsid w:val="000E2843"/>
    <w:rsid w:val="000E3BC1"/>
    <w:rsid w:val="000E7772"/>
    <w:rsid w:val="000E7AF5"/>
    <w:rsid w:val="000E7B08"/>
    <w:rsid w:val="000E7BB5"/>
    <w:rsid w:val="000E7DBD"/>
    <w:rsid w:val="000F092F"/>
    <w:rsid w:val="000F0DC5"/>
    <w:rsid w:val="000F0EB0"/>
    <w:rsid w:val="000F0EBC"/>
    <w:rsid w:val="000F122A"/>
    <w:rsid w:val="000F1819"/>
    <w:rsid w:val="000F22C4"/>
    <w:rsid w:val="000F2CAB"/>
    <w:rsid w:val="000F3763"/>
    <w:rsid w:val="000F3824"/>
    <w:rsid w:val="000F3D01"/>
    <w:rsid w:val="000F4C4D"/>
    <w:rsid w:val="000F5AEA"/>
    <w:rsid w:val="000F6083"/>
    <w:rsid w:val="000F611D"/>
    <w:rsid w:val="000F726C"/>
    <w:rsid w:val="000F7758"/>
    <w:rsid w:val="000F7D88"/>
    <w:rsid w:val="001006C1"/>
    <w:rsid w:val="00102DB8"/>
    <w:rsid w:val="001047FF"/>
    <w:rsid w:val="00104829"/>
    <w:rsid w:val="0010560E"/>
    <w:rsid w:val="00106D47"/>
    <w:rsid w:val="0010726A"/>
    <w:rsid w:val="0011015C"/>
    <w:rsid w:val="001118B9"/>
    <w:rsid w:val="001126B5"/>
    <w:rsid w:val="00112E0E"/>
    <w:rsid w:val="00114D05"/>
    <w:rsid w:val="001170F5"/>
    <w:rsid w:val="00121866"/>
    <w:rsid w:val="00122851"/>
    <w:rsid w:val="001235DC"/>
    <w:rsid w:val="001238D8"/>
    <w:rsid w:val="00123EF7"/>
    <w:rsid w:val="00124C02"/>
    <w:rsid w:val="00125316"/>
    <w:rsid w:val="001258CF"/>
    <w:rsid w:val="001265BA"/>
    <w:rsid w:val="00126677"/>
    <w:rsid w:val="001301D9"/>
    <w:rsid w:val="00131FBD"/>
    <w:rsid w:val="0013248A"/>
    <w:rsid w:val="0013253B"/>
    <w:rsid w:val="001327AB"/>
    <w:rsid w:val="00132863"/>
    <w:rsid w:val="00132ED9"/>
    <w:rsid w:val="00134851"/>
    <w:rsid w:val="0013559B"/>
    <w:rsid w:val="001358AE"/>
    <w:rsid w:val="0013767D"/>
    <w:rsid w:val="00137934"/>
    <w:rsid w:val="00137E47"/>
    <w:rsid w:val="00140444"/>
    <w:rsid w:val="001410EA"/>
    <w:rsid w:val="0014148C"/>
    <w:rsid w:val="00142372"/>
    <w:rsid w:val="00144CCF"/>
    <w:rsid w:val="001450AB"/>
    <w:rsid w:val="00146F6B"/>
    <w:rsid w:val="0015007B"/>
    <w:rsid w:val="00151561"/>
    <w:rsid w:val="00152236"/>
    <w:rsid w:val="00153848"/>
    <w:rsid w:val="00154D01"/>
    <w:rsid w:val="00155033"/>
    <w:rsid w:val="00156A01"/>
    <w:rsid w:val="00157A79"/>
    <w:rsid w:val="001604A0"/>
    <w:rsid w:val="00160937"/>
    <w:rsid w:val="00160B7A"/>
    <w:rsid w:val="00161F7A"/>
    <w:rsid w:val="00162E1F"/>
    <w:rsid w:val="00165739"/>
    <w:rsid w:val="00165747"/>
    <w:rsid w:val="00165A51"/>
    <w:rsid w:val="00165CA7"/>
    <w:rsid w:val="00166743"/>
    <w:rsid w:val="00166EA9"/>
    <w:rsid w:val="001674D8"/>
    <w:rsid w:val="00167642"/>
    <w:rsid w:val="0017039D"/>
    <w:rsid w:val="00171834"/>
    <w:rsid w:val="00171F01"/>
    <w:rsid w:val="00173D2F"/>
    <w:rsid w:val="001746F5"/>
    <w:rsid w:val="001755B1"/>
    <w:rsid w:val="001771A1"/>
    <w:rsid w:val="00177774"/>
    <w:rsid w:val="001806D5"/>
    <w:rsid w:val="00180A4E"/>
    <w:rsid w:val="00180FC0"/>
    <w:rsid w:val="001819B7"/>
    <w:rsid w:val="00181E72"/>
    <w:rsid w:val="001820B3"/>
    <w:rsid w:val="001825F6"/>
    <w:rsid w:val="00182F09"/>
    <w:rsid w:val="001831C8"/>
    <w:rsid w:val="0018383F"/>
    <w:rsid w:val="001850EF"/>
    <w:rsid w:val="001865BA"/>
    <w:rsid w:val="00186C00"/>
    <w:rsid w:val="0018772C"/>
    <w:rsid w:val="001877AA"/>
    <w:rsid w:val="00190145"/>
    <w:rsid w:val="00190775"/>
    <w:rsid w:val="00191897"/>
    <w:rsid w:val="00191BF8"/>
    <w:rsid w:val="00192018"/>
    <w:rsid w:val="00192F12"/>
    <w:rsid w:val="00194A5E"/>
    <w:rsid w:val="00194E47"/>
    <w:rsid w:val="00195C5F"/>
    <w:rsid w:val="00196218"/>
    <w:rsid w:val="00196DD5"/>
    <w:rsid w:val="0019768E"/>
    <w:rsid w:val="001A0040"/>
    <w:rsid w:val="001A02B6"/>
    <w:rsid w:val="001A05C2"/>
    <w:rsid w:val="001A0CB3"/>
    <w:rsid w:val="001A13A0"/>
    <w:rsid w:val="001A1C5E"/>
    <w:rsid w:val="001A1F96"/>
    <w:rsid w:val="001A2018"/>
    <w:rsid w:val="001A224B"/>
    <w:rsid w:val="001A28AC"/>
    <w:rsid w:val="001A382C"/>
    <w:rsid w:val="001A4531"/>
    <w:rsid w:val="001A5D7B"/>
    <w:rsid w:val="001B132A"/>
    <w:rsid w:val="001B1F7A"/>
    <w:rsid w:val="001B20DA"/>
    <w:rsid w:val="001B2CF3"/>
    <w:rsid w:val="001B322D"/>
    <w:rsid w:val="001B4E2E"/>
    <w:rsid w:val="001B6025"/>
    <w:rsid w:val="001B628E"/>
    <w:rsid w:val="001B6724"/>
    <w:rsid w:val="001B7C26"/>
    <w:rsid w:val="001C00B7"/>
    <w:rsid w:val="001C0191"/>
    <w:rsid w:val="001C154F"/>
    <w:rsid w:val="001C1B21"/>
    <w:rsid w:val="001C21B7"/>
    <w:rsid w:val="001C4FFA"/>
    <w:rsid w:val="001C57B8"/>
    <w:rsid w:val="001C6BA6"/>
    <w:rsid w:val="001C6E90"/>
    <w:rsid w:val="001C7C1C"/>
    <w:rsid w:val="001D04E0"/>
    <w:rsid w:val="001D1893"/>
    <w:rsid w:val="001D1A3E"/>
    <w:rsid w:val="001D3750"/>
    <w:rsid w:val="001D437E"/>
    <w:rsid w:val="001D4982"/>
    <w:rsid w:val="001D6118"/>
    <w:rsid w:val="001D6900"/>
    <w:rsid w:val="001D7949"/>
    <w:rsid w:val="001E012F"/>
    <w:rsid w:val="001E0196"/>
    <w:rsid w:val="001E049D"/>
    <w:rsid w:val="001E081E"/>
    <w:rsid w:val="001E36EA"/>
    <w:rsid w:val="001E389E"/>
    <w:rsid w:val="001E3AD3"/>
    <w:rsid w:val="001E51A3"/>
    <w:rsid w:val="001E5D29"/>
    <w:rsid w:val="001E6C0C"/>
    <w:rsid w:val="001E6E60"/>
    <w:rsid w:val="001F2355"/>
    <w:rsid w:val="001F2865"/>
    <w:rsid w:val="001F3091"/>
    <w:rsid w:val="001F370D"/>
    <w:rsid w:val="001F3EAF"/>
    <w:rsid w:val="001F4E99"/>
    <w:rsid w:val="001F52D2"/>
    <w:rsid w:val="001F53F8"/>
    <w:rsid w:val="001F5F14"/>
    <w:rsid w:val="0020081C"/>
    <w:rsid w:val="00201618"/>
    <w:rsid w:val="00201AF5"/>
    <w:rsid w:val="00202073"/>
    <w:rsid w:val="0020350D"/>
    <w:rsid w:val="002051D6"/>
    <w:rsid w:val="002066B5"/>
    <w:rsid w:val="0020687B"/>
    <w:rsid w:val="002068A0"/>
    <w:rsid w:val="00206AF3"/>
    <w:rsid w:val="00210774"/>
    <w:rsid w:val="00212F06"/>
    <w:rsid w:val="00213275"/>
    <w:rsid w:val="00216FAD"/>
    <w:rsid w:val="002179A8"/>
    <w:rsid w:val="00217F83"/>
    <w:rsid w:val="002204C4"/>
    <w:rsid w:val="002227C7"/>
    <w:rsid w:val="00222F42"/>
    <w:rsid w:val="00223129"/>
    <w:rsid w:val="00223EE4"/>
    <w:rsid w:val="00224C59"/>
    <w:rsid w:val="0022558E"/>
    <w:rsid w:val="00225BAE"/>
    <w:rsid w:val="00226608"/>
    <w:rsid w:val="002270A0"/>
    <w:rsid w:val="0022734C"/>
    <w:rsid w:val="00227DC0"/>
    <w:rsid w:val="002304A9"/>
    <w:rsid w:val="00230C49"/>
    <w:rsid w:val="002321BB"/>
    <w:rsid w:val="00232AC9"/>
    <w:rsid w:val="00233048"/>
    <w:rsid w:val="00233739"/>
    <w:rsid w:val="00233CA2"/>
    <w:rsid w:val="002343D8"/>
    <w:rsid w:val="00234602"/>
    <w:rsid w:val="00235D01"/>
    <w:rsid w:val="002369AD"/>
    <w:rsid w:val="00240029"/>
    <w:rsid w:val="0024091E"/>
    <w:rsid w:val="00240C37"/>
    <w:rsid w:val="00240E4E"/>
    <w:rsid w:val="002425D3"/>
    <w:rsid w:val="0024274B"/>
    <w:rsid w:val="00242797"/>
    <w:rsid w:val="0024438F"/>
    <w:rsid w:val="0024452A"/>
    <w:rsid w:val="0024567A"/>
    <w:rsid w:val="00247F3C"/>
    <w:rsid w:val="002502B1"/>
    <w:rsid w:val="00251D6E"/>
    <w:rsid w:val="00253D79"/>
    <w:rsid w:val="00253E29"/>
    <w:rsid w:val="00254D6A"/>
    <w:rsid w:val="002555D8"/>
    <w:rsid w:val="00255EE3"/>
    <w:rsid w:val="00255F87"/>
    <w:rsid w:val="00256E10"/>
    <w:rsid w:val="00256FE3"/>
    <w:rsid w:val="00257396"/>
    <w:rsid w:val="0026010C"/>
    <w:rsid w:val="00260DBF"/>
    <w:rsid w:val="00261EE9"/>
    <w:rsid w:val="0026230A"/>
    <w:rsid w:val="002643E6"/>
    <w:rsid w:val="00264A8B"/>
    <w:rsid w:val="002653E3"/>
    <w:rsid w:val="002655B5"/>
    <w:rsid w:val="0026593F"/>
    <w:rsid w:val="002659B5"/>
    <w:rsid w:val="00266727"/>
    <w:rsid w:val="002672FF"/>
    <w:rsid w:val="00267673"/>
    <w:rsid w:val="00267E4F"/>
    <w:rsid w:val="00267EED"/>
    <w:rsid w:val="002704E9"/>
    <w:rsid w:val="00271EE3"/>
    <w:rsid w:val="002723B1"/>
    <w:rsid w:val="00272B59"/>
    <w:rsid w:val="0027477A"/>
    <w:rsid w:val="002759FB"/>
    <w:rsid w:val="00275E51"/>
    <w:rsid w:val="00275F21"/>
    <w:rsid w:val="002765BC"/>
    <w:rsid w:val="002774C5"/>
    <w:rsid w:val="00277955"/>
    <w:rsid w:val="00277BDA"/>
    <w:rsid w:val="00277C6D"/>
    <w:rsid w:val="00277F9B"/>
    <w:rsid w:val="00280829"/>
    <w:rsid w:val="00280D93"/>
    <w:rsid w:val="00281D62"/>
    <w:rsid w:val="00281EE3"/>
    <w:rsid w:val="00282C9C"/>
    <w:rsid w:val="00283209"/>
    <w:rsid w:val="002834E9"/>
    <w:rsid w:val="002836BE"/>
    <w:rsid w:val="00284096"/>
    <w:rsid w:val="002845D3"/>
    <w:rsid w:val="00284AE0"/>
    <w:rsid w:val="00286400"/>
    <w:rsid w:val="002874A4"/>
    <w:rsid w:val="00287CBB"/>
    <w:rsid w:val="00287E1F"/>
    <w:rsid w:val="0029052C"/>
    <w:rsid w:val="002909C0"/>
    <w:rsid w:val="00291065"/>
    <w:rsid w:val="00291099"/>
    <w:rsid w:val="00291225"/>
    <w:rsid w:val="002936ED"/>
    <w:rsid w:val="00293BD8"/>
    <w:rsid w:val="0029577E"/>
    <w:rsid w:val="00295B35"/>
    <w:rsid w:val="00295B62"/>
    <w:rsid w:val="00295F20"/>
    <w:rsid w:val="00296507"/>
    <w:rsid w:val="002979E9"/>
    <w:rsid w:val="00297F2B"/>
    <w:rsid w:val="002A06A6"/>
    <w:rsid w:val="002A14D6"/>
    <w:rsid w:val="002A1593"/>
    <w:rsid w:val="002A25FE"/>
    <w:rsid w:val="002A4B7D"/>
    <w:rsid w:val="002A610F"/>
    <w:rsid w:val="002A6279"/>
    <w:rsid w:val="002A63B7"/>
    <w:rsid w:val="002A64F8"/>
    <w:rsid w:val="002A6F9E"/>
    <w:rsid w:val="002A7B12"/>
    <w:rsid w:val="002B1F74"/>
    <w:rsid w:val="002B2175"/>
    <w:rsid w:val="002B3A57"/>
    <w:rsid w:val="002B3C13"/>
    <w:rsid w:val="002B469A"/>
    <w:rsid w:val="002B5B87"/>
    <w:rsid w:val="002B6233"/>
    <w:rsid w:val="002B7CDB"/>
    <w:rsid w:val="002C0A02"/>
    <w:rsid w:val="002C0FD7"/>
    <w:rsid w:val="002C169F"/>
    <w:rsid w:val="002C191E"/>
    <w:rsid w:val="002C2A29"/>
    <w:rsid w:val="002C2A3A"/>
    <w:rsid w:val="002C4D29"/>
    <w:rsid w:val="002C5B1B"/>
    <w:rsid w:val="002C6963"/>
    <w:rsid w:val="002C726E"/>
    <w:rsid w:val="002C7567"/>
    <w:rsid w:val="002C7D42"/>
    <w:rsid w:val="002C7D7B"/>
    <w:rsid w:val="002D0705"/>
    <w:rsid w:val="002D0E15"/>
    <w:rsid w:val="002D1336"/>
    <w:rsid w:val="002D277D"/>
    <w:rsid w:val="002D3EEB"/>
    <w:rsid w:val="002D43CC"/>
    <w:rsid w:val="002D4627"/>
    <w:rsid w:val="002D51C8"/>
    <w:rsid w:val="002D72DB"/>
    <w:rsid w:val="002D78A6"/>
    <w:rsid w:val="002E0286"/>
    <w:rsid w:val="002E059E"/>
    <w:rsid w:val="002E0BC9"/>
    <w:rsid w:val="002E0D75"/>
    <w:rsid w:val="002E1482"/>
    <w:rsid w:val="002E15AC"/>
    <w:rsid w:val="002E2519"/>
    <w:rsid w:val="002E2B7A"/>
    <w:rsid w:val="002E3102"/>
    <w:rsid w:val="002E3104"/>
    <w:rsid w:val="002E3B12"/>
    <w:rsid w:val="002E3FB7"/>
    <w:rsid w:val="002E44AE"/>
    <w:rsid w:val="002E489A"/>
    <w:rsid w:val="002E4C9B"/>
    <w:rsid w:val="002E528C"/>
    <w:rsid w:val="002E65B0"/>
    <w:rsid w:val="002E6719"/>
    <w:rsid w:val="002F0894"/>
    <w:rsid w:val="002F228B"/>
    <w:rsid w:val="002F2E46"/>
    <w:rsid w:val="002F3A58"/>
    <w:rsid w:val="002F43E3"/>
    <w:rsid w:val="002F4CC7"/>
    <w:rsid w:val="002F57FA"/>
    <w:rsid w:val="002F6C15"/>
    <w:rsid w:val="002F6E14"/>
    <w:rsid w:val="002F703C"/>
    <w:rsid w:val="002F705C"/>
    <w:rsid w:val="002F74F6"/>
    <w:rsid w:val="002F794C"/>
    <w:rsid w:val="002F79CB"/>
    <w:rsid w:val="00300DEC"/>
    <w:rsid w:val="0030110F"/>
    <w:rsid w:val="003012A0"/>
    <w:rsid w:val="00301750"/>
    <w:rsid w:val="0030194A"/>
    <w:rsid w:val="00301F52"/>
    <w:rsid w:val="00303687"/>
    <w:rsid w:val="00303FB4"/>
    <w:rsid w:val="00305553"/>
    <w:rsid w:val="0030654F"/>
    <w:rsid w:val="00306B81"/>
    <w:rsid w:val="00307258"/>
    <w:rsid w:val="003078EB"/>
    <w:rsid w:val="0031082A"/>
    <w:rsid w:val="00310D06"/>
    <w:rsid w:val="0031108C"/>
    <w:rsid w:val="00311B2F"/>
    <w:rsid w:val="00311CA4"/>
    <w:rsid w:val="00312D53"/>
    <w:rsid w:val="00312EA1"/>
    <w:rsid w:val="00313C30"/>
    <w:rsid w:val="00314050"/>
    <w:rsid w:val="00314C7D"/>
    <w:rsid w:val="0031580E"/>
    <w:rsid w:val="00315979"/>
    <w:rsid w:val="00315B68"/>
    <w:rsid w:val="003161F5"/>
    <w:rsid w:val="00317AA8"/>
    <w:rsid w:val="00317DF9"/>
    <w:rsid w:val="00320224"/>
    <w:rsid w:val="00320AB8"/>
    <w:rsid w:val="0032158B"/>
    <w:rsid w:val="003217C7"/>
    <w:rsid w:val="00323B11"/>
    <w:rsid w:val="00323EA1"/>
    <w:rsid w:val="00324203"/>
    <w:rsid w:val="00324EB9"/>
    <w:rsid w:val="0032608B"/>
    <w:rsid w:val="003263A4"/>
    <w:rsid w:val="0032660B"/>
    <w:rsid w:val="003277B2"/>
    <w:rsid w:val="00327F3D"/>
    <w:rsid w:val="0033026D"/>
    <w:rsid w:val="00331129"/>
    <w:rsid w:val="003311D5"/>
    <w:rsid w:val="00331AFE"/>
    <w:rsid w:val="00332607"/>
    <w:rsid w:val="00332D84"/>
    <w:rsid w:val="00333244"/>
    <w:rsid w:val="003332F0"/>
    <w:rsid w:val="003332FD"/>
    <w:rsid w:val="0033341F"/>
    <w:rsid w:val="00333B3D"/>
    <w:rsid w:val="003349A5"/>
    <w:rsid w:val="00335827"/>
    <w:rsid w:val="003359A0"/>
    <w:rsid w:val="00335BFB"/>
    <w:rsid w:val="0033618E"/>
    <w:rsid w:val="00336AB2"/>
    <w:rsid w:val="0033735F"/>
    <w:rsid w:val="00340875"/>
    <w:rsid w:val="0034286B"/>
    <w:rsid w:val="00345251"/>
    <w:rsid w:val="003458E0"/>
    <w:rsid w:val="00345F7D"/>
    <w:rsid w:val="00347BD6"/>
    <w:rsid w:val="00347C63"/>
    <w:rsid w:val="003508BC"/>
    <w:rsid w:val="00350B2D"/>
    <w:rsid w:val="003514A7"/>
    <w:rsid w:val="00351667"/>
    <w:rsid w:val="00351C8D"/>
    <w:rsid w:val="00351FF1"/>
    <w:rsid w:val="00352B2B"/>
    <w:rsid w:val="003534BA"/>
    <w:rsid w:val="003538B9"/>
    <w:rsid w:val="00353CB2"/>
    <w:rsid w:val="003549A2"/>
    <w:rsid w:val="00356600"/>
    <w:rsid w:val="00356803"/>
    <w:rsid w:val="003571E1"/>
    <w:rsid w:val="003573AE"/>
    <w:rsid w:val="00361072"/>
    <w:rsid w:val="00361372"/>
    <w:rsid w:val="00361446"/>
    <w:rsid w:val="00361A47"/>
    <w:rsid w:val="00361F01"/>
    <w:rsid w:val="003626DA"/>
    <w:rsid w:val="00362FF0"/>
    <w:rsid w:val="003631A4"/>
    <w:rsid w:val="003636B3"/>
    <w:rsid w:val="00364410"/>
    <w:rsid w:val="0036447D"/>
    <w:rsid w:val="00364DF1"/>
    <w:rsid w:val="0036500A"/>
    <w:rsid w:val="00365528"/>
    <w:rsid w:val="00367D7B"/>
    <w:rsid w:val="0037077A"/>
    <w:rsid w:val="00371553"/>
    <w:rsid w:val="00371933"/>
    <w:rsid w:val="003723F8"/>
    <w:rsid w:val="00372906"/>
    <w:rsid w:val="00372AE2"/>
    <w:rsid w:val="00372D4E"/>
    <w:rsid w:val="00372DAB"/>
    <w:rsid w:val="00373228"/>
    <w:rsid w:val="00374302"/>
    <w:rsid w:val="003747B3"/>
    <w:rsid w:val="00375698"/>
    <w:rsid w:val="00375913"/>
    <w:rsid w:val="00376CB6"/>
    <w:rsid w:val="00376E43"/>
    <w:rsid w:val="00376FCE"/>
    <w:rsid w:val="0038153D"/>
    <w:rsid w:val="0038455E"/>
    <w:rsid w:val="00384DA1"/>
    <w:rsid w:val="003858E0"/>
    <w:rsid w:val="0038685D"/>
    <w:rsid w:val="003868FE"/>
    <w:rsid w:val="00386AF5"/>
    <w:rsid w:val="00386E51"/>
    <w:rsid w:val="0039018F"/>
    <w:rsid w:val="003905F0"/>
    <w:rsid w:val="00390685"/>
    <w:rsid w:val="00390D9F"/>
    <w:rsid w:val="00390E65"/>
    <w:rsid w:val="00391337"/>
    <w:rsid w:val="00392691"/>
    <w:rsid w:val="0039282A"/>
    <w:rsid w:val="003928DF"/>
    <w:rsid w:val="00392C95"/>
    <w:rsid w:val="00393599"/>
    <w:rsid w:val="00393789"/>
    <w:rsid w:val="00393BCE"/>
    <w:rsid w:val="00394017"/>
    <w:rsid w:val="00395B2B"/>
    <w:rsid w:val="00397544"/>
    <w:rsid w:val="003977B5"/>
    <w:rsid w:val="00397F19"/>
    <w:rsid w:val="003A09ED"/>
    <w:rsid w:val="003A0A03"/>
    <w:rsid w:val="003A1607"/>
    <w:rsid w:val="003A1C1F"/>
    <w:rsid w:val="003A382C"/>
    <w:rsid w:val="003A4271"/>
    <w:rsid w:val="003A42D3"/>
    <w:rsid w:val="003A4521"/>
    <w:rsid w:val="003A454D"/>
    <w:rsid w:val="003A47C3"/>
    <w:rsid w:val="003A5324"/>
    <w:rsid w:val="003A6B2E"/>
    <w:rsid w:val="003A7DEE"/>
    <w:rsid w:val="003B0227"/>
    <w:rsid w:val="003B26EC"/>
    <w:rsid w:val="003B2C91"/>
    <w:rsid w:val="003B2CB0"/>
    <w:rsid w:val="003B338C"/>
    <w:rsid w:val="003B3395"/>
    <w:rsid w:val="003B3F94"/>
    <w:rsid w:val="003B4221"/>
    <w:rsid w:val="003B4236"/>
    <w:rsid w:val="003B591C"/>
    <w:rsid w:val="003B67BF"/>
    <w:rsid w:val="003C0F89"/>
    <w:rsid w:val="003C1555"/>
    <w:rsid w:val="003C26C8"/>
    <w:rsid w:val="003C2EE1"/>
    <w:rsid w:val="003C31C2"/>
    <w:rsid w:val="003C3E70"/>
    <w:rsid w:val="003C3F29"/>
    <w:rsid w:val="003C5449"/>
    <w:rsid w:val="003C5F2E"/>
    <w:rsid w:val="003C602A"/>
    <w:rsid w:val="003C78DC"/>
    <w:rsid w:val="003D015F"/>
    <w:rsid w:val="003D073B"/>
    <w:rsid w:val="003D15FA"/>
    <w:rsid w:val="003D1A1B"/>
    <w:rsid w:val="003D207F"/>
    <w:rsid w:val="003D271D"/>
    <w:rsid w:val="003D295D"/>
    <w:rsid w:val="003D2DB3"/>
    <w:rsid w:val="003D307F"/>
    <w:rsid w:val="003D39BB"/>
    <w:rsid w:val="003D3B1B"/>
    <w:rsid w:val="003D43A1"/>
    <w:rsid w:val="003D491C"/>
    <w:rsid w:val="003D5F16"/>
    <w:rsid w:val="003D5F7B"/>
    <w:rsid w:val="003D68EF"/>
    <w:rsid w:val="003D6B10"/>
    <w:rsid w:val="003D73A1"/>
    <w:rsid w:val="003D77B9"/>
    <w:rsid w:val="003D783D"/>
    <w:rsid w:val="003E02A0"/>
    <w:rsid w:val="003E049D"/>
    <w:rsid w:val="003E15DC"/>
    <w:rsid w:val="003E1B06"/>
    <w:rsid w:val="003E1F56"/>
    <w:rsid w:val="003E23C4"/>
    <w:rsid w:val="003E2F93"/>
    <w:rsid w:val="003E3389"/>
    <w:rsid w:val="003E3B4F"/>
    <w:rsid w:val="003E4515"/>
    <w:rsid w:val="003E5C7D"/>
    <w:rsid w:val="003E7D92"/>
    <w:rsid w:val="003F16E3"/>
    <w:rsid w:val="003F3BAA"/>
    <w:rsid w:val="003F7A7D"/>
    <w:rsid w:val="003F7D91"/>
    <w:rsid w:val="00400726"/>
    <w:rsid w:val="00400DD4"/>
    <w:rsid w:val="00400F0E"/>
    <w:rsid w:val="00402203"/>
    <w:rsid w:val="0040249C"/>
    <w:rsid w:val="00403BF3"/>
    <w:rsid w:val="00404A73"/>
    <w:rsid w:val="00405445"/>
    <w:rsid w:val="00406472"/>
    <w:rsid w:val="00406580"/>
    <w:rsid w:val="004065F5"/>
    <w:rsid w:val="0040689F"/>
    <w:rsid w:val="004068FD"/>
    <w:rsid w:val="00407DBC"/>
    <w:rsid w:val="00410C56"/>
    <w:rsid w:val="00410DD3"/>
    <w:rsid w:val="004111A0"/>
    <w:rsid w:val="00411831"/>
    <w:rsid w:val="00413F4F"/>
    <w:rsid w:val="0041427C"/>
    <w:rsid w:val="00414937"/>
    <w:rsid w:val="00414EC5"/>
    <w:rsid w:val="00416989"/>
    <w:rsid w:val="00416AF4"/>
    <w:rsid w:val="004176A6"/>
    <w:rsid w:val="004206F9"/>
    <w:rsid w:val="00420C0E"/>
    <w:rsid w:val="00420D9E"/>
    <w:rsid w:val="004219E6"/>
    <w:rsid w:val="0042217A"/>
    <w:rsid w:val="00422837"/>
    <w:rsid w:val="0042302A"/>
    <w:rsid w:val="00423D9C"/>
    <w:rsid w:val="00424557"/>
    <w:rsid w:val="00425689"/>
    <w:rsid w:val="00425AC9"/>
    <w:rsid w:val="00425DAC"/>
    <w:rsid w:val="00426840"/>
    <w:rsid w:val="004274F4"/>
    <w:rsid w:val="00427772"/>
    <w:rsid w:val="00427CC5"/>
    <w:rsid w:val="00430622"/>
    <w:rsid w:val="004307A3"/>
    <w:rsid w:val="00431003"/>
    <w:rsid w:val="004327AA"/>
    <w:rsid w:val="00432F15"/>
    <w:rsid w:val="00433237"/>
    <w:rsid w:val="00435A45"/>
    <w:rsid w:val="0043638D"/>
    <w:rsid w:val="004368F8"/>
    <w:rsid w:val="00436D50"/>
    <w:rsid w:val="004373B5"/>
    <w:rsid w:val="0044178E"/>
    <w:rsid w:val="0044206F"/>
    <w:rsid w:val="0044211A"/>
    <w:rsid w:val="00443026"/>
    <w:rsid w:val="004432ED"/>
    <w:rsid w:val="00443493"/>
    <w:rsid w:val="0044396B"/>
    <w:rsid w:val="00443C60"/>
    <w:rsid w:val="00443DCE"/>
    <w:rsid w:val="00444246"/>
    <w:rsid w:val="004448B0"/>
    <w:rsid w:val="00444980"/>
    <w:rsid w:val="00444E63"/>
    <w:rsid w:val="004454AE"/>
    <w:rsid w:val="00445F61"/>
    <w:rsid w:val="004471F4"/>
    <w:rsid w:val="00447A91"/>
    <w:rsid w:val="0045010A"/>
    <w:rsid w:val="0045019A"/>
    <w:rsid w:val="004505A6"/>
    <w:rsid w:val="00450F9B"/>
    <w:rsid w:val="0045151C"/>
    <w:rsid w:val="0045184D"/>
    <w:rsid w:val="00451FB9"/>
    <w:rsid w:val="00452A32"/>
    <w:rsid w:val="00454893"/>
    <w:rsid w:val="00455B15"/>
    <w:rsid w:val="00455E3B"/>
    <w:rsid w:val="00456570"/>
    <w:rsid w:val="00456D8A"/>
    <w:rsid w:val="00457B6B"/>
    <w:rsid w:val="00461DDD"/>
    <w:rsid w:val="00462C5E"/>
    <w:rsid w:val="00463333"/>
    <w:rsid w:val="00463CDD"/>
    <w:rsid w:val="00463F63"/>
    <w:rsid w:val="004656EB"/>
    <w:rsid w:val="00465D18"/>
    <w:rsid w:val="0046709C"/>
    <w:rsid w:val="00467B21"/>
    <w:rsid w:val="00467BBB"/>
    <w:rsid w:val="0047113E"/>
    <w:rsid w:val="00473409"/>
    <w:rsid w:val="004734AC"/>
    <w:rsid w:val="00476007"/>
    <w:rsid w:val="00477243"/>
    <w:rsid w:val="004773E4"/>
    <w:rsid w:val="004800F5"/>
    <w:rsid w:val="004807AF"/>
    <w:rsid w:val="00480822"/>
    <w:rsid w:val="00480AAD"/>
    <w:rsid w:val="00480BEB"/>
    <w:rsid w:val="00481015"/>
    <w:rsid w:val="00481378"/>
    <w:rsid w:val="00481568"/>
    <w:rsid w:val="004822EE"/>
    <w:rsid w:val="004830F2"/>
    <w:rsid w:val="00483B66"/>
    <w:rsid w:val="00484501"/>
    <w:rsid w:val="00484F5D"/>
    <w:rsid w:val="004850AB"/>
    <w:rsid w:val="004856CE"/>
    <w:rsid w:val="0048649B"/>
    <w:rsid w:val="004867CE"/>
    <w:rsid w:val="00486812"/>
    <w:rsid w:val="00487090"/>
    <w:rsid w:val="0048791D"/>
    <w:rsid w:val="00490515"/>
    <w:rsid w:val="004905E1"/>
    <w:rsid w:val="00491298"/>
    <w:rsid w:val="00492AA0"/>
    <w:rsid w:val="00492C45"/>
    <w:rsid w:val="004939B8"/>
    <w:rsid w:val="00494F59"/>
    <w:rsid w:val="00496348"/>
    <w:rsid w:val="00497597"/>
    <w:rsid w:val="0049784F"/>
    <w:rsid w:val="00497C4F"/>
    <w:rsid w:val="004A0551"/>
    <w:rsid w:val="004A072B"/>
    <w:rsid w:val="004A08E3"/>
    <w:rsid w:val="004A101F"/>
    <w:rsid w:val="004A12CC"/>
    <w:rsid w:val="004A13EC"/>
    <w:rsid w:val="004A1711"/>
    <w:rsid w:val="004A3394"/>
    <w:rsid w:val="004A3661"/>
    <w:rsid w:val="004A3E41"/>
    <w:rsid w:val="004A4164"/>
    <w:rsid w:val="004A54ED"/>
    <w:rsid w:val="004A5AA8"/>
    <w:rsid w:val="004A5C0F"/>
    <w:rsid w:val="004A5F44"/>
    <w:rsid w:val="004A6146"/>
    <w:rsid w:val="004A6671"/>
    <w:rsid w:val="004A7EE6"/>
    <w:rsid w:val="004B1306"/>
    <w:rsid w:val="004B1C85"/>
    <w:rsid w:val="004B3C89"/>
    <w:rsid w:val="004B4138"/>
    <w:rsid w:val="004B447E"/>
    <w:rsid w:val="004B4612"/>
    <w:rsid w:val="004B48D1"/>
    <w:rsid w:val="004B49B0"/>
    <w:rsid w:val="004B4B5D"/>
    <w:rsid w:val="004B61E8"/>
    <w:rsid w:val="004B75D4"/>
    <w:rsid w:val="004B79F9"/>
    <w:rsid w:val="004C0564"/>
    <w:rsid w:val="004C20BF"/>
    <w:rsid w:val="004C2501"/>
    <w:rsid w:val="004C2531"/>
    <w:rsid w:val="004C3508"/>
    <w:rsid w:val="004C3686"/>
    <w:rsid w:val="004C48EA"/>
    <w:rsid w:val="004C4925"/>
    <w:rsid w:val="004C4F48"/>
    <w:rsid w:val="004C4F7C"/>
    <w:rsid w:val="004C5370"/>
    <w:rsid w:val="004C55FD"/>
    <w:rsid w:val="004C579E"/>
    <w:rsid w:val="004C695A"/>
    <w:rsid w:val="004C7AD7"/>
    <w:rsid w:val="004C7BD9"/>
    <w:rsid w:val="004D0404"/>
    <w:rsid w:val="004D1B76"/>
    <w:rsid w:val="004D220E"/>
    <w:rsid w:val="004D24BE"/>
    <w:rsid w:val="004D286C"/>
    <w:rsid w:val="004D2C56"/>
    <w:rsid w:val="004D2E3F"/>
    <w:rsid w:val="004D2FE1"/>
    <w:rsid w:val="004D33B8"/>
    <w:rsid w:val="004D3B2F"/>
    <w:rsid w:val="004D449D"/>
    <w:rsid w:val="004D7985"/>
    <w:rsid w:val="004D7AE5"/>
    <w:rsid w:val="004E100C"/>
    <w:rsid w:val="004E18EB"/>
    <w:rsid w:val="004E1FDC"/>
    <w:rsid w:val="004E241F"/>
    <w:rsid w:val="004E2BDE"/>
    <w:rsid w:val="004E3213"/>
    <w:rsid w:val="004E37F7"/>
    <w:rsid w:val="004E38F4"/>
    <w:rsid w:val="004E46CA"/>
    <w:rsid w:val="004E5641"/>
    <w:rsid w:val="004E68B8"/>
    <w:rsid w:val="004E6DAD"/>
    <w:rsid w:val="004E79C9"/>
    <w:rsid w:val="004F1733"/>
    <w:rsid w:val="004F2EA1"/>
    <w:rsid w:val="004F3256"/>
    <w:rsid w:val="004F3A8F"/>
    <w:rsid w:val="004F3FCB"/>
    <w:rsid w:val="004F44ED"/>
    <w:rsid w:val="004F4D4B"/>
    <w:rsid w:val="004F532C"/>
    <w:rsid w:val="004F57FC"/>
    <w:rsid w:val="004F5A1B"/>
    <w:rsid w:val="004F684B"/>
    <w:rsid w:val="004F6ABB"/>
    <w:rsid w:val="004F6EFA"/>
    <w:rsid w:val="004F7729"/>
    <w:rsid w:val="00500401"/>
    <w:rsid w:val="00501230"/>
    <w:rsid w:val="0050129A"/>
    <w:rsid w:val="005024F7"/>
    <w:rsid w:val="00503B37"/>
    <w:rsid w:val="00503F0C"/>
    <w:rsid w:val="00505485"/>
    <w:rsid w:val="00507594"/>
    <w:rsid w:val="0050767B"/>
    <w:rsid w:val="00510611"/>
    <w:rsid w:val="00510AB7"/>
    <w:rsid w:val="00510F48"/>
    <w:rsid w:val="00511346"/>
    <w:rsid w:val="00511F73"/>
    <w:rsid w:val="005121DE"/>
    <w:rsid w:val="00512637"/>
    <w:rsid w:val="005127DD"/>
    <w:rsid w:val="00512937"/>
    <w:rsid w:val="0051337D"/>
    <w:rsid w:val="00513DC7"/>
    <w:rsid w:val="005147C8"/>
    <w:rsid w:val="00514B01"/>
    <w:rsid w:val="00514B0C"/>
    <w:rsid w:val="00516304"/>
    <w:rsid w:val="005178BB"/>
    <w:rsid w:val="00517A36"/>
    <w:rsid w:val="00521421"/>
    <w:rsid w:val="005230DB"/>
    <w:rsid w:val="0052355D"/>
    <w:rsid w:val="00523C15"/>
    <w:rsid w:val="00523CBB"/>
    <w:rsid w:val="00523D43"/>
    <w:rsid w:val="00524704"/>
    <w:rsid w:val="00524B99"/>
    <w:rsid w:val="005254C0"/>
    <w:rsid w:val="005262A7"/>
    <w:rsid w:val="005267F7"/>
    <w:rsid w:val="005271D8"/>
    <w:rsid w:val="005275FA"/>
    <w:rsid w:val="005278D0"/>
    <w:rsid w:val="005305B7"/>
    <w:rsid w:val="00530AAA"/>
    <w:rsid w:val="00531026"/>
    <w:rsid w:val="00531313"/>
    <w:rsid w:val="00531917"/>
    <w:rsid w:val="00531F61"/>
    <w:rsid w:val="005349E9"/>
    <w:rsid w:val="005356A3"/>
    <w:rsid w:val="00535BF1"/>
    <w:rsid w:val="00535E99"/>
    <w:rsid w:val="00537402"/>
    <w:rsid w:val="00537D21"/>
    <w:rsid w:val="0054047E"/>
    <w:rsid w:val="00540502"/>
    <w:rsid w:val="00540E96"/>
    <w:rsid w:val="005414AC"/>
    <w:rsid w:val="0054198F"/>
    <w:rsid w:val="00542A15"/>
    <w:rsid w:val="00542E94"/>
    <w:rsid w:val="00544D84"/>
    <w:rsid w:val="00545A3A"/>
    <w:rsid w:val="00545A7C"/>
    <w:rsid w:val="00545BCA"/>
    <w:rsid w:val="00545FA9"/>
    <w:rsid w:val="00547780"/>
    <w:rsid w:val="00550FE7"/>
    <w:rsid w:val="0055117E"/>
    <w:rsid w:val="00551AEF"/>
    <w:rsid w:val="00552D80"/>
    <w:rsid w:val="00553B68"/>
    <w:rsid w:val="00555475"/>
    <w:rsid w:val="005559C3"/>
    <w:rsid w:val="00555F7F"/>
    <w:rsid w:val="005568B3"/>
    <w:rsid w:val="005570F0"/>
    <w:rsid w:val="005570FB"/>
    <w:rsid w:val="00557541"/>
    <w:rsid w:val="00557C56"/>
    <w:rsid w:val="005612F9"/>
    <w:rsid w:val="005617EA"/>
    <w:rsid w:val="005619F6"/>
    <w:rsid w:val="00563D77"/>
    <w:rsid w:val="00563F86"/>
    <w:rsid w:val="005641F6"/>
    <w:rsid w:val="0056460F"/>
    <w:rsid w:val="0056632F"/>
    <w:rsid w:val="00566918"/>
    <w:rsid w:val="00566BAC"/>
    <w:rsid w:val="005677B3"/>
    <w:rsid w:val="00570FFF"/>
    <w:rsid w:val="005711E3"/>
    <w:rsid w:val="005713E6"/>
    <w:rsid w:val="00571490"/>
    <w:rsid w:val="005717C0"/>
    <w:rsid w:val="005718A7"/>
    <w:rsid w:val="00572AA3"/>
    <w:rsid w:val="005735C8"/>
    <w:rsid w:val="005742DF"/>
    <w:rsid w:val="00574A53"/>
    <w:rsid w:val="00574F6E"/>
    <w:rsid w:val="00575B9E"/>
    <w:rsid w:val="005778A8"/>
    <w:rsid w:val="00581094"/>
    <w:rsid w:val="00581D80"/>
    <w:rsid w:val="00582741"/>
    <w:rsid w:val="00583322"/>
    <w:rsid w:val="0058532D"/>
    <w:rsid w:val="00585E21"/>
    <w:rsid w:val="00585EF9"/>
    <w:rsid w:val="005866FA"/>
    <w:rsid w:val="00586AA5"/>
    <w:rsid w:val="005876CB"/>
    <w:rsid w:val="0059062E"/>
    <w:rsid w:val="00591204"/>
    <w:rsid w:val="00592210"/>
    <w:rsid w:val="0059322C"/>
    <w:rsid w:val="00595A00"/>
    <w:rsid w:val="00596904"/>
    <w:rsid w:val="005971C5"/>
    <w:rsid w:val="00597EBD"/>
    <w:rsid w:val="005A0366"/>
    <w:rsid w:val="005A0D18"/>
    <w:rsid w:val="005A1513"/>
    <w:rsid w:val="005A245D"/>
    <w:rsid w:val="005A3798"/>
    <w:rsid w:val="005A4115"/>
    <w:rsid w:val="005A4EFC"/>
    <w:rsid w:val="005A513C"/>
    <w:rsid w:val="005A6143"/>
    <w:rsid w:val="005A7175"/>
    <w:rsid w:val="005A7D6A"/>
    <w:rsid w:val="005A7FAA"/>
    <w:rsid w:val="005B0187"/>
    <w:rsid w:val="005B0526"/>
    <w:rsid w:val="005B1057"/>
    <w:rsid w:val="005B11BD"/>
    <w:rsid w:val="005B15D7"/>
    <w:rsid w:val="005B25E5"/>
    <w:rsid w:val="005B25F6"/>
    <w:rsid w:val="005B32C3"/>
    <w:rsid w:val="005B3A9F"/>
    <w:rsid w:val="005B3FB4"/>
    <w:rsid w:val="005B3FBB"/>
    <w:rsid w:val="005B4387"/>
    <w:rsid w:val="005B4576"/>
    <w:rsid w:val="005B4DF7"/>
    <w:rsid w:val="005B6C20"/>
    <w:rsid w:val="005C0218"/>
    <w:rsid w:val="005C29FF"/>
    <w:rsid w:val="005C3496"/>
    <w:rsid w:val="005C3D91"/>
    <w:rsid w:val="005C4FEB"/>
    <w:rsid w:val="005C6168"/>
    <w:rsid w:val="005C685E"/>
    <w:rsid w:val="005C6BA5"/>
    <w:rsid w:val="005C6DA4"/>
    <w:rsid w:val="005D06EC"/>
    <w:rsid w:val="005D0898"/>
    <w:rsid w:val="005D1FCA"/>
    <w:rsid w:val="005D2683"/>
    <w:rsid w:val="005D28CC"/>
    <w:rsid w:val="005D33D2"/>
    <w:rsid w:val="005D567F"/>
    <w:rsid w:val="005D5982"/>
    <w:rsid w:val="005D7B06"/>
    <w:rsid w:val="005E0767"/>
    <w:rsid w:val="005E0976"/>
    <w:rsid w:val="005E14EE"/>
    <w:rsid w:val="005E1860"/>
    <w:rsid w:val="005E2867"/>
    <w:rsid w:val="005E3AD4"/>
    <w:rsid w:val="005E47E8"/>
    <w:rsid w:val="005E4EA8"/>
    <w:rsid w:val="005E5968"/>
    <w:rsid w:val="005E59AC"/>
    <w:rsid w:val="005E6CB1"/>
    <w:rsid w:val="005E75D7"/>
    <w:rsid w:val="005E78A2"/>
    <w:rsid w:val="005E7B44"/>
    <w:rsid w:val="005F0A67"/>
    <w:rsid w:val="005F0DCE"/>
    <w:rsid w:val="005F2650"/>
    <w:rsid w:val="005F2737"/>
    <w:rsid w:val="005F2BD2"/>
    <w:rsid w:val="005F2BFD"/>
    <w:rsid w:val="005F3306"/>
    <w:rsid w:val="005F34E9"/>
    <w:rsid w:val="005F3907"/>
    <w:rsid w:val="005F4497"/>
    <w:rsid w:val="005F4828"/>
    <w:rsid w:val="005F54F2"/>
    <w:rsid w:val="005F6031"/>
    <w:rsid w:val="005F7CEE"/>
    <w:rsid w:val="0060075C"/>
    <w:rsid w:val="00600ACF"/>
    <w:rsid w:val="00600B19"/>
    <w:rsid w:val="00600EA9"/>
    <w:rsid w:val="00602738"/>
    <w:rsid w:val="00602AE3"/>
    <w:rsid w:val="00602C56"/>
    <w:rsid w:val="00603DBC"/>
    <w:rsid w:val="00604535"/>
    <w:rsid w:val="00604C17"/>
    <w:rsid w:val="00604DDF"/>
    <w:rsid w:val="006057B5"/>
    <w:rsid w:val="00606EE9"/>
    <w:rsid w:val="00607BAF"/>
    <w:rsid w:val="00607D31"/>
    <w:rsid w:val="00610039"/>
    <w:rsid w:val="00610076"/>
    <w:rsid w:val="006100EC"/>
    <w:rsid w:val="00610505"/>
    <w:rsid w:val="00610936"/>
    <w:rsid w:val="006123E9"/>
    <w:rsid w:val="0061269C"/>
    <w:rsid w:val="00612D8C"/>
    <w:rsid w:val="00614565"/>
    <w:rsid w:val="00614B30"/>
    <w:rsid w:val="00615846"/>
    <w:rsid w:val="00617399"/>
    <w:rsid w:val="00621100"/>
    <w:rsid w:val="006215B5"/>
    <w:rsid w:val="006224FE"/>
    <w:rsid w:val="00622F75"/>
    <w:rsid w:val="00623625"/>
    <w:rsid w:val="00623AFA"/>
    <w:rsid w:val="00623B4C"/>
    <w:rsid w:val="00623CD7"/>
    <w:rsid w:val="00623D96"/>
    <w:rsid w:val="00623F39"/>
    <w:rsid w:val="006258F8"/>
    <w:rsid w:val="006262B5"/>
    <w:rsid w:val="00626540"/>
    <w:rsid w:val="006269C2"/>
    <w:rsid w:val="0063076F"/>
    <w:rsid w:val="00630FEB"/>
    <w:rsid w:val="006316EB"/>
    <w:rsid w:val="00632154"/>
    <w:rsid w:val="0063228D"/>
    <w:rsid w:val="006322EC"/>
    <w:rsid w:val="00632F03"/>
    <w:rsid w:val="006336E5"/>
    <w:rsid w:val="00633AB0"/>
    <w:rsid w:val="00634F6D"/>
    <w:rsid w:val="00635F1A"/>
    <w:rsid w:val="00636803"/>
    <w:rsid w:val="00636A35"/>
    <w:rsid w:val="006400B7"/>
    <w:rsid w:val="006414F9"/>
    <w:rsid w:val="00641C3D"/>
    <w:rsid w:val="00642E00"/>
    <w:rsid w:val="00643695"/>
    <w:rsid w:val="0064410B"/>
    <w:rsid w:val="00646FF0"/>
    <w:rsid w:val="0064757D"/>
    <w:rsid w:val="00647661"/>
    <w:rsid w:val="00650B41"/>
    <w:rsid w:val="00651544"/>
    <w:rsid w:val="006521C6"/>
    <w:rsid w:val="006523B0"/>
    <w:rsid w:val="006534A1"/>
    <w:rsid w:val="00654B38"/>
    <w:rsid w:val="006558D6"/>
    <w:rsid w:val="00656000"/>
    <w:rsid w:val="00656373"/>
    <w:rsid w:val="00656AA0"/>
    <w:rsid w:val="0065748E"/>
    <w:rsid w:val="00657DFB"/>
    <w:rsid w:val="00657E78"/>
    <w:rsid w:val="0066036E"/>
    <w:rsid w:val="00661A30"/>
    <w:rsid w:val="00662899"/>
    <w:rsid w:val="0066289D"/>
    <w:rsid w:val="00662B37"/>
    <w:rsid w:val="00662BDB"/>
    <w:rsid w:val="00662C1B"/>
    <w:rsid w:val="0066330A"/>
    <w:rsid w:val="00663B4B"/>
    <w:rsid w:val="0066437B"/>
    <w:rsid w:val="00664508"/>
    <w:rsid w:val="00664AE0"/>
    <w:rsid w:val="006652C8"/>
    <w:rsid w:val="00665731"/>
    <w:rsid w:val="00666BB5"/>
    <w:rsid w:val="00666ED3"/>
    <w:rsid w:val="00666F50"/>
    <w:rsid w:val="00666FC1"/>
    <w:rsid w:val="006704B1"/>
    <w:rsid w:val="006707D8"/>
    <w:rsid w:val="00671DD6"/>
    <w:rsid w:val="00672111"/>
    <w:rsid w:val="00672869"/>
    <w:rsid w:val="00672DF8"/>
    <w:rsid w:val="00672F9B"/>
    <w:rsid w:val="00673996"/>
    <w:rsid w:val="00674192"/>
    <w:rsid w:val="0067585A"/>
    <w:rsid w:val="00675AB8"/>
    <w:rsid w:val="00676201"/>
    <w:rsid w:val="006767C4"/>
    <w:rsid w:val="006779D9"/>
    <w:rsid w:val="00680B7B"/>
    <w:rsid w:val="0068220B"/>
    <w:rsid w:val="00682340"/>
    <w:rsid w:val="0068315C"/>
    <w:rsid w:val="00683185"/>
    <w:rsid w:val="006832D7"/>
    <w:rsid w:val="0068353C"/>
    <w:rsid w:val="006839B0"/>
    <w:rsid w:val="00684197"/>
    <w:rsid w:val="006849CE"/>
    <w:rsid w:val="00684FAD"/>
    <w:rsid w:val="00685A84"/>
    <w:rsid w:val="00690F59"/>
    <w:rsid w:val="00691E21"/>
    <w:rsid w:val="00693BD4"/>
    <w:rsid w:val="00694EBD"/>
    <w:rsid w:val="00695AAB"/>
    <w:rsid w:val="006963CF"/>
    <w:rsid w:val="00696538"/>
    <w:rsid w:val="006966E2"/>
    <w:rsid w:val="00696744"/>
    <w:rsid w:val="00696D15"/>
    <w:rsid w:val="00697D02"/>
    <w:rsid w:val="006A07FE"/>
    <w:rsid w:val="006A095F"/>
    <w:rsid w:val="006A276B"/>
    <w:rsid w:val="006A3246"/>
    <w:rsid w:val="006A35B4"/>
    <w:rsid w:val="006A3714"/>
    <w:rsid w:val="006A4DDB"/>
    <w:rsid w:val="006A4F23"/>
    <w:rsid w:val="006A5063"/>
    <w:rsid w:val="006A5AA6"/>
    <w:rsid w:val="006A6278"/>
    <w:rsid w:val="006A6E99"/>
    <w:rsid w:val="006A7193"/>
    <w:rsid w:val="006B105F"/>
    <w:rsid w:val="006B179F"/>
    <w:rsid w:val="006B1E53"/>
    <w:rsid w:val="006B2226"/>
    <w:rsid w:val="006B23FF"/>
    <w:rsid w:val="006B36AA"/>
    <w:rsid w:val="006B3E92"/>
    <w:rsid w:val="006B4DF5"/>
    <w:rsid w:val="006B5158"/>
    <w:rsid w:val="006B5AF1"/>
    <w:rsid w:val="006B6B7F"/>
    <w:rsid w:val="006B6E14"/>
    <w:rsid w:val="006B7130"/>
    <w:rsid w:val="006B788D"/>
    <w:rsid w:val="006C0826"/>
    <w:rsid w:val="006C0DCD"/>
    <w:rsid w:val="006C1AC6"/>
    <w:rsid w:val="006C1E80"/>
    <w:rsid w:val="006C25EE"/>
    <w:rsid w:val="006C2C20"/>
    <w:rsid w:val="006C3175"/>
    <w:rsid w:val="006C3CAC"/>
    <w:rsid w:val="006C4870"/>
    <w:rsid w:val="006C5764"/>
    <w:rsid w:val="006C59C5"/>
    <w:rsid w:val="006C60C1"/>
    <w:rsid w:val="006C652E"/>
    <w:rsid w:val="006C7BF7"/>
    <w:rsid w:val="006D07C7"/>
    <w:rsid w:val="006D0C32"/>
    <w:rsid w:val="006D27F9"/>
    <w:rsid w:val="006D2869"/>
    <w:rsid w:val="006D2E73"/>
    <w:rsid w:val="006D2EE1"/>
    <w:rsid w:val="006D466C"/>
    <w:rsid w:val="006D4E83"/>
    <w:rsid w:val="006D5C11"/>
    <w:rsid w:val="006D5CA7"/>
    <w:rsid w:val="006D5D5B"/>
    <w:rsid w:val="006D6002"/>
    <w:rsid w:val="006D6DAA"/>
    <w:rsid w:val="006D6FF7"/>
    <w:rsid w:val="006D757F"/>
    <w:rsid w:val="006D76C9"/>
    <w:rsid w:val="006D7E2C"/>
    <w:rsid w:val="006E01AD"/>
    <w:rsid w:val="006E136F"/>
    <w:rsid w:val="006E15FA"/>
    <w:rsid w:val="006E18FC"/>
    <w:rsid w:val="006E4BF7"/>
    <w:rsid w:val="006E5C15"/>
    <w:rsid w:val="006E642B"/>
    <w:rsid w:val="006F0749"/>
    <w:rsid w:val="006F09F2"/>
    <w:rsid w:val="006F17C7"/>
    <w:rsid w:val="006F2B12"/>
    <w:rsid w:val="006F2E69"/>
    <w:rsid w:val="006F344D"/>
    <w:rsid w:val="006F35A8"/>
    <w:rsid w:val="006F3908"/>
    <w:rsid w:val="006F3F86"/>
    <w:rsid w:val="006F512A"/>
    <w:rsid w:val="006F5D25"/>
    <w:rsid w:val="006F7728"/>
    <w:rsid w:val="00700CD8"/>
    <w:rsid w:val="00700FC0"/>
    <w:rsid w:val="007010EE"/>
    <w:rsid w:val="007022DC"/>
    <w:rsid w:val="007026FB"/>
    <w:rsid w:val="00703D46"/>
    <w:rsid w:val="00703DA2"/>
    <w:rsid w:val="007044E1"/>
    <w:rsid w:val="007051AA"/>
    <w:rsid w:val="0070551F"/>
    <w:rsid w:val="00705B72"/>
    <w:rsid w:val="00707878"/>
    <w:rsid w:val="00707DC8"/>
    <w:rsid w:val="007103AA"/>
    <w:rsid w:val="007108E5"/>
    <w:rsid w:val="007109DE"/>
    <w:rsid w:val="007147C2"/>
    <w:rsid w:val="0071503C"/>
    <w:rsid w:val="00715588"/>
    <w:rsid w:val="007168D1"/>
    <w:rsid w:val="00717D3A"/>
    <w:rsid w:val="00717D73"/>
    <w:rsid w:val="00720485"/>
    <w:rsid w:val="007209BA"/>
    <w:rsid w:val="00721093"/>
    <w:rsid w:val="0072181C"/>
    <w:rsid w:val="00722671"/>
    <w:rsid w:val="00722B53"/>
    <w:rsid w:val="00724887"/>
    <w:rsid w:val="007256F6"/>
    <w:rsid w:val="007258C5"/>
    <w:rsid w:val="00726048"/>
    <w:rsid w:val="007263C8"/>
    <w:rsid w:val="00726703"/>
    <w:rsid w:val="00726FD5"/>
    <w:rsid w:val="00727014"/>
    <w:rsid w:val="00727892"/>
    <w:rsid w:val="007304D5"/>
    <w:rsid w:val="00730C02"/>
    <w:rsid w:val="00731313"/>
    <w:rsid w:val="00731335"/>
    <w:rsid w:val="007317BB"/>
    <w:rsid w:val="00733C47"/>
    <w:rsid w:val="00736218"/>
    <w:rsid w:val="007362C6"/>
    <w:rsid w:val="0073660F"/>
    <w:rsid w:val="00736B34"/>
    <w:rsid w:val="00737257"/>
    <w:rsid w:val="007373E3"/>
    <w:rsid w:val="00740662"/>
    <w:rsid w:val="00741CF3"/>
    <w:rsid w:val="00742330"/>
    <w:rsid w:val="007424C0"/>
    <w:rsid w:val="007430E9"/>
    <w:rsid w:val="00743532"/>
    <w:rsid w:val="00743692"/>
    <w:rsid w:val="007449BA"/>
    <w:rsid w:val="007451B5"/>
    <w:rsid w:val="00745A58"/>
    <w:rsid w:val="007463B4"/>
    <w:rsid w:val="00746B88"/>
    <w:rsid w:val="007477E7"/>
    <w:rsid w:val="00747D03"/>
    <w:rsid w:val="007511D3"/>
    <w:rsid w:val="007518CC"/>
    <w:rsid w:val="00752065"/>
    <w:rsid w:val="0075255F"/>
    <w:rsid w:val="0075285E"/>
    <w:rsid w:val="00752B03"/>
    <w:rsid w:val="00752B64"/>
    <w:rsid w:val="00752F02"/>
    <w:rsid w:val="00753274"/>
    <w:rsid w:val="00754092"/>
    <w:rsid w:val="00754745"/>
    <w:rsid w:val="00754BC3"/>
    <w:rsid w:val="00754E48"/>
    <w:rsid w:val="00755E59"/>
    <w:rsid w:val="00755FB2"/>
    <w:rsid w:val="007563EC"/>
    <w:rsid w:val="00756C37"/>
    <w:rsid w:val="00757F23"/>
    <w:rsid w:val="007608A3"/>
    <w:rsid w:val="00760D0C"/>
    <w:rsid w:val="00761413"/>
    <w:rsid w:val="007615D6"/>
    <w:rsid w:val="00761CE3"/>
    <w:rsid w:val="00762403"/>
    <w:rsid w:val="007627EC"/>
    <w:rsid w:val="007629D1"/>
    <w:rsid w:val="00762F78"/>
    <w:rsid w:val="00763166"/>
    <w:rsid w:val="00763301"/>
    <w:rsid w:val="00763555"/>
    <w:rsid w:val="007648B5"/>
    <w:rsid w:val="00764F33"/>
    <w:rsid w:val="00765946"/>
    <w:rsid w:val="0076629F"/>
    <w:rsid w:val="00766342"/>
    <w:rsid w:val="00766732"/>
    <w:rsid w:val="007667DE"/>
    <w:rsid w:val="00766820"/>
    <w:rsid w:val="00766A3C"/>
    <w:rsid w:val="00766A65"/>
    <w:rsid w:val="00766A7C"/>
    <w:rsid w:val="00767558"/>
    <w:rsid w:val="00767980"/>
    <w:rsid w:val="00767BB3"/>
    <w:rsid w:val="00767EBB"/>
    <w:rsid w:val="00771022"/>
    <w:rsid w:val="007712C6"/>
    <w:rsid w:val="00771FC0"/>
    <w:rsid w:val="007728E5"/>
    <w:rsid w:val="00772D7F"/>
    <w:rsid w:val="00772D89"/>
    <w:rsid w:val="007737C8"/>
    <w:rsid w:val="0077529C"/>
    <w:rsid w:val="00775710"/>
    <w:rsid w:val="00775829"/>
    <w:rsid w:val="00775F3E"/>
    <w:rsid w:val="00776FC8"/>
    <w:rsid w:val="00776FDD"/>
    <w:rsid w:val="00777306"/>
    <w:rsid w:val="0078059C"/>
    <w:rsid w:val="00781EC2"/>
    <w:rsid w:val="00782823"/>
    <w:rsid w:val="00782E31"/>
    <w:rsid w:val="0078382A"/>
    <w:rsid w:val="00783D49"/>
    <w:rsid w:val="007841D3"/>
    <w:rsid w:val="00784212"/>
    <w:rsid w:val="007852D5"/>
    <w:rsid w:val="00785ACF"/>
    <w:rsid w:val="00786F03"/>
    <w:rsid w:val="00787100"/>
    <w:rsid w:val="00787CD0"/>
    <w:rsid w:val="00790343"/>
    <w:rsid w:val="0079151F"/>
    <w:rsid w:val="00791BB7"/>
    <w:rsid w:val="007945E9"/>
    <w:rsid w:val="00794EB2"/>
    <w:rsid w:val="007951AC"/>
    <w:rsid w:val="007952DA"/>
    <w:rsid w:val="00795A51"/>
    <w:rsid w:val="00795B5E"/>
    <w:rsid w:val="007968CD"/>
    <w:rsid w:val="00797F19"/>
    <w:rsid w:val="007A19E3"/>
    <w:rsid w:val="007A25F1"/>
    <w:rsid w:val="007A3692"/>
    <w:rsid w:val="007A373E"/>
    <w:rsid w:val="007A4A53"/>
    <w:rsid w:val="007A5C31"/>
    <w:rsid w:val="007A6D02"/>
    <w:rsid w:val="007A71FB"/>
    <w:rsid w:val="007A7A1A"/>
    <w:rsid w:val="007B140C"/>
    <w:rsid w:val="007B17AD"/>
    <w:rsid w:val="007B26E7"/>
    <w:rsid w:val="007B2D43"/>
    <w:rsid w:val="007B314D"/>
    <w:rsid w:val="007B31A5"/>
    <w:rsid w:val="007B459D"/>
    <w:rsid w:val="007B45A9"/>
    <w:rsid w:val="007B5CA5"/>
    <w:rsid w:val="007B658E"/>
    <w:rsid w:val="007B6E73"/>
    <w:rsid w:val="007B74B2"/>
    <w:rsid w:val="007C096C"/>
    <w:rsid w:val="007C099E"/>
    <w:rsid w:val="007C12EC"/>
    <w:rsid w:val="007C33B0"/>
    <w:rsid w:val="007C3E72"/>
    <w:rsid w:val="007C4A01"/>
    <w:rsid w:val="007C4F82"/>
    <w:rsid w:val="007C5427"/>
    <w:rsid w:val="007C6CC1"/>
    <w:rsid w:val="007C6D82"/>
    <w:rsid w:val="007C6DEB"/>
    <w:rsid w:val="007C6F76"/>
    <w:rsid w:val="007C7F6D"/>
    <w:rsid w:val="007D0DDF"/>
    <w:rsid w:val="007D2359"/>
    <w:rsid w:val="007D2AF9"/>
    <w:rsid w:val="007D2FF5"/>
    <w:rsid w:val="007D3C97"/>
    <w:rsid w:val="007D42A1"/>
    <w:rsid w:val="007D458F"/>
    <w:rsid w:val="007D4665"/>
    <w:rsid w:val="007D50BA"/>
    <w:rsid w:val="007D5165"/>
    <w:rsid w:val="007D53C8"/>
    <w:rsid w:val="007D5E51"/>
    <w:rsid w:val="007D616C"/>
    <w:rsid w:val="007D6968"/>
    <w:rsid w:val="007D6B68"/>
    <w:rsid w:val="007D7827"/>
    <w:rsid w:val="007D7ACF"/>
    <w:rsid w:val="007E04F3"/>
    <w:rsid w:val="007E2E12"/>
    <w:rsid w:val="007E327E"/>
    <w:rsid w:val="007E3CCB"/>
    <w:rsid w:val="007E4081"/>
    <w:rsid w:val="007E535C"/>
    <w:rsid w:val="007E6FF8"/>
    <w:rsid w:val="007E75C5"/>
    <w:rsid w:val="007E7CDC"/>
    <w:rsid w:val="007F0028"/>
    <w:rsid w:val="007F0923"/>
    <w:rsid w:val="007F2EB6"/>
    <w:rsid w:val="007F3A73"/>
    <w:rsid w:val="007F42AB"/>
    <w:rsid w:val="007F4481"/>
    <w:rsid w:val="007F4AB8"/>
    <w:rsid w:val="007F4C27"/>
    <w:rsid w:val="007F4DCA"/>
    <w:rsid w:val="007F4DEA"/>
    <w:rsid w:val="007F64B9"/>
    <w:rsid w:val="007F7A7C"/>
    <w:rsid w:val="008006B8"/>
    <w:rsid w:val="008008E2"/>
    <w:rsid w:val="008008FC"/>
    <w:rsid w:val="00801550"/>
    <w:rsid w:val="008018E2"/>
    <w:rsid w:val="008018E8"/>
    <w:rsid w:val="00801C03"/>
    <w:rsid w:val="00801D3F"/>
    <w:rsid w:val="00801EEB"/>
    <w:rsid w:val="008024BD"/>
    <w:rsid w:val="008031D8"/>
    <w:rsid w:val="00804233"/>
    <w:rsid w:val="0080485B"/>
    <w:rsid w:val="00804EBE"/>
    <w:rsid w:val="00805ACC"/>
    <w:rsid w:val="00805E9E"/>
    <w:rsid w:val="00806E79"/>
    <w:rsid w:val="008070A4"/>
    <w:rsid w:val="00807632"/>
    <w:rsid w:val="00807BB2"/>
    <w:rsid w:val="00810423"/>
    <w:rsid w:val="00810C07"/>
    <w:rsid w:val="0081216C"/>
    <w:rsid w:val="0081225F"/>
    <w:rsid w:val="00812D22"/>
    <w:rsid w:val="008135C8"/>
    <w:rsid w:val="00813660"/>
    <w:rsid w:val="00813C40"/>
    <w:rsid w:val="00814773"/>
    <w:rsid w:val="00815DBF"/>
    <w:rsid w:val="008164B6"/>
    <w:rsid w:val="00816655"/>
    <w:rsid w:val="00816A1C"/>
    <w:rsid w:val="00816C62"/>
    <w:rsid w:val="00817EE2"/>
    <w:rsid w:val="00820775"/>
    <w:rsid w:val="00820824"/>
    <w:rsid w:val="00821759"/>
    <w:rsid w:val="00822068"/>
    <w:rsid w:val="0082305F"/>
    <w:rsid w:val="00823063"/>
    <w:rsid w:val="0082440D"/>
    <w:rsid w:val="0082451B"/>
    <w:rsid w:val="00824E7F"/>
    <w:rsid w:val="00825565"/>
    <w:rsid w:val="0082560A"/>
    <w:rsid w:val="00827205"/>
    <w:rsid w:val="00827B94"/>
    <w:rsid w:val="008302FB"/>
    <w:rsid w:val="00830CD9"/>
    <w:rsid w:val="00831B74"/>
    <w:rsid w:val="00831E3A"/>
    <w:rsid w:val="00832164"/>
    <w:rsid w:val="00832B46"/>
    <w:rsid w:val="0083358B"/>
    <w:rsid w:val="00833647"/>
    <w:rsid w:val="00834697"/>
    <w:rsid w:val="00836203"/>
    <w:rsid w:val="00837393"/>
    <w:rsid w:val="00840AD3"/>
    <w:rsid w:val="00842103"/>
    <w:rsid w:val="0084223C"/>
    <w:rsid w:val="008430CD"/>
    <w:rsid w:val="00843F36"/>
    <w:rsid w:val="00844446"/>
    <w:rsid w:val="00844706"/>
    <w:rsid w:val="00844B70"/>
    <w:rsid w:val="008456B8"/>
    <w:rsid w:val="0084573D"/>
    <w:rsid w:val="00845816"/>
    <w:rsid w:val="0084596F"/>
    <w:rsid w:val="00845AD8"/>
    <w:rsid w:val="00846293"/>
    <w:rsid w:val="008462FC"/>
    <w:rsid w:val="0084724D"/>
    <w:rsid w:val="00851F4C"/>
    <w:rsid w:val="008532AA"/>
    <w:rsid w:val="008541A0"/>
    <w:rsid w:val="00854F5F"/>
    <w:rsid w:val="00854F91"/>
    <w:rsid w:val="0086018C"/>
    <w:rsid w:val="00860246"/>
    <w:rsid w:val="00860CEA"/>
    <w:rsid w:val="00861BD8"/>
    <w:rsid w:val="00861CA2"/>
    <w:rsid w:val="00862FD2"/>
    <w:rsid w:val="00864BE4"/>
    <w:rsid w:val="00866575"/>
    <w:rsid w:val="0086764B"/>
    <w:rsid w:val="008676E6"/>
    <w:rsid w:val="0086772F"/>
    <w:rsid w:val="00870128"/>
    <w:rsid w:val="0087013B"/>
    <w:rsid w:val="008702A7"/>
    <w:rsid w:val="008704C7"/>
    <w:rsid w:val="008710C0"/>
    <w:rsid w:val="00871B8F"/>
    <w:rsid w:val="00872C0F"/>
    <w:rsid w:val="00872DF7"/>
    <w:rsid w:val="00873574"/>
    <w:rsid w:val="00873D29"/>
    <w:rsid w:val="008741A4"/>
    <w:rsid w:val="008741ED"/>
    <w:rsid w:val="00874D55"/>
    <w:rsid w:val="00874EF0"/>
    <w:rsid w:val="008751B4"/>
    <w:rsid w:val="008759E8"/>
    <w:rsid w:val="008776F0"/>
    <w:rsid w:val="00880545"/>
    <w:rsid w:val="00883048"/>
    <w:rsid w:val="00883229"/>
    <w:rsid w:val="00886771"/>
    <w:rsid w:val="00886C0F"/>
    <w:rsid w:val="0089135F"/>
    <w:rsid w:val="0089148E"/>
    <w:rsid w:val="0089175A"/>
    <w:rsid w:val="00892A6B"/>
    <w:rsid w:val="00893D7E"/>
    <w:rsid w:val="00893F08"/>
    <w:rsid w:val="00894033"/>
    <w:rsid w:val="00895385"/>
    <w:rsid w:val="00895C1C"/>
    <w:rsid w:val="008963FC"/>
    <w:rsid w:val="00896466"/>
    <w:rsid w:val="00896CF1"/>
    <w:rsid w:val="00897250"/>
    <w:rsid w:val="00897EE9"/>
    <w:rsid w:val="008A1829"/>
    <w:rsid w:val="008A1AB3"/>
    <w:rsid w:val="008A384C"/>
    <w:rsid w:val="008A39A9"/>
    <w:rsid w:val="008A5270"/>
    <w:rsid w:val="008A5C59"/>
    <w:rsid w:val="008A6255"/>
    <w:rsid w:val="008A6737"/>
    <w:rsid w:val="008A7776"/>
    <w:rsid w:val="008B05C5"/>
    <w:rsid w:val="008B17B6"/>
    <w:rsid w:val="008B18C6"/>
    <w:rsid w:val="008B2138"/>
    <w:rsid w:val="008B2395"/>
    <w:rsid w:val="008B33CD"/>
    <w:rsid w:val="008B44BE"/>
    <w:rsid w:val="008B52C7"/>
    <w:rsid w:val="008B5B94"/>
    <w:rsid w:val="008B6A86"/>
    <w:rsid w:val="008B6EB7"/>
    <w:rsid w:val="008C0BCA"/>
    <w:rsid w:val="008C0C27"/>
    <w:rsid w:val="008C1224"/>
    <w:rsid w:val="008C184B"/>
    <w:rsid w:val="008C3100"/>
    <w:rsid w:val="008C36EC"/>
    <w:rsid w:val="008C5094"/>
    <w:rsid w:val="008C55B7"/>
    <w:rsid w:val="008C56D7"/>
    <w:rsid w:val="008C5DDA"/>
    <w:rsid w:val="008C633C"/>
    <w:rsid w:val="008C636C"/>
    <w:rsid w:val="008C6747"/>
    <w:rsid w:val="008C6DCE"/>
    <w:rsid w:val="008C7255"/>
    <w:rsid w:val="008D042B"/>
    <w:rsid w:val="008D09C3"/>
    <w:rsid w:val="008D0ABB"/>
    <w:rsid w:val="008D0AF7"/>
    <w:rsid w:val="008D0F0F"/>
    <w:rsid w:val="008D1151"/>
    <w:rsid w:val="008D146F"/>
    <w:rsid w:val="008D1F19"/>
    <w:rsid w:val="008D25DE"/>
    <w:rsid w:val="008D3BF6"/>
    <w:rsid w:val="008D3E4F"/>
    <w:rsid w:val="008D5ACF"/>
    <w:rsid w:val="008D757D"/>
    <w:rsid w:val="008D7A14"/>
    <w:rsid w:val="008D7D0B"/>
    <w:rsid w:val="008E0468"/>
    <w:rsid w:val="008E0EC5"/>
    <w:rsid w:val="008E0F8B"/>
    <w:rsid w:val="008E4B5D"/>
    <w:rsid w:val="008E5B7D"/>
    <w:rsid w:val="008E662A"/>
    <w:rsid w:val="008E7A70"/>
    <w:rsid w:val="008E7F70"/>
    <w:rsid w:val="008F0ED6"/>
    <w:rsid w:val="008F0FC2"/>
    <w:rsid w:val="008F1838"/>
    <w:rsid w:val="008F1AA2"/>
    <w:rsid w:val="008F2426"/>
    <w:rsid w:val="008F2AFB"/>
    <w:rsid w:val="008F35C0"/>
    <w:rsid w:val="008F3A7E"/>
    <w:rsid w:val="008F3DD7"/>
    <w:rsid w:val="008F58EC"/>
    <w:rsid w:val="008F5D86"/>
    <w:rsid w:val="008F7091"/>
    <w:rsid w:val="008F71C0"/>
    <w:rsid w:val="008F7A7E"/>
    <w:rsid w:val="00900392"/>
    <w:rsid w:val="00901186"/>
    <w:rsid w:val="009017B5"/>
    <w:rsid w:val="00901DA0"/>
    <w:rsid w:val="009021EC"/>
    <w:rsid w:val="0090371B"/>
    <w:rsid w:val="0090400E"/>
    <w:rsid w:val="009044FA"/>
    <w:rsid w:val="00905CD4"/>
    <w:rsid w:val="00905FB3"/>
    <w:rsid w:val="00906F1A"/>
    <w:rsid w:val="00907268"/>
    <w:rsid w:val="0090768E"/>
    <w:rsid w:val="00907FAE"/>
    <w:rsid w:val="009108D7"/>
    <w:rsid w:val="009112DC"/>
    <w:rsid w:val="009113FB"/>
    <w:rsid w:val="009117B1"/>
    <w:rsid w:val="009119B6"/>
    <w:rsid w:val="00912FF2"/>
    <w:rsid w:val="009131CC"/>
    <w:rsid w:val="00913D83"/>
    <w:rsid w:val="0091485E"/>
    <w:rsid w:val="0091499B"/>
    <w:rsid w:val="009152E1"/>
    <w:rsid w:val="00915C19"/>
    <w:rsid w:val="00915C2B"/>
    <w:rsid w:val="009161A7"/>
    <w:rsid w:val="00916C99"/>
    <w:rsid w:val="00917E19"/>
    <w:rsid w:val="009201A1"/>
    <w:rsid w:val="009208F5"/>
    <w:rsid w:val="00921C1D"/>
    <w:rsid w:val="00921CB4"/>
    <w:rsid w:val="00921D5B"/>
    <w:rsid w:val="00922180"/>
    <w:rsid w:val="00922583"/>
    <w:rsid w:val="00922975"/>
    <w:rsid w:val="009238D9"/>
    <w:rsid w:val="00923B34"/>
    <w:rsid w:val="0092444E"/>
    <w:rsid w:val="0092603D"/>
    <w:rsid w:val="00926B40"/>
    <w:rsid w:val="00927224"/>
    <w:rsid w:val="00927B11"/>
    <w:rsid w:val="00930262"/>
    <w:rsid w:val="009306F7"/>
    <w:rsid w:val="00930737"/>
    <w:rsid w:val="009312F4"/>
    <w:rsid w:val="0093134A"/>
    <w:rsid w:val="00931E49"/>
    <w:rsid w:val="00932E6A"/>
    <w:rsid w:val="00933727"/>
    <w:rsid w:val="009339B4"/>
    <w:rsid w:val="00933C3E"/>
    <w:rsid w:val="00934419"/>
    <w:rsid w:val="009373E7"/>
    <w:rsid w:val="00940350"/>
    <w:rsid w:val="00940AFF"/>
    <w:rsid w:val="009410D3"/>
    <w:rsid w:val="009414FF"/>
    <w:rsid w:val="00941768"/>
    <w:rsid w:val="009421C8"/>
    <w:rsid w:val="009428E1"/>
    <w:rsid w:val="00942BBF"/>
    <w:rsid w:val="00942DF6"/>
    <w:rsid w:val="00943095"/>
    <w:rsid w:val="00943E29"/>
    <w:rsid w:val="009444A1"/>
    <w:rsid w:val="009446A6"/>
    <w:rsid w:val="00944726"/>
    <w:rsid w:val="0094520E"/>
    <w:rsid w:val="00946E6C"/>
    <w:rsid w:val="00947624"/>
    <w:rsid w:val="00950AF4"/>
    <w:rsid w:val="00950FC1"/>
    <w:rsid w:val="00951E7B"/>
    <w:rsid w:val="009526E2"/>
    <w:rsid w:val="0095320C"/>
    <w:rsid w:val="0095335C"/>
    <w:rsid w:val="00954922"/>
    <w:rsid w:val="0095512A"/>
    <w:rsid w:val="00955966"/>
    <w:rsid w:val="00956E68"/>
    <w:rsid w:val="00960C57"/>
    <w:rsid w:val="00960E73"/>
    <w:rsid w:val="0096186F"/>
    <w:rsid w:val="00961941"/>
    <w:rsid w:val="00962868"/>
    <w:rsid w:val="00962E07"/>
    <w:rsid w:val="00963817"/>
    <w:rsid w:val="00964C0F"/>
    <w:rsid w:val="00965055"/>
    <w:rsid w:val="00965674"/>
    <w:rsid w:val="00965739"/>
    <w:rsid w:val="00966D10"/>
    <w:rsid w:val="00967447"/>
    <w:rsid w:val="009675EF"/>
    <w:rsid w:val="00967FDC"/>
    <w:rsid w:val="00970551"/>
    <w:rsid w:val="00970573"/>
    <w:rsid w:val="00970608"/>
    <w:rsid w:val="00970F45"/>
    <w:rsid w:val="0097196F"/>
    <w:rsid w:val="0097277A"/>
    <w:rsid w:val="00972C79"/>
    <w:rsid w:val="0097358B"/>
    <w:rsid w:val="009736F8"/>
    <w:rsid w:val="009748A2"/>
    <w:rsid w:val="00974D47"/>
    <w:rsid w:val="00975C51"/>
    <w:rsid w:val="00975FBD"/>
    <w:rsid w:val="0097624B"/>
    <w:rsid w:val="00976450"/>
    <w:rsid w:val="00976733"/>
    <w:rsid w:val="009767E8"/>
    <w:rsid w:val="00976912"/>
    <w:rsid w:val="00977634"/>
    <w:rsid w:val="00977D50"/>
    <w:rsid w:val="00977DD3"/>
    <w:rsid w:val="0098003E"/>
    <w:rsid w:val="00980CB1"/>
    <w:rsid w:val="009845D3"/>
    <w:rsid w:val="0098463E"/>
    <w:rsid w:val="009848AF"/>
    <w:rsid w:val="00986025"/>
    <w:rsid w:val="0098659D"/>
    <w:rsid w:val="009866F6"/>
    <w:rsid w:val="00987900"/>
    <w:rsid w:val="009903AE"/>
    <w:rsid w:val="009918E1"/>
    <w:rsid w:val="00992057"/>
    <w:rsid w:val="00992482"/>
    <w:rsid w:val="0099300A"/>
    <w:rsid w:val="00993076"/>
    <w:rsid w:val="009936F0"/>
    <w:rsid w:val="00994513"/>
    <w:rsid w:val="00994532"/>
    <w:rsid w:val="0099491A"/>
    <w:rsid w:val="009952E6"/>
    <w:rsid w:val="00995573"/>
    <w:rsid w:val="009964E9"/>
    <w:rsid w:val="009965FE"/>
    <w:rsid w:val="00997400"/>
    <w:rsid w:val="0099774F"/>
    <w:rsid w:val="009A0C75"/>
    <w:rsid w:val="009A1A2A"/>
    <w:rsid w:val="009A20C7"/>
    <w:rsid w:val="009A2961"/>
    <w:rsid w:val="009A2E8D"/>
    <w:rsid w:val="009A320C"/>
    <w:rsid w:val="009A4708"/>
    <w:rsid w:val="009A4D46"/>
    <w:rsid w:val="009A4DD8"/>
    <w:rsid w:val="009A51C6"/>
    <w:rsid w:val="009A5E69"/>
    <w:rsid w:val="009A618A"/>
    <w:rsid w:val="009A6A11"/>
    <w:rsid w:val="009A6C3F"/>
    <w:rsid w:val="009B0A41"/>
    <w:rsid w:val="009B12E0"/>
    <w:rsid w:val="009B1380"/>
    <w:rsid w:val="009B1ACC"/>
    <w:rsid w:val="009B1E11"/>
    <w:rsid w:val="009B2EB6"/>
    <w:rsid w:val="009B3155"/>
    <w:rsid w:val="009B451D"/>
    <w:rsid w:val="009B47F6"/>
    <w:rsid w:val="009B4CC3"/>
    <w:rsid w:val="009B4FEE"/>
    <w:rsid w:val="009B52BB"/>
    <w:rsid w:val="009B58C6"/>
    <w:rsid w:val="009B66E7"/>
    <w:rsid w:val="009B6995"/>
    <w:rsid w:val="009B6B22"/>
    <w:rsid w:val="009B6C1A"/>
    <w:rsid w:val="009B6EE3"/>
    <w:rsid w:val="009C00D9"/>
    <w:rsid w:val="009C09A1"/>
    <w:rsid w:val="009C0DE1"/>
    <w:rsid w:val="009C1DCA"/>
    <w:rsid w:val="009C1E2A"/>
    <w:rsid w:val="009C2739"/>
    <w:rsid w:val="009C5074"/>
    <w:rsid w:val="009C7385"/>
    <w:rsid w:val="009C7C7A"/>
    <w:rsid w:val="009D0239"/>
    <w:rsid w:val="009D0C43"/>
    <w:rsid w:val="009D0FD7"/>
    <w:rsid w:val="009D1461"/>
    <w:rsid w:val="009D1F8B"/>
    <w:rsid w:val="009D2113"/>
    <w:rsid w:val="009D28BA"/>
    <w:rsid w:val="009D37A0"/>
    <w:rsid w:val="009D518B"/>
    <w:rsid w:val="009D54A3"/>
    <w:rsid w:val="009D6421"/>
    <w:rsid w:val="009D667E"/>
    <w:rsid w:val="009D6D8F"/>
    <w:rsid w:val="009D7ACB"/>
    <w:rsid w:val="009E0EC8"/>
    <w:rsid w:val="009E12C7"/>
    <w:rsid w:val="009E15B9"/>
    <w:rsid w:val="009E15C8"/>
    <w:rsid w:val="009E3622"/>
    <w:rsid w:val="009E3BA6"/>
    <w:rsid w:val="009E3CDE"/>
    <w:rsid w:val="009E45AF"/>
    <w:rsid w:val="009E4948"/>
    <w:rsid w:val="009E4B00"/>
    <w:rsid w:val="009E4B8E"/>
    <w:rsid w:val="009E4C0F"/>
    <w:rsid w:val="009E569D"/>
    <w:rsid w:val="009E76D5"/>
    <w:rsid w:val="009E7BBE"/>
    <w:rsid w:val="009E7EAA"/>
    <w:rsid w:val="009F18C8"/>
    <w:rsid w:val="009F1AE4"/>
    <w:rsid w:val="009F2ADF"/>
    <w:rsid w:val="009F51D1"/>
    <w:rsid w:val="009F55A0"/>
    <w:rsid w:val="009F5858"/>
    <w:rsid w:val="009F59B4"/>
    <w:rsid w:val="009F59E1"/>
    <w:rsid w:val="00A00261"/>
    <w:rsid w:val="00A0081F"/>
    <w:rsid w:val="00A00B1B"/>
    <w:rsid w:val="00A00E97"/>
    <w:rsid w:val="00A01C0D"/>
    <w:rsid w:val="00A01E6D"/>
    <w:rsid w:val="00A02187"/>
    <w:rsid w:val="00A029B6"/>
    <w:rsid w:val="00A02F4A"/>
    <w:rsid w:val="00A030BE"/>
    <w:rsid w:val="00A032BE"/>
    <w:rsid w:val="00A03CD8"/>
    <w:rsid w:val="00A044BD"/>
    <w:rsid w:val="00A05F36"/>
    <w:rsid w:val="00A061FD"/>
    <w:rsid w:val="00A06CB1"/>
    <w:rsid w:val="00A06FD8"/>
    <w:rsid w:val="00A07420"/>
    <w:rsid w:val="00A106BF"/>
    <w:rsid w:val="00A11108"/>
    <w:rsid w:val="00A11AAB"/>
    <w:rsid w:val="00A11E0C"/>
    <w:rsid w:val="00A13D34"/>
    <w:rsid w:val="00A15ABB"/>
    <w:rsid w:val="00A1634F"/>
    <w:rsid w:val="00A16A03"/>
    <w:rsid w:val="00A202F9"/>
    <w:rsid w:val="00A2179D"/>
    <w:rsid w:val="00A21BAF"/>
    <w:rsid w:val="00A21F6A"/>
    <w:rsid w:val="00A2375A"/>
    <w:rsid w:val="00A239E5"/>
    <w:rsid w:val="00A23D3A"/>
    <w:rsid w:val="00A24391"/>
    <w:rsid w:val="00A24D39"/>
    <w:rsid w:val="00A25435"/>
    <w:rsid w:val="00A2551F"/>
    <w:rsid w:val="00A2612E"/>
    <w:rsid w:val="00A26DB8"/>
    <w:rsid w:val="00A27718"/>
    <w:rsid w:val="00A27CED"/>
    <w:rsid w:val="00A325FA"/>
    <w:rsid w:val="00A33D00"/>
    <w:rsid w:val="00A33E02"/>
    <w:rsid w:val="00A34711"/>
    <w:rsid w:val="00A34CB4"/>
    <w:rsid w:val="00A36BA4"/>
    <w:rsid w:val="00A36DCC"/>
    <w:rsid w:val="00A37451"/>
    <w:rsid w:val="00A37D7E"/>
    <w:rsid w:val="00A400CF"/>
    <w:rsid w:val="00A405F6"/>
    <w:rsid w:val="00A408F1"/>
    <w:rsid w:val="00A40A90"/>
    <w:rsid w:val="00A41905"/>
    <w:rsid w:val="00A42457"/>
    <w:rsid w:val="00A446D7"/>
    <w:rsid w:val="00A446E1"/>
    <w:rsid w:val="00A44C89"/>
    <w:rsid w:val="00A44FC4"/>
    <w:rsid w:val="00A46811"/>
    <w:rsid w:val="00A46BF1"/>
    <w:rsid w:val="00A47A99"/>
    <w:rsid w:val="00A50D91"/>
    <w:rsid w:val="00A50E65"/>
    <w:rsid w:val="00A50EA1"/>
    <w:rsid w:val="00A515E9"/>
    <w:rsid w:val="00A5257D"/>
    <w:rsid w:val="00A52691"/>
    <w:rsid w:val="00A5282D"/>
    <w:rsid w:val="00A54367"/>
    <w:rsid w:val="00A55B91"/>
    <w:rsid w:val="00A561CE"/>
    <w:rsid w:val="00A561E4"/>
    <w:rsid w:val="00A56965"/>
    <w:rsid w:val="00A56FC9"/>
    <w:rsid w:val="00A60604"/>
    <w:rsid w:val="00A606BA"/>
    <w:rsid w:val="00A60E07"/>
    <w:rsid w:val="00A61024"/>
    <w:rsid w:val="00A61249"/>
    <w:rsid w:val="00A61FA9"/>
    <w:rsid w:val="00A62A53"/>
    <w:rsid w:val="00A631B8"/>
    <w:rsid w:val="00A66457"/>
    <w:rsid w:val="00A6721F"/>
    <w:rsid w:val="00A67EC2"/>
    <w:rsid w:val="00A700F9"/>
    <w:rsid w:val="00A7021B"/>
    <w:rsid w:val="00A7245F"/>
    <w:rsid w:val="00A74059"/>
    <w:rsid w:val="00A74181"/>
    <w:rsid w:val="00A741FC"/>
    <w:rsid w:val="00A7472D"/>
    <w:rsid w:val="00A74828"/>
    <w:rsid w:val="00A748BB"/>
    <w:rsid w:val="00A74969"/>
    <w:rsid w:val="00A74E87"/>
    <w:rsid w:val="00A75F18"/>
    <w:rsid w:val="00A76DBD"/>
    <w:rsid w:val="00A77052"/>
    <w:rsid w:val="00A7719A"/>
    <w:rsid w:val="00A77F4E"/>
    <w:rsid w:val="00A81674"/>
    <w:rsid w:val="00A8176C"/>
    <w:rsid w:val="00A829F7"/>
    <w:rsid w:val="00A82E42"/>
    <w:rsid w:val="00A83A26"/>
    <w:rsid w:val="00A83A33"/>
    <w:rsid w:val="00A83E73"/>
    <w:rsid w:val="00A83E79"/>
    <w:rsid w:val="00A83FAA"/>
    <w:rsid w:val="00A8464F"/>
    <w:rsid w:val="00A8490F"/>
    <w:rsid w:val="00A855E0"/>
    <w:rsid w:val="00A857E3"/>
    <w:rsid w:val="00A86197"/>
    <w:rsid w:val="00A8651B"/>
    <w:rsid w:val="00A869BD"/>
    <w:rsid w:val="00A86ED4"/>
    <w:rsid w:val="00A87BD8"/>
    <w:rsid w:val="00A87CA8"/>
    <w:rsid w:val="00A87F14"/>
    <w:rsid w:val="00A87F97"/>
    <w:rsid w:val="00A90B51"/>
    <w:rsid w:val="00A92C03"/>
    <w:rsid w:val="00A9489E"/>
    <w:rsid w:val="00A95807"/>
    <w:rsid w:val="00A965E3"/>
    <w:rsid w:val="00A968A5"/>
    <w:rsid w:val="00A96F31"/>
    <w:rsid w:val="00A97B75"/>
    <w:rsid w:val="00AA047A"/>
    <w:rsid w:val="00AA0AA9"/>
    <w:rsid w:val="00AA0F2B"/>
    <w:rsid w:val="00AA1F51"/>
    <w:rsid w:val="00AA2C9C"/>
    <w:rsid w:val="00AA2E47"/>
    <w:rsid w:val="00AA4216"/>
    <w:rsid w:val="00AA4407"/>
    <w:rsid w:val="00AA4A84"/>
    <w:rsid w:val="00AA5732"/>
    <w:rsid w:val="00AA5C01"/>
    <w:rsid w:val="00AA5F75"/>
    <w:rsid w:val="00AA6BA4"/>
    <w:rsid w:val="00AA753C"/>
    <w:rsid w:val="00AA7AF3"/>
    <w:rsid w:val="00AB0B17"/>
    <w:rsid w:val="00AB0E00"/>
    <w:rsid w:val="00AB0E34"/>
    <w:rsid w:val="00AB1E63"/>
    <w:rsid w:val="00AB21E5"/>
    <w:rsid w:val="00AB2B88"/>
    <w:rsid w:val="00AB2FF5"/>
    <w:rsid w:val="00AB3DEF"/>
    <w:rsid w:val="00AB4165"/>
    <w:rsid w:val="00AB5608"/>
    <w:rsid w:val="00AB5763"/>
    <w:rsid w:val="00AB7B92"/>
    <w:rsid w:val="00AC041B"/>
    <w:rsid w:val="00AC151A"/>
    <w:rsid w:val="00AC1A65"/>
    <w:rsid w:val="00AC1FD0"/>
    <w:rsid w:val="00AC2697"/>
    <w:rsid w:val="00AC30BE"/>
    <w:rsid w:val="00AC3E4D"/>
    <w:rsid w:val="00AC413B"/>
    <w:rsid w:val="00AC4718"/>
    <w:rsid w:val="00AC4AD8"/>
    <w:rsid w:val="00AC4B33"/>
    <w:rsid w:val="00AC4E91"/>
    <w:rsid w:val="00AC527A"/>
    <w:rsid w:val="00AC7EBF"/>
    <w:rsid w:val="00AD018A"/>
    <w:rsid w:val="00AD018F"/>
    <w:rsid w:val="00AD01FA"/>
    <w:rsid w:val="00AD1B37"/>
    <w:rsid w:val="00AD1BB2"/>
    <w:rsid w:val="00AD1BC6"/>
    <w:rsid w:val="00AD3139"/>
    <w:rsid w:val="00AD4311"/>
    <w:rsid w:val="00AD50C1"/>
    <w:rsid w:val="00AD51B9"/>
    <w:rsid w:val="00AE0103"/>
    <w:rsid w:val="00AE2F06"/>
    <w:rsid w:val="00AE2F8F"/>
    <w:rsid w:val="00AE4075"/>
    <w:rsid w:val="00AE50B5"/>
    <w:rsid w:val="00AE5530"/>
    <w:rsid w:val="00AE626A"/>
    <w:rsid w:val="00AE72C1"/>
    <w:rsid w:val="00AF0BA5"/>
    <w:rsid w:val="00AF12CD"/>
    <w:rsid w:val="00AF34AA"/>
    <w:rsid w:val="00AF4286"/>
    <w:rsid w:val="00AF5D2A"/>
    <w:rsid w:val="00AF5FCE"/>
    <w:rsid w:val="00AF67B2"/>
    <w:rsid w:val="00AF680F"/>
    <w:rsid w:val="00AF6B2A"/>
    <w:rsid w:val="00B001E9"/>
    <w:rsid w:val="00B004A6"/>
    <w:rsid w:val="00B0112C"/>
    <w:rsid w:val="00B01B57"/>
    <w:rsid w:val="00B0235E"/>
    <w:rsid w:val="00B02F4B"/>
    <w:rsid w:val="00B044AC"/>
    <w:rsid w:val="00B0465A"/>
    <w:rsid w:val="00B04CDF"/>
    <w:rsid w:val="00B04D28"/>
    <w:rsid w:val="00B04E4E"/>
    <w:rsid w:val="00B05109"/>
    <w:rsid w:val="00B05BA7"/>
    <w:rsid w:val="00B0619D"/>
    <w:rsid w:val="00B06901"/>
    <w:rsid w:val="00B079AC"/>
    <w:rsid w:val="00B100B2"/>
    <w:rsid w:val="00B10A3E"/>
    <w:rsid w:val="00B11426"/>
    <w:rsid w:val="00B1155F"/>
    <w:rsid w:val="00B11862"/>
    <w:rsid w:val="00B11A82"/>
    <w:rsid w:val="00B12590"/>
    <w:rsid w:val="00B127DA"/>
    <w:rsid w:val="00B12875"/>
    <w:rsid w:val="00B12DAF"/>
    <w:rsid w:val="00B13C14"/>
    <w:rsid w:val="00B14B44"/>
    <w:rsid w:val="00B1652D"/>
    <w:rsid w:val="00B17191"/>
    <w:rsid w:val="00B17C4B"/>
    <w:rsid w:val="00B20DB9"/>
    <w:rsid w:val="00B20FB9"/>
    <w:rsid w:val="00B20FBE"/>
    <w:rsid w:val="00B21259"/>
    <w:rsid w:val="00B222A0"/>
    <w:rsid w:val="00B22E23"/>
    <w:rsid w:val="00B2350C"/>
    <w:rsid w:val="00B23557"/>
    <w:rsid w:val="00B24E80"/>
    <w:rsid w:val="00B26C93"/>
    <w:rsid w:val="00B27615"/>
    <w:rsid w:val="00B27E1F"/>
    <w:rsid w:val="00B30196"/>
    <w:rsid w:val="00B302B3"/>
    <w:rsid w:val="00B306A4"/>
    <w:rsid w:val="00B30DFE"/>
    <w:rsid w:val="00B31A02"/>
    <w:rsid w:val="00B32077"/>
    <w:rsid w:val="00B32399"/>
    <w:rsid w:val="00B323A5"/>
    <w:rsid w:val="00B326BF"/>
    <w:rsid w:val="00B3362A"/>
    <w:rsid w:val="00B33E30"/>
    <w:rsid w:val="00B34149"/>
    <w:rsid w:val="00B350C4"/>
    <w:rsid w:val="00B35549"/>
    <w:rsid w:val="00B35858"/>
    <w:rsid w:val="00B35DF5"/>
    <w:rsid w:val="00B36496"/>
    <w:rsid w:val="00B36D81"/>
    <w:rsid w:val="00B370F2"/>
    <w:rsid w:val="00B3747C"/>
    <w:rsid w:val="00B37546"/>
    <w:rsid w:val="00B4011D"/>
    <w:rsid w:val="00B40603"/>
    <w:rsid w:val="00B406EE"/>
    <w:rsid w:val="00B42717"/>
    <w:rsid w:val="00B431FB"/>
    <w:rsid w:val="00B434AC"/>
    <w:rsid w:val="00B4375E"/>
    <w:rsid w:val="00B43834"/>
    <w:rsid w:val="00B43C58"/>
    <w:rsid w:val="00B43FE5"/>
    <w:rsid w:val="00B441A0"/>
    <w:rsid w:val="00B441FD"/>
    <w:rsid w:val="00B44240"/>
    <w:rsid w:val="00B44A33"/>
    <w:rsid w:val="00B45114"/>
    <w:rsid w:val="00B45E7F"/>
    <w:rsid w:val="00B46687"/>
    <w:rsid w:val="00B4689F"/>
    <w:rsid w:val="00B468A2"/>
    <w:rsid w:val="00B468FA"/>
    <w:rsid w:val="00B46CAC"/>
    <w:rsid w:val="00B47D35"/>
    <w:rsid w:val="00B47E53"/>
    <w:rsid w:val="00B50F61"/>
    <w:rsid w:val="00B53CB4"/>
    <w:rsid w:val="00B53FDC"/>
    <w:rsid w:val="00B54CFE"/>
    <w:rsid w:val="00B55120"/>
    <w:rsid w:val="00B558A1"/>
    <w:rsid w:val="00B55EED"/>
    <w:rsid w:val="00B56342"/>
    <w:rsid w:val="00B56565"/>
    <w:rsid w:val="00B56C51"/>
    <w:rsid w:val="00B5733A"/>
    <w:rsid w:val="00B57D9B"/>
    <w:rsid w:val="00B600B0"/>
    <w:rsid w:val="00B60272"/>
    <w:rsid w:val="00B603A7"/>
    <w:rsid w:val="00B6135E"/>
    <w:rsid w:val="00B628C9"/>
    <w:rsid w:val="00B63507"/>
    <w:rsid w:val="00B644A1"/>
    <w:rsid w:val="00B65B18"/>
    <w:rsid w:val="00B670BB"/>
    <w:rsid w:val="00B678D0"/>
    <w:rsid w:val="00B678E0"/>
    <w:rsid w:val="00B67AF4"/>
    <w:rsid w:val="00B67CFA"/>
    <w:rsid w:val="00B7057E"/>
    <w:rsid w:val="00B7070C"/>
    <w:rsid w:val="00B70865"/>
    <w:rsid w:val="00B71B6B"/>
    <w:rsid w:val="00B728F1"/>
    <w:rsid w:val="00B72C11"/>
    <w:rsid w:val="00B73D2D"/>
    <w:rsid w:val="00B748C5"/>
    <w:rsid w:val="00B74EF3"/>
    <w:rsid w:val="00B74F25"/>
    <w:rsid w:val="00B7684D"/>
    <w:rsid w:val="00B769B0"/>
    <w:rsid w:val="00B802D0"/>
    <w:rsid w:val="00B80E0C"/>
    <w:rsid w:val="00B821F1"/>
    <w:rsid w:val="00B827B0"/>
    <w:rsid w:val="00B82A2B"/>
    <w:rsid w:val="00B82BA7"/>
    <w:rsid w:val="00B83B8C"/>
    <w:rsid w:val="00B840D5"/>
    <w:rsid w:val="00B862EE"/>
    <w:rsid w:val="00B86873"/>
    <w:rsid w:val="00B869BB"/>
    <w:rsid w:val="00B86D70"/>
    <w:rsid w:val="00B90099"/>
    <w:rsid w:val="00B90872"/>
    <w:rsid w:val="00B91083"/>
    <w:rsid w:val="00B915CE"/>
    <w:rsid w:val="00B92F48"/>
    <w:rsid w:val="00B93ECC"/>
    <w:rsid w:val="00B9474F"/>
    <w:rsid w:val="00B95A01"/>
    <w:rsid w:val="00B96AD7"/>
    <w:rsid w:val="00B97323"/>
    <w:rsid w:val="00B97640"/>
    <w:rsid w:val="00BA023B"/>
    <w:rsid w:val="00BA0DFF"/>
    <w:rsid w:val="00BA2868"/>
    <w:rsid w:val="00BA2C89"/>
    <w:rsid w:val="00BA2E5A"/>
    <w:rsid w:val="00BA35CD"/>
    <w:rsid w:val="00BA4B15"/>
    <w:rsid w:val="00BA5AEC"/>
    <w:rsid w:val="00BA6684"/>
    <w:rsid w:val="00BA6BAF"/>
    <w:rsid w:val="00BA7CD2"/>
    <w:rsid w:val="00BB034C"/>
    <w:rsid w:val="00BB2813"/>
    <w:rsid w:val="00BB2A39"/>
    <w:rsid w:val="00BB3574"/>
    <w:rsid w:val="00BB4697"/>
    <w:rsid w:val="00BB62C9"/>
    <w:rsid w:val="00BB70D8"/>
    <w:rsid w:val="00BB72E7"/>
    <w:rsid w:val="00BC0EC9"/>
    <w:rsid w:val="00BC1012"/>
    <w:rsid w:val="00BC2921"/>
    <w:rsid w:val="00BC2E8F"/>
    <w:rsid w:val="00BC2F2D"/>
    <w:rsid w:val="00BC3525"/>
    <w:rsid w:val="00BC3A7B"/>
    <w:rsid w:val="00BC3FFF"/>
    <w:rsid w:val="00BC4486"/>
    <w:rsid w:val="00BC4A69"/>
    <w:rsid w:val="00BC5394"/>
    <w:rsid w:val="00BC620C"/>
    <w:rsid w:val="00BC7133"/>
    <w:rsid w:val="00BC72E1"/>
    <w:rsid w:val="00BD0859"/>
    <w:rsid w:val="00BD1D79"/>
    <w:rsid w:val="00BD1EE5"/>
    <w:rsid w:val="00BD21BF"/>
    <w:rsid w:val="00BD30B2"/>
    <w:rsid w:val="00BD34C4"/>
    <w:rsid w:val="00BD412E"/>
    <w:rsid w:val="00BD5D53"/>
    <w:rsid w:val="00BD7A9C"/>
    <w:rsid w:val="00BD7AA2"/>
    <w:rsid w:val="00BE1443"/>
    <w:rsid w:val="00BE1757"/>
    <w:rsid w:val="00BE35A3"/>
    <w:rsid w:val="00BE42BD"/>
    <w:rsid w:val="00BE49BA"/>
    <w:rsid w:val="00BE5761"/>
    <w:rsid w:val="00BE5B09"/>
    <w:rsid w:val="00BE77C6"/>
    <w:rsid w:val="00BF06F6"/>
    <w:rsid w:val="00BF0858"/>
    <w:rsid w:val="00BF09CA"/>
    <w:rsid w:val="00BF1257"/>
    <w:rsid w:val="00BF17EC"/>
    <w:rsid w:val="00BF2227"/>
    <w:rsid w:val="00BF41FF"/>
    <w:rsid w:val="00BF4476"/>
    <w:rsid w:val="00BF45B8"/>
    <w:rsid w:val="00BF4731"/>
    <w:rsid w:val="00BF4AB5"/>
    <w:rsid w:val="00BF4BC3"/>
    <w:rsid w:val="00BF510A"/>
    <w:rsid w:val="00BF52A9"/>
    <w:rsid w:val="00BF577B"/>
    <w:rsid w:val="00BF57F8"/>
    <w:rsid w:val="00BF6897"/>
    <w:rsid w:val="00BF6D9D"/>
    <w:rsid w:val="00C00533"/>
    <w:rsid w:val="00C02148"/>
    <w:rsid w:val="00C0256E"/>
    <w:rsid w:val="00C0350E"/>
    <w:rsid w:val="00C04275"/>
    <w:rsid w:val="00C04794"/>
    <w:rsid w:val="00C050E7"/>
    <w:rsid w:val="00C053FC"/>
    <w:rsid w:val="00C05814"/>
    <w:rsid w:val="00C065A1"/>
    <w:rsid w:val="00C07BF6"/>
    <w:rsid w:val="00C105F1"/>
    <w:rsid w:val="00C11284"/>
    <w:rsid w:val="00C117CC"/>
    <w:rsid w:val="00C12F54"/>
    <w:rsid w:val="00C13766"/>
    <w:rsid w:val="00C15C6F"/>
    <w:rsid w:val="00C17321"/>
    <w:rsid w:val="00C2006E"/>
    <w:rsid w:val="00C203B2"/>
    <w:rsid w:val="00C20632"/>
    <w:rsid w:val="00C2224A"/>
    <w:rsid w:val="00C24095"/>
    <w:rsid w:val="00C25F63"/>
    <w:rsid w:val="00C26DA9"/>
    <w:rsid w:val="00C270A8"/>
    <w:rsid w:val="00C271B8"/>
    <w:rsid w:val="00C30223"/>
    <w:rsid w:val="00C305A4"/>
    <w:rsid w:val="00C31667"/>
    <w:rsid w:val="00C31BF7"/>
    <w:rsid w:val="00C32022"/>
    <w:rsid w:val="00C328C5"/>
    <w:rsid w:val="00C33280"/>
    <w:rsid w:val="00C360F1"/>
    <w:rsid w:val="00C36109"/>
    <w:rsid w:val="00C362DE"/>
    <w:rsid w:val="00C369F7"/>
    <w:rsid w:val="00C37AC3"/>
    <w:rsid w:val="00C4162E"/>
    <w:rsid w:val="00C421BA"/>
    <w:rsid w:val="00C42211"/>
    <w:rsid w:val="00C4354E"/>
    <w:rsid w:val="00C43AD4"/>
    <w:rsid w:val="00C44F90"/>
    <w:rsid w:val="00C46137"/>
    <w:rsid w:val="00C464BB"/>
    <w:rsid w:val="00C470FE"/>
    <w:rsid w:val="00C51200"/>
    <w:rsid w:val="00C51341"/>
    <w:rsid w:val="00C52545"/>
    <w:rsid w:val="00C5385A"/>
    <w:rsid w:val="00C53C25"/>
    <w:rsid w:val="00C557EB"/>
    <w:rsid w:val="00C55BC7"/>
    <w:rsid w:val="00C560B5"/>
    <w:rsid w:val="00C56122"/>
    <w:rsid w:val="00C57346"/>
    <w:rsid w:val="00C6009E"/>
    <w:rsid w:val="00C60A28"/>
    <w:rsid w:val="00C61A83"/>
    <w:rsid w:val="00C62879"/>
    <w:rsid w:val="00C6349F"/>
    <w:rsid w:val="00C64C48"/>
    <w:rsid w:val="00C64ECF"/>
    <w:rsid w:val="00C65010"/>
    <w:rsid w:val="00C65113"/>
    <w:rsid w:val="00C70568"/>
    <w:rsid w:val="00C70805"/>
    <w:rsid w:val="00C708C6"/>
    <w:rsid w:val="00C708F9"/>
    <w:rsid w:val="00C70E1F"/>
    <w:rsid w:val="00C71072"/>
    <w:rsid w:val="00C722A8"/>
    <w:rsid w:val="00C727A0"/>
    <w:rsid w:val="00C72FC5"/>
    <w:rsid w:val="00C7391C"/>
    <w:rsid w:val="00C739EE"/>
    <w:rsid w:val="00C74640"/>
    <w:rsid w:val="00C75DBA"/>
    <w:rsid w:val="00C76628"/>
    <w:rsid w:val="00C76CFA"/>
    <w:rsid w:val="00C76F93"/>
    <w:rsid w:val="00C7776A"/>
    <w:rsid w:val="00C77FB9"/>
    <w:rsid w:val="00C8000B"/>
    <w:rsid w:val="00C80345"/>
    <w:rsid w:val="00C81774"/>
    <w:rsid w:val="00C820FE"/>
    <w:rsid w:val="00C82E58"/>
    <w:rsid w:val="00C85254"/>
    <w:rsid w:val="00C8704E"/>
    <w:rsid w:val="00C9011E"/>
    <w:rsid w:val="00C90F5B"/>
    <w:rsid w:val="00C91168"/>
    <w:rsid w:val="00C936ED"/>
    <w:rsid w:val="00C9373A"/>
    <w:rsid w:val="00C94A76"/>
    <w:rsid w:val="00C96619"/>
    <w:rsid w:val="00C9665B"/>
    <w:rsid w:val="00C97861"/>
    <w:rsid w:val="00CA0965"/>
    <w:rsid w:val="00CA1496"/>
    <w:rsid w:val="00CA1AC2"/>
    <w:rsid w:val="00CA2144"/>
    <w:rsid w:val="00CA2F88"/>
    <w:rsid w:val="00CA31EC"/>
    <w:rsid w:val="00CA407A"/>
    <w:rsid w:val="00CA6617"/>
    <w:rsid w:val="00CA7227"/>
    <w:rsid w:val="00CA7BD9"/>
    <w:rsid w:val="00CB1262"/>
    <w:rsid w:val="00CB1A89"/>
    <w:rsid w:val="00CB2B77"/>
    <w:rsid w:val="00CB2DB0"/>
    <w:rsid w:val="00CB323B"/>
    <w:rsid w:val="00CB344E"/>
    <w:rsid w:val="00CB4644"/>
    <w:rsid w:val="00CB4C38"/>
    <w:rsid w:val="00CB57D4"/>
    <w:rsid w:val="00CB5BB1"/>
    <w:rsid w:val="00CB619A"/>
    <w:rsid w:val="00CB6427"/>
    <w:rsid w:val="00CB686F"/>
    <w:rsid w:val="00CB7BD0"/>
    <w:rsid w:val="00CB7ED5"/>
    <w:rsid w:val="00CC00F4"/>
    <w:rsid w:val="00CC0C54"/>
    <w:rsid w:val="00CC1285"/>
    <w:rsid w:val="00CC292F"/>
    <w:rsid w:val="00CC2F84"/>
    <w:rsid w:val="00CC34B4"/>
    <w:rsid w:val="00CC4385"/>
    <w:rsid w:val="00CC4403"/>
    <w:rsid w:val="00CC52C5"/>
    <w:rsid w:val="00CC52E0"/>
    <w:rsid w:val="00CC58D4"/>
    <w:rsid w:val="00CC5995"/>
    <w:rsid w:val="00CC6E28"/>
    <w:rsid w:val="00CC6E9F"/>
    <w:rsid w:val="00CC731C"/>
    <w:rsid w:val="00CC7A35"/>
    <w:rsid w:val="00CC7F0B"/>
    <w:rsid w:val="00CD0B75"/>
    <w:rsid w:val="00CD1005"/>
    <w:rsid w:val="00CD11A1"/>
    <w:rsid w:val="00CD1A4D"/>
    <w:rsid w:val="00CD1AC5"/>
    <w:rsid w:val="00CD2478"/>
    <w:rsid w:val="00CD28C6"/>
    <w:rsid w:val="00CD316C"/>
    <w:rsid w:val="00CD4913"/>
    <w:rsid w:val="00CD5EFA"/>
    <w:rsid w:val="00CD72B6"/>
    <w:rsid w:val="00CE031F"/>
    <w:rsid w:val="00CE0874"/>
    <w:rsid w:val="00CE0C47"/>
    <w:rsid w:val="00CE3381"/>
    <w:rsid w:val="00CE3B51"/>
    <w:rsid w:val="00CE3F1A"/>
    <w:rsid w:val="00CE5C2D"/>
    <w:rsid w:val="00CE5EA6"/>
    <w:rsid w:val="00CE76E9"/>
    <w:rsid w:val="00CF1574"/>
    <w:rsid w:val="00CF1E95"/>
    <w:rsid w:val="00CF1FFC"/>
    <w:rsid w:val="00CF2B0B"/>
    <w:rsid w:val="00CF3871"/>
    <w:rsid w:val="00CF450B"/>
    <w:rsid w:val="00CF63A0"/>
    <w:rsid w:val="00CF6A39"/>
    <w:rsid w:val="00CF7629"/>
    <w:rsid w:val="00CF764F"/>
    <w:rsid w:val="00CF7AB7"/>
    <w:rsid w:val="00CF7EB6"/>
    <w:rsid w:val="00D03874"/>
    <w:rsid w:val="00D038F6"/>
    <w:rsid w:val="00D03986"/>
    <w:rsid w:val="00D03AE1"/>
    <w:rsid w:val="00D04A3F"/>
    <w:rsid w:val="00D04A41"/>
    <w:rsid w:val="00D055BA"/>
    <w:rsid w:val="00D05B97"/>
    <w:rsid w:val="00D064E2"/>
    <w:rsid w:val="00D06A16"/>
    <w:rsid w:val="00D10196"/>
    <w:rsid w:val="00D107E4"/>
    <w:rsid w:val="00D10872"/>
    <w:rsid w:val="00D10D4A"/>
    <w:rsid w:val="00D11A56"/>
    <w:rsid w:val="00D12966"/>
    <w:rsid w:val="00D13A40"/>
    <w:rsid w:val="00D14F99"/>
    <w:rsid w:val="00D14FAC"/>
    <w:rsid w:val="00D16519"/>
    <w:rsid w:val="00D16C28"/>
    <w:rsid w:val="00D16D0C"/>
    <w:rsid w:val="00D173E1"/>
    <w:rsid w:val="00D17420"/>
    <w:rsid w:val="00D17563"/>
    <w:rsid w:val="00D17817"/>
    <w:rsid w:val="00D2017F"/>
    <w:rsid w:val="00D20588"/>
    <w:rsid w:val="00D21896"/>
    <w:rsid w:val="00D22592"/>
    <w:rsid w:val="00D22C75"/>
    <w:rsid w:val="00D2337D"/>
    <w:rsid w:val="00D234D3"/>
    <w:rsid w:val="00D24634"/>
    <w:rsid w:val="00D24BF8"/>
    <w:rsid w:val="00D250EF"/>
    <w:rsid w:val="00D253B0"/>
    <w:rsid w:val="00D254F6"/>
    <w:rsid w:val="00D259C3"/>
    <w:rsid w:val="00D2679E"/>
    <w:rsid w:val="00D30A25"/>
    <w:rsid w:val="00D31B68"/>
    <w:rsid w:val="00D31D66"/>
    <w:rsid w:val="00D3262B"/>
    <w:rsid w:val="00D32C29"/>
    <w:rsid w:val="00D338F9"/>
    <w:rsid w:val="00D34EAE"/>
    <w:rsid w:val="00D34F1C"/>
    <w:rsid w:val="00D3519A"/>
    <w:rsid w:val="00D353E3"/>
    <w:rsid w:val="00D356B5"/>
    <w:rsid w:val="00D35B56"/>
    <w:rsid w:val="00D36C82"/>
    <w:rsid w:val="00D36C90"/>
    <w:rsid w:val="00D40328"/>
    <w:rsid w:val="00D405AA"/>
    <w:rsid w:val="00D4115F"/>
    <w:rsid w:val="00D428E9"/>
    <w:rsid w:val="00D438AA"/>
    <w:rsid w:val="00D4514D"/>
    <w:rsid w:val="00D453EB"/>
    <w:rsid w:val="00D45BD8"/>
    <w:rsid w:val="00D465DA"/>
    <w:rsid w:val="00D4735D"/>
    <w:rsid w:val="00D47AC6"/>
    <w:rsid w:val="00D47DFA"/>
    <w:rsid w:val="00D47FCE"/>
    <w:rsid w:val="00D50769"/>
    <w:rsid w:val="00D50E7D"/>
    <w:rsid w:val="00D52598"/>
    <w:rsid w:val="00D52FF1"/>
    <w:rsid w:val="00D537D0"/>
    <w:rsid w:val="00D53F1A"/>
    <w:rsid w:val="00D54B38"/>
    <w:rsid w:val="00D54C5B"/>
    <w:rsid w:val="00D551E2"/>
    <w:rsid w:val="00D552F5"/>
    <w:rsid w:val="00D55518"/>
    <w:rsid w:val="00D562DB"/>
    <w:rsid w:val="00D574F0"/>
    <w:rsid w:val="00D613D0"/>
    <w:rsid w:val="00D61AB3"/>
    <w:rsid w:val="00D6219D"/>
    <w:rsid w:val="00D62893"/>
    <w:rsid w:val="00D62B29"/>
    <w:rsid w:val="00D62D17"/>
    <w:rsid w:val="00D62F17"/>
    <w:rsid w:val="00D63090"/>
    <w:rsid w:val="00D634DA"/>
    <w:rsid w:val="00D63DAC"/>
    <w:rsid w:val="00D6491C"/>
    <w:rsid w:val="00D64ACE"/>
    <w:rsid w:val="00D64EAA"/>
    <w:rsid w:val="00D64EFC"/>
    <w:rsid w:val="00D6507E"/>
    <w:rsid w:val="00D650C9"/>
    <w:rsid w:val="00D65532"/>
    <w:rsid w:val="00D65D06"/>
    <w:rsid w:val="00D65E63"/>
    <w:rsid w:val="00D66D8A"/>
    <w:rsid w:val="00D66FC9"/>
    <w:rsid w:val="00D67495"/>
    <w:rsid w:val="00D67E55"/>
    <w:rsid w:val="00D70743"/>
    <w:rsid w:val="00D70BEC"/>
    <w:rsid w:val="00D72220"/>
    <w:rsid w:val="00D72DFC"/>
    <w:rsid w:val="00D7331C"/>
    <w:rsid w:val="00D743D4"/>
    <w:rsid w:val="00D75E8C"/>
    <w:rsid w:val="00D76103"/>
    <w:rsid w:val="00D770E8"/>
    <w:rsid w:val="00D77F5A"/>
    <w:rsid w:val="00D80BB1"/>
    <w:rsid w:val="00D813B2"/>
    <w:rsid w:val="00D81680"/>
    <w:rsid w:val="00D8212F"/>
    <w:rsid w:val="00D83623"/>
    <w:rsid w:val="00D836C4"/>
    <w:rsid w:val="00D8405C"/>
    <w:rsid w:val="00D845AC"/>
    <w:rsid w:val="00D84E8D"/>
    <w:rsid w:val="00D8582C"/>
    <w:rsid w:val="00D8598D"/>
    <w:rsid w:val="00D85AE8"/>
    <w:rsid w:val="00D85D93"/>
    <w:rsid w:val="00D85DE0"/>
    <w:rsid w:val="00D86E08"/>
    <w:rsid w:val="00D906B3"/>
    <w:rsid w:val="00D90838"/>
    <w:rsid w:val="00D909D3"/>
    <w:rsid w:val="00D90B7C"/>
    <w:rsid w:val="00D90D06"/>
    <w:rsid w:val="00D9138E"/>
    <w:rsid w:val="00D91BBF"/>
    <w:rsid w:val="00D920F5"/>
    <w:rsid w:val="00D92B47"/>
    <w:rsid w:val="00D93243"/>
    <w:rsid w:val="00D94BC4"/>
    <w:rsid w:val="00D94BE1"/>
    <w:rsid w:val="00D94EC9"/>
    <w:rsid w:val="00D966CA"/>
    <w:rsid w:val="00D966FF"/>
    <w:rsid w:val="00D968C5"/>
    <w:rsid w:val="00D97F09"/>
    <w:rsid w:val="00DA1F4C"/>
    <w:rsid w:val="00DA5252"/>
    <w:rsid w:val="00DA5473"/>
    <w:rsid w:val="00DA5DF3"/>
    <w:rsid w:val="00DA7349"/>
    <w:rsid w:val="00DA7B87"/>
    <w:rsid w:val="00DB0AF3"/>
    <w:rsid w:val="00DB0E04"/>
    <w:rsid w:val="00DB1AA3"/>
    <w:rsid w:val="00DB1E0A"/>
    <w:rsid w:val="00DB25D8"/>
    <w:rsid w:val="00DB2A6B"/>
    <w:rsid w:val="00DB33AC"/>
    <w:rsid w:val="00DB3A21"/>
    <w:rsid w:val="00DB552B"/>
    <w:rsid w:val="00DB58FF"/>
    <w:rsid w:val="00DB5E7E"/>
    <w:rsid w:val="00DB63DF"/>
    <w:rsid w:val="00DB686A"/>
    <w:rsid w:val="00DB6985"/>
    <w:rsid w:val="00DB6F94"/>
    <w:rsid w:val="00DC215B"/>
    <w:rsid w:val="00DC2BCA"/>
    <w:rsid w:val="00DC2C8E"/>
    <w:rsid w:val="00DC312E"/>
    <w:rsid w:val="00DC34CE"/>
    <w:rsid w:val="00DC40DB"/>
    <w:rsid w:val="00DC4798"/>
    <w:rsid w:val="00DC53CE"/>
    <w:rsid w:val="00DC6858"/>
    <w:rsid w:val="00DC6B72"/>
    <w:rsid w:val="00DC6BF7"/>
    <w:rsid w:val="00DC788B"/>
    <w:rsid w:val="00DC7E44"/>
    <w:rsid w:val="00DD1B01"/>
    <w:rsid w:val="00DD1C96"/>
    <w:rsid w:val="00DD2417"/>
    <w:rsid w:val="00DD2762"/>
    <w:rsid w:val="00DD3D16"/>
    <w:rsid w:val="00DD405B"/>
    <w:rsid w:val="00DD51D6"/>
    <w:rsid w:val="00DD59EC"/>
    <w:rsid w:val="00DD7EDC"/>
    <w:rsid w:val="00DE175A"/>
    <w:rsid w:val="00DE1B58"/>
    <w:rsid w:val="00DE1DC5"/>
    <w:rsid w:val="00DE3E70"/>
    <w:rsid w:val="00DE43E8"/>
    <w:rsid w:val="00DE7107"/>
    <w:rsid w:val="00DE7370"/>
    <w:rsid w:val="00DE764C"/>
    <w:rsid w:val="00DF0242"/>
    <w:rsid w:val="00DF0813"/>
    <w:rsid w:val="00DF25AC"/>
    <w:rsid w:val="00DF2780"/>
    <w:rsid w:val="00DF3D73"/>
    <w:rsid w:val="00DF435E"/>
    <w:rsid w:val="00DF47BA"/>
    <w:rsid w:val="00DF511B"/>
    <w:rsid w:val="00DF530E"/>
    <w:rsid w:val="00DF59EE"/>
    <w:rsid w:val="00DF6084"/>
    <w:rsid w:val="00DF743A"/>
    <w:rsid w:val="00DF7479"/>
    <w:rsid w:val="00DF74F5"/>
    <w:rsid w:val="00DF7F54"/>
    <w:rsid w:val="00E009C7"/>
    <w:rsid w:val="00E016D5"/>
    <w:rsid w:val="00E01877"/>
    <w:rsid w:val="00E04767"/>
    <w:rsid w:val="00E068FB"/>
    <w:rsid w:val="00E07D90"/>
    <w:rsid w:val="00E106B9"/>
    <w:rsid w:val="00E10946"/>
    <w:rsid w:val="00E11992"/>
    <w:rsid w:val="00E11A46"/>
    <w:rsid w:val="00E12023"/>
    <w:rsid w:val="00E12073"/>
    <w:rsid w:val="00E12085"/>
    <w:rsid w:val="00E12625"/>
    <w:rsid w:val="00E1497E"/>
    <w:rsid w:val="00E14DEF"/>
    <w:rsid w:val="00E15637"/>
    <w:rsid w:val="00E15CA1"/>
    <w:rsid w:val="00E16EC0"/>
    <w:rsid w:val="00E17313"/>
    <w:rsid w:val="00E17436"/>
    <w:rsid w:val="00E20E7C"/>
    <w:rsid w:val="00E21604"/>
    <w:rsid w:val="00E241E3"/>
    <w:rsid w:val="00E24E5B"/>
    <w:rsid w:val="00E260CA"/>
    <w:rsid w:val="00E26822"/>
    <w:rsid w:val="00E27323"/>
    <w:rsid w:val="00E27B90"/>
    <w:rsid w:val="00E32592"/>
    <w:rsid w:val="00E3346D"/>
    <w:rsid w:val="00E335D5"/>
    <w:rsid w:val="00E3495A"/>
    <w:rsid w:val="00E34FAF"/>
    <w:rsid w:val="00E351BE"/>
    <w:rsid w:val="00E35EAF"/>
    <w:rsid w:val="00E362BC"/>
    <w:rsid w:val="00E3637A"/>
    <w:rsid w:val="00E36AA9"/>
    <w:rsid w:val="00E36B81"/>
    <w:rsid w:val="00E36DD1"/>
    <w:rsid w:val="00E3737C"/>
    <w:rsid w:val="00E418A9"/>
    <w:rsid w:val="00E41A7F"/>
    <w:rsid w:val="00E42698"/>
    <w:rsid w:val="00E4389D"/>
    <w:rsid w:val="00E43CEF"/>
    <w:rsid w:val="00E448C9"/>
    <w:rsid w:val="00E4525A"/>
    <w:rsid w:val="00E45829"/>
    <w:rsid w:val="00E46BC1"/>
    <w:rsid w:val="00E471A3"/>
    <w:rsid w:val="00E479F5"/>
    <w:rsid w:val="00E47A09"/>
    <w:rsid w:val="00E47B94"/>
    <w:rsid w:val="00E50621"/>
    <w:rsid w:val="00E52C1C"/>
    <w:rsid w:val="00E53952"/>
    <w:rsid w:val="00E53B69"/>
    <w:rsid w:val="00E546E0"/>
    <w:rsid w:val="00E549EC"/>
    <w:rsid w:val="00E5590C"/>
    <w:rsid w:val="00E55C9B"/>
    <w:rsid w:val="00E56727"/>
    <w:rsid w:val="00E5719A"/>
    <w:rsid w:val="00E57CC3"/>
    <w:rsid w:val="00E61AC6"/>
    <w:rsid w:val="00E61F54"/>
    <w:rsid w:val="00E6312E"/>
    <w:rsid w:val="00E646A0"/>
    <w:rsid w:val="00E64774"/>
    <w:rsid w:val="00E64B14"/>
    <w:rsid w:val="00E65FCF"/>
    <w:rsid w:val="00E66146"/>
    <w:rsid w:val="00E6708C"/>
    <w:rsid w:val="00E67530"/>
    <w:rsid w:val="00E67C61"/>
    <w:rsid w:val="00E70485"/>
    <w:rsid w:val="00E70CB6"/>
    <w:rsid w:val="00E7209E"/>
    <w:rsid w:val="00E72952"/>
    <w:rsid w:val="00E72F07"/>
    <w:rsid w:val="00E732BE"/>
    <w:rsid w:val="00E7348C"/>
    <w:rsid w:val="00E73944"/>
    <w:rsid w:val="00E7480C"/>
    <w:rsid w:val="00E755D8"/>
    <w:rsid w:val="00E75985"/>
    <w:rsid w:val="00E75A62"/>
    <w:rsid w:val="00E75AB9"/>
    <w:rsid w:val="00E75B13"/>
    <w:rsid w:val="00E75E2C"/>
    <w:rsid w:val="00E76C9F"/>
    <w:rsid w:val="00E80C72"/>
    <w:rsid w:val="00E82A55"/>
    <w:rsid w:val="00E83853"/>
    <w:rsid w:val="00E83B2C"/>
    <w:rsid w:val="00E848E0"/>
    <w:rsid w:val="00E85B45"/>
    <w:rsid w:val="00E860A2"/>
    <w:rsid w:val="00E86867"/>
    <w:rsid w:val="00E8794A"/>
    <w:rsid w:val="00E87BEC"/>
    <w:rsid w:val="00E90A33"/>
    <w:rsid w:val="00E90C67"/>
    <w:rsid w:val="00E9119D"/>
    <w:rsid w:val="00E91736"/>
    <w:rsid w:val="00E91BC5"/>
    <w:rsid w:val="00E934FF"/>
    <w:rsid w:val="00E937C4"/>
    <w:rsid w:val="00E9406B"/>
    <w:rsid w:val="00E946CA"/>
    <w:rsid w:val="00E94798"/>
    <w:rsid w:val="00E9569F"/>
    <w:rsid w:val="00E97B60"/>
    <w:rsid w:val="00E97C6A"/>
    <w:rsid w:val="00EA076E"/>
    <w:rsid w:val="00EA0902"/>
    <w:rsid w:val="00EA0E75"/>
    <w:rsid w:val="00EA1B33"/>
    <w:rsid w:val="00EA25F2"/>
    <w:rsid w:val="00EA2DD0"/>
    <w:rsid w:val="00EA3996"/>
    <w:rsid w:val="00EA39CD"/>
    <w:rsid w:val="00EA44B7"/>
    <w:rsid w:val="00EA44D8"/>
    <w:rsid w:val="00EA5D84"/>
    <w:rsid w:val="00EA71D0"/>
    <w:rsid w:val="00EA7F33"/>
    <w:rsid w:val="00EB0197"/>
    <w:rsid w:val="00EB0E4C"/>
    <w:rsid w:val="00EB175B"/>
    <w:rsid w:val="00EB1A6F"/>
    <w:rsid w:val="00EB1EAA"/>
    <w:rsid w:val="00EB1FEE"/>
    <w:rsid w:val="00EB205F"/>
    <w:rsid w:val="00EB27D3"/>
    <w:rsid w:val="00EB2958"/>
    <w:rsid w:val="00EB3431"/>
    <w:rsid w:val="00EB346A"/>
    <w:rsid w:val="00EB516A"/>
    <w:rsid w:val="00EB51B0"/>
    <w:rsid w:val="00EB5CF1"/>
    <w:rsid w:val="00EB6132"/>
    <w:rsid w:val="00EB694E"/>
    <w:rsid w:val="00EC04CC"/>
    <w:rsid w:val="00EC0AEF"/>
    <w:rsid w:val="00EC25C8"/>
    <w:rsid w:val="00EC3876"/>
    <w:rsid w:val="00EC4132"/>
    <w:rsid w:val="00EC44AB"/>
    <w:rsid w:val="00EC4FBA"/>
    <w:rsid w:val="00EC5E32"/>
    <w:rsid w:val="00EC6276"/>
    <w:rsid w:val="00EC66B7"/>
    <w:rsid w:val="00EC723F"/>
    <w:rsid w:val="00ED07AC"/>
    <w:rsid w:val="00ED0ACB"/>
    <w:rsid w:val="00ED1303"/>
    <w:rsid w:val="00ED150E"/>
    <w:rsid w:val="00ED1CB4"/>
    <w:rsid w:val="00ED39CD"/>
    <w:rsid w:val="00ED516E"/>
    <w:rsid w:val="00ED6A92"/>
    <w:rsid w:val="00ED7175"/>
    <w:rsid w:val="00ED7B5B"/>
    <w:rsid w:val="00EE0E71"/>
    <w:rsid w:val="00EE1D60"/>
    <w:rsid w:val="00EE2BAA"/>
    <w:rsid w:val="00EE2C95"/>
    <w:rsid w:val="00EE2EFA"/>
    <w:rsid w:val="00EE399D"/>
    <w:rsid w:val="00EE4100"/>
    <w:rsid w:val="00EE4957"/>
    <w:rsid w:val="00EE5BFD"/>
    <w:rsid w:val="00EE5D7E"/>
    <w:rsid w:val="00EE5DAC"/>
    <w:rsid w:val="00EE60C3"/>
    <w:rsid w:val="00EE6376"/>
    <w:rsid w:val="00EF03AE"/>
    <w:rsid w:val="00EF073D"/>
    <w:rsid w:val="00EF0979"/>
    <w:rsid w:val="00EF1501"/>
    <w:rsid w:val="00EF166D"/>
    <w:rsid w:val="00EF19B4"/>
    <w:rsid w:val="00EF2239"/>
    <w:rsid w:val="00EF2998"/>
    <w:rsid w:val="00EF29C5"/>
    <w:rsid w:val="00EF4193"/>
    <w:rsid w:val="00EF42B6"/>
    <w:rsid w:val="00EF5421"/>
    <w:rsid w:val="00EF555B"/>
    <w:rsid w:val="00EF5A3E"/>
    <w:rsid w:val="00EF5B25"/>
    <w:rsid w:val="00EF64FE"/>
    <w:rsid w:val="00EF6A72"/>
    <w:rsid w:val="00EF75D8"/>
    <w:rsid w:val="00EF79E5"/>
    <w:rsid w:val="00EF7B11"/>
    <w:rsid w:val="00F00064"/>
    <w:rsid w:val="00F00A1B"/>
    <w:rsid w:val="00F01325"/>
    <w:rsid w:val="00F02339"/>
    <w:rsid w:val="00F03431"/>
    <w:rsid w:val="00F043D5"/>
    <w:rsid w:val="00F04EF2"/>
    <w:rsid w:val="00F05831"/>
    <w:rsid w:val="00F05EFA"/>
    <w:rsid w:val="00F06020"/>
    <w:rsid w:val="00F06387"/>
    <w:rsid w:val="00F069B1"/>
    <w:rsid w:val="00F10E25"/>
    <w:rsid w:val="00F110EC"/>
    <w:rsid w:val="00F1186E"/>
    <w:rsid w:val="00F11D1A"/>
    <w:rsid w:val="00F11E8B"/>
    <w:rsid w:val="00F1268E"/>
    <w:rsid w:val="00F12862"/>
    <w:rsid w:val="00F12A05"/>
    <w:rsid w:val="00F13934"/>
    <w:rsid w:val="00F15655"/>
    <w:rsid w:val="00F172E0"/>
    <w:rsid w:val="00F201B7"/>
    <w:rsid w:val="00F204EB"/>
    <w:rsid w:val="00F217A8"/>
    <w:rsid w:val="00F22443"/>
    <w:rsid w:val="00F22BBF"/>
    <w:rsid w:val="00F232A6"/>
    <w:rsid w:val="00F23555"/>
    <w:rsid w:val="00F245A3"/>
    <w:rsid w:val="00F24D2D"/>
    <w:rsid w:val="00F25A1F"/>
    <w:rsid w:val="00F25AF1"/>
    <w:rsid w:val="00F264A9"/>
    <w:rsid w:val="00F30020"/>
    <w:rsid w:val="00F3096C"/>
    <w:rsid w:val="00F30992"/>
    <w:rsid w:val="00F30C18"/>
    <w:rsid w:val="00F31603"/>
    <w:rsid w:val="00F3189A"/>
    <w:rsid w:val="00F31D45"/>
    <w:rsid w:val="00F330F3"/>
    <w:rsid w:val="00F3493F"/>
    <w:rsid w:val="00F34D91"/>
    <w:rsid w:val="00F35DE6"/>
    <w:rsid w:val="00F35E2B"/>
    <w:rsid w:val="00F36DF8"/>
    <w:rsid w:val="00F373A9"/>
    <w:rsid w:val="00F37A6A"/>
    <w:rsid w:val="00F401E2"/>
    <w:rsid w:val="00F40F99"/>
    <w:rsid w:val="00F410F1"/>
    <w:rsid w:val="00F41379"/>
    <w:rsid w:val="00F4146B"/>
    <w:rsid w:val="00F41FA9"/>
    <w:rsid w:val="00F42870"/>
    <w:rsid w:val="00F435CF"/>
    <w:rsid w:val="00F44C0E"/>
    <w:rsid w:val="00F44C4A"/>
    <w:rsid w:val="00F44ED4"/>
    <w:rsid w:val="00F45553"/>
    <w:rsid w:val="00F456FE"/>
    <w:rsid w:val="00F45D3A"/>
    <w:rsid w:val="00F469A6"/>
    <w:rsid w:val="00F46D14"/>
    <w:rsid w:val="00F47E32"/>
    <w:rsid w:val="00F47F93"/>
    <w:rsid w:val="00F50989"/>
    <w:rsid w:val="00F50BCD"/>
    <w:rsid w:val="00F50F82"/>
    <w:rsid w:val="00F51E08"/>
    <w:rsid w:val="00F52E09"/>
    <w:rsid w:val="00F53E7B"/>
    <w:rsid w:val="00F53FED"/>
    <w:rsid w:val="00F54409"/>
    <w:rsid w:val="00F548F2"/>
    <w:rsid w:val="00F54E1E"/>
    <w:rsid w:val="00F5536B"/>
    <w:rsid w:val="00F55D53"/>
    <w:rsid w:val="00F57022"/>
    <w:rsid w:val="00F6007E"/>
    <w:rsid w:val="00F6058E"/>
    <w:rsid w:val="00F61124"/>
    <w:rsid w:val="00F61EF3"/>
    <w:rsid w:val="00F63E2A"/>
    <w:rsid w:val="00F64D81"/>
    <w:rsid w:val="00F64E85"/>
    <w:rsid w:val="00F64FD7"/>
    <w:rsid w:val="00F65AAE"/>
    <w:rsid w:val="00F6649B"/>
    <w:rsid w:val="00F673F3"/>
    <w:rsid w:val="00F67409"/>
    <w:rsid w:val="00F717C2"/>
    <w:rsid w:val="00F71828"/>
    <w:rsid w:val="00F71B79"/>
    <w:rsid w:val="00F7207D"/>
    <w:rsid w:val="00F72600"/>
    <w:rsid w:val="00F737E9"/>
    <w:rsid w:val="00F73B94"/>
    <w:rsid w:val="00F73FA1"/>
    <w:rsid w:val="00F73FE6"/>
    <w:rsid w:val="00F74BBF"/>
    <w:rsid w:val="00F74DD3"/>
    <w:rsid w:val="00F7630C"/>
    <w:rsid w:val="00F76591"/>
    <w:rsid w:val="00F76A8E"/>
    <w:rsid w:val="00F771FD"/>
    <w:rsid w:val="00F77CA6"/>
    <w:rsid w:val="00F81046"/>
    <w:rsid w:val="00F82244"/>
    <w:rsid w:val="00F824A0"/>
    <w:rsid w:val="00F82C66"/>
    <w:rsid w:val="00F84E07"/>
    <w:rsid w:val="00F87461"/>
    <w:rsid w:val="00F87A3A"/>
    <w:rsid w:val="00F92BB6"/>
    <w:rsid w:val="00F93A79"/>
    <w:rsid w:val="00F946B3"/>
    <w:rsid w:val="00F95F43"/>
    <w:rsid w:val="00F9648F"/>
    <w:rsid w:val="00F96FD4"/>
    <w:rsid w:val="00F972EB"/>
    <w:rsid w:val="00FA0668"/>
    <w:rsid w:val="00FA0A29"/>
    <w:rsid w:val="00FA0CFA"/>
    <w:rsid w:val="00FA151B"/>
    <w:rsid w:val="00FA1916"/>
    <w:rsid w:val="00FA2802"/>
    <w:rsid w:val="00FA2D27"/>
    <w:rsid w:val="00FA2E11"/>
    <w:rsid w:val="00FA3DAB"/>
    <w:rsid w:val="00FA3F58"/>
    <w:rsid w:val="00FA4068"/>
    <w:rsid w:val="00FA41D7"/>
    <w:rsid w:val="00FA4605"/>
    <w:rsid w:val="00FA5CE0"/>
    <w:rsid w:val="00FA6F50"/>
    <w:rsid w:val="00FB0918"/>
    <w:rsid w:val="00FB0D5B"/>
    <w:rsid w:val="00FB0E50"/>
    <w:rsid w:val="00FB17BE"/>
    <w:rsid w:val="00FB1BE5"/>
    <w:rsid w:val="00FB1D6E"/>
    <w:rsid w:val="00FB2360"/>
    <w:rsid w:val="00FB24F9"/>
    <w:rsid w:val="00FB25EC"/>
    <w:rsid w:val="00FB2F94"/>
    <w:rsid w:val="00FB311C"/>
    <w:rsid w:val="00FB4976"/>
    <w:rsid w:val="00FB4A83"/>
    <w:rsid w:val="00FB4E09"/>
    <w:rsid w:val="00FB54EC"/>
    <w:rsid w:val="00FB577E"/>
    <w:rsid w:val="00FB6088"/>
    <w:rsid w:val="00FB6953"/>
    <w:rsid w:val="00FB6D45"/>
    <w:rsid w:val="00FB6F0E"/>
    <w:rsid w:val="00FB744E"/>
    <w:rsid w:val="00FB79E4"/>
    <w:rsid w:val="00FC0678"/>
    <w:rsid w:val="00FC08A4"/>
    <w:rsid w:val="00FC1C0F"/>
    <w:rsid w:val="00FC389F"/>
    <w:rsid w:val="00FC3AB7"/>
    <w:rsid w:val="00FC4241"/>
    <w:rsid w:val="00FC4629"/>
    <w:rsid w:val="00FC5716"/>
    <w:rsid w:val="00FC57A8"/>
    <w:rsid w:val="00FC667C"/>
    <w:rsid w:val="00FC6A4A"/>
    <w:rsid w:val="00FC6F87"/>
    <w:rsid w:val="00FC777A"/>
    <w:rsid w:val="00FD0C49"/>
    <w:rsid w:val="00FD1B3F"/>
    <w:rsid w:val="00FD3010"/>
    <w:rsid w:val="00FD59DA"/>
    <w:rsid w:val="00FD5F56"/>
    <w:rsid w:val="00FD6A7D"/>
    <w:rsid w:val="00FD6ED2"/>
    <w:rsid w:val="00FD7969"/>
    <w:rsid w:val="00FE1514"/>
    <w:rsid w:val="00FE2E6A"/>
    <w:rsid w:val="00FE38CE"/>
    <w:rsid w:val="00FE3EF7"/>
    <w:rsid w:val="00FE431D"/>
    <w:rsid w:val="00FE4B0E"/>
    <w:rsid w:val="00FE4B97"/>
    <w:rsid w:val="00FE6AC7"/>
    <w:rsid w:val="00FE71D9"/>
    <w:rsid w:val="00FE7655"/>
    <w:rsid w:val="00FE7EA7"/>
    <w:rsid w:val="00FF1796"/>
    <w:rsid w:val="00FF1864"/>
    <w:rsid w:val="00FF2C2B"/>
    <w:rsid w:val="00FF2C6E"/>
    <w:rsid w:val="00FF3535"/>
    <w:rsid w:val="00FF3DCF"/>
    <w:rsid w:val="00FF4622"/>
    <w:rsid w:val="00FF4774"/>
    <w:rsid w:val="00FF767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4B16C"/>
  <w15:docId w15:val="{EFDD45D9-E726-4F27-8349-203BDFEF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before="120" w:line="360" w:lineRule="auto"/>
        <w:ind w:left="578" w:hanging="5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C0"/>
    <w:rPr>
      <w:rFonts w:ascii="Times New Roman" w:hAnsi="Times New Roman" w:cs="Times New Roman"/>
      <w:color w:val="000001"/>
      <w:sz w:val="24"/>
      <w:szCs w:val="24"/>
    </w:rPr>
  </w:style>
  <w:style w:type="paragraph" w:styleId="Heading1">
    <w:name w:val="heading 1"/>
    <w:aliases w:val="CHAPITRE,Chapitre 1,1.1,1.1."/>
    <w:basedOn w:val="Normal"/>
    <w:next w:val="Normal"/>
    <w:link w:val="Heading1Char"/>
    <w:autoRedefine/>
    <w:uiPriority w:val="9"/>
    <w:qFormat/>
    <w:rsid w:val="00754745"/>
    <w:pPr>
      <w:keepNext/>
      <w:keepLines/>
      <w:numPr>
        <w:numId w:val="4"/>
      </w:numPr>
      <w:jc w:val="center"/>
      <w:outlineLvl w:val="0"/>
    </w:pPr>
    <w:rPr>
      <w:rFonts w:eastAsiaTheme="majorEastAsia" w:cstheme="majorBidi"/>
      <w:b/>
      <w:bCs/>
      <w:szCs w:val="28"/>
    </w:rPr>
  </w:style>
  <w:style w:type="paragraph" w:styleId="Heading2">
    <w:name w:val="heading 2"/>
    <w:aliases w:val="1.1 Titre 2,1.1.1,1.1.1."/>
    <w:basedOn w:val="Normal"/>
    <w:next w:val="Normal"/>
    <w:link w:val="Heading2Char"/>
    <w:uiPriority w:val="9"/>
    <w:unhideWhenUsed/>
    <w:qFormat/>
    <w:rsid w:val="00D428E9"/>
    <w:pPr>
      <w:keepNext/>
      <w:keepLines/>
      <w:numPr>
        <w:ilvl w:val="1"/>
        <w:numId w:val="3"/>
      </w:numPr>
      <w:spacing w:before="200"/>
      <w:jc w:val="left"/>
      <w:outlineLvl w:val="1"/>
    </w:pPr>
    <w:rPr>
      <w:rFonts w:eastAsiaTheme="majorEastAsia" w:cstheme="majorBidi"/>
      <w:b/>
      <w:bCs/>
      <w:szCs w:val="26"/>
    </w:rPr>
  </w:style>
  <w:style w:type="paragraph" w:styleId="Heading3">
    <w:name w:val="heading 3"/>
    <w:aliases w:val="a)"/>
    <w:basedOn w:val="Normal"/>
    <w:next w:val="Normal"/>
    <w:link w:val="Heading3Char"/>
    <w:uiPriority w:val="9"/>
    <w:unhideWhenUsed/>
    <w:qFormat/>
    <w:rsid w:val="001006C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1.1.1.1,1.1.1.1."/>
    <w:basedOn w:val="Normal"/>
    <w:next w:val="Normal"/>
    <w:link w:val="Heading4Char"/>
    <w:uiPriority w:val="9"/>
    <w:unhideWhenUsed/>
    <w:qFormat/>
    <w:rsid w:val="001006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a.,1.1.1.1.1."/>
    <w:basedOn w:val="Heading4"/>
    <w:next w:val="Normal"/>
    <w:link w:val="Heading5Char"/>
    <w:autoRedefine/>
    <w:uiPriority w:val="9"/>
    <w:unhideWhenUsed/>
    <w:qFormat/>
    <w:rsid w:val="00CD28C6"/>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Heading6">
    <w:name w:val="heading 6"/>
    <w:aliases w:val="formule"/>
    <w:basedOn w:val="Heading5"/>
    <w:next w:val="Normal"/>
    <w:link w:val="Heading6Char"/>
    <w:uiPriority w:val="9"/>
    <w:unhideWhenUsed/>
    <w:qFormat/>
    <w:rsid w:val="00CD28C6"/>
    <w:pPr>
      <w:jc w:val="center"/>
      <w:outlineLvl w:val="5"/>
    </w:pPr>
  </w:style>
  <w:style w:type="paragraph" w:styleId="Heading7">
    <w:name w:val="heading 7"/>
    <w:basedOn w:val="Heading6"/>
    <w:next w:val="Normal"/>
    <w:link w:val="Heading7Char"/>
    <w:uiPriority w:val="9"/>
    <w:unhideWhenUsed/>
    <w:qFormat/>
    <w:rsid w:val="00CD28C6"/>
    <w:pPr>
      <w:outlineLvl w:val="6"/>
    </w:pPr>
  </w:style>
  <w:style w:type="paragraph" w:styleId="Heading8">
    <w:name w:val="heading 8"/>
    <w:aliases w:val="Tableau"/>
    <w:basedOn w:val="Normal"/>
    <w:next w:val="Normal"/>
    <w:link w:val="Heading8Char"/>
    <w:uiPriority w:val="9"/>
    <w:unhideWhenUsed/>
    <w:qFormat/>
    <w:rsid w:val="00012C90"/>
    <w:pPr>
      <w:numPr>
        <w:ilvl w:val="7"/>
        <w:numId w:val="3"/>
      </w:numPr>
      <w:spacing w:before="200" w:after="200"/>
      <w:jc w:val="center"/>
      <w:outlineLvl w:val="7"/>
    </w:pPr>
    <w:rPr>
      <w:rFonts w:eastAsiaTheme="majorEastAsia"/>
      <w:i/>
      <w:color w:val="000000" w:themeColor="text1"/>
      <w:szCs w:val="20"/>
    </w:rPr>
  </w:style>
  <w:style w:type="paragraph" w:styleId="Heading9">
    <w:name w:val="heading 9"/>
    <w:basedOn w:val="Heading1"/>
    <w:next w:val="Normal"/>
    <w:link w:val="Heading9Char"/>
    <w:uiPriority w:val="9"/>
    <w:unhideWhenUsed/>
    <w:qFormat/>
    <w:rsid w:val="002A1593"/>
    <w:pPr>
      <w:keepNext w:val="0"/>
      <w:keepLines w:val="0"/>
      <w:numPr>
        <w:numId w:val="0"/>
      </w:numPr>
      <w:spacing w:after="120"/>
      <w:contextualSpacing/>
      <w:jc w:val="left"/>
      <w:outlineLvl w:val="8"/>
    </w:pPr>
    <w:rPr>
      <w:rFonts w:eastAsiaTheme="minorHAnsi" w:cstheme="minorBidi"/>
      <w:b w:val="0"/>
      <w:bCs w:val="0"/>
      <w:i/>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ITRE Char,Chapitre 1 Char,1.1 Char,1.1. Char"/>
    <w:basedOn w:val="DefaultParagraphFont"/>
    <w:link w:val="Heading1"/>
    <w:uiPriority w:val="9"/>
    <w:rsid w:val="00754745"/>
    <w:rPr>
      <w:rFonts w:ascii="Times New Roman" w:eastAsiaTheme="majorEastAsia" w:hAnsi="Times New Roman" w:cstheme="majorBidi"/>
      <w:b/>
      <w:bCs/>
      <w:color w:val="000001"/>
      <w:sz w:val="24"/>
      <w:szCs w:val="28"/>
    </w:rPr>
  </w:style>
  <w:style w:type="character" w:customStyle="1" w:styleId="Heading2Char">
    <w:name w:val="Heading 2 Char"/>
    <w:aliases w:val="1.1 Titre 2 Char,1.1.1 Char,1.1.1. Char"/>
    <w:basedOn w:val="DefaultParagraphFont"/>
    <w:link w:val="Heading2"/>
    <w:uiPriority w:val="9"/>
    <w:rsid w:val="00D428E9"/>
    <w:rPr>
      <w:rFonts w:ascii="Times New Roman" w:eastAsiaTheme="majorEastAsia" w:hAnsi="Times New Roman" w:cstheme="majorBidi"/>
      <w:b/>
      <w:bCs/>
      <w:color w:val="000001"/>
      <w:sz w:val="24"/>
      <w:szCs w:val="26"/>
    </w:rPr>
  </w:style>
  <w:style w:type="paragraph" w:styleId="Title">
    <w:name w:val="Title"/>
    <w:aliases w:val="2.1. Titre 2"/>
    <w:basedOn w:val="Normal"/>
    <w:next w:val="Normal"/>
    <w:link w:val="TitleChar"/>
    <w:autoRedefine/>
    <w:uiPriority w:val="10"/>
    <w:qFormat/>
    <w:rsid w:val="00941768"/>
    <w:pPr>
      <w:numPr>
        <w:numId w:val="1"/>
      </w:numPr>
      <w:pBdr>
        <w:bottom w:val="single" w:sz="8" w:space="4" w:color="4F81BD" w:themeColor="accent1"/>
      </w:pBdr>
      <w:spacing w:before="240"/>
      <w:contextualSpacing/>
    </w:pPr>
    <w:rPr>
      <w:rFonts w:eastAsiaTheme="majorEastAsia" w:cstheme="majorBidi"/>
      <w:b/>
      <w:spacing w:val="5"/>
      <w:kern w:val="28"/>
      <w:szCs w:val="52"/>
    </w:rPr>
  </w:style>
  <w:style w:type="character" w:customStyle="1" w:styleId="TitleChar">
    <w:name w:val="Title Char"/>
    <w:aliases w:val="2.1. Titre 2 Char"/>
    <w:basedOn w:val="DefaultParagraphFont"/>
    <w:link w:val="Title"/>
    <w:uiPriority w:val="10"/>
    <w:qFormat/>
    <w:rsid w:val="00941768"/>
    <w:rPr>
      <w:rFonts w:ascii="Times New Roman" w:eastAsiaTheme="majorEastAsia" w:hAnsi="Times New Roman" w:cstheme="majorBidi"/>
      <w:b/>
      <w:color w:val="000001"/>
      <w:spacing w:val="5"/>
      <w:kern w:val="28"/>
      <w:sz w:val="24"/>
      <w:szCs w:val="52"/>
    </w:rPr>
  </w:style>
  <w:style w:type="paragraph" w:styleId="Subtitle">
    <w:name w:val="Subtitle"/>
    <w:basedOn w:val="Normal"/>
    <w:next w:val="Normal"/>
    <w:link w:val="SubtitleChar"/>
    <w:autoRedefine/>
    <w:uiPriority w:val="11"/>
    <w:rsid w:val="00941768"/>
    <w:pPr>
      <w:numPr>
        <w:numId w:val="2"/>
      </w:numPr>
    </w:pPr>
    <w:rPr>
      <w:rFonts w:eastAsiaTheme="majorEastAsia" w:cstheme="majorBidi"/>
      <w:iCs/>
      <w:spacing w:val="15"/>
    </w:rPr>
  </w:style>
  <w:style w:type="character" w:customStyle="1" w:styleId="SubtitleChar">
    <w:name w:val="Subtitle Char"/>
    <w:basedOn w:val="DefaultParagraphFont"/>
    <w:link w:val="Subtitle"/>
    <w:uiPriority w:val="11"/>
    <w:rsid w:val="00941768"/>
    <w:rPr>
      <w:rFonts w:ascii="Times New Roman" w:eastAsiaTheme="majorEastAsia" w:hAnsi="Times New Roman" w:cstheme="majorBidi"/>
      <w:iCs/>
      <w:color w:val="000001"/>
      <w:spacing w:val="15"/>
      <w:sz w:val="24"/>
      <w:szCs w:val="24"/>
    </w:rPr>
  </w:style>
  <w:style w:type="paragraph" w:styleId="ListParagraph">
    <w:name w:val="List Paragraph"/>
    <w:basedOn w:val="Normal"/>
    <w:next w:val="Normal"/>
    <w:link w:val="ListParagraphChar"/>
    <w:autoRedefine/>
    <w:uiPriority w:val="34"/>
    <w:qFormat/>
    <w:rsid w:val="00361F01"/>
    <w:pPr>
      <w:numPr>
        <w:numId w:val="39"/>
      </w:numPr>
      <w:tabs>
        <w:tab w:val="left" w:pos="142"/>
        <w:tab w:val="left" w:pos="8789"/>
      </w:tabs>
      <w:spacing w:line="240" w:lineRule="auto"/>
      <w:ind w:right="-286"/>
      <w:contextualSpacing/>
      <w:jc w:val="center"/>
    </w:pPr>
    <w:rPr>
      <w:rFonts w:eastAsia="Calibri"/>
      <w:b/>
      <w:color w:val="auto"/>
      <w:sz w:val="28"/>
    </w:rPr>
  </w:style>
  <w:style w:type="character" w:customStyle="1" w:styleId="Heading8Char">
    <w:name w:val="Heading 8 Char"/>
    <w:aliases w:val="Tableau Char"/>
    <w:basedOn w:val="DefaultParagraphFont"/>
    <w:link w:val="Heading8"/>
    <w:uiPriority w:val="9"/>
    <w:rsid w:val="00012C90"/>
    <w:rPr>
      <w:rFonts w:ascii="Times New Roman" w:eastAsiaTheme="majorEastAsia" w:hAnsi="Times New Roman" w:cs="Times New Roman"/>
      <w:i/>
      <w:color w:val="000000" w:themeColor="text1"/>
      <w:sz w:val="24"/>
      <w:szCs w:val="20"/>
    </w:rPr>
  </w:style>
  <w:style w:type="paragraph" w:styleId="DocumentMap">
    <w:name w:val="Document Map"/>
    <w:basedOn w:val="Normal"/>
    <w:link w:val="DocumentMapChar"/>
    <w:uiPriority w:val="99"/>
    <w:unhideWhenUsed/>
    <w:rsid w:val="001006C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1006C1"/>
    <w:rPr>
      <w:rFonts w:ascii="Tahoma" w:hAnsi="Tahoma" w:cs="Tahoma"/>
      <w:sz w:val="16"/>
      <w:szCs w:val="16"/>
    </w:rPr>
  </w:style>
  <w:style w:type="paragraph" w:styleId="NoSpacing">
    <w:name w:val="No Spacing"/>
    <w:aliases w:val="chapitre"/>
    <w:uiPriority w:val="1"/>
    <w:qFormat/>
    <w:rsid w:val="001006C1"/>
    <w:pPr>
      <w:spacing w:before="0" w:line="240" w:lineRule="auto"/>
    </w:pPr>
    <w:rPr>
      <w:rFonts w:ascii="Times New Roman" w:hAnsi="Times New Roman"/>
      <w:sz w:val="24"/>
    </w:rPr>
  </w:style>
  <w:style w:type="character" w:customStyle="1" w:styleId="Heading3Char">
    <w:name w:val="Heading 3 Char"/>
    <w:aliases w:val="a) Char"/>
    <w:basedOn w:val="DefaultParagraphFont"/>
    <w:link w:val="Heading3"/>
    <w:uiPriority w:val="9"/>
    <w:rsid w:val="001006C1"/>
    <w:rPr>
      <w:rFonts w:asciiTheme="majorHAnsi" w:eastAsiaTheme="majorEastAsia" w:hAnsiTheme="majorHAnsi" w:cstheme="majorBidi"/>
      <w:b/>
      <w:bCs/>
      <w:color w:val="4F81BD" w:themeColor="accent1"/>
      <w:sz w:val="24"/>
    </w:rPr>
  </w:style>
  <w:style w:type="character" w:customStyle="1" w:styleId="Heading4Char">
    <w:name w:val="Heading 4 Char"/>
    <w:aliases w:val="1.1.1.1 Char,1.1.1.1. Char"/>
    <w:basedOn w:val="DefaultParagraphFont"/>
    <w:link w:val="Heading4"/>
    <w:uiPriority w:val="9"/>
    <w:rsid w:val="001006C1"/>
    <w:rPr>
      <w:rFonts w:asciiTheme="majorHAnsi" w:eastAsiaTheme="majorEastAsia" w:hAnsiTheme="majorHAnsi" w:cstheme="majorBidi"/>
      <w:b/>
      <w:bCs/>
      <w:i/>
      <w:iCs/>
      <w:color w:val="4F81BD" w:themeColor="accent1"/>
      <w:sz w:val="24"/>
    </w:rPr>
  </w:style>
  <w:style w:type="character" w:styleId="SubtleEmphasis">
    <w:name w:val="Subtle Emphasis"/>
    <w:basedOn w:val="DefaultParagraphFont"/>
    <w:uiPriority w:val="19"/>
    <w:qFormat/>
    <w:rsid w:val="001006C1"/>
    <w:rPr>
      <w:i/>
      <w:iCs/>
      <w:color w:val="808080" w:themeColor="text1" w:themeTint="7F"/>
    </w:rPr>
  </w:style>
  <w:style w:type="character" w:styleId="BookTitle">
    <w:name w:val="Book Title"/>
    <w:basedOn w:val="DefaultParagraphFont"/>
    <w:uiPriority w:val="33"/>
    <w:rsid w:val="001006C1"/>
    <w:rPr>
      <w:b/>
      <w:bCs/>
      <w:smallCaps/>
      <w:spacing w:val="5"/>
    </w:rPr>
  </w:style>
  <w:style w:type="paragraph" w:customStyle="1" w:styleId="Paragraphe1">
    <w:name w:val="Paragraphe1"/>
    <w:basedOn w:val="ListParagraph"/>
    <w:link w:val="Paragraphe1Car"/>
    <w:rsid w:val="001006C1"/>
  </w:style>
  <w:style w:type="paragraph" w:customStyle="1" w:styleId="11Loaten1">
    <w:name w:val="1.1 Loaten 1"/>
    <w:basedOn w:val="ListParagraph"/>
    <w:link w:val="11Loaten1Car"/>
    <w:qFormat/>
    <w:rsid w:val="00DD1B01"/>
    <w:pPr>
      <w:numPr>
        <w:ilvl w:val="1"/>
        <w:numId w:val="4"/>
      </w:numPr>
      <w:spacing w:before="240" w:after="120"/>
      <w:contextualSpacing w:val="0"/>
      <w:jc w:val="both"/>
      <w:outlineLvl w:val="1"/>
    </w:pPr>
    <w:rPr>
      <w:sz w:val="24"/>
    </w:rPr>
  </w:style>
  <w:style w:type="character" w:customStyle="1" w:styleId="ListParagraphChar">
    <w:name w:val="List Paragraph Char"/>
    <w:basedOn w:val="DefaultParagraphFont"/>
    <w:link w:val="ListParagraph"/>
    <w:uiPriority w:val="34"/>
    <w:rsid w:val="00361F01"/>
    <w:rPr>
      <w:rFonts w:ascii="Times New Roman" w:eastAsia="Calibri" w:hAnsi="Times New Roman" w:cs="Times New Roman"/>
      <w:b/>
      <w:sz w:val="28"/>
      <w:szCs w:val="24"/>
    </w:rPr>
  </w:style>
  <w:style w:type="character" w:customStyle="1" w:styleId="Paragraphe1Car">
    <w:name w:val="Paragraphe1 Car"/>
    <w:basedOn w:val="ListParagraphChar"/>
    <w:link w:val="Paragraphe1"/>
    <w:rsid w:val="001006C1"/>
    <w:rPr>
      <w:rFonts w:ascii="Times New Roman" w:eastAsia="Calibri" w:hAnsi="Times New Roman" w:cs="Times New Roman"/>
      <w:b/>
      <w:sz w:val="28"/>
      <w:szCs w:val="24"/>
    </w:rPr>
  </w:style>
  <w:style w:type="paragraph" w:customStyle="1" w:styleId="111Loaten2">
    <w:name w:val="1.1.1 Loaten2"/>
    <w:basedOn w:val="11Loaten1"/>
    <w:link w:val="111Loaten2Car"/>
    <w:qFormat/>
    <w:rsid w:val="00336AB2"/>
    <w:pPr>
      <w:numPr>
        <w:ilvl w:val="2"/>
      </w:numPr>
      <w:spacing w:before="120"/>
      <w:outlineLvl w:val="2"/>
    </w:pPr>
    <w:rPr>
      <w:i/>
    </w:rPr>
  </w:style>
  <w:style w:type="character" w:customStyle="1" w:styleId="11Loaten1Car">
    <w:name w:val="1.1 Loaten 1 Car"/>
    <w:basedOn w:val="ListParagraphChar"/>
    <w:link w:val="11Loaten1"/>
    <w:rsid w:val="00DD1B01"/>
    <w:rPr>
      <w:rFonts w:ascii="Times New Roman" w:eastAsia="Calibri" w:hAnsi="Times New Roman" w:cs="Times New Roman"/>
      <w:b/>
      <w:sz w:val="24"/>
      <w:szCs w:val="24"/>
    </w:rPr>
  </w:style>
  <w:style w:type="paragraph" w:customStyle="1" w:styleId="1111Loaten3">
    <w:name w:val="1.1.1.1 Loaten3"/>
    <w:basedOn w:val="111Loaten2"/>
    <w:link w:val="1111Loaten3Car"/>
    <w:qFormat/>
    <w:rsid w:val="00336AB2"/>
    <w:pPr>
      <w:numPr>
        <w:ilvl w:val="3"/>
      </w:numPr>
      <w:outlineLvl w:val="3"/>
    </w:pPr>
    <w:rPr>
      <w:b w:val="0"/>
      <w:i w:val="0"/>
    </w:rPr>
  </w:style>
  <w:style w:type="character" w:customStyle="1" w:styleId="111Loaten2Car">
    <w:name w:val="1.1.1 Loaten2 Car"/>
    <w:basedOn w:val="11Loaten1Car"/>
    <w:link w:val="111Loaten2"/>
    <w:rsid w:val="00336AB2"/>
    <w:rPr>
      <w:rFonts w:ascii="Times New Roman" w:eastAsia="Calibri" w:hAnsi="Times New Roman" w:cs="Times New Roman"/>
      <w:b/>
      <w:i/>
      <w:sz w:val="24"/>
      <w:szCs w:val="24"/>
    </w:rPr>
  </w:style>
  <w:style w:type="paragraph" w:customStyle="1" w:styleId="11111Loaten4">
    <w:name w:val="1.1.1.1.1 Loaten4"/>
    <w:basedOn w:val="1111Loaten3"/>
    <w:link w:val="11111Loaten4Car"/>
    <w:qFormat/>
    <w:rsid w:val="00626540"/>
    <w:pPr>
      <w:numPr>
        <w:ilvl w:val="4"/>
      </w:numPr>
      <w:outlineLvl w:val="4"/>
    </w:pPr>
    <w:rPr>
      <w:i/>
    </w:rPr>
  </w:style>
  <w:style w:type="character" w:customStyle="1" w:styleId="1111Loaten3Car">
    <w:name w:val="1.1.1.1 Loaten3 Car"/>
    <w:basedOn w:val="111Loaten2Car"/>
    <w:link w:val="1111Loaten3"/>
    <w:rsid w:val="00336AB2"/>
    <w:rPr>
      <w:rFonts w:ascii="Times New Roman" w:eastAsia="Calibri" w:hAnsi="Times New Roman" w:cs="Times New Roman"/>
      <w:b w:val="0"/>
      <w:i w:val="0"/>
      <w:sz w:val="24"/>
      <w:szCs w:val="24"/>
    </w:rPr>
  </w:style>
  <w:style w:type="paragraph" w:customStyle="1" w:styleId="sapitra">
    <w:name w:val="sapitra"/>
    <w:basedOn w:val="Heading1"/>
    <w:link w:val="sapitraCar"/>
    <w:qFormat/>
    <w:rsid w:val="00626540"/>
  </w:style>
  <w:style w:type="character" w:customStyle="1" w:styleId="11111Loaten4Car">
    <w:name w:val="1.1.1.1.1 Loaten4 Car"/>
    <w:basedOn w:val="1111Loaten3Car"/>
    <w:link w:val="11111Loaten4"/>
    <w:rsid w:val="00626540"/>
    <w:rPr>
      <w:rFonts w:ascii="Times New Roman" w:eastAsia="Calibri" w:hAnsi="Times New Roman" w:cs="Times New Roman"/>
      <w:b w:val="0"/>
      <w:i/>
      <w:sz w:val="24"/>
      <w:szCs w:val="24"/>
    </w:rPr>
  </w:style>
  <w:style w:type="paragraph" w:customStyle="1" w:styleId="soustitreLoaten5">
    <w:name w:val="soustitre Loaten5"/>
    <w:basedOn w:val="ListParagraph"/>
    <w:link w:val="soustitreLoaten5Car"/>
    <w:rsid w:val="0090768E"/>
  </w:style>
  <w:style w:type="character" w:customStyle="1" w:styleId="sapitraCar">
    <w:name w:val="sapitra Car"/>
    <w:basedOn w:val="Heading1Char"/>
    <w:link w:val="sapitra"/>
    <w:rsid w:val="00626540"/>
    <w:rPr>
      <w:rFonts w:ascii="Times New Roman" w:eastAsiaTheme="majorEastAsia" w:hAnsi="Times New Roman" w:cstheme="majorBidi"/>
      <w:b/>
      <w:bCs/>
      <w:color w:val="000001"/>
      <w:sz w:val="24"/>
      <w:szCs w:val="28"/>
    </w:rPr>
  </w:style>
  <w:style w:type="paragraph" w:customStyle="1" w:styleId="sary1">
    <w:name w:val="sary1"/>
    <w:basedOn w:val="ListParagraph"/>
    <w:link w:val="sary1Car"/>
    <w:rsid w:val="00545FA9"/>
  </w:style>
  <w:style w:type="character" w:customStyle="1" w:styleId="soustitreLoaten5Car">
    <w:name w:val="soustitre Loaten5 Car"/>
    <w:basedOn w:val="ListParagraphChar"/>
    <w:link w:val="soustitreLoaten5"/>
    <w:rsid w:val="0090768E"/>
    <w:rPr>
      <w:rFonts w:ascii="Times New Roman" w:eastAsia="Calibri" w:hAnsi="Times New Roman" w:cs="Times New Roman"/>
      <w:b/>
      <w:sz w:val="28"/>
      <w:szCs w:val="24"/>
    </w:rPr>
  </w:style>
  <w:style w:type="paragraph" w:customStyle="1" w:styleId="Loaten1">
    <w:name w:val="Loaten1"/>
    <w:basedOn w:val="11Loaten1"/>
    <w:link w:val="Loaten1Car"/>
    <w:rsid w:val="00940350"/>
  </w:style>
  <w:style w:type="character" w:customStyle="1" w:styleId="sary1Car">
    <w:name w:val="sary1 Car"/>
    <w:basedOn w:val="ListParagraphChar"/>
    <w:link w:val="sary1"/>
    <w:rsid w:val="00545FA9"/>
    <w:rPr>
      <w:rFonts w:ascii="Times New Roman" w:eastAsia="Calibri" w:hAnsi="Times New Roman" w:cs="Times New Roman"/>
      <w:b/>
      <w:sz w:val="28"/>
      <w:szCs w:val="24"/>
    </w:rPr>
  </w:style>
  <w:style w:type="paragraph" w:customStyle="1" w:styleId="Annexe">
    <w:name w:val="Annexe"/>
    <w:basedOn w:val="ListParagraph"/>
    <w:link w:val="AnnexeCar"/>
    <w:qFormat/>
    <w:rsid w:val="003636B3"/>
    <w:pPr>
      <w:spacing w:after="480"/>
      <w:outlineLvl w:val="0"/>
    </w:pPr>
  </w:style>
  <w:style w:type="character" w:customStyle="1" w:styleId="Loaten1Car">
    <w:name w:val="Loaten1 Car"/>
    <w:basedOn w:val="11Loaten1Car"/>
    <w:link w:val="Loaten1"/>
    <w:rsid w:val="00940350"/>
    <w:rPr>
      <w:rFonts w:ascii="Times New Roman" w:eastAsia="Calibri" w:hAnsi="Times New Roman" w:cs="Times New Roman"/>
      <w:b/>
      <w:sz w:val="24"/>
      <w:szCs w:val="24"/>
    </w:rPr>
  </w:style>
  <w:style w:type="paragraph" w:customStyle="1" w:styleId="aloaten5">
    <w:name w:val="a. loaten5"/>
    <w:basedOn w:val="11111Loaten4"/>
    <w:link w:val="aloaten5Car"/>
    <w:rsid w:val="008B2395"/>
    <w:pPr>
      <w:numPr>
        <w:ilvl w:val="0"/>
        <w:numId w:val="0"/>
      </w:numPr>
      <w:outlineLvl w:val="5"/>
    </w:pPr>
    <w:rPr>
      <w:i w:val="0"/>
    </w:rPr>
  </w:style>
  <w:style w:type="character" w:customStyle="1" w:styleId="AnnexeCar">
    <w:name w:val="Annexe Car"/>
    <w:basedOn w:val="ListParagraphChar"/>
    <w:link w:val="Annexe"/>
    <w:rsid w:val="003636B3"/>
    <w:rPr>
      <w:rFonts w:ascii="Times New Roman" w:eastAsia="Calibri" w:hAnsi="Times New Roman" w:cs="Times New Roman"/>
      <w:b/>
      <w:sz w:val="28"/>
      <w:szCs w:val="24"/>
    </w:rPr>
  </w:style>
  <w:style w:type="paragraph" w:customStyle="1" w:styleId="saryloaten6">
    <w:name w:val="sary loaten6"/>
    <w:basedOn w:val="aloaten5"/>
    <w:link w:val="saryloaten6Car"/>
    <w:rsid w:val="00545FA9"/>
    <w:pPr>
      <w:numPr>
        <w:ilvl w:val="6"/>
      </w:numPr>
      <w:jc w:val="center"/>
      <w:outlineLvl w:val="6"/>
    </w:pPr>
    <w:rPr>
      <w:i/>
    </w:rPr>
  </w:style>
  <w:style w:type="character" w:customStyle="1" w:styleId="aloaten5Car">
    <w:name w:val="a. loaten5 Car"/>
    <w:basedOn w:val="11111Loaten4Car"/>
    <w:link w:val="aloaten5"/>
    <w:rsid w:val="008B2395"/>
    <w:rPr>
      <w:rFonts w:ascii="Times New Roman" w:eastAsia="Calibri" w:hAnsi="Times New Roman" w:cs="Times New Roman"/>
      <w:b/>
      <w:i/>
      <w:color w:val="000001"/>
      <w:sz w:val="24"/>
      <w:szCs w:val="24"/>
    </w:rPr>
  </w:style>
  <w:style w:type="paragraph" w:customStyle="1" w:styleId="Figureloaten6">
    <w:name w:val="Figure loaten6"/>
    <w:basedOn w:val="saryloaten6"/>
    <w:link w:val="Figureloaten6Car"/>
    <w:rsid w:val="00545FA9"/>
  </w:style>
  <w:style w:type="character" w:customStyle="1" w:styleId="saryloaten6Car">
    <w:name w:val="sary loaten6 Car"/>
    <w:basedOn w:val="aloaten5Car"/>
    <w:link w:val="saryloaten6"/>
    <w:rsid w:val="009D2113"/>
    <w:rPr>
      <w:rFonts w:ascii="Times New Roman" w:eastAsia="Calibri" w:hAnsi="Times New Roman" w:cs="Times New Roman"/>
      <w:b/>
      <w:i/>
      <w:color w:val="000001"/>
      <w:sz w:val="24"/>
      <w:szCs w:val="24"/>
    </w:rPr>
  </w:style>
  <w:style w:type="paragraph" w:customStyle="1" w:styleId="Tabilaoloaten7">
    <w:name w:val="Tabilao loaten7"/>
    <w:basedOn w:val="saryloaten6"/>
    <w:link w:val="Tabilaoloaten7Car"/>
    <w:qFormat/>
    <w:rsid w:val="00545FA9"/>
    <w:pPr>
      <w:numPr>
        <w:ilvl w:val="7"/>
      </w:numPr>
      <w:outlineLvl w:val="7"/>
    </w:pPr>
  </w:style>
  <w:style w:type="character" w:customStyle="1" w:styleId="Figureloaten6Car">
    <w:name w:val="Figure loaten6 Car"/>
    <w:basedOn w:val="saryloaten6Car"/>
    <w:link w:val="Figureloaten6"/>
    <w:rsid w:val="00545FA9"/>
    <w:rPr>
      <w:rFonts w:ascii="Times New Roman" w:eastAsia="Calibri" w:hAnsi="Times New Roman" w:cs="Times New Roman"/>
      <w:b/>
      <w:i/>
      <w:color w:val="000001"/>
      <w:sz w:val="24"/>
      <w:szCs w:val="24"/>
    </w:rPr>
  </w:style>
  <w:style w:type="character" w:customStyle="1" w:styleId="Tabilaoloaten7Car">
    <w:name w:val="Tabilao loaten7 Car"/>
    <w:basedOn w:val="saryloaten6Car"/>
    <w:link w:val="Tabilaoloaten7"/>
    <w:rsid w:val="00545FA9"/>
    <w:rPr>
      <w:rFonts w:ascii="Times New Roman" w:eastAsia="Calibri" w:hAnsi="Times New Roman" w:cs="Times New Roman"/>
      <w:b/>
      <w:i/>
      <w:color w:val="000001"/>
      <w:sz w:val="24"/>
      <w:szCs w:val="24"/>
    </w:rPr>
  </w:style>
  <w:style w:type="paragraph" w:customStyle="1" w:styleId="Puce">
    <w:name w:val="Puce"/>
    <w:basedOn w:val="Normal"/>
    <w:link w:val="PuceCar"/>
    <w:qFormat/>
    <w:rsid w:val="00A01E6D"/>
    <w:pPr>
      <w:numPr>
        <w:numId w:val="5"/>
      </w:numPr>
      <w:ind w:left="0" w:firstLine="357"/>
    </w:pPr>
  </w:style>
  <w:style w:type="character" w:customStyle="1" w:styleId="PuceCar">
    <w:name w:val="Puce Car"/>
    <w:basedOn w:val="DefaultParagraphFont"/>
    <w:link w:val="Puce"/>
    <w:rsid w:val="00A01E6D"/>
    <w:rPr>
      <w:rFonts w:ascii="Times New Roman" w:hAnsi="Times New Roman" w:cs="Times New Roman"/>
      <w:color w:val="000001"/>
      <w:sz w:val="24"/>
      <w:szCs w:val="24"/>
    </w:rPr>
  </w:style>
  <w:style w:type="paragraph" w:styleId="Header">
    <w:name w:val="header"/>
    <w:basedOn w:val="Normal"/>
    <w:link w:val="HeaderChar"/>
    <w:uiPriority w:val="99"/>
    <w:unhideWhenUsed/>
    <w:rsid w:val="00FC4629"/>
    <w:pPr>
      <w:tabs>
        <w:tab w:val="center" w:pos="4536"/>
        <w:tab w:val="right" w:pos="9072"/>
      </w:tabs>
      <w:spacing w:line="240" w:lineRule="auto"/>
    </w:pPr>
  </w:style>
  <w:style w:type="character" w:customStyle="1" w:styleId="HeaderChar">
    <w:name w:val="Header Char"/>
    <w:basedOn w:val="DefaultParagraphFont"/>
    <w:link w:val="Header"/>
    <w:uiPriority w:val="99"/>
    <w:rsid w:val="00FC4629"/>
    <w:rPr>
      <w:rFonts w:ascii="Times New Roman" w:hAnsi="Times New Roman"/>
      <w:sz w:val="24"/>
    </w:rPr>
  </w:style>
  <w:style w:type="paragraph" w:styleId="Footer">
    <w:name w:val="footer"/>
    <w:basedOn w:val="Normal"/>
    <w:link w:val="FooterChar"/>
    <w:uiPriority w:val="99"/>
    <w:unhideWhenUsed/>
    <w:rsid w:val="00FC4629"/>
    <w:pPr>
      <w:tabs>
        <w:tab w:val="center" w:pos="4536"/>
        <w:tab w:val="right" w:pos="9072"/>
      </w:tabs>
      <w:spacing w:line="240" w:lineRule="auto"/>
    </w:pPr>
  </w:style>
  <w:style w:type="character" w:customStyle="1" w:styleId="FooterChar">
    <w:name w:val="Footer Char"/>
    <w:basedOn w:val="DefaultParagraphFont"/>
    <w:link w:val="Footer"/>
    <w:uiPriority w:val="99"/>
    <w:rsid w:val="00FC4629"/>
    <w:rPr>
      <w:rFonts w:ascii="Times New Roman" w:hAnsi="Times New Roman"/>
      <w:sz w:val="24"/>
    </w:rPr>
  </w:style>
  <w:style w:type="character" w:customStyle="1" w:styleId="Heading5Char">
    <w:name w:val="Heading 5 Char"/>
    <w:aliases w:val="a. Char,1.1.1.1.1. Char"/>
    <w:basedOn w:val="DefaultParagraphFont"/>
    <w:link w:val="Heading5"/>
    <w:uiPriority w:val="9"/>
    <w:rsid w:val="00CD28C6"/>
    <w:rPr>
      <w:rFonts w:ascii="Times New Roman" w:eastAsia="Calibri" w:hAnsi="Times New Roman" w:cs="Times New Roman"/>
      <w:i/>
      <w:color w:val="000001"/>
      <w:sz w:val="24"/>
      <w:szCs w:val="24"/>
    </w:rPr>
  </w:style>
  <w:style w:type="character" w:customStyle="1" w:styleId="Heading6Char">
    <w:name w:val="Heading 6 Char"/>
    <w:aliases w:val="formule Char"/>
    <w:basedOn w:val="DefaultParagraphFont"/>
    <w:link w:val="Heading6"/>
    <w:uiPriority w:val="9"/>
    <w:rsid w:val="00CD28C6"/>
    <w:rPr>
      <w:rFonts w:ascii="Times New Roman" w:eastAsia="Calibri" w:hAnsi="Times New Roman" w:cs="Times New Roman"/>
      <w:i/>
      <w:color w:val="000001"/>
      <w:sz w:val="24"/>
      <w:szCs w:val="24"/>
    </w:rPr>
  </w:style>
  <w:style w:type="character" w:customStyle="1" w:styleId="Heading7Char">
    <w:name w:val="Heading 7 Char"/>
    <w:basedOn w:val="DefaultParagraphFont"/>
    <w:link w:val="Heading7"/>
    <w:uiPriority w:val="9"/>
    <w:rsid w:val="00CD28C6"/>
    <w:rPr>
      <w:rFonts w:ascii="Times New Roman" w:eastAsia="Calibri" w:hAnsi="Times New Roman" w:cs="Times New Roman"/>
      <w:i/>
      <w:color w:val="000001"/>
      <w:sz w:val="24"/>
      <w:szCs w:val="24"/>
    </w:rPr>
  </w:style>
  <w:style w:type="paragraph" w:styleId="BalloonText">
    <w:name w:val="Balloon Text"/>
    <w:basedOn w:val="Normal"/>
    <w:link w:val="BalloonTextChar"/>
    <w:uiPriority w:val="99"/>
    <w:semiHidden/>
    <w:unhideWhenUsed/>
    <w:rsid w:val="00CD28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8C6"/>
    <w:rPr>
      <w:rFonts w:ascii="Tahoma" w:hAnsi="Tahoma" w:cs="Tahoma"/>
      <w:color w:val="000001"/>
      <w:sz w:val="16"/>
      <w:szCs w:val="16"/>
    </w:rPr>
  </w:style>
  <w:style w:type="paragraph" w:styleId="NormalWeb">
    <w:name w:val="Normal (Web)"/>
    <w:basedOn w:val="Normal"/>
    <w:uiPriority w:val="99"/>
    <w:unhideWhenUsed/>
    <w:rsid w:val="00CD28C6"/>
    <w:pPr>
      <w:spacing w:before="100" w:beforeAutospacing="1" w:after="100" w:afterAutospacing="1" w:line="240" w:lineRule="auto"/>
    </w:pPr>
    <w:rPr>
      <w:rFonts w:eastAsia="Times New Roman"/>
      <w:color w:val="auto"/>
      <w:lang w:eastAsia="fr-FR"/>
    </w:rPr>
  </w:style>
  <w:style w:type="character" w:customStyle="1" w:styleId="Lienhypertexte1">
    <w:name w:val="Lien hypertexte1"/>
    <w:basedOn w:val="DefaultParagraphFont"/>
    <w:uiPriority w:val="99"/>
    <w:unhideWhenUsed/>
    <w:rsid w:val="00CD28C6"/>
    <w:rPr>
      <w:color w:val="0000FF"/>
      <w:u w:val="single"/>
    </w:rPr>
  </w:style>
  <w:style w:type="character" w:styleId="Strong">
    <w:name w:val="Strong"/>
    <w:basedOn w:val="DefaultParagraphFont"/>
    <w:uiPriority w:val="22"/>
    <w:rsid w:val="00CD28C6"/>
    <w:rPr>
      <w:b/>
      <w:bCs/>
    </w:rPr>
  </w:style>
  <w:style w:type="character" w:customStyle="1" w:styleId="searchhit">
    <w:name w:val="search_hit"/>
    <w:basedOn w:val="DefaultParagraphFont"/>
    <w:rsid w:val="00CD28C6"/>
  </w:style>
  <w:style w:type="character" w:styleId="Emphasis">
    <w:name w:val="Emphasis"/>
    <w:basedOn w:val="DefaultParagraphFont"/>
    <w:uiPriority w:val="20"/>
    <w:rsid w:val="00CD28C6"/>
    <w:rPr>
      <w:i/>
      <w:iCs/>
    </w:rPr>
  </w:style>
  <w:style w:type="table" w:customStyle="1" w:styleId="Grilledutableau1">
    <w:name w:val="Grille du tableau1"/>
    <w:basedOn w:val="TableNormal"/>
    <w:uiPriority w:val="59"/>
    <w:rsid w:val="00CD28C6"/>
    <w:pPr>
      <w:spacing w:before="0" w:line="240" w:lineRule="auto"/>
      <w:ind w:left="0" w:firstLine="0"/>
    </w:pPr>
    <w:rPr>
      <w:rFonts w:eastAsia="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ang-en">
    <w:name w:val="lang-en"/>
    <w:basedOn w:val="DefaultParagraphFont"/>
    <w:rsid w:val="00CD28C6"/>
  </w:style>
  <w:style w:type="paragraph" w:customStyle="1" w:styleId="Paragraphedeliste1">
    <w:name w:val="Paragraphe de liste1"/>
    <w:basedOn w:val="Normal"/>
    <w:rsid w:val="00CD28C6"/>
    <w:pPr>
      <w:spacing w:after="200"/>
      <w:ind w:left="720"/>
    </w:pPr>
    <w:rPr>
      <w:rFonts w:ascii="Calibri" w:eastAsia="Times New Roman" w:hAnsi="Calibri"/>
      <w:color w:val="auto"/>
      <w:szCs w:val="22"/>
    </w:rPr>
  </w:style>
  <w:style w:type="paragraph" w:styleId="TOC1">
    <w:name w:val="toc 1"/>
    <w:basedOn w:val="Normal"/>
    <w:next w:val="Normal"/>
    <w:autoRedefine/>
    <w:uiPriority w:val="39"/>
    <w:unhideWhenUsed/>
    <w:qFormat/>
    <w:rsid w:val="0031082A"/>
    <w:pPr>
      <w:tabs>
        <w:tab w:val="right" w:leader="dot" w:pos="9486"/>
      </w:tabs>
    </w:pPr>
    <w:rPr>
      <w:b/>
      <w:sz w:val="22"/>
    </w:rPr>
  </w:style>
  <w:style w:type="paragraph" w:styleId="TOC2">
    <w:name w:val="toc 2"/>
    <w:basedOn w:val="Normal"/>
    <w:next w:val="Normal"/>
    <w:autoRedefine/>
    <w:uiPriority w:val="39"/>
    <w:unhideWhenUsed/>
    <w:qFormat/>
    <w:rsid w:val="00353CB2"/>
    <w:pPr>
      <w:tabs>
        <w:tab w:val="right" w:leader="dot" w:pos="9486"/>
      </w:tabs>
      <w:spacing w:after="100"/>
      <w:ind w:left="674"/>
      <w:jc w:val="left"/>
    </w:pPr>
    <w:rPr>
      <w:b/>
      <w:sz w:val="22"/>
    </w:rPr>
  </w:style>
  <w:style w:type="paragraph" w:styleId="TOC3">
    <w:name w:val="toc 3"/>
    <w:basedOn w:val="Normal"/>
    <w:next w:val="Normal"/>
    <w:autoRedefine/>
    <w:uiPriority w:val="39"/>
    <w:unhideWhenUsed/>
    <w:qFormat/>
    <w:rsid w:val="00353CB2"/>
    <w:pPr>
      <w:tabs>
        <w:tab w:val="right" w:leader="dot" w:pos="9486"/>
      </w:tabs>
      <w:ind w:left="901"/>
      <w:jc w:val="left"/>
    </w:pPr>
    <w:rPr>
      <w:b/>
      <w:i/>
      <w:sz w:val="22"/>
    </w:rPr>
  </w:style>
  <w:style w:type="paragraph" w:customStyle="1" w:styleId="mems2">
    <w:name w:val="mems2"/>
    <w:basedOn w:val="Normal"/>
    <w:link w:val="mems2Car"/>
    <w:qFormat/>
    <w:rsid w:val="00CD28C6"/>
    <w:pPr>
      <w:widowControl w:val="0"/>
      <w:shd w:val="clear" w:color="auto" w:fill="FFFFFF"/>
      <w:ind w:left="19" w:right="5"/>
      <w:textAlignment w:val="baseline"/>
    </w:pPr>
    <w:rPr>
      <w:rFonts w:eastAsia="Times New Roman"/>
      <w:color w:val="auto"/>
      <w:lang w:eastAsia="fr-FR"/>
    </w:rPr>
  </w:style>
  <w:style w:type="character" w:customStyle="1" w:styleId="mems2Car">
    <w:name w:val="mems2 Car"/>
    <w:basedOn w:val="DefaultParagraphFont"/>
    <w:link w:val="mems2"/>
    <w:rsid w:val="00CD28C6"/>
    <w:rPr>
      <w:rFonts w:ascii="Times New Roman" w:eastAsia="Times New Roman" w:hAnsi="Times New Roman" w:cs="Times New Roman"/>
      <w:sz w:val="24"/>
      <w:szCs w:val="24"/>
      <w:shd w:val="clear" w:color="auto" w:fill="FFFFFF"/>
      <w:lang w:eastAsia="fr-FR"/>
    </w:rPr>
  </w:style>
  <w:style w:type="paragraph" w:customStyle="1" w:styleId="Retraitcorpsdetexte1">
    <w:name w:val="Retrait corps de texte1"/>
    <w:basedOn w:val="Normal"/>
    <w:next w:val="BodyTextIndent"/>
    <w:link w:val="RetraitcorpsdetexteCar"/>
    <w:uiPriority w:val="99"/>
    <w:semiHidden/>
    <w:unhideWhenUsed/>
    <w:rsid w:val="00CD28C6"/>
    <w:pPr>
      <w:ind w:left="283"/>
    </w:pPr>
    <w:rPr>
      <w:rFonts w:cstheme="minorBidi"/>
      <w:color w:val="auto"/>
      <w:szCs w:val="22"/>
    </w:rPr>
  </w:style>
  <w:style w:type="character" w:customStyle="1" w:styleId="RetraitcorpsdetexteCar">
    <w:name w:val="Retrait corps de texte Car"/>
    <w:basedOn w:val="DefaultParagraphFont"/>
    <w:link w:val="Retraitcorpsdetexte1"/>
    <w:uiPriority w:val="99"/>
    <w:semiHidden/>
    <w:rsid w:val="00CD28C6"/>
    <w:rPr>
      <w:rFonts w:ascii="Times New Roman" w:hAnsi="Times New Roman"/>
      <w:sz w:val="24"/>
    </w:rPr>
  </w:style>
  <w:style w:type="paragraph" w:styleId="TOC4">
    <w:name w:val="toc 4"/>
    <w:basedOn w:val="Normal"/>
    <w:next w:val="Normal"/>
    <w:autoRedefine/>
    <w:uiPriority w:val="39"/>
    <w:unhideWhenUsed/>
    <w:rsid w:val="00240C37"/>
    <w:pPr>
      <w:ind w:left="720"/>
      <w:jc w:val="left"/>
    </w:pPr>
    <w:rPr>
      <w:b/>
      <w:sz w:val="18"/>
    </w:rPr>
  </w:style>
  <w:style w:type="paragraph" w:customStyle="1" w:styleId="TM51">
    <w:name w:val="TM 51"/>
    <w:basedOn w:val="Normal"/>
    <w:next w:val="Normal"/>
    <w:autoRedefine/>
    <w:uiPriority w:val="39"/>
    <w:unhideWhenUsed/>
    <w:rsid w:val="00CD28C6"/>
    <w:pPr>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uiPriority w:val="39"/>
    <w:unhideWhenUsed/>
    <w:rsid w:val="00CD28C6"/>
    <w:pPr>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uiPriority w:val="39"/>
    <w:unhideWhenUsed/>
    <w:rsid w:val="00CD28C6"/>
    <w:pPr>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uiPriority w:val="39"/>
    <w:unhideWhenUsed/>
    <w:rsid w:val="00CD28C6"/>
    <w:pPr>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uiPriority w:val="39"/>
    <w:unhideWhenUsed/>
    <w:rsid w:val="00CD28C6"/>
    <w:pPr>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rsid w:val="00CD28C6"/>
    <w:pPr>
      <w:spacing w:after="200" w:line="276" w:lineRule="auto"/>
      <w:ind w:left="720"/>
      <w:jc w:val="left"/>
    </w:pPr>
    <w:rPr>
      <w:rFonts w:ascii="Calibri" w:eastAsia="Times New Roman" w:hAnsi="Calibri"/>
      <w:color w:val="auto"/>
      <w:sz w:val="22"/>
      <w:szCs w:val="22"/>
    </w:rPr>
  </w:style>
  <w:style w:type="character" w:styleId="HTMLAcronym">
    <w:name w:val="HTML Acronym"/>
    <w:basedOn w:val="DefaultParagraphFont"/>
    <w:uiPriority w:val="99"/>
    <w:semiHidden/>
    <w:unhideWhenUsed/>
    <w:rsid w:val="00CD28C6"/>
  </w:style>
  <w:style w:type="character" w:customStyle="1" w:styleId="application">
    <w:name w:val="application"/>
    <w:basedOn w:val="DefaultParagraphFont"/>
    <w:rsid w:val="00CD28C6"/>
  </w:style>
  <w:style w:type="character" w:styleId="HTMLCode">
    <w:name w:val="HTML Code"/>
    <w:basedOn w:val="DefaultParagraphFont"/>
    <w:uiPriority w:val="99"/>
    <w:semiHidden/>
    <w:unhideWhenUsed/>
    <w:rsid w:val="00CD28C6"/>
    <w:rPr>
      <w:rFonts w:ascii="Courier New" w:eastAsia="Times New Roman" w:hAnsi="Courier New" w:cs="Courier New"/>
      <w:sz w:val="20"/>
      <w:szCs w:val="20"/>
    </w:rPr>
  </w:style>
  <w:style w:type="character" w:customStyle="1" w:styleId="Lienhypertextesuivivisit1">
    <w:name w:val="Lien hypertexte suivi visité1"/>
    <w:basedOn w:val="DefaultParagraphFont"/>
    <w:uiPriority w:val="99"/>
    <w:semiHidden/>
    <w:unhideWhenUsed/>
    <w:rsid w:val="00CD28C6"/>
    <w:rPr>
      <w:color w:val="800080"/>
      <w:u w:val="single"/>
    </w:rPr>
  </w:style>
  <w:style w:type="character" w:styleId="Hyperlink">
    <w:name w:val="Hyperlink"/>
    <w:basedOn w:val="DefaultParagraphFont"/>
    <w:uiPriority w:val="99"/>
    <w:unhideWhenUsed/>
    <w:rsid w:val="00CD28C6"/>
    <w:rPr>
      <w:color w:val="0000FF" w:themeColor="hyperlink"/>
      <w:u w:val="single"/>
    </w:rPr>
  </w:style>
  <w:style w:type="table" w:styleId="TableGrid">
    <w:name w:val="Table Grid"/>
    <w:basedOn w:val="TableNormal"/>
    <w:uiPriority w:val="39"/>
    <w:rsid w:val="00CD28C6"/>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uiPriority w:val="99"/>
    <w:semiHidden/>
    <w:unhideWhenUsed/>
    <w:rsid w:val="00CD28C6"/>
    <w:pPr>
      <w:ind w:left="283"/>
    </w:pPr>
  </w:style>
  <w:style w:type="character" w:customStyle="1" w:styleId="BodyTextIndentChar">
    <w:name w:val="Body Text Indent Char"/>
    <w:basedOn w:val="DefaultParagraphFont"/>
    <w:link w:val="BodyTextIndent"/>
    <w:uiPriority w:val="99"/>
    <w:semiHidden/>
    <w:rsid w:val="00CD28C6"/>
    <w:rPr>
      <w:rFonts w:ascii="Times New Roman" w:hAnsi="Times New Roman" w:cs="Times New Roman"/>
      <w:color w:val="000001"/>
      <w:sz w:val="24"/>
      <w:szCs w:val="24"/>
    </w:rPr>
  </w:style>
  <w:style w:type="character" w:styleId="FollowedHyperlink">
    <w:name w:val="FollowedHyperlink"/>
    <w:basedOn w:val="DefaultParagraphFont"/>
    <w:uiPriority w:val="99"/>
    <w:semiHidden/>
    <w:unhideWhenUsed/>
    <w:rsid w:val="00CD28C6"/>
    <w:rPr>
      <w:color w:val="800080" w:themeColor="followedHyperlink"/>
      <w:u w:val="single"/>
    </w:rPr>
  </w:style>
  <w:style w:type="paragraph" w:customStyle="1" w:styleId="Notation">
    <w:name w:val="Notation"/>
    <w:basedOn w:val="Normal"/>
    <w:link w:val="NotationCar"/>
    <w:qFormat/>
    <w:rsid w:val="001B628E"/>
    <w:pPr>
      <w:numPr>
        <w:numId w:val="6"/>
      </w:numPr>
    </w:pPr>
    <w:rPr>
      <w:rFonts w:eastAsia="Calibri"/>
      <w:b/>
    </w:rPr>
  </w:style>
  <w:style w:type="character" w:customStyle="1" w:styleId="NotationCar">
    <w:name w:val="Notation Car"/>
    <w:basedOn w:val="DefaultParagraphFont"/>
    <w:link w:val="Notation"/>
    <w:rsid w:val="001B628E"/>
    <w:rPr>
      <w:rFonts w:ascii="Times New Roman" w:eastAsia="Calibri" w:hAnsi="Times New Roman" w:cs="Times New Roman"/>
      <w:b/>
      <w:color w:val="000001"/>
      <w:sz w:val="24"/>
      <w:szCs w:val="24"/>
    </w:rPr>
  </w:style>
  <w:style w:type="paragraph" w:styleId="TOC5">
    <w:name w:val="toc 5"/>
    <w:basedOn w:val="Normal"/>
    <w:next w:val="Normal"/>
    <w:autoRedefine/>
    <w:uiPriority w:val="39"/>
    <w:unhideWhenUsed/>
    <w:rsid w:val="00240C37"/>
    <w:pPr>
      <w:spacing w:after="100" w:line="276" w:lineRule="auto"/>
      <w:ind w:left="880"/>
      <w:jc w:val="left"/>
    </w:pPr>
    <w:rPr>
      <w:rFonts w:asciiTheme="minorHAnsi" w:eastAsiaTheme="minorEastAsia" w:hAnsiTheme="minorHAnsi" w:cstheme="minorBidi"/>
      <w:color w:val="auto"/>
      <w:sz w:val="22"/>
      <w:szCs w:val="22"/>
      <w:lang w:eastAsia="fr-FR"/>
    </w:rPr>
  </w:style>
  <w:style w:type="paragraph" w:styleId="TOC6">
    <w:name w:val="toc 6"/>
    <w:basedOn w:val="Normal"/>
    <w:next w:val="Normal"/>
    <w:autoRedefine/>
    <w:uiPriority w:val="39"/>
    <w:unhideWhenUsed/>
    <w:rsid w:val="00240C37"/>
    <w:pPr>
      <w:spacing w:after="100" w:line="276" w:lineRule="auto"/>
      <w:ind w:left="1100"/>
      <w:jc w:val="left"/>
    </w:pPr>
    <w:rPr>
      <w:rFonts w:asciiTheme="minorHAnsi" w:eastAsiaTheme="minorEastAsia" w:hAnsiTheme="minorHAnsi" w:cstheme="minorBidi"/>
      <w:color w:val="auto"/>
      <w:sz w:val="22"/>
      <w:szCs w:val="22"/>
      <w:lang w:eastAsia="fr-FR"/>
    </w:rPr>
  </w:style>
  <w:style w:type="paragraph" w:styleId="TOC7">
    <w:name w:val="toc 7"/>
    <w:basedOn w:val="Normal"/>
    <w:next w:val="Normal"/>
    <w:autoRedefine/>
    <w:uiPriority w:val="39"/>
    <w:unhideWhenUsed/>
    <w:rsid w:val="00240C37"/>
    <w:pPr>
      <w:spacing w:after="100" w:line="276" w:lineRule="auto"/>
      <w:ind w:left="1320"/>
      <w:jc w:val="left"/>
    </w:pPr>
    <w:rPr>
      <w:rFonts w:asciiTheme="minorHAnsi" w:eastAsiaTheme="minorEastAsia" w:hAnsiTheme="minorHAnsi" w:cstheme="minorBidi"/>
      <w:color w:val="auto"/>
      <w:sz w:val="22"/>
      <w:szCs w:val="22"/>
      <w:lang w:eastAsia="fr-FR"/>
    </w:rPr>
  </w:style>
  <w:style w:type="paragraph" w:styleId="TOC8">
    <w:name w:val="toc 8"/>
    <w:basedOn w:val="Normal"/>
    <w:next w:val="Normal"/>
    <w:autoRedefine/>
    <w:uiPriority w:val="39"/>
    <w:unhideWhenUsed/>
    <w:rsid w:val="00240C37"/>
    <w:pPr>
      <w:spacing w:after="100" w:line="276" w:lineRule="auto"/>
      <w:ind w:left="1540"/>
      <w:jc w:val="left"/>
    </w:pPr>
    <w:rPr>
      <w:rFonts w:asciiTheme="minorHAnsi" w:eastAsiaTheme="minorEastAsia" w:hAnsiTheme="minorHAnsi" w:cstheme="minorBidi"/>
      <w:color w:val="auto"/>
      <w:sz w:val="22"/>
      <w:szCs w:val="22"/>
      <w:lang w:eastAsia="fr-FR"/>
    </w:rPr>
  </w:style>
  <w:style w:type="paragraph" w:styleId="TOC9">
    <w:name w:val="toc 9"/>
    <w:basedOn w:val="Normal"/>
    <w:next w:val="Normal"/>
    <w:autoRedefine/>
    <w:uiPriority w:val="39"/>
    <w:unhideWhenUsed/>
    <w:rsid w:val="00240C37"/>
    <w:pPr>
      <w:spacing w:after="100" w:line="276" w:lineRule="auto"/>
      <w:ind w:left="1760"/>
      <w:jc w:val="left"/>
    </w:pPr>
    <w:rPr>
      <w:rFonts w:asciiTheme="minorHAnsi" w:eastAsiaTheme="minorEastAsia" w:hAnsiTheme="minorHAnsi" w:cstheme="minorBidi"/>
      <w:color w:val="auto"/>
      <w:sz w:val="22"/>
      <w:szCs w:val="22"/>
      <w:lang w:eastAsia="fr-FR"/>
    </w:rPr>
  </w:style>
  <w:style w:type="paragraph" w:customStyle="1" w:styleId="Default">
    <w:name w:val="Default"/>
    <w:rsid w:val="001E0196"/>
    <w:pPr>
      <w:autoSpaceDE w:val="0"/>
      <w:autoSpaceDN w:val="0"/>
      <w:adjustRightInd w:val="0"/>
      <w:spacing w:before="0" w:line="240" w:lineRule="auto"/>
      <w:ind w:left="0" w:firstLine="0"/>
      <w:jc w:val="left"/>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1E0196"/>
    <w:rPr>
      <w:color w:val="808080"/>
    </w:rPr>
  </w:style>
  <w:style w:type="paragraph" w:customStyle="1" w:styleId="asous-para">
    <w:name w:val="a. sous-para"/>
    <w:basedOn w:val="Normal"/>
    <w:link w:val="asous-paraCar"/>
    <w:qFormat/>
    <w:rsid w:val="00A202F9"/>
    <w:pPr>
      <w:numPr>
        <w:ilvl w:val="5"/>
        <w:numId w:val="4"/>
      </w:numPr>
      <w:spacing w:before="240"/>
      <w:outlineLvl w:val="5"/>
    </w:pPr>
    <w:rPr>
      <w:rFonts w:cstheme="minorBidi"/>
      <w:color w:val="auto"/>
      <w:szCs w:val="22"/>
    </w:rPr>
  </w:style>
  <w:style w:type="character" w:customStyle="1" w:styleId="asous-paraCar">
    <w:name w:val="a. sous-para Car"/>
    <w:basedOn w:val="DefaultParagraphFont"/>
    <w:link w:val="asous-para"/>
    <w:rsid w:val="00A202F9"/>
    <w:rPr>
      <w:rFonts w:ascii="Times New Roman" w:hAnsi="Times New Roman"/>
      <w:sz w:val="24"/>
    </w:rPr>
  </w:style>
  <w:style w:type="paragraph" w:customStyle="1" w:styleId="Figure">
    <w:name w:val="Figure"/>
    <w:basedOn w:val="Normal"/>
    <w:link w:val="FigureCar"/>
    <w:qFormat/>
    <w:rsid w:val="00787CD0"/>
    <w:pPr>
      <w:numPr>
        <w:ilvl w:val="6"/>
        <w:numId w:val="4"/>
      </w:numPr>
      <w:jc w:val="center"/>
      <w:outlineLvl w:val="6"/>
    </w:pPr>
    <w:rPr>
      <w:rFonts w:cstheme="minorBidi"/>
      <w:i/>
      <w:color w:val="auto"/>
      <w:szCs w:val="22"/>
    </w:rPr>
  </w:style>
  <w:style w:type="character" w:customStyle="1" w:styleId="FigureCar">
    <w:name w:val="Figure Car"/>
    <w:basedOn w:val="DefaultParagraphFont"/>
    <w:link w:val="Figure"/>
    <w:rsid w:val="00787CD0"/>
    <w:rPr>
      <w:rFonts w:ascii="Times New Roman" w:hAnsi="Times New Roman"/>
      <w:i/>
      <w:sz w:val="24"/>
    </w:rPr>
  </w:style>
  <w:style w:type="paragraph" w:customStyle="1" w:styleId="Tabilao">
    <w:name w:val="Tabilao"/>
    <w:basedOn w:val="Normal"/>
    <w:link w:val="TabilaoCar"/>
    <w:qFormat/>
    <w:rsid w:val="000337D9"/>
    <w:pPr>
      <w:numPr>
        <w:ilvl w:val="7"/>
        <w:numId w:val="4"/>
      </w:numPr>
      <w:spacing w:before="240"/>
      <w:jc w:val="center"/>
      <w:outlineLvl w:val="7"/>
    </w:pPr>
    <w:rPr>
      <w:rFonts w:cstheme="minorBidi"/>
      <w:i/>
      <w:color w:val="auto"/>
      <w:szCs w:val="22"/>
    </w:rPr>
  </w:style>
  <w:style w:type="paragraph" w:customStyle="1" w:styleId="TableauAnnexe5">
    <w:name w:val="Tableau Annexe5"/>
    <w:basedOn w:val="Tabilao"/>
    <w:link w:val="TableauAnnexe5Car"/>
    <w:qFormat/>
    <w:rsid w:val="00467BBB"/>
    <w:pPr>
      <w:numPr>
        <w:ilvl w:val="0"/>
        <w:numId w:val="7"/>
      </w:numPr>
    </w:pPr>
  </w:style>
  <w:style w:type="character" w:customStyle="1" w:styleId="TabilaoCar">
    <w:name w:val="Tabilao Car"/>
    <w:basedOn w:val="DefaultParagraphFont"/>
    <w:link w:val="Tabilao"/>
    <w:rsid w:val="000337D9"/>
    <w:rPr>
      <w:rFonts w:ascii="Times New Roman" w:hAnsi="Times New Roman"/>
      <w:i/>
      <w:sz w:val="24"/>
    </w:rPr>
  </w:style>
  <w:style w:type="character" w:customStyle="1" w:styleId="TableauAnnexe5Car">
    <w:name w:val="Tableau Annexe5 Car"/>
    <w:basedOn w:val="TabilaoCar"/>
    <w:link w:val="TableauAnnexe5"/>
    <w:rsid w:val="00467BBB"/>
    <w:rPr>
      <w:rFonts w:ascii="Times New Roman" w:hAnsi="Times New Roman"/>
      <w:i/>
      <w:sz w:val="24"/>
    </w:rPr>
  </w:style>
  <w:style w:type="character" w:customStyle="1" w:styleId="longtext">
    <w:name w:val="long_text"/>
    <w:basedOn w:val="DefaultParagraphFont"/>
    <w:rsid w:val="00FA151B"/>
  </w:style>
  <w:style w:type="character" w:customStyle="1" w:styleId="hps">
    <w:name w:val="hps"/>
    <w:basedOn w:val="DefaultParagraphFont"/>
    <w:rsid w:val="00FA151B"/>
  </w:style>
  <w:style w:type="character" w:customStyle="1" w:styleId="Heading9Char">
    <w:name w:val="Heading 9 Char"/>
    <w:basedOn w:val="DefaultParagraphFont"/>
    <w:link w:val="Heading9"/>
    <w:uiPriority w:val="9"/>
    <w:rsid w:val="002A1593"/>
    <w:rPr>
      <w:rFonts w:ascii="Times New Roman" w:hAnsi="Times New Roman"/>
      <w:i/>
      <w:sz w:val="24"/>
    </w:rPr>
  </w:style>
  <w:style w:type="paragraph" w:styleId="BodyText2">
    <w:name w:val="Body Text 2"/>
    <w:basedOn w:val="Normal"/>
    <w:link w:val="BodyText2Char"/>
    <w:semiHidden/>
    <w:rsid w:val="002A1593"/>
    <w:pPr>
      <w:tabs>
        <w:tab w:val="left" w:pos="-1560"/>
        <w:tab w:val="left" w:pos="0"/>
      </w:tabs>
      <w:spacing w:before="240"/>
    </w:pPr>
    <w:rPr>
      <w:rFonts w:eastAsia="Times New Roman"/>
      <w:i/>
      <w:color w:val="0000FF"/>
      <w:szCs w:val="20"/>
      <w:lang w:eastAsia="fr-FR"/>
    </w:rPr>
  </w:style>
  <w:style w:type="character" w:customStyle="1" w:styleId="BodyText2Char">
    <w:name w:val="Body Text 2 Char"/>
    <w:basedOn w:val="DefaultParagraphFont"/>
    <w:link w:val="BodyText2"/>
    <w:semiHidden/>
    <w:rsid w:val="002A1593"/>
    <w:rPr>
      <w:rFonts w:ascii="Times New Roman" w:eastAsia="Times New Roman" w:hAnsi="Times New Roman" w:cs="Times New Roman"/>
      <w:i/>
      <w:color w:val="0000FF"/>
      <w:sz w:val="24"/>
      <w:szCs w:val="20"/>
      <w:lang w:eastAsia="fr-FR"/>
    </w:rPr>
  </w:style>
  <w:style w:type="paragraph" w:customStyle="1" w:styleId="titre2">
    <w:name w:val="titre 2"/>
    <w:basedOn w:val="Heading2"/>
    <w:link w:val="titre2Car"/>
    <w:qFormat/>
    <w:rsid w:val="002A1593"/>
    <w:pPr>
      <w:keepLines w:val="0"/>
      <w:numPr>
        <w:ilvl w:val="0"/>
        <w:numId w:val="0"/>
      </w:numPr>
      <w:spacing w:before="240"/>
      <w:ind w:left="1440" w:hanging="360"/>
      <w:jc w:val="both"/>
    </w:pPr>
    <w:rPr>
      <w:rFonts w:eastAsiaTheme="minorHAnsi" w:cstheme="minorBidi"/>
      <w:bCs w:val="0"/>
      <w:color w:val="auto"/>
      <w:szCs w:val="22"/>
    </w:rPr>
  </w:style>
  <w:style w:type="character" w:customStyle="1" w:styleId="titre2Car">
    <w:name w:val="titre 2 Car"/>
    <w:basedOn w:val="Heading1Char"/>
    <w:link w:val="titre2"/>
    <w:rsid w:val="002A1593"/>
    <w:rPr>
      <w:rFonts w:ascii="Times New Roman" w:eastAsiaTheme="majorEastAsia" w:hAnsi="Times New Roman" w:cstheme="majorBidi"/>
      <w:b/>
      <w:bCs/>
      <w:color w:val="000001"/>
      <w:sz w:val="24"/>
      <w:szCs w:val="28"/>
    </w:rPr>
  </w:style>
  <w:style w:type="paragraph" w:customStyle="1" w:styleId="titre3">
    <w:name w:val="titre 3"/>
    <w:basedOn w:val="Heading3"/>
    <w:link w:val="titre3Car"/>
    <w:qFormat/>
    <w:rsid w:val="002A1593"/>
    <w:pPr>
      <w:keepLines w:val="0"/>
      <w:spacing w:before="240"/>
      <w:ind w:left="2160" w:hanging="180"/>
    </w:pPr>
    <w:rPr>
      <w:rFonts w:ascii="Times New Roman" w:eastAsiaTheme="minorHAnsi" w:hAnsi="Times New Roman" w:cs="Times New Roman"/>
      <w:bCs w:val="0"/>
      <w:i/>
      <w:snapToGrid w:val="0"/>
      <w:color w:val="auto"/>
      <w:w w:val="0"/>
    </w:rPr>
  </w:style>
  <w:style w:type="character" w:customStyle="1" w:styleId="titre3Car">
    <w:name w:val="titre 3 Car"/>
    <w:basedOn w:val="DefaultParagraphFont"/>
    <w:link w:val="titre3"/>
    <w:rsid w:val="002A1593"/>
    <w:rPr>
      <w:rFonts w:ascii="Times New Roman" w:hAnsi="Times New Roman" w:cs="Times New Roman"/>
      <w:b/>
      <w:i/>
      <w:snapToGrid w:val="0"/>
      <w:w w:val="0"/>
      <w:sz w:val="24"/>
      <w:szCs w:val="24"/>
    </w:rPr>
  </w:style>
  <w:style w:type="paragraph" w:customStyle="1" w:styleId="titre4">
    <w:name w:val="titre 4"/>
    <w:basedOn w:val="Normal"/>
    <w:link w:val="titre4Car"/>
    <w:rsid w:val="002A1593"/>
    <w:pPr>
      <w:spacing w:before="240"/>
    </w:pPr>
    <w:rPr>
      <w:rFonts w:eastAsia="Times New Roman"/>
      <w:color w:val="auto"/>
      <w:lang w:eastAsia="fr-FR"/>
    </w:rPr>
  </w:style>
  <w:style w:type="character" w:customStyle="1" w:styleId="titre4Car">
    <w:name w:val="titre 4 Car"/>
    <w:basedOn w:val="DefaultParagraphFont"/>
    <w:link w:val="titre4"/>
    <w:rsid w:val="002A1593"/>
    <w:rPr>
      <w:rFonts w:ascii="Times New Roman" w:eastAsia="Times New Roman" w:hAnsi="Times New Roman" w:cs="Times New Roman"/>
      <w:sz w:val="24"/>
      <w:szCs w:val="24"/>
      <w:lang w:eastAsia="fr-FR"/>
    </w:rPr>
  </w:style>
  <w:style w:type="paragraph" w:customStyle="1" w:styleId="titre1">
    <w:name w:val="titre 1"/>
    <w:basedOn w:val="NoSpacing"/>
    <w:link w:val="titre1Car"/>
    <w:qFormat/>
    <w:rsid w:val="002A1593"/>
    <w:pPr>
      <w:spacing w:before="240" w:after="240" w:line="360" w:lineRule="auto"/>
      <w:ind w:left="0" w:firstLine="0"/>
    </w:pPr>
    <w:rPr>
      <w:rFonts w:cs="Times New Roman"/>
      <w:b/>
      <w:szCs w:val="24"/>
    </w:rPr>
  </w:style>
  <w:style w:type="character" w:customStyle="1" w:styleId="titre1Car">
    <w:name w:val="titre 1 Car"/>
    <w:basedOn w:val="AnnexeCar"/>
    <w:link w:val="titre1"/>
    <w:rsid w:val="002A1593"/>
    <w:rPr>
      <w:rFonts w:ascii="Times New Roman" w:eastAsia="Calibri" w:hAnsi="Times New Roman" w:cs="Times New Roman"/>
      <w:b w:val="0"/>
      <w:color w:val="000001"/>
      <w:sz w:val="24"/>
      <w:szCs w:val="24"/>
    </w:rPr>
  </w:style>
  <w:style w:type="paragraph" w:customStyle="1" w:styleId="quations">
    <w:name w:val="équations"/>
    <w:basedOn w:val="NoSpacing"/>
    <w:link w:val="quationsCar"/>
    <w:rsid w:val="002A1593"/>
    <w:pPr>
      <w:spacing w:before="240" w:after="120" w:line="360" w:lineRule="auto"/>
      <w:ind w:left="0" w:firstLine="0"/>
      <w:jc w:val="right"/>
    </w:pPr>
    <w:rPr>
      <w:rFonts w:ascii="Cambria Math" w:hAnsi="Cambria Math" w:cs="Times New Roman"/>
      <w:i/>
      <w:szCs w:val="24"/>
    </w:rPr>
  </w:style>
  <w:style w:type="character" w:customStyle="1" w:styleId="quationsCar">
    <w:name w:val="équations Car"/>
    <w:basedOn w:val="AnnexeCar"/>
    <w:link w:val="quations"/>
    <w:rsid w:val="002A1593"/>
    <w:rPr>
      <w:rFonts w:ascii="Cambria Math" w:eastAsia="Calibri" w:hAnsi="Cambria Math" w:cs="Times New Roman"/>
      <w:b/>
      <w:i/>
      <w:color w:val="000001"/>
      <w:sz w:val="24"/>
      <w:szCs w:val="24"/>
    </w:rPr>
  </w:style>
  <w:style w:type="paragraph" w:styleId="TOCHeading">
    <w:name w:val="TOC Heading"/>
    <w:basedOn w:val="Heading1"/>
    <w:next w:val="Normal"/>
    <w:uiPriority w:val="39"/>
    <w:unhideWhenUsed/>
    <w:qFormat/>
    <w:rsid w:val="002A1593"/>
    <w:pPr>
      <w:numPr>
        <w:numId w:val="0"/>
      </w:numPr>
      <w:spacing w:before="480" w:line="276" w:lineRule="auto"/>
      <w:jc w:val="left"/>
      <w:outlineLvl w:val="9"/>
    </w:pPr>
    <w:rPr>
      <w:rFonts w:asciiTheme="majorHAnsi" w:hAnsiTheme="majorHAnsi"/>
      <w:color w:val="365F91" w:themeColor="accent1" w:themeShade="BF"/>
      <w:sz w:val="28"/>
    </w:rPr>
  </w:style>
  <w:style w:type="paragraph" w:customStyle="1" w:styleId="lohateny2">
    <w:name w:val="lohateny 2"/>
    <w:basedOn w:val="Heading1"/>
    <w:link w:val="lohateny2Car"/>
    <w:qFormat/>
    <w:rsid w:val="002A1593"/>
    <w:pPr>
      <w:keepLines w:val="0"/>
      <w:numPr>
        <w:numId w:val="0"/>
      </w:numPr>
      <w:spacing w:after="120"/>
      <w:jc w:val="both"/>
    </w:pPr>
    <w:rPr>
      <w:rFonts w:eastAsia="Times New Roman" w:cs="Times New Roman"/>
      <w:color w:val="000000"/>
      <w:szCs w:val="24"/>
      <w:lang w:eastAsia="fr-FR"/>
    </w:rPr>
  </w:style>
  <w:style w:type="character" w:customStyle="1" w:styleId="lohateny2Car">
    <w:name w:val="lohateny 2 Car"/>
    <w:basedOn w:val="Heading1Char"/>
    <w:link w:val="lohateny2"/>
    <w:rsid w:val="002A1593"/>
    <w:rPr>
      <w:rFonts w:ascii="Times New Roman" w:eastAsia="Times New Roman" w:hAnsi="Times New Roman" w:cs="Times New Roman"/>
      <w:b/>
      <w:bCs/>
      <w:color w:val="000000"/>
      <w:sz w:val="24"/>
      <w:szCs w:val="24"/>
      <w:lang w:eastAsia="fr-FR"/>
    </w:rPr>
  </w:style>
  <w:style w:type="paragraph" w:customStyle="1" w:styleId="lohateny1">
    <w:name w:val="lohateny 1"/>
    <w:basedOn w:val="NoSpacing"/>
    <w:link w:val="lohateny1Car"/>
    <w:qFormat/>
    <w:rsid w:val="002A1593"/>
    <w:pPr>
      <w:spacing w:before="240" w:after="240" w:line="360" w:lineRule="auto"/>
      <w:ind w:left="0" w:firstLine="0"/>
    </w:pPr>
    <w:rPr>
      <w:rFonts w:cs="Times New Roman"/>
      <w:b/>
      <w:szCs w:val="24"/>
    </w:rPr>
  </w:style>
  <w:style w:type="character" w:customStyle="1" w:styleId="lohateny1Car">
    <w:name w:val="lohateny 1 Car"/>
    <w:basedOn w:val="AnnexeCar"/>
    <w:link w:val="lohateny1"/>
    <w:rsid w:val="002A1593"/>
    <w:rPr>
      <w:rFonts w:ascii="Times New Roman" w:eastAsia="Calibri" w:hAnsi="Times New Roman" w:cs="Times New Roman"/>
      <w:b w:val="0"/>
      <w:color w:val="000001"/>
      <w:sz w:val="24"/>
      <w:szCs w:val="24"/>
    </w:rPr>
  </w:style>
  <w:style w:type="paragraph" w:customStyle="1" w:styleId="lohateny3">
    <w:name w:val="lohateny 3"/>
    <w:basedOn w:val="Normal"/>
    <w:link w:val="lohateny3Car"/>
    <w:qFormat/>
    <w:rsid w:val="002A1593"/>
    <w:pPr>
      <w:spacing w:before="240"/>
    </w:pPr>
    <w:rPr>
      <w:rFonts w:eastAsia="Times New Roman"/>
      <w:b/>
      <w:i/>
      <w:color w:val="auto"/>
      <w:lang w:eastAsia="fr-FR"/>
    </w:rPr>
  </w:style>
  <w:style w:type="character" w:customStyle="1" w:styleId="lohateny3Car">
    <w:name w:val="lohateny 3 Car"/>
    <w:basedOn w:val="DefaultParagraphFont"/>
    <w:link w:val="lohateny3"/>
    <w:rsid w:val="002A1593"/>
    <w:rPr>
      <w:rFonts w:ascii="Times New Roman" w:eastAsia="Times New Roman" w:hAnsi="Times New Roman" w:cs="Times New Roman"/>
      <w:b/>
      <w:i/>
      <w:sz w:val="24"/>
      <w:szCs w:val="24"/>
      <w:lang w:eastAsia="fr-FR"/>
    </w:rPr>
  </w:style>
  <w:style w:type="paragraph" w:customStyle="1" w:styleId="lohateny4">
    <w:name w:val="lohateny 4"/>
    <w:basedOn w:val="Normal"/>
    <w:link w:val="lohateny4Car"/>
    <w:qFormat/>
    <w:rsid w:val="002A1593"/>
    <w:pPr>
      <w:spacing w:before="240"/>
    </w:pPr>
    <w:rPr>
      <w:rFonts w:eastAsia="Times New Roman"/>
      <w:color w:val="auto"/>
      <w:lang w:eastAsia="fr-FR"/>
    </w:rPr>
  </w:style>
  <w:style w:type="character" w:customStyle="1" w:styleId="lohateny4Car">
    <w:name w:val="lohateny 4 Car"/>
    <w:basedOn w:val="DefaultParagraphFont"/>
    <w:link w:val="lohateny4"/>
    <w:rsid w:val="002A1593"/>
    <w:rPr>
      <w:rFonts w:ascii="Times New Roman" w:eastAsia="Times New Roman" w:hAnsi="Times New Roman" w:cs="Times New Roman"/>
      <w:sz w:val="24"/>
      <w:szCs w:val="24"/>
      <w:lang w:eastAsia="fr-FR"/>
    </w:rPr>
  </w:style>
  <w:style w:type="paragraph" w:customStyle="1" w:styleId="annexe2">
    <w:name w:val="annexe2"/>
    <w:basedOn w:val="Heading2"/>
    <w:link w:val="annexe2Car"/>
    <w:qFormat/>
    <w:rsid w:val="002A1593"/>
    <w:pPr>
      <w:keepLines w:val="0"/>
      <w:numPr>
        <w:ilvl w:val="0"/>
        <w:numId w:val="0"/>
      </w:numPr>
      <w:spacing w:before="240" w:after="240"/>
      <w:ind w:left="1440" w:hanging="360"/>
      <w:jc w:val="both"/>
    </w:pPr>
    <w:rPr>
      <w:rFonts w:eastAsiaTheme="minorHAnsi" w:cstheme="minorBidi"/>
      <w:bCs w:val="0"/>
      <w:color w:val="auto"/>
      <w:szCs w:val="22"/>
    </w:rPr>
  </w:style>
  <w:style w:type="character" w:customStyle="1" w:styleId="annexe2Car">
    <w:name w:val="annexe2 Car"/>
    <w:basedOn w:val="Heading2Char"/>
    <w:link w:val="annexe2"/>
    <w:rsid w:val="002A1593"/>
    <w:rPr>
      <w:rFonts w:ascii="Times New Roman" w:eastAsiaTheme="majorEastAsia" w:hAnsi="Times New Roman" w:cstheme="majorBidi"/>
      <w:b/>
      <w:bCs/>
      <w:color w:val="000001"/>
      <w:sz w:val="24"/>
      <w:szCs w:val="26"/>
    </w:rPr>
  </w:style>
  <w:style w:type="paragraph" w:customStyle="1" w:styleId="annexe3">
    <w:name w:val="annexe3"/>
    <w:basedOn w:val="Heading3"/>
    <w:link w:val="annexe3Car"/>
    <w:qFormat/>
    <w:rsid w:val="002A1593"/>
    <w:pPr>
      <w:keepLines w:val="0"/>
      <w:spacing w:before="240"/>
    </w:pPr>
    <w:rPr>
      <w:rFonts w:ascii="Times New Roman" w:eastAsiaTheme="minorHAnsi" w:hAnsi="Times New Roman" w:cstheme="minorBidi"/>
      <w:bCs w:val="0"/>
      <w:i/>
      <w:color w:val="auto"/>
      <w:szCs w:val="22"/>
    </w:rPr>
  </w:style>
  <w:style w:type="character" w:customStyle="1" w:styleId="annexe3Car">
    <w:name w:val="annexe3 Car"/>
    <w:basedOn w:val="Heading3Char"/>
    <w:link w:val="annexe3"/>
    <w:rsid w:val="002A1593"/>
    <w:rPr>
      <w:rFonts w:ascii="Times New Roman" w:eastAsiaTheme="majorEastAsia" w:hAnsi="Times New Roman" w:cstheme="majorBidi"/>
      <w:b/>
      <w:bCs/>
      <w:i/>
      <w:color w:val="4F81BD" w:themeColor="accent1"/>
      <w:sz w:val="24"/>
    </w:rPr>
  </w:style>
  <w:style w:type="paragraph" w:styleId="Caption">
    <w:name w:val="caption"/>
    <w:basedOn w:val="Normal"/>
    <w:next w:val="Normal"/>
    <w:uiPriority w:val="35"/>
    <w:unhideWhenUsed/>
    <w:qFormat/>
    <w:rsid w:val="002A1593"/>
    <w:pPr>
      <w:spacing w:before="240" w:after="200" w:line="240" w:lineRule="auto"/>
    </w:pPr>
    <w:rPr>
      <w:rFonts w:eastAsia="Calibri"/>
      <w:b/>
      <w:bCs/>
      <w:color w:val="4F81BD" w:themeColor="accent1"/>
      <w:sz w:val="18"/>
      <w:szCs w:val="18"/>
    </w:rPr>
  </w:style>
  <w:style w:type="character" w:customStyle="1" w:styleId="shorttext">
    <w:name w:val="short_text"/>
    <w:basedOn w:val="DefaultParagraphFont"/>
    <w:rsid w:val="002A1593"/>
  </w:style>
  <w:style w:type="character" w:customStyle="1" w:styleId="atn">
    <w:name w:val="atn"/>
    <w:basedOn w:val="DefaultParagraphFont"/>
    <w:rsid w:val="002A1593"/>
  </w:style>
  <w:style w:type="paragraph" w:customStyle="1" w:styleId="Italik">
    <w:name w:val="Italik"/>
    <w:basedOn w:val="Normal"/>
    <w:qFormat/>
    <w:rsid w:val="002A1593"/>
    <w:pPr>
      <w:spacing w:before="240"/>
    </w:pPr>
    <w:rPr>
      <w:rFonts w:cstheme="minorBidi"/>
      <w:i/>
      <w:color w:val="auto"/>
      <w:szCs w:val="22"/>
    </w:rPr>
  </w:style>
  <w:style w:type="paragraph" w:customStyle="1" w:styleId="NormePuce">
    <w:name w:val="NormePuce"/>
    <w:basedOn w:val="ListParagraph"/>
    <w:qFormat/>
    <w:rsid w:val="002A1593"/>
    <w:pPr>
      <w:spacing w:before="240" w:after="200"/>
      <w:ind w:left="2880"/>
    </w:pPr>
    <w:rPr>
      <w:szCs w:val="22"/>
    </w:rPr>
  </w:style>
  <w:style w:type="paragraph" w:styleId="BodyTextIndent2">
    <w:name w:val="Body Text Indent 2"/>
    <w:basedOn w:val="Normal"/>
    <w:link w:val="BodyTextIndent2Char"/>
    <w:unhideWhenUsed/>
    <w:rsid w:val="002A1593"/>
    <w:pPr>
      <w:spacing w:before="240" w:line="480" w:lineRule="auto"/>
      <w:ind w:left="283"/>
    </w:pPr>
    <w:rPr>
      <w:rFonts w:cstheme="minorBidi"/>
      <w:color w:val="auto"/>
      <w:szCs w:val="22"/>
    </w:rPr>
  </w:style>
  <w:style w:type="character" w:customStyle="1" w:styleId="BodyTextIndent2Char">
    <w:name w:val="Body Text Indent 2 Char"/>
    <w:basedOn w:val="DefaultParagraphFont"/>
    <w:link w:val="BodyTextIndent2"/>
    <w:rsid w:val="002A1593"/>
    <w:rPr>
      <w:rFonts w:ascii="Times New Roman" w:hAnsi="Times New Roman"/>
      <w:sz w:val="24"/>
    </w:rPr>
  </w:style>
  <w:style w:type="paragraph" w:customStyle="1" w:styleId="Fig2">
    <w:name w:val="Fig2"/>
    <w:basedOn w:val="Heading7"/>
    <w:link w:val="Fig2Car"/>
    <w:autoRedefine/>
    <w:qFormat/>
    <w:rsid w:val="002A1593"/>
    <w:pPr>
      <w:widowControl w:val="0"/>
      <w:numPr>
        <w:numId w:val="8"/>
      </w:numPr>
      <w:spacing w:before="120"/>
      <w:contextualSpacing w:val="0"/>
    </w:pPr>
    <w:rPr>
      <w:rFonts w:eastAsiaTheme="minorEastAsia"/>
      <w:bCs/>
      <w:color w:val="auto"/>
      <w:szCs w:val="20"/>
      <w:lang w:bidi="en-US"/>
    </w:rPr>
  </w:style>
  <w:style w:type="paragraph" w:customStyle="1" w:styleId="Style1">
    <w:name w:val="Style1"/>
    <w:basedOn w:val="Fig2"/>
    <w:link w:val="Style1Car"/>
    <w:autoRedefine/>
    <w:qFormat/>
    <w:rsid w:val="002A1593"/>
    <w:pPr>
      <w:numPr>
        <w:numId w:val="9"/>
      </w:numPr>
    </w:pPr>
  </w:style>
  <w:style w:type="paragraph" w:customStyle="1" w:styleId="11111">
    <w:name w:val="1.1.1.1.1"/>
    <w:basedOn w:val="lohateny4"/>
    <w:next w:val="Normal"/>
    <w:link w:val="11111Car"/>
    <w:qFormat/>
    <w:rsid w:val="002A1593"/>
    <w:pPr>
      <w:outlineLvl w:val="4"/>
    </w:pPr>
    <w:rPr>
      <w:i/>
    </w:rPr>
  </w:style>
  <w:style w:type="character" w:customStyle="1" w:styleId="11111Car">
    <w:name w:val="1.1.1.1.1 Car"/>
    <w:basedOn w:val="lohateny4Car"/>
    <w:link w:val="11111"/>
    <w:rsid w:val="002A1593"/>
    <w:rPr>
      <w:rFonts w:ascii="Times New Roman" w:eastAsia="Times New Roman" w:hAnsi="Times New Roman" w:cs="Times New Roman"/>
      <w:i/>
      <w:sz w:val="24"/>
      <w:szCs w:val="24"/>
      <w:lang w:eastAsia="fr-FR"/>
    </w:rPr>
  </w:style>
  <w:style w:type="character" w:customStyle="1" w:styleId="Fig2Car">
    <w:name w:val="Fig2 Car"/>
    <w:basedOn w:val="DefaultParagraphFont"/>
    <w:link w:val="Fig2"/>
    <w:rsid w:val="002A1593"/>
    <w:rPr>
      <w:rFonts w:ascii="Times New Roman" w:eastAsiaTheme="minorEastAsia" w:hAnsi="Times New Roman" w:cs="Times New Roman"/>
      <w:bCs/>
      <w:i/>
      <w:sz w:val="24"/>
      <w:szCs w:val="20"/>
      <w:lang w:bidi="en-US"/>
    </w:rPr>
  </w:style>
  <w:style w:type="character" w:customStyle="1" w:styleId="Style1Car">
    <w:name w:val="Style1 Car"/>
    <w:basedOn w:val="Fig2Car"/>
    <w:link w:val="Style1"/>
    <w:rsid w:val="002A1593"/>
    <w:rPr>
      <w:rFonts w:ascii="Times New Roman" w:eastAsiaTheme="minorEastAsia" w:hAnsi="Times New Roman" w:cs="Times New Roman"/>
      <w:bCs/>
      <w:i/>
      <w:sz w:val="24"/>
      <w:szCs w:val="20"/>
      <w:lang w:bidi="en-US"/>
    </w:rPr>
  </w:style>
  <w:style w:type="paragraph" w:styleId="BodyText">
    <w:name w:val="Body Text"/>
    <w:basedOn w:val="Normal"/>
    <w:link w:val="BodyTextChar"/>
    <w:uiPriority w:val="99"/>
    <w:unhideWhenUsed/>
    <w:rsid w:val="00A61FA9"/>
  </w:style>
  <w:style w:type="character" w:customStyle="1" w:styleId="BodyTextChar">
    <w:name w:val="Body Text Char"/>
    <w:basedOn w:val="DefaultParagraphFont"/>
    <w:link w:val="BodyText"/>
    <w:uiPriority w:val="99"/>
    <w:rsid w:val="00A61FA9"/>
    <w:rPr>
      <w:rFonts w:ascii="Times New Roman" w:hAnsi="Times New Roman" w:cs="Times New Roman"/>
      <w:color w:val="000001"/>
      <w:sz w:val="24"/>
      <w:szCs w:val="24"/>
    </w:rPr>
  </w:style>
  <w:style w:type="table" w:customStyle="1" w:styleId="TableGrid0">
    <w:name w:val="TableGrid"/>
    <w:rsid w:val="00787CD0"/>
    <w:pPr>
      <w:spacing w:before="0" w:line="240" w:lineRule="auto"/>
      <w:ind w:left="0" w:firstLine="0"/>
      <w:jc w:val="left"/>
    </w:pPr>
    <w:rPr>
      <w:rFonts w:eastAsiaTheme="minorEastAsia"/>
      <w:lang w:eastAsia="fr-FR"/>
    </w:rPr>
    <w:tblPr>
      <w:tblCellMar>
        <w:top w:w="0" w:type="dxa"/>
        <w:left w:w="0" w:type="dxa"/>
        <w:bottom w:w="0" w:type="dxa"/>
        <w:right w:w="0" w:type="dxa"/>
      </w:tblCellMar>
    </w:tblPr>
  </w:style>
  <w:style w:type="character" w:customStyle="1" w:styleId="z-TopofFormChar">
    <w:name w:val="z-Top of Form Char"/>
    <w:basedOn w:val="DefaultParagraphFont"/>
    <w:link w:val="z-TopofForm"/>
    <w:uiPriority w:val="99"/>
    <w:semiHidden/>
    <w:rsid w:val="005A7D6A"/>
    <w:rPr>
      <w:rFonts w:ascii="Arial" w:eastAsia="Times New Roman" w:hAnsi="Arial" w:cs="Arial"/>
      <w:vanish/>
      <w:sz w:val="16"/>
      <w:szCs w:val="16"/>
      <w:lang w:eastAsia="fr-FR"/>
    </w:rPr>
  </w:style>
  <w:style w:type="paragraph" w:styleId="z-TopofForm">
    <w:name w:val="HTML Top of Form"/>
    <w:basedOn w:val="Normal"/>
    <w:next w:val="Normal"/>
    <w:link w:val="z-TopofFormChar"/>
    <w:hidden/>
    <w:uiPriority w:val="99"/>
    <w:semiHidden/>
    <w:unhideWhenUsed/>
    <w:rsid w:val="005A7D6A"/>
    <w:pPr>
      <w:pBdr>
        <w:bottom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HautduformulaireCar1">
    <w:name w:val="z-Haut du formulaire Car1"/>
    <w:basedOn w:val="DefaultParagraphFont"/>
    <w:uiPriority w:val="99"/>
    <w:semiHidden/>
    <w:rsid w:val="005A7D6A"/>
    <w:rPr>
      <w:rFonts w:ascii="Arial" w:hAnsi="Arial" w:cs="Arial"/>
      <w:vanish/>
      <w:color w:val="000001"/>
      <w:sz w:val="16"/>
      <w:szCs w:val="16"/>
    </w:rPr>
  </w:style>
  <w:style w:type="character" w:customStyle="1" w:styleId="z-BottomofFormChar">
    <w:name w:val="z-Bottom of Form Char"/>
    <w:basedOn w:val="DefaultParagraphFont"/>
    <w:link w:val="z-BottomofForm"/>
    <w:uiPriority w:val="99"/>
    <w:semiHidden/>
    <w:rsid w:val="005A7D6A"/>
    <w:rPr>
      <w:rFonts w:ascii="Arial" w:eastAsia="Times New Roman" w:hAnsi="Arial" w:cs="Arial"/>
      <w:vanish/>
      <w:sz w:val="16"/>
      <w:szCs w:val="16"/>
      <w:lang w:eastAsia="fr-FR"/>
    </w:rPr>
  </w:style>
  <w:style w:type="paragraph" w:styleId="z-BottomofForm">
    <w:name w:val="HTML Bottom of Form"/>
    <w:basedOn w:val="Normal"/>
    <w:next w:val="Normal"/>
    <w:link w:val="z-BottomofFormChar"/>
    <w:hidden/>
    <w:uiPriority w:val="99"/>
    <w:semiHidden/>
    <w:unhideWhenUsed/>
    <w:rsid w:val="005A7D6A"/>
    <w:pPr>
      <w:pBdr>
        <w:top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BasduformulaireCar1">
    <w:name w:val="z-Bas du formulaire Car1"/>
    <w:basedOn w:val="DefaultParagraphFont"/>
    <w:uiPriority w:val="99"/>
    <w:semiHidden/>
    <w:rsid w:val="005A7D6A"/>
    <w:rPr>
      <w:rFonts w:ascii="Arial" w:hAnsi="Arial" w:cs="Arial"/>
      <w:vanish/>
      <w:color w:val="000001"/>
      <w:sz w:val="16"/>
      <w:szCs w:val="16"/>
    </w:rPr>
  </w:style>
  <w:style w:type="character" w:customStyle="1" w:styleId="citetitle">
    <w:name w:val="citetitle"/>
    <w:basedOn w:val="DefaultParagraphFont"/>
    <w:rsid w:val="005A7D6A"/>
  </w:style>
  <w:style w:type="character" w:customStyle="1" w:styleId="st">
    <w:name w:val="st"/>
    <w:basedOn w:val="DefaultParagraphFont"/>
    <w:rsid w:val="007F3A73"/>
  </w:style>
  <w:style w:type="paragraph" w:styleId="TableofFigures">
    <w:name w:val="table of figures"/>
    <w:basedOn w:val="Normal"/>
    <w:next w:val="Italik"/>
    <w:uiPriority w:val="99"/>
    <w:unhideWhenUsed/>
    <w:rsid w:val="00CC58D4"/>
  </w:style>
  <w:style w:type="paragraph" w:customStyle="1" w:styleId="Index">
    <w:name w:val="Index"/>
    <w:basedOn w:val="Normal"/>
    <w:qFormat/>
    <w:rsid w:val="00275E51"/>
    <w:pPr>
      <w:suppressLineNumbers/>
      <w:suppressAutoHyphens/>
      <w:overflowPunct w:val="0"/>
      <w:spacing w:after="160" w:line="276" w:lineRule="auto"/>
      <w:jc w:val="left"/>
    </w:pPr>
    <w:rPr>
      <w:rFonts w:ascii="Aptos" w:eastAsia="Aptos" w:hAnsi="Aptos" w:cs="Noto Sans Devanagari"/>
      <w:color w:val="auto"/>
      <w:kern w:val="2"/>
    </w:rPr>
  </w:style>
  <w:style w:type="character" w:styleId="UnresolvedMention">
    <w:name w:val="Unresolved Mention"/>
    <w:basedOn w:val="DefaultParagraphFont"/>
    <w:uiPriority w:val="99"/>
    <w:semiHidden/>
    <w:unhideWhenUsed/>
    <w:rsid w:val="006523B0"/>
    <w:rPr>
      <w:color w:val="605E5C"/>
      <w:shd w:val="clear" w:color="auto" w:fill="E1DFDD"/>
    </w:rPr>
  </w:style>
  <w:style w:type="character" w:styleId="IntenseReference">
    <w:name w:val="Intense Reference"/>
    <w:basedOn w:val="DefaultParagraphFont"/>
    <w:uiPriority w:val="32"/>
    <w:qFormat/>
    <w:rsid w:val="00B821F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654298">
      <w:bodyDiv w:val="1"/>
      <w:marLeft w:val="0"/>
      <w:marRight w:val="0"/>
      <w:marTop w:val="0"/>
      <w:marBottom w:val="0"/>
      <w:divBdr>
        <w:top w:val="none" w:sz="0" w:space="0" w:color="auto"/>
        <w:left w:val="none" w:sz="0" w:space="0" w:color="auto"/>
        <w:bottom w:val="none" w:sz="0" w:space="0" w:color="auto"/>
        <w:right w:val="none" w:sz="0" w:space="0" w:color="auto"/>
      </w:divBdr>
    </w:div>
    <w:div w:id="1453476328">
      <w:bodyDiv w:val="1"/>
      <w:marLeft w:val="0"/>
      <w:marRight w:val="0"/>
      <w:marTop w:val="0"/>
      <w:marBottom w:val="0"/>
      <w:divBdr>
        <w:top w:val="none" w:sz="0" w:space="0" w:color="auto"/>
        <w:left w:val="none" w:sz="0" w:space="0" w:color="auto"/>
        <w:bottom w:val="none" w:sz="0" w:space="0" w:color="auto"/>
        <w:right w:val="none" w:sz="0" w:space="0" w:color="auto"/>
      </w:divBdr>
    </w:div>
    <w:div w:id="1821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Tahina\M&#233;moire\M&#233;msko\M&#233;moire%20d'ing&#233;nieur\Norme\Norme%20memsk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2086-9ED6-4806-BB69-84462D9B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Norme memsko.dotx</Template>
  <TotalTime>3540</TotalTime>
  <Pages>33</Pages>
  <Words>6306</Words>
  <Characters>34688</Characters>
  <Application>Microsoft Office Word</Application>
  <DocSecurity>0</DocSecurity>
  <Lines>289</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1 - Titre</vt:lpstr>
      <vt:lpstr>Chapitre 1 - Titre</vt:lpstr>
    </vt:vector>
  </TitlesOfParts>
  <Company>TOSHIBA</Company>
  <LinksUpToDate>false</LinksUpToDate>
  <CharactersWithSpaces>40913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1 - Titre</dc:title>
  <dc:creator>ledoagael@gmail.com</dc:creator>
  <cp:lastModifiedBy>ledoagaelle@gmail.com</cp:lastModifiedBy>
  <cp:revision>1342</cp:revision>
  <cp:lastPrinted>2025-10-04T05:18:00Z</cp:lastPrinted>
  <dcterms:created xsi:type="dcterms:W3CDTF">2025-09-22T12:06:00Z</dcterms:created>
  <dcterms:modified xsi:type="dcterms:W3CDTF">2025-10-04T06:21:00Z</dcterms:modified>
</cp:coreProperties>
</file>