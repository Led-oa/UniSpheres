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68C605" w14:textId="77777777" w:rsidR="00CC34B4" w:rsidRPr="00A748BB" w:rsidRDefault="00CC34B4" w:rsidP="00BF2227">
      <w:pPr>
        <w:spacing w:line="240" w:lineRule="auto"/>
        <w:jc w:val="center"/>
      </w:pPr>
      <w:r w:rsidRPr="00A748BB">
        <w:rPr>
          <w:noProof/>
          <w:lang w:eastAsia="fr-FR"/>
        </w:rPr>
        <w:drawing>
          <wp:inline distT="0" distB="0" distL="0" distR="0" wp14:anchorId="6DC8642B" wp14:editId="3BB7C90C">
            <wp:extent cx="1913890" cy="14351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3890" cy="1435100"/>
                    </a:xfrm>
                    <a:prstGeom prst="rect">
                      <a:avLst/>
                    </a:prstGeom>
                    <a:noFill/>
                    <a:ln>
                      <a:noFill/>
                    </a:ln>
                  </pic:spPr>
                </pic:pic>
              </a:graphicData>
            </a:graphic>
          </wp:inline>
        </w:drawing>
      </w:r>
    </w:p>
    <w:p w14:paraId="44818DBA" w14:textId="77777777" w:rsidR="00CC34B4" w:rsidRPr="00A748BB" w:rsidRDefault="00CC34B4" w:rsidP="00BF2227">
      <w:pPr>
        <w:spacing w:line="240" w:lineRule="auto"/>
        <w:jc w:val="center"/>
        <w:rPr>
          <w:b/>
        </w:rPr>
      </w:pPr>
      <w:r w:rsidRPr="00A748BB">
        <w:rPr>
          <w:b/>
        </w:rPr>
        <w:t>UNIVERSITE A VOCATION PROFESSIONNALISANTE</w:t>
      </w:r>
    </w:p>
    <w:p w14:paraId="3926DF3A" w14:textId="77777777" w:rsidR="00CC34B4" w:rsidRPr="00A748BB" w:rsidRDefault="00CC34B4" w:rsidP="00BF2227">
      <w:pPr>
        <w:spacing w:line="240" w:lineRule="auto"/>
        <w:jc w:val="center"/>
        <w:rPr>
          <w:b/>
        </w:rPr>
      </w:pPr>
      <w:r w:rsidRPr="00A748BB">
        <w:rPr>
          <w:b/>
        </w:rPr>
        <w:t>Athénée Saint Joseph Antsirabe</w:t>
      </w:r>
    </w:p>
    <w:p w14:paraId="234E98ED" w14:textId="77777777" w:rsidR="00CC34B4" w:rsidRPr="00A748BB" w:rsidRDefault="00CC34B4" w:rsidP="00BF2227">
      <w:pPr>
        <w:spacing w:line="240" w:lineRule="auto"/>
        <w:jc w:val="center"/>
        <w:rPr>
          <w:b/>
        </w:rPr>
      </w:pPr>
    </w:p>
    <w:p w14:paraId="194D824F" w14:textId="77777777" w:rsidR="00CC34B4" w:rsidRPr="00A748BB" w:rsidRDefault="00CC34B4" w:rsidP="00BF2227">
      <w:pPr>
        <w:spacing w:line="240" w:lineRule="auto"/>
        <w:jc w:val="center"/>
        <w:rPr>
          <w:b/>
        </w:rPr>
      </w:pPr>
      <w:r w:rsidRPr="00A748BB">
        <w:rPr>
          <w:b/>
        </w:rPr>
        <w:t>MEMOIRE DE FIN D’ETUDE EN VUE DE L’</w:t>
      </w:r>
      <w:r w:rsidR="003D073B" w:rsidRPr="00A748BB">
        <w:rPr>
          <w:b/>
        </w:rPr>
        <w:t>OBTENTION DU DIPLOME DE MASTER</w:t>
      </w:r>
    </w:p>
    <w:p w14:paraId="4D8CCBBE" w14:textId="77777777" w:rsidR="00CC34B4" w:rsidRPr="00A748BB" w:rsidRDefault="00CC34B4" w:rsidP="00BF2227">
      <w:pPr>
        <w:spacing w:line="240" w:lineRule="auto"/>
        <w:jc w:val="center"/>
        <w:rPr>
          <w:b/>
        </w:rPr>
      </w:pPr>
    </w:p>
    <w:p w14:paraId="2D7116F6" w14:textId="77777777" w:rsidR="00CC34B4" w:rsidRPr="00A748BB" w:rsidRDefault="00CC34B4" w:rsidP="00BF2227">
      <w:pPr>
        <w:spacing w:line="240" w:lineRule="auto"/>
        <w:jc w:val="center"/>
      </w:pPr>
      <w:r w:rsidRPr="00A748BB">
        <w:rPr>
          <w:b/>
          <w:i/>
        </w:rPr>
        <w:t>Domaine </w:t>
      </w:r>
      <w:r w:rsidRPr="00A748BB">
        <w:rPr>
          <w:b/>
        </w:rPr>
        <w:t xml:space="preserve">: </w:t>
      </w:r>
      <w:r w:rsidRPr="00A748BB">
        <w:t>Science et Technologie</w:t>
      </w:r>
    </w:p>
    <w:p w14:paraId="668A9429" w14:textId="77777777" w:rsidR="00CC34B4" w:rsidRPr="00A748BB" w:rsidRDefault="00CC34B4" w:rsidP="00BF2227">
      <w:pPr>
        <w:spacing w:line="240" w:lineRule="auto"/>
        <w:jc w:val="center"/>
        <w:rPr>
          <w:b/>
        </w:rPr>
      </w:pPr>
      <w:r w:rsidRPr="00A748BB">
        <w:rPr>
          <w:b/>
          <w:i/>
        </w:rPr>
        <w:t>Mention :</w:t>
      </w:r>
      <w:r w:rsidRPr="00A748BB">
        <w:rPr>
          <w:b/>
        </w:rPr>
        <w:t xml:space="preserve"> </w:t>
      </w:r>
      <w:r w:rsidRPr="00A748BB">
        <w:t>Informatique</w:t>
      </w:r>
    </w:p>
    <w:p w14:paraId="6D62DCF5" w14:textId="193534E4" w:rsidR="00CC34B4" w:rsidRPr="00A748BB" w:rsidRDefault="00CC34B4" w:rsidP="00BF2227">
      <w:pPr>
        <w:spacing w:line="240" w:lineRule="auto"/>
        <w:jc w:val="center"/>
      </w:pPr>
      <w:r w:rsidRPr="00A748BB">
        <w:rPr>
          <w:b/>
          <w:i/>
        </w:rPr>
        <w:t>Parcours</w:t>
      </w:r>
      <w:r w:rsidRPr="00A748BB">
        <w:rPr>
          <w:b/>
        </w:rPr>
        <w:t xml:space="preserve"> : </w:t>
      </w:r>
      <w:r w:rsidR="0045184D" w:rsidRPr="00A748BB">
        <w:t>Génie Logiciel</w:t>
      </w:r>
    </w:p>
    <w:p w14:paraId="04C38AB5" w14:textId="77777777" w:rsidR="00CC34B4" w:rsidRPr="00A748BB" w:rsidRDefault="00CC34B4" w:rsidP="00BF2227">
      <w:pPr>
        <w:spacing w:line="240" w:lineRule="auto"/>
        <w:jc w:val="center"/>
        <w:rPr>
          <w:i/>
        </w:rPr>
      </w:pPr>
    </w:p>
    <w:p w14:paraId="5CAD0437" w14:textId="77777777" w:rsidR="00CC34B4" w:rsidRPr="00A748BB" w:rsidRDefault="00CC34B4" w:rsidP="00BF2227">
      <w:pPr>
        <w:spacing w:line="240" w:lineRule="auto"/>
        <w:jc w:val="center"/>
        <w:rPr>
          <w:b/>
        </w:rPr>
      </w:pPr>
      <w:r w:rsidRPr="00A748BB">
        <w:rPr>
          <w:i/>
        </w:rPr>
        <w:t>Par</w:t>
      </w:r>
      <w:r w:rsidRPr="00A748BB">
        <w:t xml:space="preserve"> : </w:t>
      </w:r>
    </w:p>
    <w:p w14:paraId="0FB56155" w14:textId="5229C8BF" w:rsidR="00CC34B4" w:rsidRPr="00BF2227" w:rsidRDefault="002854BB" w:rsidP="00BF2227">
      <w:pPr>
        <w:spacing w:line="240" w:lineRule="auto"/>
        <w:jc w:val="center"/>
        <w:rPr>
          <w:b/>
        </w:rPr>
      </w:pPr>
      <w:r>
        <w:rPr>
          <w:b/>
        </w:rPr>
        <w:t>5766</w:t>
      </w:r>
    </w:p>
    <w:p w14:paraId="3C63C662" w14:textId="77777777" w:rsidR="00CC34B4" w:rsidRPr="00A748BB" w:rsidRDefault="00CC34B4" w:rsidP="00BF2227">
      <w:pPr>
        <w:spacing w:line="240" w:lineRule="auto"/>
        <w:jc w:val="center"/>
        <w:rPr>
          <w:i/>
        </w:rPr>
      </w:pPr>
      <w:r w:rsidRPr="00A748BB">
        <w:rPr>
          <w:i/>
        </w:rPr>
        <w:t>Titre :</w:t>
      </w:r>
    </w:p>
    <w:p w14:paraId="5ABE6289" w14:textId="225F80F8" w:rsidR="00CC34B4" w:rsidRPr="00A748BB" w:rsidRDefault="007615D6" w:rsidP="00BF2227">
      <w:pPr>
        <w:spacing w:line="240" w:lineRule="auto"/>
        <w:jc w:val="center"/>
        <w:rPr>
          <w:b/>
        </w:rPr>
      </w:pPr>
      <w:r w:rsidRPr="00A748BB">
        <w:rPr>
          <w:b/>
        </w:rPr>
        <w:t>CONCEPTION ET REALISATION D’UNE PLATEFORME UNIVERSITAIRE</w:t>
      </w:r>
    </w:p>
    <w:p w14:paraId="54D6FFCE" w14:textId="4B8BCC18" w:rsidR="00CC34B4" w:rsidRPr="00BF2227" w:rsidRDefault="007615D6" w:rsidP="00BF2227">
      <w:pPr>
        <w:spacing w:line="240" w:lineRule="auto"/>
        <w:jc w:val="center"/>
        <w:rPr>
          <w:b/>
        </w:rPr>
      </w:pPr>
      <w:r w:rsidRPr="00A748BB">
        <w:rPr>
          <w:b/>
        </w:rPr>
        <w:t>« UniSphere »</w:t>
      </w:r>
    </w:p>
    <w:p w14:paraId="57205A1A" w14:textId="77777777" w:rsidR="00CC34B4" w:rsidRPr="00A748BB" w:rsidRDefault="00CC34B4" w:rsidP="00BF2227">
      <w:pPr>
        <w:spacing w:line="240" w:lineRule="auto"/>
        <w:jc w:val="center"/>
      </w:pPr>
      <w:r w:rsidRPr="00A748BB">
        <w:t>Soutenu le, devant les membres du jury composé de :</w:t>
      </w:r>
    </w:p>
    <w:p w14:paraId="0F2D703D" w14:textId="77777777" w:rsidR="00CC34B4" w:rsidRPr="00A748BB" w:rsidRDefault="00CC34B4" w:rsidP="00BF2227">
      <w:pPr>
        <w:spacing w:line="240" w:lineRule="auto"/>
        <w:jc w:val="left"/>
      </w:pPr>
      <w:r w:rsidRPr="00A748BB">
        <w:t xml:space="preserve">Président : </w:t>
      </w:r>
    </w:p>
    <w:p w14:paraId="5D379100" w14:textId="77777777" w:rsidR="00CC34B4" w:rsidRPr="00A748BB" w:rsidRDefault="00CC34B4" w:rsidP="00BF2227">
      <w:pPr>
        <w:spacing w:line="240" w:lineRule="auto"/>
        <w:jc w:val="left"/>
      </w:pPr>
      <w:r w:rsidRPr="00A748BB">
        <w:t>Examinateurs :</w:t>
      </w:r>
    </w:p>
    <w:p w14:paraId="37C299B9" w14:textId="77777777" w:rsidR="00CC34B4" w:rsidRPr="00A748BB" w:rsidRDefault="00CC34B4" w:rsidP="00BF2227">
      <w:pPr>
        <w:spacing w:line="240" w:lineRule="auto"/>
        <w:jc w:val="left"/>
      </w:pPr>
      <w:r w:rsidRPr="00A748BB">
        <w:t xml:space="preserve">Encadreur pédagogique : </w:t>
      </w:r>
    </w:p>
    <w:p w14:paraId="3F901730" w14:textId="77777777" w:rsidR="00CC34B4" w:rsidRPr="00A748BB" w:rsidRDefault="00CC34B4" w:rsidP="00BF2227">
      <w:pPr>
        <w:spacing w:line="240" w:lineRule="auto"/>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3"/>
        <w:gridCol w:w="4743"/>
      </w:tblGrid>
      <w:tr w:rsidR="00CC34B4" w:rsidRPr="00A748BB" w14:paraId="35810A2A" w14:textId="77777777" w:rsidTr="00DC34CE">
        <w:tc>
          <w:tcPr>
            <w:tcW w:w="4743" w:type="dxa"/>
          </w:tcPr>
          <w:p w14:paraId="15D66322" w14:textId="77777777" w:rsidR="00CC34B4" w:rsidRPr="00A748BB" w:rsidRDefault="00CC34B4" w:rsidP="00BF2227">
            <w:pPr>
              <w:rPr>
                <w:b/>
              </w:rPr>
            </w:pPr>
            <w:r w:rsidRPr="00A748BB">
              <w:rPr>
                <w:b/>
                <w:noProof/>
                <w:lang w:eastAsia="fr-FR"/>
              </w:rPr>
              <w:drawing>
                <wp:inline distT="0" distB="0" distL="0" distR="0" wp14:anchorId="14A89BEA" wp14:editId="23722F95">
                  <wp:extent cx="1424940" cy="118046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4940" cy="1180465"/>
                          </a:xfrm>
                          <a:prstGeom prst="rect">
                            <a:avLst/>
                          </a:prstGeom>
                          <a:noFill/>
                          <a:ln>
                            <a:noFill/>
                          </a:ln>
                        </pic:spPr>
                      </pic:pic>
                    </a:graphicData>
                  </a:graphic>
                </wp:inline>
              </w:drawing>
            </w:r>
          </w:p>
        </w:tc>
        <w:tc>
          <w:tcPr>
            <w:tcW w:w="4743" w:type="dxa"/>
          </w:tcPr>
          <w:p w14:paraId="5CA5C8E5" w14:textId="77777777" w:rsidR="00CC34B4" w:rsidRPr="00A748BB" w:rsidRDefault="00CC34B4" w:rsidP="00BF2227">
            <w:pPr>
              <w:rPr>
                <w:lang w:eastAsia="fr-FR"/>
              </w:rPr>
            </w:pPr>
            <w:r w:rsidRPr="00A748BB">
              <w:rPr>
                <w:noProof/>
                <w:lang w:eastAsia="fr-FR"/>
              </w:rPr>
              <w:drawing>
                <wp:anchor distT="0" distB="0" distL="114300" distR="114300" simplePos="0" relativeHeight="251658240" behindDoc="0" locked="0" layoutInCell="1" allowOverlap="1" wp14:anchorId="6E983D38" wp14:editId="6171823B">
                  <wp:simplePos x="0" y="0"/>
                  <wp:positionH relativeFrom="column">
                    <wp:posOffset>1534795</wp:posOffset>
                  </wp:positionH>
                  <wp:positionV relativeFrom="paragraph">
                    <wp:posOffset>77943</wp:posOffset>
                  </wp:positionV>
                  <wp:extent cx="1350645" cy="98933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50645" cy="989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18E636" w14:textId="77777777" w:rsidR="00CC34B4" w:rsidRPr="00A748BB" w:rsidRDefault="00CC34B4" w:rsidP="00BF2227">
            <w:pPr>
              <w:rPr>
                <w:lang w:eastAsia="fr-FR"/>
              </w:rPr>
            </w:pPr>
          </w:p>
          <w:p w14:paraId="59448A78" w14:textId="77777777" w:rsidR="00CC34B4" w:rsidRPr="00A748BB" w:rsidRDefault="00CC34B4" w:rsidP="00BF2227">
            <w:pPr>
              <w:rPr>
                <w:b/>
              </w:rPr>
            </w:pPr>
          </w:p>
        </w:tc>
      </w:tr>
      <w:tr w:rsidR="00CC34B4" w:rsidRPr="00A748BB" w14:paraId="57C2615C" w14:textId="77777777" w:rsidTr="00DC34CE">
        <w:tc>
          <w:tcPr>
            <w:tcW w:w="4743" w:type="dxa"/>
          </w:tcPr>
          <w:p w14:paraId="326FCEAA" w14:textId="77777777" w:rsidR="00CC34B4" w:rsidRPr="00A748BB" w:rsidRDefault="00CC34B4" w:rsidP="00BF2227">
            <w:r w:rsidRPr="00A748BB">
              <w:t>BP 287 Antsirabe 110</w:t>
            </w:r>
          </w:p>
          <w:p w14:paraId="06582EB2" w14:textId="5E0B3807" w:rsidR="00CC34B4" w:rsidRPr="00A748BB" w:rsidRDefault="00D11A56" w:rsidP="00BF2227">
            <w:r w:rsidRPr="00A748BB">
              <w:t>Tél :</w:t>
            </w:r>
            <w:r w:rsidR="00CC34B4" w:rsidRPr="00A748BB">
              <w:t xml:space="preserve"> 4448319/20</w:t>
            </w:r>
          </w:p>
          <w:p w14:paraId="00041B77" w14:textId="06FAB58D" w:rsidR="00CC34B4" w:rsidRPr="00A748BB" w:rsidRDefault="00D11A56" w:rsidP="00BF2227">
            <w:r w:rsidRPr="00A748BB">
              <w:t>E-mail :</w:t>
            </w:r>
            <w:r w:rsidR="00CC34B4" w:rsidRPr="00A748BB">
              <w:t xml:space="preserve"> info@asja-univ.net</w:t>
            </w:r>
          </w:p>
          <w:p w14:paraId="389E4B92" w14:textId="77777777" w:rsidR="00CC34B4" w:rsidRPr="00A748BB" w:rsidRDefault="00CC34B4" w:rsidP="00BF2227">
            <w:r w:rsidRPr="00A748BB">
              <w:t xml:space="preserve">Site : </w:t>
            </w:r>
            <w:hyperlink r:id="rId11" w:history="1">
              <w:r w:rsidRPr="00A748BB">
                <w:rPr>
                  <w:rStyle w:val="Hyperlink"/>
                </w:rPr>
                <w:t>www.asja.univ</w:t>
              </w:r>
            </w:hyperlink>
          </w:p>
        </w:tc>
        <w:tc>
          <w:tcPr>
            <w:tcW w:w="4743" w:type="dxa"/>
          </w:tcPr>
          <w:p w14:paraId="2BC5E161" w14:textId="77777777" w:rsidR="00CC34B4" w:rsidRPr="00A748BB" w:rsidRDefault="00CC34B4" w:rsidP="00BF2227">
            <w:pPr>
              <w:jc w:val="right"/>
            </w:pPr>
          </w:p>
          <w:p w14:paraId="6164168F" w14:textId="4A9ECCBC" w:rsidR="00CC34B4" w:rsidRPr="00A748BB" w:rsidRDefault="00CC34B4" w:rsidP="00BF2227">
            <w:pPr>
              <w:jc w:val="right"/>
            </w:pPr>
            <w:r w:rsidRPr="00A748BB">
              <w:t>Année Universitaire : 20</w:t>
            </w:r>
            <w:r w:rsidR="00CC731C" w:rsidRPr="00A748BB">
              <w:t>24</w:t>
            </w:r>
            <w:r w:rsidRPr="00A748BB">
              <w:t xml:space="preserve"> – 20</w:t>
            </w:r>
            <w:r w:rsidR="00CC731C" w:rsidRPr="00A748BB">
              <w:t>25</w:t>
            </w:r>
            <w:r w:rsidRPr="00A748BB">
              <w:t xml:space="preserve"> </w:t>
            </w:r>
          </w:p>
        </w:tc>
      </w:tr>
    </w:tbl>
    <w:p w14:paraId="571DF876" w14:textId="77777777" w:rsidR="00A8464F" w:rsidRPr="00A748BB" w:rsidRDefault="00A8464F" w:rsidP="00622F75">
      <w:pPr>
        <w:ind w:right="-284"/>
        <w:jc w:val="left"/>
        <w:rPr>
          <w:b/>
        </w:rPr>
      </w:pPr>
      <w:r w:rsidRPr="00A748BB">
        <w:br w:type="page"/>
      </w:r>
    </w:p>
    <w:p w14:paraId="33D1B23E" w14:textId="77777777" w:rsidR="007952DA" w:rsidRPr="00A748BB" w:rsidRDefault="007952DA" w:rsidP="00CD28C6">
      <w:pPr>
        <w:spacing w:after="480"/>
        <w:contextualSpacing/>
        <w:jc w:val="center"/>
        <w:outlineLvl w:val="0"/>
        <w:rPr>
          <w:rFonts w:eastAsia="Calibri"/>
          <w:b/>
          <w:color w:val="auto"/>
        </w:rPr>
        <w:sectPr w:rsidR="007952DA" w:rsidRPr="00A748BB" w:rsidSect="00F82C66">
          <w:headerReference w:type="default" r:id="rId12"/>
          <w:footerReference w:type="default" r:id="rId13"/>
          <w:footerReference w:type="first" r:id="rId14"/>
          <w:pgSz w:w="11906" w:h="16838" w:code="9"/>
          <w:pgMar w:top="1418" w:right="992" w:bottom="1985" w:left="1134" w:header="567" w:footer="851" w:gutter="284"/>
          <w:pgNumType w:fmt="lowerRoman" w:start="1"/>
          <w:cols w:space="708"/>
          <w:docGrid w:linePitch="360"/>
        </w:sectPr>
      </w:pPr>
      <w:bookmarkStart w:id="0" w:name="_Toc277926289"/>
    </w:p>
    <w:p w14:paraId="0EAFB32B" w14:textId="77777777" w:rsidR="00260DBF" w:rsidRPr="00A748BB" w:rsidRDefault="00B37546" w:rsidP="00260DBF">
      <w:pPr>
        <w:spacing w:after="480"/>
        <w:contextualSpacing/>
        <w:jc w:val="center"/>
        <w:outlineLvl w:val="0"/>
        <w:rPr>
          <w:rFonts w:eastAsia="Calibri"/>
          <w:b/>
          <w:color w:val="auto"/>
        </w:rPr>
      </w:pPr>
      <w:bookmarkStart w:id="1" w:name="_Toc210120093"/>
      <w:bookmarkStart w:id="2" w:name="_Toc277926290"/>
      <w:bookmarkEnd w:id="0"/>
      <w:r w:rsidRPr="00A748BB">
        <w:rPr>
          <w:rFonts w:eastAsia="Calibri"/>
          <w:b/>
          <w:color w:val="auto"/>
        </w:rPr>
        <w:lastRenderedPageBreak/>
        <w:t xml:space="preserve">TENY </w:t>
      </w:r>
      <w:r w:rsidR="00260DBF" w:rsidRPr="00A748BB">
        <w:rPr>
          <w:rFonts w:eastAsia="Calibri"/>
          <w:b/>
          <w:color w:val="auto"/>
        </w:rPr>
        <w:t>FISAORANA</w:t>
      </w:r>
      <w:bookmarkEnd w:id="1"/>
    </w:p>
    <w:p w14:paraId="05792668" w14:textId="71DCD9B2" w:rsidR="00FB1D6E" w:rsidRDefault="003D15FA" w:rsidP="003B3F94">
      <w:pPr>
        <w:ind w:left="0" w:firstLine="709"/>
        <w:rPr>
          <w:rFonts w:eastAsia="Calibri"/>
          <w:color w:val="auto"/>
        </w:rPr>
      </w:pPr>
      <w:r w:rsidRPr="003D15FA">
        <w:rPr>
          <w:rFonts w:eastAsia="Calibri"/>
          <w:color w:val="auto"/>
        </w:rPr>
        <w:t>Voalohany indrindra, dia isaorana betsaka Andriamanitra izay nanome ny zavatra rehetra ary ny fanampiany tamin’ny fana</w:t>
      </w:r>
      <w:r>
        <w:rPr>
          <w:rFonts w:eastAsia="Calibri"/>
          <w:color w:val="auto"/>
        </w:rPr>
        <w:t>tontosana iti tetik’asa ity :</w:t>
      </w:r>
    </w:p>
    <w:p w14:paraId="78BAC527" w14:textId="36813E34" w:rsidR="00361F01" w:rsidRDefault="00E241E3" w:rsidP="00361F01">
      <w:pPr>
        <w:ind w:left="0" w:firstLine="0"/>
        <w:rPr>
          <w:rFonts w:eastAsia="Calibri"/>
          <w:color w:val="auto"/>
        </w:rPr>
      </w:pPr>
      <w:r w:rsidRPr="00E241E3">
        <w:rPr>
          <w:rFonts w:eastAsia="Calibri"/>
          <w:color w:val="auto"/>
        </w:rPr>
        <w:t>Mendrika omena fankasitrahan ihany koa ireto olona ir</w:t>
      </w:r>
      <w:r>
        <w:rPr>
          <w:rFonts w:eastAsia="Calibri"/>
          <w:color w:val="auto"/>
        </w:rPr>
        <w:t>eto :</w:t>
      </w:r>
    </w:p>
    <w:p w14:paraId="161316FC" w14:textId="4AC91C77" w:rsidR="00361F01" w:rsidRDefault="00361F01" w:rsidP="00361F01">
      <w:pPr>
        <w:pStyle w:val="Puce"/>
      </w:pPr>
      <w:r w:rsidRPr="00361F01">
        <w:t>Ny Révérend Père CUOMO MARIO GUISEPPE, mpanorina ny anjerimanontolo ASJA, ny ami</w:t>
      </w:r>
      <w:r>
        <w:t>n’ny fandavantenany sy ny finianvany nanorina ity sekoly ity mba ahafahan’ny tanora malagasy manohy ny fianarany</w:t>
      </w:r>
    </w:p>
    <w:p w14:paraId="1B79B3EB" w14:textId="1E953D87" w:rsidR="00361F01" w:rsidRDefault="0006756B" w:rsidP="00361F01">
      <w:pPr>
        <w:pStyle w:val="Puce"/>
      </w:pPr>
      <w:r>
        <w:t>Ny Révérend Père</w:t>
      </w:r>
    </w:p>
    <w:p w14:paraId="0E8150E7" w14:textId="777B9653" w:rsidR="0006756B" w:rsidRDefault="0006756B" w:rsidP="00361F01">
      <w:pPr>
        <w:pStyle w:val="Puce"/>
      </w:pPr>
      <w:r>
        <w:t>Andriamatoa</w:t>
      </w:r>
    </w:p>
    <w:p w14:paraId="321AE6AB" w14:textId="4FFB4643" w:rsidR="0006756B" w:rsidRDefault="0006756B" w:rsidP="00361F01">
      <w:pPr>
        <w:pStyle w:val="Puce"/>
      </w:pPr>
      <w:r>
        <w:t>Andriamatoa</w:t>
      </w:r>
    </w:p>
    <w:p w14:paraId="626DD249" w14:textId="109E59A9" w:rsidR="0006756B" w:rsidRDefault="0006756B" w:rsidP="00361F01">
      <w:pPr>
        <w:pStyle w:val="Puce"/>
      </w:pPr>
      <w:r>
        <w:t>Andriamatoa</w:t>
      </w:r>
    </w:p>
    <w:p w14:paraId="7A976CE7" w14:textId="292E3BB3" w:rsidR="0006756B" w:rsidRDefault="0006756B" w:rsidP="00361F01">
      <w:pPr>
        <w:pStyle w:val="Puce"/>
      </w:pPr>
      <w:r>
        <w:t>Andriamatoa</w:t>
      </w:r>
    </w:p>
    <w:p w14:paraId="53A8371C" w14:textId="72990537" w:rsidR="0006756B" w:rsidRPr="00132ED9" w:rsidRDefault="0006756B" w:rsidP="00132ED9">
      <w:pPr>
        <w:ind w:left="0" w:firstLine="709"/>
      </w:pPr>
      <w:r w:rsidRPr="00132ED9">
        <w:t>Fisaorana lehibe</w:t>
      </w:r>
      <w:r w:rsidR="00A96F31">
        <w:t xml:space="preserve"> ihany</w:t>
      </w:r>
      <w:r w:rsidRPr="00132ED9">
        <w:t xml:space="preserve"> koa no omeko an’ireo Ray-aman-dreniko sy ny fianakaviako tamin’ireo</w:t>
      </w:r>
      <w:r w:rsidR="00132ED9" w:rsidRPr="00132ED9">
        <w:t xml:space="preserve"> </w:t>
      </w:r>
      <w:r w:rsidRPr="00132ED9">
        <w:t xml:space="preserve">fanohanana tamin’ny lafiny vola sy fankaherezan-tsaina nandritry ny </w:t>
      </w:r>
      <w:r w:rsidR="00872DF7">
        <w:t>dimy</w:t>
      </w:r>
      <w:r w:rsidR="007B74B2">
        <w:t xml:space="preserve"> </w:t>
      </w:r>
      <w:r w:rsidR="00872DF7">
        <w:t>(5)</w:t>
      </w:r>
      <w:r w:rsidRPr="00132ED9">
        <w:t xml:space="preserve"> taona nianarana tato.</w:t>
      </w:r>
      <w:r w:rsidR="00132ED9">
        <w:t xml:space="preserve"> </w:t>
      </w:r>
      <w:r w:rsidRPr="00132ED9">
        <w:t>Farany, ankasitrahina ihany koa ireo namana rehetra na ny lavitra na ny akaiky izay nanampy</w:t>
      </w:r>
      <w:r w:rsidR="00132ED9">
        <w:t xml:space="preserve"> </w:t>
      </w:r>
      <w:r w:rsidRPr="00132ED9">
        <w:t xml:space="preserve">tamin’ny fanantontosana ity asa ity </w:t>
      </w:r>
    </w:p>
    <w:p w14:paraId="3E4631D0" w14:textId="77777777" w:rsidR="00260DBF" w:rsidRPr="00132ED9" w:rsidRDefault="00260DBF" w:rsidP="005641F6">
      <w:pPr>
        <w:rPr>
          <w:rFonts w:eastAsia="Calibri"/>
          <w:color w:val="auto"/>
        </w:rPr>
      </w:pPr>
      <w:r w:rsidRPr="00132ED9">
        <w:rPr>
          <w:rFonts w:eastAsia="Calibri"/>
          <w:color w:val="auto"/>
        </w:rPr>
        <w:br w:type="page"/>
      </w:r>
    </w:p>
    <w:p w14:paraId="25F1D0AE" w14:textId="77777777" w:rsidR="00260DBF" w:rsidRPr="00A748BB" w:rsidRDefault="00260DBF" w:rsidP="00403BF3">
      <w:pPr>
        <w:spacing w:after="240"/>
        <w:jc w:val="center"/>
        <w:outlineLvl w:val="0"/>
        <w:rPr>
          <w:rFonts w:eastAsia="Calibri"/>
          <w:b/>
          <w:color w:val="auto"/>
        </w:rPr>
      </w:pPr>
      <w:bookmarkStart w:id="3" w:name="_Toc406394238"/>
      <w:bookmarkStart w:id="4" w:name="_Toc210120094"/>
      <w:r w:rsidRPr="00A748BB">
        <w:rPr>
          <w:rFonts w:eastAsia="Calibri"/>
          <w:b/>
          <w:color w:val="auto"/>
        </w:rPr>
        <w:lastRenderedPageBreak/>
        <w:t>REMERCIEMENTS</w:t>
      </w:r>
      <w:bookmarkEnd w:id="3"/>
      <w:bookmarkEnd w:id="4"/>
    </w:p>
    <w:p w14:paraId="48DF6E10" w14:textId="13D98E98" w:rsidR="00E12073" w:rsidRDefault="00FA4605" w:rsidP="00F61EF3">
      <w:pPr>
        <w:ind w:left="0" w:firstLine="578"/>
        <w:rPr>
          <w:color w:val="000000"/>
        </w:rPr>
      </w:pPr>
      <w:r>
        <w:rPr>
          <w:color w:val="000000"/>
        </w:rPr>
        <w:t>Tout d’abord, remercions le Dieu tout puissant qui nous a tout donné et aidé lors l’accomplissement de notre projet de mémoire.</w:t>
      </w:r>
    </w:p>
    <w:p w14:paraId="61B0641E" w14:textId="699C9B9B" w:rsidR="00FA4605" w:rsidRDefault="00FA4605" w:rsidP="00FA4605">
      <w:pPr>
        <w:ind w:left="0" w:firstLine="0"/>
        <w:rPr>
          <w:color w:val="000000"/>
        </w:rPr>
      </w:pPr>
      <w:r>
        <w:rPr>
          <w:color w:val="000000"/>
        </w:rPr>
        <w:t xml:space="preserve">Nous tenons </w:t>
      </w:r>
      <w:r w:rsidR="000C1857">
        <w:rPr>
          <w:color w:val="000000"/>
        </w:rPr>
        <w:t>également</w:t>
      </w:r>
      <w:r>
        <w:rPr>
          <w:color w:val="000000"/>
        </w:rPr>
        <w:t xml:space="preserve"> </w:t>
      </w:r>
      <w:r w:rsidR="000C1857">
        <w:rPr>
          <w:color w:val="000000"/>
        </w:rPr>
        <w:t>à</w:t>
      </w:r>
      <w:r>
        <w:rPr>
          <w:color w:val="000000"/>
        </w:rPr>
        <w:t xml:space="preserve"> exprimer </w:t>
      </w:r>
      <w:r w:rsidR="000C1857">
        <w:rPr>
          <w:color w:val="000000"/>
        </w:rPr>
        <w:t>nos remerciements</w:t>
      </w:r>
      <w:r>
        <w:rPr>
          <w:color w:val="000000"/>
        </w:rPr>
        <w:t xml:space="preserve"> aux </w:t>
      </w:r>
      <w:r w:rsidR="000C1857">
        <w:rPr>
          <w:color w:val="000000"/>
        </w:rPr>
        <w:t>personnalités</w:t>
      </w:r>
      <w:r>
        <w:rPr>
          <w:color w:val="000000"/>
        </w:rPr>
        <w:t xml:space="preserve"> dont les suivent :</w:t>
      </w:r>
    </w:p>
    <w:p w14:paraId="0703AA00" w14:textId="215D06D2" w:rsidR="00FA4605" w:rsidRDefault="00FA4605" w:rsidP="00FA4605">
      <w:pPr>
        <w:pStyle w:val="Puce"/>
      </w:pPr>
      <w:r>
        <w:t xml:space="preserve">Le Révérend Père CUOMO MARIO GUISEPPE, fondateur </w:t>
      </w:r>
      <w:r w:rsidR="000029CC">
        <w:t>de l’université Athénée Saint Joseph Antsirabe, pour sa volonté et son courage de créer cette université afin d’aider les jeunes malagasy à continuer leurs études ;</w:t>
      </w:r>
    </w:p>
    <w:p w14:paraId="58729AD2" w14:textId="33668BA8" w:rsidR="00614B30" w:rsidRDefault="00614B30" w:rsidP="00FA4605">
      <w:pPr>
        <w:pStyle w:val="Puce"/>
      </w:pPr>
      <w:r>
        <w:t>Le Révérend Père</w:t>
      </w:r>
    </w:p>
    <w:p w14:paraId="618EB2FC" w14:textId="7F3132FA" w:rsidR="00614B30" w:rsidRDefault="00614B30" w:rsidP="00FA4605">
      <w:pPr>
        <w:pStyle w:val="Puce"/>
      </w:pPr>
      <w:r>
        <w:t>A Monsieur</w:t>
      </w:r>
    </w:p>
    <w:p w14:paraId="77F8F087" w14:textId="087C5153" w:rsidR="00614B30" w:rsidRDefault="00614B30" w:rsidP="00FA4605">
      <w:pPr>
        <w:pStyle w:val="Puce"/>
      </w:pPr>
      <w:r>
        <w:t>A Monsieur</w:t>
      </w:r>
    </w:p>
    <w:p w14:paraId="0E7CA6B1" w14:textId="1B539F64" w:rsidR="00614B30" w:rsidRDefault="00614B30" w:rsidP="00FA4605">
      <w:pPr>
        <w:pStyle w:val="Puce"/>
      </w:pPr>
      <w:r>
        <w:t>A Monsieur</w:t>
      </w:r>
    </w:p>
    <w:p w14:paraId="0EB53002" w14:textId="1007ECD2" w:rsidR="0056632F" w:rsidRDefault="0056632F" w:rsidP="00FA4605">
      <w:pPr>
        <w:pStyle w:val="Puce"/>
      </w:pPr>
      <w:r>
        <w:t>A Monsieur</w:t>
      </w:r>
    </w:p>
    <w:p w14:paraId="526C66AD" w14:textId="3F955F93" w:rsidR="0013248A" w:rsidRPr="00A748BB" w:rsidRDefault="00A96F31" w:rsidP="00F61EF3">
      <w:pPr>
        <w:pStyle w:val="Puce"/>
        <w:numPr>
          <w:ilvl w:val="0"/>
          <w:numId w:val="0"/>
        </w:numPr>
        <w:ind w:firstLine="357"/>
      </w:pPr>
      <w:r>
        <w:t xml:space="preserve">Un grand merci </w:t>
      </w:r>
      <w:r w:rsidR="00EB0E4C">
        <w:t>aussi à nos parents et notre famille, pour leur soutien moral, spirituel et financier tout au long de ces années d’études. Enfin nous exprimons aussi notre gratitude à nos amis et camarades de promotion qui de près ou de loin, ont contribué à l’aboutissement de ce travail.</w:t>
      </w:r>
    </w:p>
    <w:p w14:paraId="3E8E4743" w14:textId="77777777" w:rsidR="00260DBF" w:rsidRPr="00A748BB" w:rsidRDefault="00260DBF" w:rsidP="00B127DA">
      <w:r w:rsidRPr="00A748BB">
        <w:br w:type="page"/>
      </w:r>
    </w:p>
    <w:p w14:paraId="73509AF2" w14:textId="77777777" w:rsidR="00CD28C6" w:rsidRPr="00A748BB" w:rsidRDefault="00CD28C6" w:rsidP="00CD28C6">
      <w:pPr>
        <w:spacing w:after="480"/>
        <w:contextualSpacing/>
        <w:jc w:val="center"/>
        <w:outlineLvl w:val="0"/>
        <w:rPr>
          <w:rFonts w:eastAsia="Calibri"/>
          <w:b/>
          <w:color w:val="auto"/>
        </w:rPr>
      </w:pPr>
      <w:bookmarkStart w:id="5" w:name="_Toc210120095"/>
      <w:r w:rsidRPr="00A748BB">
        <w:rPr>
          <w:rFonts w:eastAsia="Calibri"/>
          <w:b/>
          <w:color w:val="auto"/>
        </w:rPr>
        <w:lastRenderedPageBreak/>
        <w:t>TABLE DES MATIERES</w:t>
      </w:r>
      <w:bookmarkEnd w:id="2"/>
      <w:bookmarkEnd w:id="5"/>
    </w:p>
    <w:p w14:paraId="28A1BE3E" w14:textId="2C16299A" w:rsidR="00353CB2" w:rsidRDefault="00FB2360">
      <w:pPr>
        <w:pStyle w:val="TOC1"/>
        <w:rPr>
          <w:rFonts w:asciiTheme="minorHAnsi" w:eastAsiaTheme="minorEastAsia" w:hAnsiTheme="minorHAnsi" w:cstheme="minorBidi"/>
          <w:b w:val="0"/>
          <w:noProof/>
          <w:color w:val="auto"/>
          <w:kern w:val="2"/>
          <w:sz w:val="24"/>
          <w:lang w:eastAsia="fr-FR"/>
          <w14:ligatures w14:val="standardContextual"/>
        </w:rPr>
      </w:pPr>
      <w:r w:rsidRPr="00A748BB">
        <w:rPr>
          <w:rFonts w:eastAsia="Calibri"/>
          <w:color w:val="auto"/>
          <w:sz w:val="24"/>
        </w:rPr>
        <w:fldChar w:fldCharType="begin"/>
      </w:r>
      <w:r w:rsidR="009918E1" w:rsidRPr="00A748BB">
        <w:rPr>
          <w:rFonts w:eastAsia="Calibri"/>
          <w:color w:val="auto"/>
          <w:sz w:val="24"/>
        </w:rPr>
        <w:instrText xml:space="preserve"> TOC \o "1-3" \h \z \u </w:instrText>
      </w:r>
      <w:r w:rsidRPr="00A748BB">
        <w:rPr>
          <w:rFonts w:eastAsia="Calibri"/>
          <w:color w:val="auto"/>
          <w:sz w:val="24"/>
        </w:rPr>
        <w:fldChar w:fldCharType="separate"/>
      </w:r>
      <w:hyperlink w:anchor="_Toc210120093" w:history="1">
        <w:r w:rsidR="00353CB2" w:rsidRPr="0015165B">
          <w:rPr>
            <w:rStyle w:val="Hyperlink"/>
            <w:rFonts w:eastAsia="Calibri"/>
            <w:noProof/>
          </w:rPr>
          <w:t>TENY FISAORANA</w:t>
        </w:r>
        <w:r w:rsidR="00353CB2">
          <w:rPr>
            <w:noProof/>
            <w:webHidden/>
          </w:rPr>
          <w:tab/>
        </w:r>
        <w:r w:rsidR="00353CB2">
          <w:rPr>
            <w:noProof/>
            <w:webHidden/>
          </w:rPr>
          <w:fldChar w:fldCharType="begin"/>
        </w:r>
        <w:r w:rsidR="00353CB2">
          <w:rPr>
            <w:noProof/>
            <w:webHidden/>
          </w:rPr>
          <w:instrText xml:space="preserve"> PAGEREF _Toc210120093 \h </w:instrText>
        </w:r>
        <w:r w:rsidR="00353CB2">
          <w:rPr>
            <w:noProof/>
            <w:webHidden/>
          </w:rPr>
        </w:r>
        <w:r w:rsidR="00353CB2">
          <w:rPr>
            <w:noProof/>
            <w:webHidden/>
          </w:rPr>
          <w:fldChar w:fldCharType="separate"/>
        </w:r>
        <w:r w:rsidR="002612C5">
          <w:rPr>
            <w:noProof/>
            <w:webHidden/>
          </w:rPr>
          <w:t>i</w:t>
        </w:r>
        <w:r w:rsidR="00353CB2">
          <w:rPr>
            <w:noProof/>
            <w:webHidden/>
          </w:rPr>
          <w:fldChar w:fldCharType="end"/>
        </w:r>
      </w:hyperlink>
    </w:p>
    <w:p w14:paraId="600C1D8C" w14:textId="7EAEBDA9" w:rsidR="00353CB2" w:rsidRDefault="00353CB2">
      <w:pPr>
        <w:pStyle w:val="TOC1"/>
        <w:rPr>
          <w:rFonts w:asciiTheme="minorHAnsi" w:eastAsiaTheme="minorEastAsia" w:hAnsiTheme="minorHAnsi" w:cstheme="minorBidi"/>
          <w:b w:val="0"/>
          <w:noProof/>
          <w:color w:val="auto"/>
          <w:kern w:val="2"/>
          <w:sz w:val="24"/>
          <w:lang w:eastAsia="fr-FR"/>
          <w14:ligatures w14:val="standardContextual"/>
        </w:rPr>
      </w:pPr>
      <w:hyperlink w:anchor="_Toc210120094" w:history="1">
        <w:r w:rsidRPr="0015165B">
          <w:rPr>
            <w:rStyle w:val="Hyperlink"/>
            <w:rFonts w:eastAsia="Calibri"/>
            <w:noProof/>
          </w:rPr>
          <w:t>REMERCIEMENTS</w:t>
        </w:r>
        <w:r>
          <w:rPr>
            <w:noProof/>
            <w:webHidden/>
          </w:rPr>
          <w:tab/>
        </w:r>
        <w:r>
          <w:rPr>
            <w:noProof/>
            <w:webHidden/>
          </w:rPr>
          <w:fldChar w:fldCharType="begin"/>
        </w:r>
        <w:r>
          <w:rPr>
            <w:noProof/>
            <w:webHidden/>
          </w:rPr>
          <w:instrText xml:space="preserve"> PAGEREF _Toc210120094 \h </w:instrText>
        </w:r>
        <w:r>
          <w:rPr>
            <w:noProof/>
            <w:webHidden/>
          </w:rPr>
        </w:r>
        <w:r>
          <w:rPr>
            <w:noProof/>
            <w:webHidden/>
          </w:rPr>
          <w:fldChar w:fldCharType="separate"/>
        </w:r>
        <w:r w:rsidR="002612C5">
          <w:rPr>
            <w:noProof/>
            <w:webHidden/>
          </w:rPr>
          <w:t>ii</w:t>
        </w:r>
        <w:r>
          <w:rPr>
            <w:noProof/>
            <w:webHidden/>
          </w:rPr>
          <w:fldChar w:fldCharType="end"/>
        </w:r>
      </w:hyperlink>
    </w:p>
    <w:p w14:paraId="4BD67992" w14:textId="22A79C25" w:rsidR="00353CB2" w:rsidRDefault="00353CB2">
      <w:pPr>
        <w:pStyle w:val="TOC1"/>
        <w:rPr>
          <w:rFonts w:asciiTheme="minorHAnsi" w:eastAsiaTheme="minorEastAsia" w:hAnsiTheme="minorHAnsi" w:cstheme="minorBidi"/>
          <w:b w:val="0"/>
          <w:noProof/>
          <w:color w:val="auto"/>
          <w:kern w:val="2"/>
          <w:sz w:val="24"/>
          <w:lang w:eastAsia="fr-FR"/>
          <w14:ligatures w14:val="standardContextual"/>
        </w:rPr>
      </w:pPr>
      <w:hyperlink w:anchor="_Toc210120095" w:history="1">
        <w:r w:rsidRPr="0015165B">
          <w:rPr>
            <w:rStyle w:val="Hyperlink"/>
            <w:rFonts w:eastAsia="Calibri"/>
            <w:noProof/>
          </w:rPr>
          <w:t>TABLE DES MATIERES</w:t>
        </w:r>
        <w:r>
          <w:rPr>
            <w:noProof/>
            <w:webHidden/>
          </w:rPr>
          <w:tab/>
        </w:r>
        <w:r>
          <w:rPr>
            <w:noProof/>
            <w:webHidden/>
          </w:rPr>
          <w:fldChar w:fldCharType="begin"/>
        </w:r>
        <w:r>
          <w:rPr>
            <w:noProof/>
            <w:webHidden/>
          </w:rPr>
          <w:instrText xml:space="preserve"> PAGEREF _Toc210120095 \h </w:instrText>
        </w:r>
        <w:r>
          <w:rPr>
            <w:noProof/>
            <w:webHidden/>
          </w:rPr>
        </w:r>
        <w:r>
          <w:rPr>
            <w:noProof/>
            <w:webHidden/>
          </w:rPr>
          <w:fldChar w:fldCharType="separate"/>
        </w:r>
        <w:r w:rsidR="002612C5">
          <w:rPr>
            <w:noProof/>
            <w:webHidden/>
          </w:rPr>
          <w:t>iii</w:t>
        </w:r>
        <w:r>
          <w:rPr>
            <w:noProof/>
            <w:webHidden/>
          </w:rPr>
          <w:fldChar w:fldCharType="end"/>
        </w:r>
      </w:hyperlink>
    </w:p>
    <w:p w14:paraId="7E02BD96" w14:textId="7E90621E" w:rsidR="00353CB2" w:rsidRDefault="00353CB2">
      <w:pPr>
        <w:pStyle w:val="TOC1"/>
        <w:rPr>
          <w:rFonts w:asciiTheme="minorHAnsi" w:eastAsiaTheme="minorEastAsia" w:hAnsiTheme="minorHAnsi" w:cstheme="minorBidi"/>
          <w:b w:val="0"/>
          <w:noProof/>
          <w:color w:val="auto"/>
          <w:kern w:val="2"/>
          <w:sz w:val="24"/>
          <w:lang w:eastAsia="fr-FR"/>
          <w14:ligatures w14:val="standardContextual"/>
        </w:rPr>
      </w:pPr>
      <w:hyperlink w:anchor="_Toc210120096" w:history="1">
        <w:r w:rsidRPr="0015165B">
          <w:rPr>
            <w:rStyle w:val="Hyperlink"/>
            <w:rFonts w:eastAsia="Calibri"/>
            <w:noProof/>
          </w:rPr>
          <w:t>LISTE DES ABREVIATIONS</w:t>
        </w:r>
        <w:r>
          <w:rPr>
            <w:noProof/>
            <w:webHidden/>
          </w:rPr>
          <w:tab/>
        </w:r>
        <w:r>
          <w:rPr>
            <w:noProof/>
            <w:webHidden/>
          </w:rPr>
          <w:fldChar w:fldCharType="begin"/>
        </w:r>
        <w:r>
          <w:rPr>
            <w:noProof/>
            <w:webHidden/>
          </w:rPr>
          <w:instrText xml:space="preserve"> PAGEREF _Toc210120096 \h </w:instrText>
        </w:r>
        <w:r>
          <w:rPr>
            <w:noProof/>
            <w:webHidden/>
          </w:rPr>
        </w:r>
        <w:r>
          <w:rPr>
            <w:noProof/>
            <w:webHidden/>
          </w:rPr>
          <w:fldChar w:fldCharType="separate"/>
        </w:r>
        <w:r w:rsidR="002612C5">
          <w:rPr>
            <w:noProof/>
            <w:webHidden/>
          </w:rPr>
          <w:t>viii</w:t>
        </w:r>
        <w:r>
          <w:rPr>
            <w:noProof/>
            <w:webHidden/>
          </w:rPr>
          <w:fldChar w:fldCharType="end"/>
        </w:r>
      </w:hyperlink>
    </w:p>
    <w:p w14:paraId="4A3024BE" w14:textId="1C8D0855" w:rsidR="00353CB2" w:rsidRDefault="00353CB2">
      <w:pPr>
        <w:pStyle w:val="TOC1"/>
        <w:rPr>
          <w:rFonts w:asciiTheme="minorHAnsi" w:eastAsiaTheme="minorEastAsia" w:hAnsiTheme="minorHAnsi" w:cstheme="minorBidi"/>
          <w:b w:val="0"/>
          <w:noProof/>
          <w:color w:val="auto"/>
          <w:kern w:val="2"/>
          <w:sz w:val="24"/>
          <w:lang w:eastAsia="fr-FR"/>
          <w14:ligatures w14:val="standardContextual"/>
        </w:rPr>
      </w:pPr>
      <w:hyperlink w:anchor="_Toc210120097" w:history="1">
        <w:r w:rsidRPr="0015165B">
          <w:rPr>
            <w:rStyle w:val="Hyperlink"/>
            <w:rFonts w:eastAsia="Calibri"/>
            <w:noProof/>
          </w:rPr>
          <w:t>LISTES DES TABLEAUX ET DES FIGURES</w:t>
        </w:r>
        <w:r>
          <w:rPr>
            <w:noProof/>
            <w:webHidden/>
          </w:rPr>
          <w:tab/>
        </w:r>
        <w:r>
          <w:rPr>
            <w:noProof/>
            <w:webHidden/>
          </w:rPr>
          <w:fldChar w:fldCharType="begin"/>
        </w:r>
        <w:r>
          <w:rPr>
            <w:noProof/>
            <w:webHidden/>
          </w:rPr>
          <w:instrText xml:space="preserve"> PAGEREF _Toc210120097 \h </w:instrText>
        </w:r>
        <w:r>
          <w:rPr>
            <w:noProof/>
            <w:webHidden/>
          </w:rPr>
        </w:r>
        <w:r>
          <w:rPr>
            <w:noProof/>
            <w:webHidden/>
          </w:rPr>
          <w:fldChar w:fldCharType="separate"/>
        </w:r>
        <w:r w:rsidR="002612C5">
          <w:rPr>
            <w:noProof/>
            <w:webHidden/>
          </w:rPr>
          <w:t>x</w:t>
        </w:r>
        <w:r>
          <w:rPr>
            <w:noProof/>
            <w:webHidden/>
          </w:rPr>
          <w:fldChar w:fldCharType="end"/>
        </w:r>
      </w:hyperlink>
    </w:p>
    <w:p w14:paraId="33FE739A" w14:textId="3F69E0E4" w:rsidR="00353CB2" w:rsidRDefault="00353CB2">
      <w:pPr>
        <w:pStyle w:val="TOC1"/>
        <w:rPr>
          <w:rFonts w:asciiTheme="minorHAnsi" w:eastAsiaTheme="minorEastAsia" w:hAnsiTheme="minorHAnsi" w:cstheme="minorBidi"/>
          <w:b w:val="0"/>
          <w:noProof/>
          <w:color w:val="auto"/>
          <w:kern w:val="2"/>
          <w:sz w:val="24"/>
          <w:lang w:eastAsia="fr-FR"/>
          <w14:ligatures w14:val="standardContextual"/>
        </w:rPr>
      </w:pPr>
      <w:hyperlink w:anchor="_Toc210120098" w:history="1">
        <w:r w:rsidRPr="0015165B">
          <w:rPr>
            <w:rStyle w:val="Hyperlink"/>
            <w:noProof/>
          </w:rPr>
          <w:t>INTRODUCTION GENERALE</w:t>
        </w:r>
        <w:r>
          <w:rPr>
            <w:noProof/>
            <w:webHidden/>
          </w:rPr>
          <w:tab/>
        </w:r>
        <w:r>
          <w:rPr>
            <w:noProof/>
            <w:webHidden/>
          </w:rPr>
          <w:fldChar w:fldCharType="begin"/>
        </w:r>
        <w:r>
          <w:rPr>
            <w:noProof/>
            <w:webHidden/>
          </w:rPr>
          <w:instrText xml:space="preserve"> PAGEREF _Toc210120098 \h </w:instrText>
        </w:r>
        <w:r>
          <w:rPr>
            <w:noProof/>
            <w:webHidden/>
          </w:rPr>
        </w:r>
        <w:r>
          <w:rPr>
            <w:noProof/>
            <w:webHidden/>
          </w:rPr>
          <w:fldChar w:fldCharType="separate"/>
        </w:r>
        <w:r w:rsidR="002612C5">
          <w:rPr>
            <w:noProof/>
            <w:webHidden/>
          </w:rPr>
          <w:t>1</w:t>
        </w:r>
        <w:r>
          <w:rPr>
            <w:noProof/>
            <w:webHidden/>
          </w:rPr>
          <w:fldChar w:fldCharType="end"/>
        </w:r>
      </w:hyperlink>
    </w:p>
    <w:p w14:paraId="43A5A7F9" w14:textId="07DE421E" w:rsidR="00353CB2" w:rsidRDefault="00353CB2">
      <w:pPr>
        <w:pStyle w:val="TOC1"/>
        <w:rPr>
          <w:rFonts w:asciiTheme="minorHAnsi" w:eastAsiaTheme="minorEastAsia" w:hAnsiTheme="minorHAnsi" w:cstheme="minorBidi"/>
          <w:b w:val="0"/>
          <w:noProof/>
          <w:color w:val="auto"/>
          <w:kern w:val="2"/>
          <w:sz w:val="24"/>
          <w:lang w:eastAsia="fr-FR"/>
          <w14:ligatures w14:val="standardContextual"/>
        </w:rPr>
      </w:pPr>
      <w:hyperlink w:anchor="_Toc210120099" w:history="1">
        <w:r w:rsidRPr="0015165B">
          <w:rPr>
            <w:rStyle w:val="Hyperlink"/>
            <w:noProof/>
          </w:rPr>
          <w:t>CHAPITRE 1 GENERALITE DU PROJET</w:t>
        </w:r>
        <w:r>
          <w:rPr>
            <w:noProof/>
            <w:webHidden/>
          </w:rPr>
          <w:tab/>
        </w:r>
        <w:r>
          <w:rPr>
            <w:noProof/>
            <w:webHidden/>
          </w:rPr>
          <w:fldChar w:fldCharType="begin"/>
        </w:r>
        <w:r>
          <w:rPr>
            <w:noProof/>
            <w:webHidden/>
          </w:rPr>
          <w:instrText xml:space="preserve"> PAGEREF _Toc210120099 \h </w:instrText>
        </w:r>
        <w:r>
          <w:rPr>
            <w:noProof/>
            <w:webHidden/>
          </w:rPr>
        </w:r>
        <w:r>
          <w:rPr>
            <w:noProof/>
            <w:webHidden/>
          </w:rPr>
          <w:fldChar w:fldCharType="separate"/>
        </w:r>
        <w:r w:rsidR="002612C5">
          <w:rPr>
            <w:noProof/>
            <w:webHidden/>
          </w:rPr>
          <w:t>2</w:t>
        </w:r>
        <w:r>
          <w:rPr>
            <w:noProof/>
            <w:webHidden/>
          </w:rPr>
          <w:fldChar w:fldCharType="end"/>
        </w:r>
      </w:hyperlink>
    </w:p>
    <w:p w14:paraId="4529CACE" w14:textId="02F62E8A"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00" w:history="1">
        <w:r w:rsidRPr="0015165B">
          <w:rPr>
            <w:rStyle w:val="Hyperlink"/>
            <w:noProof/>
            <w:snapToGrid w:val="0"/>
            <w:w w:val="0"/>
          </w:rPr>
          <w:t>1.1</w:t>
        </w:r>
        <w:r w:rsidRPr="0015165B">
          <w:rPr>
            <w:rStyle w:val="Hyperlink"/>
            <w:noProof/>
          </w:rPr>
          <w:t xml:space="preserve"> Introduction</w:t>
        </w:r>
        <w:r>
          <w:rPr>
            <w:noProof/>
            <w:webHidden/>
          </w:rPr>
          <w:tab/>
        </w:r>
        <w:r>
          <w:rPr>
            <w:noProof/>
            <w:webHidden/>
          </w:rPr>
          <w:fldChar w:fldCharType="begin"/>
        </w:r>
        <w:r>
          <w:rPr>
            <w:noProof/>
            <w:webHidden/>
          </w:rPr>
          <w:instrText xml:space="preserve"> PAGEREF _Toc210120100 \h </w:instrText>
        </w:r>
        <w:r>
          <w:rPr>
            <w:noProof/>
            <w:webHidden/>
          </w:rPr>
        </w:r>
        <w:r>
          <w:rPr>
            <w:noProof/>
            <w:webHidden/>
          </w:rPr>
          <w:fldChar w:fldCharType="separate"/>
        </w:r>
        <w:r w:rsidR="002612C5">
          <w:rPr>
            <w:noProof/>
            <w:webHidden/>
          </w:rPr>
          <w:t>2</w:t>
        </w:r>
        <w:r>
          <w:rPr>
            <w:noProof/>
            <w:webHidden/>
          </w:rPr>
          <w:fldChar w:fldCharType="end"/>
        </w:r>
      </w:hyperlink>
    </w:p>
    <w:p w14:paraId="6F562862" w14:textId="4E695EAD"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01" w:history="1">
        <w:r w:rsidRPr="0015165B">
          <w:rPr>
            <w:rStyle w:val="Hyperlink"/>
            <w:noProof/>
            <w:snapToGrid w:val="0"/>
            <w:w w:val="0"/>
          </w:rPr>
          <w:t>1.2</w:t>
        </w:r>
        <w:r w:rsidRPr="0015165B">
          <w:rPr>
            <w:rStyle w:val="Hyperlink"/>
            <w:noProof/>
          </w:rPr>
          <w:t xml:space="preserve"> Contexte de mise en œuvre du projet</w:t>
        </w:r>
        <w:r>
          <w:rPr>
            <w:noProof/>
            <w:webHidden/>
          </w:rPr>
          <w:tab/>
        </w:r>
        <w:r>
          <w:rPr>
            <w:noProof/>
            <w:webHidden/>
          </w:rPr>
          <w:fldChar w:fldCharType="begin"/>
        </w:r>
        <w:r>
          <w:rPr>
            <w:noProof/>
            <w:webHidden/>
          </w:rPr>
          <w:instrText xml:space="preserve"> PAGEREF _Toc210120101 \h </w:instrText>
        </w:r>
        <w:r>
          <w:rPr>
            <w:noProof/>
            <w:webHidden/>
          </w:rPr>
        </w:r>
        <w:r>
          <w:rPr>
            <w:noProof/>
            <w:webHidden/>
          </w:rPr>
          <w:fldChar w:fldCharType="separate"/>
        </w:r>
        <w:r w:rsidR="002612C5">
          <w:rPr>
            <w:noProof/>
            <w:webHidden/>
          </w:rPr>
          <w:t>2</w:t>
        </w:r>
        <w:r>
          <w:rPr>
            <w:noProof/>
            <w:webHidden/>
          </w:rPr>
          <w:fldChar w:fldCharType="end"/>
        </w:r>
      </w:hyperlink>
    </w:p>
    <w:p w14:paraId="575838DA" w14:textId="36A80EC6"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02" w:history="1">
        <w:r w:rsidRPr="0015165B">
          <w:rPr>
            <w:rStyle w:val="Hyperlink"/>
            <w:noProof/>
          </w:rPr>
          <w:t>1.2.1 Définition de l’Université</w:t>
        </w:r>
        <w:r>
          <w:rPr>
            <w:noProof/>
            <w:webHidden/>
          </w:rPr>
          <w:tab/>
        </w:r>
        <w:r>
          <w:rPr>
            <w:noProof/>
            <w:webHidden/>
          </w:rPr>
          <w:fldChar w:fldCharType="begin"/>
        </w:r>
        <w:r>
          <w:rPr>
            <w:noProof/>
            <w:webHidden/>
          </w:rPr>
          <w:instrText xml:space="preserve"> PAGEREF _Toc210120102 \h </w:instrText>
        </w:r>
        <w:r>
          <w:rPr>
            <w:noProof/>
            <w:webHidden/>
          </w:rPr>
        </w:r>
        <w:r>
          <w:rPr>
            <w:noProof/>
            <w:webHidden/>
          </w:rPr>
          <w:fldChar w:fldCharType="separate"/>
        </w:r>
        <w:r w:rsidR="002612C5">
          <w:rPr>
            <w:noProof/>
            <w:webHidden/>
          </w:rPr>
          <w:t>2</w:t>
        </w:r>
        <w:r>
          <w:rPr>
            <w:noProof/>
            <w:webHidden/>
          </w:rPr>
          <w:fldChar w:fldCharType="end"/>
        </w:r>
      </w:hyperlink>
    </w:p>
    <w:p w14:paraId="6E89E9C5" w14:textId="37618937"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03" w:history="1">
        <w:r w:rsidRPr="0015165B">
          <w:rPr>
            <w:rStyle w:val="Hyperlink"/>
            <w:noProof/>
          </w:rPr>
          <w:t>1.2.2 Missions et objectifs d’une Université</w:t>
        </w:r>
        <w:r>
          <w:rPr>
            <w:noProof/>
            <w:webHidden/>
          </w:rPr>
          <w:tab/>
        </w:r>
        <w:r>
          <w:rPr>
            <w:noProof/>
            <w:webHidden/>
          </w:rPr>
          <w:fldChar w:fldCharType="begin"/>
        </w:r>
        <w:r>
          <w:rPr>
            <w:noProof/>
            <w:webHidden/>
          </w:rPr>
          <w:instrText xml:space="preserve"> PAGEREF _Toc210120103 \h </w:instrText>
        </w:r>
        <w:r>
          <w:rPr>
            <w:noProof/>
            <w:webHidden/>
          </w:rPr>
        </w:r>
        <w:r>
          <w:rPr>
            <w:noProof/>
            <w:webHidden/>
          </w:rPr>
          <w:fldChar w:fldCharType="separate"/>
        </w:r>
        <w:r w:rsidR="002612C5">
          <w:rPr>
            <w:noProof/>
            <w:webHidden/>
          </w:rPr>
          <w:t>2</w:t>
        </w:r>
        <w:r>
          <w:rPr>
            <w:noProof/>
            <w:webHidden/>
          </w:rPr>
          <w:fldChar w:fldCharType="end"/>
        </w:r>
      </w:hyperlink>
    </w:p>
    <w:p w14:paraId="3BDA1DF5" w14:textId="44DCF9C9"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04" w:history="1">
        <w:r w:rsidRPr="0015165B">
          <w:rPr>
            <w:rStyle w:val="Hyperlink"/>
            <w:noProof/>
          </w:rPr>
          <w:t>1.2.3 Organisation fonctionnelle d’une Université</w:t>
        </w:r>
        <w:r>
          <w:rPr>
            <w:noProof/>
            <w:webHidden/>
          </w:rPr>
          <w:tab/>
        </w:r>
        <w:r>
          <w:rPr>
            <w:noProof/>
            <w:webHidden/>
          </w:rPr>
          <w:fldChar w:fldCharType="begin"/>
        </w:r>
        <w:r>
          <w:rPr>
            <w:noProof/>
            <w:webHidden/>
          </w:rPr>
          <w:instrText xml:space="preserve"> PAGEREF _Toc210120104 \h </w:instrText>
        </w:r>
        <w:r>
          <w:rPr>
            <w:noProof/>
            <w:webHidden/>
          </w:rPr>
        </w:r>
        <w:r>
          <w:rPr>
            <w:noProof/>
            <w:webHidden/>
          </w:rPr>
          <w:fldChar w:fldCharType="separate"/>
        </w:r>
        <w:r w:rsidR="002612C5">
          <w:rPr>
            <w:noProof/>
            <w:webHidden/>
          </w:rPr>
          <w:t>3</w:t>
        </w:r>
        <w:r>
          <w:rPr>
            <w:noProof/>
            <w:webHidden/>
          </w:rPr>
          <w:fldChar w:fldCharType="end"/>
        </w:r>
      </w:hyperlink>
    </w:p>
    <w:p w14:paraId="39BC0F5B" w14:textId="5575D389"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05" w:history="1">
        <w:r w:rsidRPr="0015165B">
          <w:rPr>
            <w:rStyle w:val="Hyperlink"/>
            <w:noProof/>
          </w:rPr>
          <w:t>1.2.4 Limites constatées</w:t>
        </w:r>
        <w:r>
          <w:rPr>
            <w:noProof/>
            <w:webHidden/>
          </w:rPr>
          <w:tab/>
        </w:r>
        <w:r>
          <w:rPr>
            <w:noProof/>
            <w:webHidden/>
          </w:rPr>
          <w:fldChar w:fldCharType="begin"/>
        </w:r>
        <w:r>
          <w:rPr>
            <w:noProof/>
            <w:webHidden/>
          </w:rPr>
          <w:instrText xml:space="preserve"> PAGEREF _Toc210120105 \h </w:instrText>
        </w:r>
        <w:r>
          <w:rPr>
            <w:noProof/>
            <w:webHidden/>
          </w:rPr>
        </w:r>
        <w:r>
          <w:rPr>
            <w:noProof/>
            <w:webHidden/>
          </w:rPr>
          <w:fldChar w:fldCharType="separate"/>
        </w:r>
        <w:r w:rsidR="002612C5">
          <w:rPr>
            <w:noProof/>
            <w:webHidden/>
          </w:rPr>
          <w:t>5</w:t>
        </w:r>
        <w:r>
          <w:rPr>
            <w:noProof/>
            <w:webHidden/>
          </w:rPr>
          <w:fldChar w:fldCharType="end"/>
        </w:r>
      </w:hyperlink>
    </w:p>
    <w:p w14:paraId="7EA5D73E" w14:textId="6E501634"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06" w:history="1">
        <w:r w:rsidRPr="0015165B">
          <w:rPr>
            <w:rStyle w:val="Hyperlink"/>
            <w:noProof/>
            <w:snapToGrid w:val="0"/>
            <w:w w:val="0"/>
          </w:rPr>
          <w:t>1.3</w:t>
        </w:r>
        <w:r w:rsidRPr="0015165B">
          <w:rPr>
            <w:rStyle w:val="Hyperlink"/>
            <w:noProof/>
          </w:rPr>
          <w:t xml:space="preserve"> Analyse de l’existant</w:t>
        </w:r>
        <w:r>
          <w:rPr>
            <w:noProof/>
            <w:webHidden/>
          </w:rPr>
          <w:tab/>
        </w:r>
        <w:r>
          <w:rPr>
            <w:noProof/>
            <w:webHidden/>
          </w:rPr>
          <w:fldChar w:fldCharType="begin"/>
        </w:r>
        <w:r>
          <w:rPr>
            <w:noProof/>
            <w:webHidden/>
          </w:rPr>
          <w:instrText xml:space="preserve"> PAGEREF _Toc210120106 \h </w:instrText>
        </w:r>
        <w:r>
          <w:rPr>
            <w:noProof/>
            <w:webHidden/>
          </w:rPr>
        </w:r>
        <w:r>
          <w:rPr>
            <w:noProof/>
            <w:webHidden/>
          </w:rPr>
          <w:fldChar w:fldCharType="separate"/>
        </w:r>
        <w:r w:rsidR="002612C5">
          <w:rPr>
            <w:noProof/>
            <w:webHidden/>
          </w:rPr>
          <w:t>6</w:t>
        </w:r>
        <w:r>
          <w:rPr>
            <w:noProof/>
            <w:webHidden/>
          </w:rPr>
          <w:fldChar w:fldCharType="end"/>
        </w:r>
      </w:hyperlink>
    </w:p>
    <w:p w14:paraId="3B3F66C6" w14:textId="2C4A4D36"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07" w:history="1">
        <w:r w:rsidRPr="0015165B">
          <w:rPr>
            <w:rStyle w:val="Hyperlink"/>
            <w:noProof/>
          </w:rPr>
          <w:t>1.3.1 Plateformes Universitaires existant</w:t>
        </w:r>
        <w:r>
          <w:rPr>
            <w:noProof/>
            <w:webHidden/>
          </w:rPr>
          <w:tab/>
        </w:r>
        <w:r>
          <w:rPr>
            <w:noProof/>
            <w:webHidden/>
          </w:rPr>
          <w:fldChar w:fldCharType="begin"/>
        </w:r>
        <w:r>
          <w:rPr>
            <w:noProof/>
            <w:webHidden/>
          </w:rPr>
          <w:instrText xml:space="preserve"> PAGEREF _Toc210120107 \h </w:instrText>
        </w:r>
        <w:r>
          <w:rPr>
            <w:noProof/>
            <w:webHidden/>
          </w:rPr>
        </w:r>
        <w:r>
          <w:rPr>
            <w:noProof/>
            <w:webHidden/>
          </w:rPr>
          <w:fldChar w:fldCharType="separate"/>
        </w:r>
        <w:r w:rsidR="002612C5">
          <w:rPr>
            <w:noProof/>
            <w:webHidden/>
          </w:rPr>
          <w:t>6</w:t>
        </w:r>
        <w:r>
          <w:rPr>
            <w:noProof/>
            <w:webHidden/>
          </w:rPr>
          <w:fldChar w:fldCharType="end"/>
        </w:r>
      </w:hyperlink>
    </w:p>
    <w:p w14:paraId="0A56A083" w14:textId="20FA4453"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08" w:history="1">
        <w:r w:rsidRPr="0015165B">
          <w:rPr>
            <w:rStyle w:val="Hyperlink"/>
            <w:noProof/>
          </w:rPr>
          <w:t>1.3.2 Analyse comparative des plateformes</w:t>
        </w:r>
        <w:r>
          <w:rPr>
            <w:noProof/>
            <w:webHidden/>
          </w:rPr>
          <w:tab/>
        </w:r>
        <w:r>
          <w:rPr>
            <w:noProof/>
            <w:webHidden/>
          </w:rPr>
          <w:fldChar w:fldCharType="begin"/>
        </w:r>
        <w:r>
          <w:rPr>
            <w:noProof/>
            <w:webHidden/>
          </w:rPr>
          <w:instrText xml:space="preserve"> PAGEREF _Toc210120108 \h </w:instrText>
        </w:r>
        <w:r>
          <w:rPr>
            <w:noProof/>
            <w:webHidden/>
          </w:rPr>
        </w:r>
        <w:r>
          <w:rPr>
            <w:noProof/>
            <w:webHidden/>
          </w:rPr>
          <w:fldChar w:fldCharType="separate"/>
        </w:r>
        <w:r w:rsidR="002612C5">
          <w:rPr>
            <w:noProof/>
            <w:webHidden/>
          </w:rPr>
          <w:t>8</w:t>
        </w:r>
        <w:r>
          <w:rPr>
            <w:noProof/>
            <w:webHidden/>
          </w:rPr>
          <w:fldChar w:fldCharType="end"/>
        </w:r>
      </w:hyperlink>
    </w:p>
    <w:p w14:paraId="38586841" w14:textId="17847B1D"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09" w:history="1">
        <w:r w:rsidRPr="0015165B">
          <w:rPr>
            <w:rStyle w:val="Hyperlink"/>
            <w:noProof/>
            <w:snapToGrid w:val="0"/>
            <w:w w:val="0"/>
          </w:rPr>
          <w:t>1.4</w:t>
        </w:r>
        <w:r w:rsidRPr="0015165B">
          <w:rPr>
            <w:rStyle w:val="Hyperlink"/>
            <w:noProof/>
          </w:rPr>
          <w:t xml:space="preserve"> Description du projet</w:t>
        </w:r>
        <w:r>
          <w:rPr>
            <w:noProof/>
            <w:webHidden/>
          </w:rPr>
          <w:tab/>
        </w:r>
        <w:r>
          <w:rPr>
            <w:noProof/>
            <w:webHidden/>
          </w:rPr>
          <w:fldChar w:fldCharType="begin"/>
        </w:r>
        <w:r>
          <w:rPr>
            <w:noProof/>
            <w:webHidden/>
          </w:rPr>
          <w:instrText xml:space="preserve"> PAGEREF _Toc210120109 \h </w:instrText>
        </w:r>
        <w:r>
          <w:rPr>
            <w:noProof/>
            <w:webHidden/>
          </w:rPr>
        </w:r>
        <w:r>
          <w:rPr>
            <w:noProof/>
            <w:webHidden/>
          </w:rPr>
          <w:fldChar w:fldCharType="separate"/>
        </w:r>
        <w:r w:rsidR="002612C5">
          <w:rPr>
            <w:noProof/>
            <w:webHidden/>
          </w:rPr>
          <w:t>9</w:t>
        </w:r>
        <w:r>
          <w:rPr>
            <w:noProof/>
            <w:webHidden/>
          </w:rPr>
          <w:fldChar w:fldCharType="end"/>
        </w:r>
      </w:hyperlink>
    </w:p>
    <w:p w14:paraId="32A454F7" w14:textId="053E7838"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10" w:history="1">
        <w:r w:rsidRPr="0015165B">
          <w:rPr>
            <w:rStyle w:val="Hyperlink"/>
            <w:noProof/>
            <w:snapToGrid w:val="0"/>
            <w:w w:val="0"/>
          </w:rPr>
          <w:t>1.5</w:t>
        </w:r>
        <w:r w:rsidRPr="0015165B">
          <w:rPr>
            <w:rStyle w:val="Hyperlink"/>
            <w:noProof/>
          </w:rPr>
          <w:t xml:space="preserve"> Objectifs du projet</w:t>
        </w:r>
        <w:r>
          <w:rPr>
            <w:noProof/>
            <w:webHidden/>
          </w:rPr>
          <w:tab/>
        </w:r>
        <w:r>
          <w:rPr>
            <w:noProof/>
            <w:webHidden/>
          </w:rPr>
          <w:fldChar w:fldCharType="begin"/>
        </w:r>
        <w:r>
          <w:rPr>
            <w:noProof/>
            <w:webHidden/>
          </w:rPr>
          <w:instrText xml:space="preserve"> PAGEREF _Toc210120110 \h </w:instrText>
        </w:r>
        <w:r>
          <w:rPr>
            <w:noProof/>
            <w:webHidden/>
          </w:rPr>
        </w:r>
        <w:r>
          <w:rPr>
            <w:noProof/>
            <w:webHidden/>
          </w:rPr>
          <w:fldChar w:fldCharType="separate"/>
        </w:r>
        <w:r w:rsidR="002612C5">
          <w:rPr>
            <w:noProof/>
            <w:webHidden/>
          </w:rPr>
          <w:t>9</w:t>
        </w:r>
        <w:r>
          <w:rPr>
            <w:noProof/>
            <w:webHidden/>
          </w:rPr>
          <w:fldChar w:fldCharType="end"/>
        </w:r>
      </w:hyperlink>
    </w:p>
    <w:p w14:paraId="655C48EB" w14:textId="5881F5D9"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11" w:history="1">
        <w:r w:rsidRPr="0015165B">
          <w:rPr>
            <w:rStyle w:val="Hyperlink"/>
            <w:noProof/>
            <w:snapToGrid w:val="0"/>
            <w:w w:val="0"/>
          </w:rPr>
          <w:t>1.6</w:t>
        </w:r>
        <w:r w:rsidRPr="0015165B">
          <w:rPr>
            <w:rStyle w:val="Hyperlink"/>
            <w:noProof/>
          </w:rPr>
          <w:t xml:space="preserve"> Contrainte du projet</w:t>
        </w:r>
        <w:r>
          <w:rPr>
            <w:noProof/>
            <w:webHidden/>
          </w:rPr>
          <w:tab/>
        </w:r>
        <w:r>
          <w:rPr>
            <w:noProof/>
            <w:webHidden/>
          </w:rPr>
          <w:fldChar w:fldCharType="begin"/>
        </w:r>
        <w:r>
          <w:rPr>
            <w:noProof/>
            <w:webHidden/>
          </w:rPr>
          <w:instrText xml:space="preserve"> PAGEREF _Toc210120111 \h </w:instrText>
        </w:r>
        <w:r>
          <w:rPr>
            <w:noProof/>
            <w:webHidden/>
          </w:rPr>
        </w:r>
        <w:r>
          <w:rPr>
            <w:noProof/>
            <w:webHidden/>
          </w:rPr>
          <w:fldChar w:fldCharType="separate"/>
        </w:r>
        <w:r w:rsidR="002612C5">
          <w:rPr>
            <w:noProof/>
            <w:webHidden/>
          </w:rPr>
          <w:t>10</w:t>
        </w:r>
        <w:r>
          <w:rPr>
            <w:noProof/>
            <w:webHidden/>
          </w:rPr>
          <w:fldChar w:fldCharType="end"/>
        </w:r>
      </w:hyperlink>
    </w:p>
    <w:p w14:paraId="20663A43" w14:textId="71F5F5DA"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12" w:history="1">
        <w:r w:rsidRPr="0015165B">
          <w:rPr>
            <w:rStyle w:val="Hyperlink"/>
            <w:noProof/>
          </w:rPr>
          <w:t>1.6.1 Contraintes techniques</w:t>
        </w:r>
        <w:r>
          <w:rPr>
            <w:noProof/>
            <w:webHidden/>
          </w:rPr>
          <w:tab/>
        </w:r>
        <w:r>
          <w:rPr>
            <w:noProof/>
            <w:webHidden/>
          </w:rPr>
          <w:fldChar w:fldCharType="begin"/>
        </w:r>
        <w:r>
          <w:rPr>
            <w:noProof/>
            <w:webHidden/>
          </w:rPr>
          <w:instrText xml:space="preserve"> PAGEREF _Toc210120112 \h </w:instrText>
        </w:r>
        <w:r>
          <w:rPr>
            <w:noProof/>
            <w:webHidden/>
          </w:rPr>
        </w:r>
        <w:r>
          <w:rPr>
            <w:noProof/>
            <w:webHidden/>
          </w:rPr>
          <w:fldChar w:fldCharType="separate"/>
        </w:r>
        <w:r w:rsidR="002612C5">
          <w:rPr>
            <w:noProof/>
            <w:webHidden/>
          </w:rPr>
          <w:t>10</w:t>
        </w:r>
        <w:r>
          <w:rPr>
            <w:noProof/>
            <w:webHidden/>
          </w:rPr>
          <w:fldChar w:fldCharType="end"/>
        </w:r>
      </w:hyperlink>
    </w:p>
    <w:p w14:paraId="0CD5DC7B" w14:textId="1AAF526D"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13" w:history="1">
        <w:r w:rsidRPr="0015165B">
          <w:rPr>
            <w:rStyle w:val="Hyperlink"/>
            <w:noProof/>
          </w:rPr>
          <w:t>1.6.2 Contraintes organisationnelles</w:t>
        </w:r>
        <w:r>
          <w:rPr>
            <w:noProof/>
            <w:webHidden/>
          </w:rPr>
          <w:tab/>
        </w:r>
        <w:r>
          <w:rPr>
            <w:noProof/>
            <w:webHidden/>
          </w:rPr>
          <w:fldChar w:fldCharType="begin"/>
        </w:r>
        <w:r>
          <w:rPr>
            <w:noProof/>
            <w:webHidden/>
          </w:rPr>
          <w:instrText xml:space="preserve"> PAGEREF _Toc210120113 \h </w:instrText>
        </w:r>
        <w:r>
          <w:rPr>
            <w:noProof/>
            <w:webHidden/>
          </w:rPr>
        </w:r>
        <w:r>
          <w:rPr>
            <w:noProof/>
            <w:webHidden/>
          </w:rPr>
          <w:fldChar w:fldCharType="separate"/>
        </w:r>
        <w:r w:rsidR="002612C5">
          <w:rPr>
            <w:noProof/>
            <w:webHidden/>
          </w:rPr>
          <w:t>10</w:t>
        </w:r>
        <w:r>
          <w:rPr>
            <w:noProof/>
            <w:webHidden/>
          </w:rPr>
          <w:fldChar w:fldCharType="end"/>
        </w:r>
      </w:hyperlink>
    </w:p>
    <w:p w14:paraId="037820BF" w14:textId="5679622F"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14" w:history="1">
        <w:r w:rsidRPr="0015165B">
          <w:rPr>
            <w:rStyle w:val="Hyperlink"/>
            <w:noProof/>
          </w:rPr>
          <w:t>1.6.3 Contraintes humaines</w:t>
        </w:r>
        <w:r>
          <w:rPr>
            <w:noProof/>
            <w:webHidden/>
          </w:rPr>
          <w:tab/>
        </w:r>
        <w:r>
          <w:rPr>
            <w:noProof/>
            <w:webHidden/>
          </w:rPr>
          <w:fldChar w:fldCharType="begin"/>
        </w:r>
        <w:r>
          <w:rPr>
            <w:noProof/>
            <w:webHidden/>
          </w:rPr>
          <w:instrText xml:space="preserve"> PAGEREF _Toc210120114 \h </w:instrText>
        </w:r>
        <w:r>
          <w:rPr>
            <w:noProof/>
            <w:webHidden/>
          </w:rPr>
        </w:r>
        <w:r>
          <w:rPr>
            <w:noProof/>
            <w:webHidden/>
          </w:rPr>
          <w:fldChar w:fldCharType="separate"/>
        </w:r>
        <w:r w:rsidR="002612C5">
          <w:rPr>
            <w:noProof/>
            <w:webHidden/>
          </w:rPr>
          <w:t>10</w:t>
        </w:r>
        <w:r>
          <w:rPr>
            <w:noProof/>
            <w:webHidden/>
          </w:rPr>
          <w:fldChar w:fldCharType="end"/>
        </w:r>
      </w:hyperlink>
    </w:p>
    <w:p w14:paraId="328CEC7F" w14:textId="07177B1B"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15" w:history="1">
        <w:r w:rsidRPr="0015165B">
          <w:rPr>
            <w:rStyle w:val="Hyperlink"/>
            <w:noProof/>
            <w:snapToGrid w:val="0"/>
            <w:w w:val="0"/>
          </w:rPr>
          <w:t>1.7</w:t>
        </w:r>
        <w:r w:rsidRPr="0015165B">
          <w:rPr>
            <w:rStyle w:val="Hyperlink"/>
            <w:noProof/>
          </w:rPr>
          <w:t xml:space="preserve"> Fonctionnalités du projet</w:t>
        </w:r>
        <w:r>
          <w:rPr>
            <w:noProof/>
            <w:webHidden/>
          </w:rPr>
          <w:tab/>
        </w:r>
        <w:r>
          <w:rPr>
            <w:noProof/>
            <w:webHidden/>
          </w:rPr>
          <w:fldChar w:fldCharType="begin"/>
        </w:r>
        <w:r>
          <w:rPr>
            <w:noProof/>
            <w:webHidden/>
          </w:rPr>
          <w:instrText xml:space="preserve"> PAGEREF _Toc210120115 \h </w:instrText>
        </w:r>
        <w:r>
          <w:rPr>
            <w:noProof/>
            <w:webHidden/>
          </w:rPr>
        </w:r>
        <w:r>
          <w:rPr>
            <w:noProof/>
            <w:webHidden/>
          </w:rPr>
          <w:fldChar w:fldCharType="separate"/>
        </w:r>
        <w:r w:rsidR="002612C5">
          <w:rPr>
            <w:noProof/>
            <w:webHidden/>
          </w:rPr>
          <w:t>10</w:t>
        </w:r>
        <w:r>
          <w:rPr>
            <w:noProof/>
            <w:webHidden/>
          </w:rPr>
          <w:fldChar w:fldCharType="end"/>
        </w:r>
      </w:hyperlink>
    </w:p>
    <w:p w14:paraId="635984F3" w14:textId="17196B77"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16" w:history="1">
        <w:r w:rsidRPr="0015165B">
          <w:rPr>
            <w:rStyle w:val="Hyperlink"/>
            <w:noProof/>
          </w:rPr>
          <w:t>1.7.1 Fonctionnalités générales</w:t>
        </w:r>
        <w:r>
          <w:rPr>
            <w:noProof/>
            <w:webHidden/>
          </w:rPr>
          <w:tab/>
        </w:r>
        <w:r>
          <w:rPr>
            <w:noProof/>
            <w:webHidden/>
          </w:rPr>
          <w:fldChar w:fldCharType="begin"/>
        </w:r>
        <w:r>
          <w:rPr>
            <w:noProof/>
            <w:webHidden/>
          </w:rPr>
          <w:instrText xml:space="preserve"> PAGEREF _Toc210120116 \h </w:instrText>
        </w:r>
        <w:r>
          <w:rPr>
            <w:noProof/>
            <w:webHidden/>
          </w:rPr>
        </w:r>
        <w:r>
          <w:rPr>
            <w:noProof/>
            <w:webHidden/>
          </w:rPr>
          <w:fldChar w:fldCharType="separate"/>
        </w:r>
        <w:r w:rsidR="002612C5">
          <w:rPr>
            <w:noProof/>
            <w:webHidden/>
          </w:rPr>
          <w:t>11</w:t>
        </w:r>
        <w:r>
          <w:rPr>
            <w:noProof/>
            <w:webHidden/>
          </w:rPr>
          <w:fldChar w:fldCharType="end"/>
        </w:r>
      </w:hyperlink>
    </w:p>
    <w:p w14:paraId="7C4E3CAF" w14:textId="395ABCD1"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17" w:history="1">
        <w:r w:rsidRPr="0015165B">
          <w:rPr>
            <w:rStyle w:val="Hyperlink"/>
            <w:noProof/>
          </w:rPr>
          <w:t>1.7.2 Fonctionnalités partagées par les « Etudiants » et les « Enseignants »</w:t>
        </w:r>
        <w:r>
          <w:rPr>
            <w:noProof/>
            <w:webHidden/>
          </w:rPr>
          <w:tab/>
        </w:r>
        <w:r>
          <w:rPr>
            <w:noProof/>
            <w:webHidden/>
          </w:rPr>
          <w:fldChar w:fldCharType="begin"/>
        </w:r>
        <w:r>
          <w:rPr>
            <w:noProof/>
            <w:webHidden/>
          </w:rPr>
          <w:instrText xml:space="preserve"> PAGEREF _Toc210120117 \h </w:instrText>
        </w:r>
        <w:r>
          <w:rPr>
            <w:noProof/>
            <w:webHidden/>
          </w:rPr>
        </w:r>
        <w:r>
          <w:rPr>
            <w:noProof/>
            <w:webHidden/>
          </w:rPr>
          <w:fldChar w:fldCharType="separate"/>
        </w:r>
        <w:r w:rsidR="002612C5">
          <w:rPr>
            <w:noProof/>
            <w:webHidden/>
          </w:rPr>
          <w:t>11</w:t>
        </w:r>
        <w:r>
          <w:rPr>
            <w:noProof/>
            <w:webHidden/>
          </w:rPr>
          <w:fldChar w:fldCharType="end"/>
        </w:r>
      </w:hyperlink>
    </w:p>
    <w:p w14:paraId="607B00AE" w14:textId="4DAAB987"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18" w:history="1">
        <w:r w:rsidRPr="0015165B">
          <w:rPr>
            <w:rStyle w:val="Hyperlink"/>
            <w:noProof/>
          </w:rPr>
          <w:t>1.7.3 Fonctionnalités des « Etudiants »</w:t>
        </w:r>
        <w:r>
          <w:rPr>
            <w:noProof/>
            <w:webHidden/>
          </w:rPr>
          <w:tab/>
        </w:r>
        <w:r>
          <w:rPr>
            <w:noProof/>
            <w:webHidden/>
          </w:rPr>
          <w:fldChar w:fldCharType="begin"/>
        </w:r>
        <w:r>
          <w:rPr>
            <w:noProof/>
            <w:webHidden/>
          </w:rPr>
          <w:instrText xml:space="preserve"> PAGEREF _Toc210120118 \h </w:instrText>
        </w:r>
        <w:r>
          <w:rPr>
            <w:noProof/>
            <w:webHidden/>
          </w:rPr>
        </w:r>
        <w:r>
          <w:rPr>
            <w:noProof/>
            <w:webHidden/>
          </w:rPr>
          <w:fldChar w:fldCharType="separate"/>
        </w:r>
        <w:r w:rsidR="002612C5">
          <w:rPr>
            <w:noProof/>
            <w:webHidden/>
          </w:rPr>
          <w:t>11</w:t>
        </w:r>
        <w:r>
          <w:rPr>
            <w:noProof/>
            <w:webHidden/>
          </w:rPr>
          <w:fldChar w:fldCharType="end"/>
        </w:r>
      </w:hyperlink>
    </w:p>
    <w:p w14:paraId="69D5FDD5" w14:textId="6B441AD9"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19" w:history="1">
        <w:r w:rsidRPr="0015165B">
          <w:rPr>
            <w:rStyle w:val="Hyperlink"/>
            <w:noProof/>
          </w:rPr>
          <w:t>1.7.4 Fonctionnalités des « Enseignants »</w:t>
        </w:r>
        <w:r>
          <w:rPr>
            <w:noProof/>
            <w:webHidden/>
          </w:rPr>
          <w:tab/>
        </w:r>
        <w:r>
          <w:rPr>
            <w:noProof/>
            <w:webHidden/>
          </w:rPr>
          <w:fldChar w:fldCharType="begin"/>
        </w:r>
        <w:r>
          <w:rPr>
            <w:noProof/>
            <w:webHidden/>
          </w:rPr>
          <w:instrText xml:space="preserve"> PAGEREF _Toc210120119 \h </w:instrText>
        </w:r>
        <w:r>
          <w:rPr>
            <w:noProof/>
            <w:webHidden/>
          </w:rPr>
        </w:r>
        <w:r>
          <w:rPr>
            <w:noProof/>
            <w:webHidden/>
          </w:rPr>
          <w:fldChar w:fldCharType="separate"/>
        </w:r>
        <w:r w:rsidR="002612C5">
          <w:rPr>
            <w:noProof/>
            <w:webHidden/>
          </w:rPr>
          <w:t>11</w:t>
        </w:r>
        <w:r>
          <w:rPr>
            <w:noProof/>
            <w:webHidden/>
          </w:rPr>
          <w:fldChar w:fldCharType="end"/>
        </w:r>
      </w:hyperlink>
    </w:p>
    <w:p w14:paraId="5177C06D" w14:textId="223683A3"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20" w:history="1">
        <w:r w:rsidRPr="0015165B">
          <w:rPr>
            <w:rStyle w:val="Hyperlink"/>
            <w:noProof/>
          </w:rPr>
          <w:t>1.7.5 Fonctionnalités des « Administrateurs »</w:t>
        </w:r>
        <w:r>
          <w:rPr>
            <w:noProof/>
            <w:webHidden/>
          </w:rPr>
          <w:tab/>
        </w:r>
        <w:r>
          <w:rPr>
            <w:noProof/>
            <w:webHidden/>
          </w:rPr>
          <w:fldChar w:fldCharType="begin"/>
        </w:r>
        <w:r>
          <w:rPr>
            <w:noProof/>
            <w:webHidden/>
          </w:rPr>
          <w:instrText xml:space="preserve"> PAGEREF _Toc210120120 \h </w:instrText>
        </w:r>
        <w:r>
          <w:rPr>
            <w:noProof/>
            <w:webHidden/>
          </w:rPr>
        </w:r>
        <w:r>
          <w:rPr>
            <w:noProof/>
            <w:webHidden/>
          </w:rPr>
          <w:fldChar w:fldCharType="separate"/>
        </w:r>
        <w:r w:rsidR="002612C5">
          <w:rPr>
            <w:noProof/>
            <w:webHidden/>
          </w:rPr>
          <w:t>11</w:t>
        </w:r>
        <w:r>
          <w:rPr>
            <w:noProof/>
            <w:webHidden/>
          </w:rPr>
          <w:fldChar w:fldCharType="end"/>
        </w:r>
      </w:hyperlink>
    </w:p>
    <w:p w14:paraId="7A1DEC96" w14:textId="54B0DE69"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21" w:history="1">
        <w:r w:rsidRPr="0015165B">
          <w:rPr>
            <w:rStyle w:val="Hyperlink"/>
            <w:noProof/>
            <w:snapToGrid w:val="0"/>
            <w:w w:val="0"/>
          </w:rPr>
          <w:t>1.8</w:t>
        </w:r>
        <w:r w:rsidRPr="0015165B">
          <w:rPr>
            <w:rStyle w:val="Hyperlink"/>
            <w:noProof/>
          </w:rPr>
          <w:t xml:space="preserve"> Avantages du projet</w:t>
        </w:r>
        <w:r>
          <w:rPr>
            <w:noProof/>
            <w:webHidden/>
          </w:rPr>
          <w:tab/>
        </w:r>
        <w:r>
          <w:rPr>
            <w:noProof/>
            <w:webHidden/>
          </w:rPr>
          <w:fldChar w:fldCharType="begin"/>
        </w:r>
        <w:r>
          <w:rPr>
            <w:noProof/>
            <w:webHidden/>
          </w:rPr>
          <w:instrText xml:space="preserve"> PAGEREF _Toc210120121 \h </w:instrText>
        </w:r>
        <w:r>
          <w:rPr>
            <w:noProof/>
            <w:webHidden/>
          </w:rPr>
        </w:r>
        <w:r>
          <w:rPr>
            <w:noProof/>
            <w:webHidden/>
          </w:rPr>
          <w:fldChar w:fldCharType="separate"/>
        </w:r>
        <w:r w:rsidR="002612C5">
          <w:rPr>
            <w:noProof/>
            <w:webHidden/>
          </w:rPr>
          <w:t>12</w:t>
        </w:r>
        <w:r>
          <w:rPr>
            <w:noProof/>
            <w:webHidden/>
          </w:rPr>
          <w:fldChar w:fldCharType="end"/>
        </w:r>
      </w:hyperlink>
    </w:p>
    <w:p w14:paraId="690A3246" w14:textId="66EFEA4C"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22" w:history="1">
        <w:r w:rsidRPr="0015165B">
          <w:rPr>
            <w:rStyle w:val="Hyperlink"/>
            <w:noProof/>
            <w:snapToGrid w:val="0"/>
            <w:w w:val="0"/>
          </w:rPr>
          <w:t>1.9</w:t>
        </w:r>
        <w:r w:rsidRPr="0015165B">
          <w:rPr>
            <w:rStyle w:val="Hyperlink"/>
            <w:noProof/>
          </w:rPr>
          <w:t xml:space="preserve"> Conclusion</w:t>
        </w:r>
        <w:r>
          <w:rPr>
            <w:noProof/>
            <w:webHidden/>
          </w:rPr>
          <w:tab/>
        </w:r>
        <w:r>
          <w:rPr>
            <w:noProof/>
            <w:webHidden/>
          </w:rPr>
          <w:fldChar w:fldCharType="begin"/>
        </w:r>
        <w:r>
          <w:rPr>
            <w:noProof/>
            <w:webHidden/>
          </w:rPr>
          <w:instrText xml:space="preserve"> PAGEREF _Toc210120122 \h </w:instrText>
        </w:r>
        <w:r>
          <w:rPr>
            <w:noProof/>
            <w:webHidden/>
          </w:rPr>
        </w:r>
        <w:r>
          <w:rPr>
            <w:noProof/>
            <w:webHidden/>
          </w:rPr>
          <w:fldChar w:fldCharType="separate"/>
        </w:r>
        <w:r w:rsidR="002612C5">
          <w:rPr>
            <w:noProof/>
            <w:webHidden/>
          </w:rPr>
          <w:t>12</w:t>
        </w:r>
        <w:r>
          <w:rPr>
            <w:noProof/>
            <w:webHidden/>
          </w:rPr>
          <w:fldChar w:fldCharType="end"/>
        </w:r>
      </w:hyperlink>
    </w:p>
    <w:p w14:paraId="473783F7" w14:textId="14518DFF" w:rsidR="00353CB2" w:rsidRDefault="00353CB2">
      <w:pPr>
        <w:pStyle w:val="TOC1"/>
        <w:rPr>
          <w:rFonts w:asciiTheme="minorHAnsi" w:eastAsiaTheme="minorEastAsia" w:hAnsiTheme="minorHAnsi" w:cstheme="minorBidi"/>
          <w:b w:val="0"/>
          <w:noProof/>
          <w:color w:val="auto"/>
          <w:kern w:val="2"/>
          <w:sz w:val="24"/>
          <w:lang w:eastAsia="fr-FR"/>
          <w14:ligatures w14:val="standardContextual"/>
        </w:rPr>
      </w:pPr>
      <w:hyperlink w:anchor="_Toc210120123" w:history="1">
        <w:r w:rsidRPr="0015165B">
          <w:rPr>
            <w:rStyle w:val="Hyperlink"/>
            <w:noProof/>
          </w:rPr>
          <w:t>CHAPITRE 2 ANALYSE ET CONCEPTION DU PROJET</w:t>
        </w:r>
        <w:r>
          <w:rPr>
            <w:noProof/>
            <w:webHidden/>
          </w:rPr>
          <w:tab/>
        </w:r>
        <w:r>
          <w:rPr>
            <w:noProof/>
            <w:webHidden/>
          </w:rPr>
          <w:fldChar w:fldCharType="begin"/>
        </w:r>
        <w:r>
          <w:rPr>
            <w:noProof/>
            <w:webHidden/>
          </w:rPr>
          <w:instrText xml:space="preserve"> PAGEREF _Toc210120123 \h </w:instrText>
        </w:r>
        <w:r>
          <w:rPr>
            <w:noProof/>
            <w:webHidden/>
          </w:rPr>
        </w:r>
        <w:r>
          <w:rPr>
            <w:noProof/>
            <w:webHidden/>
          </w:rPr>
          <w:fldChar w:fldCharType="separate"/>
        </w:r>
        <w:r w:rsidR="002612C5">
          <w:rPr>
            <w:noProof/>
            <w:webHidden/>
          </w:rPr>
          <w:t>14</w:t>
        </w:r>
        <w:r>
          <w:rPr>
            <w:noProof/>
            <w:webHidden/>
          </w:rPr>
          <w:fldChar w:fldCharType="end"/>
        </w:r>
      </w:hyperlink>
    </w:p>
    <w:p w14:paraId="37CE8115" w14:textId="671F44B2"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24" w:history="1">
        <w:r w:rsidRPr="0015165B">
          <w:rPr>
            <w:rStyle w:val="Hyperlink"/>
            <w:noProof/>
            <w:snapToGrid w:val="0"/>
            <w:w w:val="0"/>
          </w:rPr>
          <w:t>2.1</w:t>
        </w:r>
        <w:r w:rsidRPr="0015165B">
          <w:rPr>
            <w:rStyle w:val="Hyperlink"/>
            <w:noProof/>
          </w:rPr>
          <w:t xml:space="preserve"> Introduction</w:t>
        </w:r>
        <w:r>
          <w:rPr>
            <w:noProof/>
            <w:webHidden/>
          </w:rPr>
          <w:tab/>
        </w:r>
        <w:r>
          <w:rPr>
            <w:noProof/>
            <w:webHidden/>
          </w:rPr>
          <w:fldChar w:fldCharType="begin"/>
        </w:r>
        <w:r>
          <w:rPr>
            <w:noProof/>
            <w:webHidden/>
          </w:rPr>
          <w:instrText xml:space="preserve"> PAGEREF _Toc210120124 \h </w:instrText>
        </w:r>
        <w:r>
          <w:rPr>
            <w:noProof/>
            <w:webHidden/>
          </w:rPr>
        </w:r>
        <w:r>
          <w:rPr>
            <w:noProof/>
            <w:webHidden/>
          </w:rPr>
          <w:fldChar w:fldCharType="separate"/>
        </w:r>
        <w:r w:rsidR="002612C5">
          <w:rPr>
            <w:noProof/>
            <w:webHidden/>
          </w:rPr>
          <w:t>14</w:t>
        </w:r>
        <w:r>
          <w:rPr>
            <w:noProof/>
            <w:webHidden/>
          </w:rPr>
          <w:fldChar w:fldCharType="end"/>
        </w:r>
      </w:hyperlink>
    </w:p>
    <w:p w14:paraId="083AE11E" w14:textId="243C1DB2"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25" w:history="1">
        <w:r w:rsidRPr="0015165B">
          <w:rPr>
            <w:rStyle w:val="Hyperlink"/>
            <w:noProof/>
            <w:snapToGrid w:val="0"/>
            <w:w w:val="0"/>
          </w:rPr>
          <w:t>2.2</w:t>
        </w:r>
        <w:r w:rsidRPr="0015165B">
          <w:rPr>
            <w:rStyle w:val="Hyperlink"/>
            <w:noProof/>
          </w:rPr>
          <w:t xml:space="preserve"> Notation Unified Modeling Language ou UML</w:t>
        </w:r>
        <w:r>
          <w:rPr>
            <w:noProof/>
            <w:webHidden/>
          </w:rPr>
          <w:tab/>
        </w:r>
        <w:r>
          <w:rPr>
            <w:noProof/>
            <w:webHidden/>
          </w:rPr>
          <w:fldChar w:fldCharType="begin"/>
        </w:r>
        <w:r>
          <w:rPr>
            <w:noProof/>
            <w:webHidden/>
          </w:rPr>
          <w:instrText xml:space="preserve"> PAGEREF _Toc210120125 \h </w:instrText>
        </w:r>
        <w:r>
          <w:rPr>
            <w:noProof/>
            <w:webHidden/>
          </w:rPr>
        </w:r>
        <w:r>
          <w:rPr>
            <w:noProof/>
            <w:webHidden/>
          </w:rPr>
          <w:fldChar w:fldCharType="separate"/>
        </w:r>
        <w:r w:rsidR="002612C5">
          <w:rPr>
            <w:noProof/>
            <w:webHidden/>
          </w:rPr>
          <w:t>14</w:t>
        </w:r>
        <w:r>
          <w:rPr>
            <w:noProof/>
            <w:webHidden/>
          </w:rPr>
          <w:fldChar w:fldCharType="end"/>
        </w:r>
      </w:hyperlink>
    </w:p>
    <w:p w14:paraId="55DAF13F" w14:textId="48DFB461"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26" w:history="1">
        <w:r w:rsidRPr="0015165B">
          <w:rPr>
            <w:rStyle w:val="Hyperlink"/>
            <w:noProof/>
          </w:rPr>
          <w:t>2.2.1 Définition de la notation UML</w:t>
        </w:r>
        <w:r>
          <w:rPr>
            <w:noProof/>
            <w:webHidden/>
          </w:rPr>
          <w:tab/>
        </w:r>
        <w:r>
          <w:rPr>
            <w:noProof/>
            <w:webHidden/>
          </w:rPr>
          <w:fldChar w:fldCharType="begin"/>
        </w:r>
        <w:r>
          <w:rPr>
            <w:noProof/>
            <w:webHidden/>
          </w:rPr>
          <w:instrText xml:space="preserve"> PAGEREF _Toc210120126 \h </w:instrText>
        </w:r>
        <w:r>
          <w:rPr>
            <w:noProof/>
            <w:webHidden/>
          </w:rPr>
        </w:r>
        <w:r>
          <w:rPr>
            <w:noProof/>
            <w:webHidden/>
          </w:rPr>
          <w:fldChar w:fldCharType="separate"/>
        </w:r>
        <w:r w:rsidR="002612C5">
          <w:rPr>
            <w:noProof/>
            <w:webHidden/>
          </w:rPr>
          <w:t>14</w:t>
        </w:r>
        <w:r>
          <w:rPr>
            <w:noProof/>
            <w:webHidden/>
          </w:rPr>
          <w:fldChar w:fldCharType="end"/>
        </w:r>
      </w:hyperlink>
    </w:p>
    <w:p w14:paraId="4B65E450" w14:textId="2F76C4DD"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27" w:history="1">
        <w:r w:rsidRPr="0015165B">
          <w:rPr>
            <w:rStyle w:val="Hyperlink"/>
            <w:noProof/>
          </w:rPr>
          <w:t>2.2.2 Origine de l’UML</w:t>
        </w:r>
        <w:r>
          <w:rPr>
            <w:noProof/>
            <w:webHidden/>
          </w:rPr>
          <w:tab/>
        </w:r>
        <w:r>
          <w:rPr>
            <w:noProof/>
            <w:webHidden/>
          </w:rPr>
          <w:fldChar w:fldCharType="begin"/>
        </w:r>
        <w:r>
          <w:rPr>
            <w:noProof/>
            <w:webHidden/>
          </w:rPr>
          <w:instrText xml:space="preserve"> PAGEREF _Toc210120127 \h </w:instrText>
        </w:r>
        <w:r>
          <w:rPr>
            <w:noProof/>
            <w:webHidden/>
          </w:rPr>
        </w:r>
        <w:r>
          <w:rPr>
            <w:noProof/>
            <w:webHidden/>
          </w:rPr>
          <w:fldChar w:fldCharType="separate"/>
        </w:r>
        <w:r w:rsidR="002612C5">
          <w:rPr>
            <w:noProof/>
            <w:webHidden/>
          </w:rPr>
          <w:t>14</w:t>
        </w:r>
        <w:r>
          <w:rPr>
            <w:noProof/>
            <w:webHidden/>
          </w:rPr>
          <w:fldChar w:fldCharType="end"/>
        </w:r>
      </w:hyperlink>
    </w:p>
    <w:p w14:paraId="1EF4B685" w14:textId="791620FF"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28" w:history="1">
        <w:r w:rsidRPr="0015165B">
          <w:rPr>
            <w:rStyle w:val="Hyperlink"/>
            <w:noProof/>
          </w:rPr>
          <w:t>2.2.3 Objectifs de l’UML</w:t>
        </w:r>
        <w:r>
          <w:rPr>
            <w:noProof/>
            <w:webHidden/>
          </w:rPr>
          <w:tab/>
        </w:r>
        <w:r>
          <w:rPr>
            <w:noProof/>
            <w:webHidden/>
          </w:rPr>
          <w:fldChar w:fldCharType="begin"/>
        </w:r>
        <w:r>
          <w:rPr>
            <w:noProof/>
            <w:webHidden/>
          </w:rPr>
          <w:instrText xml:space="preserve"> PAGEREF _Toc210120128 \h </w:instrText>
        </w:r>
        <w:r>
          <w:rPr>
            <w:noProof/>
            <w:webHidden/>
          </w:rPr>
        </w:r>
        <w:r>
          <w:rPr>
            <w:noProof/>
            <w:webHidden/>
          </w:rPr>
          <w:fldChar w:fldCharType="separate"/>
        </w:r>
        <w:r w:rsidR="002612C5">
          <w:rPr>
            <w:noProof/>
            <w:webHidden/>
          </w:rPr>
          <w:t>17</w:t>
        </w:r>
        <w:r>
          <w:rPr>
            <w:noProof/>
            <w:webHidden/>
          </w:rPr>
          <w:fldChar w:fldCharType="end"/>
        </w:r>
      </w:hyperlink>
    </w:p>
    <w:p w14:paraId="2D0ABD8C" w14:textId="5E9CC9EB"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29" w:history="1">
        <w:r w:rsidRPr="0015165B">
          <w:rPr>
            <w:rStyle w:val="Hyperlink"/>
            <w:noProof/>
          </w:rPr>
          <w:t>2.2.4 Avantages de l’UML</w:t>
        </w:r>
        <w:r>
          <w:rPr>
            <w:noProof/>
            <w:webHidden/>
          </w:rPr>
          <w:tab/>
        </w:r>
        <w:r>
          <w:rPr>
            <w:noProof/>
            <w:webHidden/>
          </w:rPr>
          <w:fldChar w:fldCharType="begin"/>
        </w:r>
        <w:r>
          <w:rPr>
            <w:noProof/>
            <w:webHidden/>
          </w:rPr>
          <w:instrText xml:space="preserve"> PAGEREF _Toc210120129 \h </w:instrText>
        </w:r>
        <w:r>
          <w:rPr>
            <w:noProof/>
            <w:webHidden/>
          </w:rPr>
        </w:r>
        <w:r>
          <w:rPr>
            <w:noProof/>
            <w:webHidden/>
          </w:rPr>
          <w:fldChar w:fldCharType="separate"/>
        </w:r>
        <w:r w:rsidR="002612C5">
          <w:rPr>
            <w:noProof/>
            <w:webHidden/>
          </w:rPr>
          <w:t>17</w:t>
        </w:r>
        <w:r>
          <w:rPr>
            <w:noProof/>
            <w:webHidden/>
          </w:rPr>
          <w:fldChar w:fldCharType="end"/>
        </w:r>
      </w:hyperlink>
    </w:p>
    <w:p w14:paraId="1016644D" w14:textId="23ABCC73"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30" w:history="1">
        <w:r w:rsidRPr="0015165B">
          <w:rPr>
            <w:rStyle w:val="Hyperlink"/>
            <w:noProof/>
          </w:rPr>
          <w:t>2.2.5 Les diagrammes de l’UML</w:t>
        </w:r>
        <w:r>
          <w:rPr>
            <w:noProof/>
            <w:webHidden/>
          </w:rPr>
          <w:tab/>
        </w:r>
        <w:r>
          <w:rPr>
            <w:noProof/>
            <w:webHidden/>
          </w:rPr>
          <w:fldChar w:fldCharType="begin"/>
        </w:r>
        <w:r>
          <w:rPr>
            <w:noProof/>
            <w:webHidden/>
          </w:rPr>
          <w:instrText xml:space="preserve"> PAGEREF _Toc210120130 \h </w:instrText>
        </w:r>
        <w:r>
          <w:rPr>
            <w:noProof/>
            <w:webHidden/>
          </w:rPr>
        </w:r>
        <w:r>
          <w:rPr>
            <w:noProof/>
            <w:webHidden/>
          </w:rPr>
          <w:fldChar w:fldCharType="separate"/>
        </w:r>
        <w:r w:rsidR="002612C5">
          <w:rPr>
            <w:noProof/>
            <w:webHidden/>
          </w:rPr>
          <w:t>18</w:t>
        </w:r>
        <w:r>
          <w:rPr>
            <w:noProof/>
            <w:webHidden/>
          </w:rPr>
          <w:fldChar w:fldCharType="end"/>
        </w:r>
      </w:hyperlink>
    </w:p>
    <w:p w14:paraId="4612998A" w14:textId="729366E9"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31" w:history="1">
        <w:r w:rsidRPr="0015165B">
          <w:rPr>
            <w:rStyle w:val="Hyperlink"/>
            <w:noProof/>
            <w:snapToGrid w:val="0"/>
            <w:w w:val="0"/>
          </w:rPr>
          <w:t>2.3</w:t>
        </w:r>
        <w:r w:rsidRPr="0015165B">
          <w:rPr>
            <w:rStyle w:val="Hyperlink"/>
            <w:noProof/>
          </w:rPr>
          <w:t xml:space="preserve"> Conception du projet</w:t>
        </w:r>
        <w:r>
          <w:rPr>
            <w:noProof/>
            <w:webHidden/>
          </w:rPr>
          <w:tab/>
        </w:r>
        <w:r>
          <w:rPr>
            <w:noProof/>
            <w:webHidden/>
          </w:rPr>
          <w:fldChar w:fldCharType="begin"/>
        </w:r>
        <w:r>
          <w:rPr>
            <w:noProof/>
            <w:webHidden/>
          </w:rPr>
          <w:instrText xml:space="preserve"> PAGEREF _Toc210120131 \h </w:instrText>
        </w:r>
        <w:r>
          <w:rPr>
            <w:noProof/>
            <w:webHidden/>
          </w:rPr>
        </w:r>
        <w:r>
          <w:rPr>
            <w:noProof/>
            <w:webHidden/>
          </w:rPr>
          <w:fldChar w:fldCharType="separate"/>
        </w:r>
        <w:r w:rsidR="002612C5">
          <w:rPr>
            <w:noProof/>
            <w:webHidden/>
          </w:rPr>
          <w:t>27</w:t>
        </w:r>
        <w:r>
          <w:rPr>
            <w:noProof/>
            <w:webHidden/>
          </w:rPr>
          <w:fldChar w:fldCharType="end"/>
        </w:r>
      </w:hyperlink>
    </w:p>
    <w:p w14:paraId="52992C7B" w14:textId="79941793"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32" w:history="1">
        <w:r w:rsidRPr="0015165B">
          <w:rPr>
            <w:rStyle w:val="Hyperlink"/>
            <w:noProof/>
          </w:rPr>
          <w:t>2.3.1 Diagrammes de cas d’utilisation</w:t>
        </w:r>
        <w:r>
          <w:rPr>
            <w:noProof/>
            <w:webHidden/>
          </w:rPr>
          <w:tab/>
        </w:r>
        <w:r>
          <w:rPr>
            <w:noProof/>
            <w:webHidden/>
          </w:rPr>
          <w:fldChar w:fldCharType="begin"/>
        </w:r>
        <w:r>
          <w:rPr>
            <w:noProof/>
            <w:webHidden/>
          </w:rPr>
          <w:instrText xml:space="preserve"> PAGEREF _Toc210120132 \h </w:instrText>
        </w:r>
        <w:r>
          <w:rPr>
            <w:noProof/>
            <w:webHidden/>
          </w:rPr>
        </w:r>
        <w:r>
          <w:rPr>
            <w:noProof/>
            <w:webHidden/>
          </w:rPr>
          <w:fldChar w:fldCharType="separate"/>
        </w:r>
        <w:r w:rsidR="002612C5">
          <w:rPr>
            <w:noProof/>
            <w:webHidden/>
          </w:rPr>
          <w:t>27</w:t>
        </w:r>
        <w:r>
          <w:rPr>
            <w:noProof/>
            <w:webHidden/>
          </w:rPr>
          <w:fldChar w:fldCharType="end"/>
        </w:r>
      </w:hyperlink>
    </w:p>
    <w:p w14:paraId="594C535B" w14:textId="1BCCD5C8"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33" w:history="1">
        <w:r w:rsidRPr="0015165B">
          <w:rPr>
            <w:rStyle w:val="Hyperlink"/>
            <w:noProof/>
          </w:rPr>
          <w:t>2.3.2 Description textuelle</w:t>
        </w:r>
        <w:r>
          <w:rPr>
            <w:noProof/>
            <w:webHidden/>
          </w:rPr>
          <w:tab/>
        </w:r>
        <w:r>
          <w:rPr>
            <w:noProof/>
            <w:webHidden/>
          </w:rPr>
          <w:fldChar w:fldCharType="begin"/>
        </w:r>
        <w:r>
          <w:rPr>
            <w:noProof/>
            <w:webHidden/>
          </w:rPr>
          <w:instrText xml:space="preserve"> PAGEREF _Toc210120133 \h </w:instrText>
        </w:r>
        <w:r>
          <w:rPr>
            <w:noProof/>
            <w:webHidden/>
          </w:rPr>
        </w:r>
        <w:r>
          <w:rPr>
            <w:noProof/>
            <w:webHidden/>
          </w:rPr>
          <w:fldChar w:fldCharType="separate"/>
        </w:r>
        <w:r w:rsidR="002612C5">
          <w:rPr>
            <w:noProof/>
            <w:webHidden/>
          </w:rPr>
          <w:t>29</w:t>
        </w:r>
        <w:r>
          <w:rPr>
            <w:noProof/>
            <w:webHidden/>
          </w:rPr>
          <w:fldChar w:fldCharType="end"/>
        </w:r>
      </w:hyperlink>
    </w:p>
    <w:p w14:paraId="6026C0BE" w14:textId="49312BE0"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34" w:history="1">
        <w:r w:rsidRPr="0015165B">
          <w:rPr>
            <w:rStyle w:val="Hyperlink"/>
            <w:noProof/>
          </w:rPr>
          <w:t>2.3.3 Diagramme de séquence</w:t>
        </w:r>
        <w:r>
          <w:rPr>
            <w:noProof/>
            <w:webHidden/>
          </w:rPr>
          <w:tab/>
        </w:r>
        <w:r>
          <w:rPr>
            <w:noProof/>
            <w:webHidden/>
          </w:rPr>
          <w:fldChar w:fldCharType="begin"/>
        </w:r>
        <w:r>
          <w:rPr>
            <w:noProof/>
            <w:webHidden/>
          </w:rPr>
          <w:instrText xml:space="preserve"> PAGEREF _Toc210120134 \h </w:instrText>
        </w:r>
        <w:r>
          <w:rPr>
            <w:noProof/>
            <w:webHidden/>
          </w:rPr>
        </w:r>
        <w:r>
          <w:rPr>
            <w:noProof/>
            <w:webHidden/>
          </w:rPr>
          <w:fldChar w:fldCharType="separate"/>
        </w:r>
        <w:r w:rsidR="002612C5">
          <w:rPr>
            <w:noProof/>
            <w:webHidden/>
          </w:rPr>
          <w:t>35</w:t>
        </w:r>
        <w:r>
          <w:rPr>
            <w:noProof/>
            <w:webHidden/>
          </w:rPr>
          <w:fldChar w:fldCharType="end"/>
        </w:r>
      </w:hyperlink>
    </w:p>
    <w:p w14:paraId="49BD2E70" w14:textId="36CC218F"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35" w:history="1">
        <w:r w:rsidRPr="0015165B">
          <w:rPr>
            <w:rStyle w:val="Hyperlink"/>
            <w:noProof/>
          </w:rPr>
          <w:t>2.3.4 Diagramme d’activité</w:t>
        </w:r>
        <w:r>
          <w:rPr>
            <w:noProof/>
            <w:webHidden/>
          </w:rPr>
          <w:tab/>
        </w:r>
        <w:r>
          <w:rPr>
            <w:noProof/>
            <w:webHidden/>
          </w:rPr>
          <w:fldChar w:fldCharType="begin"/>
        </w:r>
        <w:r>
          <w:rPr>
            <w:noProof/>
            <w:webHidden/>
          </w:rPr>
          <w:instrText xml:space="preserve"> PAGEREF _Toc210120135 \h </w:instrText>
        </w:r>
        <w:r>
          <w:rPr>
            <w:noProof/>
            <w:webHidden/>
          </w:rPr>
        </w:r>
        <w:r>
          <w:rPr>
            <w:noProof/>
            <w:webHidden/>
          </w:rPr>
          <w:fldChar w:fldCharType="separate"/>
        </w:r>
        <w:r w:rsidR="002612C5">
          <w:rPr>
            <w:noProof/>
            <w:webHidden/>
          </w:rPr>
          <w:t>40</w:t>
        </w:r>
        <w:r>
          <w:rPr>
            <w:noProof/>
            <w:webHidden/>
          </w:rPr>
          <w:fldChar w:fldCharType="end"/>
        </w:r>
      </w:hyperlink>
    </w:p>
    <w:p w14:paraId="79AB4A5D" w14:textId="67F6BD9A"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36" w:history="1">
        <w:r w:rsidRPr="0015165B">
          <w:rPr>
            <w:rStyle w:val="Hyperlink"/>
            <w:noProof/>
          </w:rPr>
          <w:t>2.3.5 Diagramme de classe</w:t>
        </w:r>
        <w:r>
          <w:rPr>
            <w:noProof/>
            <w:webHidden/>
          </w:rPr>
          <w:tab/>
        </w:r>
        <w:r>
          <w:rPr>
            <w:noProof/>
            <w:webHidden/>
          </w:rPr>
          <w:fldChar w:fldCharType="begin"/>
        </w:r>
        <w:r>
          <w:rPr>
            <w:noProof/>
            <w:webHidden/>
          </w:rPr>
          <w:instrText xml:space="preserve"> PAGEREF _Toc210120136 \h </w:instrText>
        </w:r>
        <w:r>
          <w:rPr>
            <w:noProof/>
            <w:webHidden/>
          </w:rPr>
        </w:r>
        <w:r>
          <w:rPr>
            <w:noProof/>
            <w:webHidden/>
          </w:rPr>
          <w:fldChar w:fldCharType="separate"/>
        </w:r>
        <w:r w:rsidR="002612C5">
          <w:rPr>
            <w:noProof/>
            <w:webHidden/>
          </w:rPr>
          <w:t>44</w:t>
        </w:r>
        <w:r>
          <w:rPr>
            <w:noProof/>
            <w:webHidden/>
          </w:rPr>
          <w:fldChar w:fldCharType="end"/>
        </w:r>
      </w:hyperlink>
    </w:p>
    <w:p w14:paraId="3B50BD28" w14:textId="1E5AF8A3"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37" w:history="1">
        <w:r w:rsidRPr="0015165B">
          <w:rPr>
            <w:rStyle w:val="Hyperlink"/>
            <w:noProof/>
            <w:snapToGrid w:val="0"/>
            <w:w w:val="0"/>
          </w:rPr>
          <w:t>2.4</w:t>
        </w:r>
        <w:r w:rsidRPr="0015165B">
          <w:rPr>
            <w:rStyle w:val="Hyperlink"/>
            <w:noProof/>
          </w:rPr>
          <w:t xml:space="preserve"> Conclusion</w:t>
        </w:r>
        <w:r>
          <w:rPr>
            <w:noProof/>
            <w:webHidden/>
          </w:rPr>
          <w:tab/>
        </w:r>
        <w:r>
          <w:rPr>
            <w:noProof/>
            <w:webHidden/>
          </w:rPr>
          <w:fldChar w:fldCharType="begin"/>
        </w:r>
        <w:r>
          <w:rPr>
            <w:noProof/>
            <w:webHidden/>
          </w:rPr>
          <w:instrText xml:space="preserve"> PAGEREF _Toc210120137 \h </w:instrText>
        </w:r>
        <w:r>
          <w:rPr>
            <w:noProof/>
            <w:webHidden/>
          </w:rPr>
        </w:r>
        <w:r>
          <w:rPr>
            <w:noProof/>
            <w:webHidden/>
          </w:rPr>
          <w:fldChar w:fldCharType="separate"/>
        </w:r>
        <w:r w:rsidR="002612C5">
          <w:rPr>
            <w:noProof/>
            <w:webHidden/>
          </w:rPr>
          <w:t>46</w:t>
        </w:r>
        <w:r>
          <w:rPr>
            <w:noProof/>
            <w:webHidden/>
          </w:rPr>
          <w:fldChar w:fldCharType="end"/>
        </w:r>
      </w:hyperlink>
    </w:p>
    <w:p w14:paraId="23758C9D" w14:textId="01672A49" w:rsidR="00353CB2" w:rsidRDefault="00353CB2">
      <w:pPr>
        <w:pStyle w:val="TOC1"/>
        <w:rPr>
          <w:rFonts w:asciiTheme="minorHAnsi" w:eastAsiaTheme="minorEastAsia" w:hAnsiTheme="minorHAnsi" w:cstheme="minorBidi"/>
          <w:b w:val="0"/>
          <w:noProof/>
          <w:color w:val="auto"/>
          <w:kern w:val="2"/>
          <w:sz w:val="24"/>
          <w:lang w:eastAsia="fr-FR"/>
          <w14:ligatures w14:val="standardContextual"/>
        </w:rPr>
      </w:pPr>
      <w:hyperlink w:anchor="_Toc210120138" w:history="1">
        <w:r w:rsidRPr="0015165B">
          <w:rPr>
            <w:rStyle w:val="Hyperlink"/>
            <w:noProof/>
          </w:rPr>
          <w:t>CHAPITRE 3 REALISATION DU PROJET</w:t>
        </w:r>
        <w:r>
          <w:rPr>
            <w:noProof/>
            <w:webHidden/>
          </w:rPr>
          <w:tab/>
        </w:r>
        <w:r>
          <w:rPr>
            <w:noProof/>
            <w:webHidden/>
          </w:rPr>
          <w:fldChar w:fldCharType="begin"/>
        </w:r>
        <w:r>
          <w:rPr>
            <w:noProof/>
            <w:webHidden/>
          </w:rPr>
          <w:instrText xml:space="preserve"> PAGEREF _Toc210120138 \h </w:instrText>
        </w:r>
        <w:r>
          <w:rPr>
            <w:noProof/>
            <w:webHidden/>
          </w:rPr>
        </w:r>
        <w:r>
          <w:rPr>
            <w:noProof/>
            <w:webHidden/>
          </w:rPr>
          <w:fldChar w:fldCharType="separate"/>
        </w:r>
        <w:r w:rsidR="002612C5">
          <w:rPr>
            <w:noProof/>
            <w:webHidden/>
          </w:rPr>
          <w:t>47</w:t>
        </w:r>
        <w:r>
          <w:rPr>
            <w:noProof/>
            <w:webHidden/>
          </w:rPr>
          <w:fldChar w:fldCharType="end"/>
        </w:r>
      </w:hyperlink>
    </w:p>
    <w:p w14:paraId="6FA017C8" w14:textId="107E67FC"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39" w:history="1">
        <w:r w:rsidRPr="0015165B">
          <w:rPr>
            <w:rStyle w:val="Hyperlink"/>
            <w:noProof/>
            <w:snapToGrid w:val="0"/>
            <w:w w:val="0"/>
          </w:rPr>
          <w:t>3.1</w:t>
        </w:r>
        <w:r w:rsidRPr="0015165B">
          <w:rPr>
            <w:rStyle w:val="Hyperlink"/>
            <w:noProof/>
          </w:rPr>
          <w:t xml:space="preserve"> Introduction</w:t>
        </w:r>
        <w:r>
          <w:rPr>
            <w:noProof/>
            <w:webHidden/>
          </w:rPr>
          <w:tab/>
        </w:r>
        <w:r>
          <w:rPr>
            <w:noProof/>
            <w:webHidden/>
          </w:rPr>
          <w:fldChar w:fldCharType="begin"/>
        </w:r>
        <w:r>
          <w:rPr>
            <w:noProof/>
            <w:webHidden/>
          </w:rPr>
          <w:instrText xml:space="preserve"> PAGEREF _Toc210120139 \h </w:instrText>
        </w:r>
        <w:r>
          <w:rPr>
            <w:noProof/>
            <w:webHidden/>
          </w:rPr>
        </w:r>
        <w:r>
          <w:rPr>
            <w:noProof/>
            <w:webHidden/>
          </w:rPr>
          <w:fldChar w:fldCharType="separate"/>
        </w:r>
        <w:r w:rsidR="002612C5">
          <w:rPr>
            <w:noProof/>
            <w:webHidden/>
          </w:rPr>
          <w:t>47</w:t>
        </w:r>
        <w:r>
          <w:rPr>
            <w:noProof/>
            <w:webHidden/>
          </w:rPr>
          <w:fldChar w:fldCharType="end"/>
        </w:r>
      </w:hyperlink>
    </w:p>
    <w:p w14:paraId="6BBD4F10" w14:textId="17BB98D7"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40" w:history="1">
        <w:r w:rsidRPr="0015165B">
          <w:rPr>
            <w:rStyle w:val="Hyperlink"/>
            <w:noProof/>
            <w:snapToGrid w:val="0"/>
            <w:w w:val="0"/>
          </w:rPr>
          <w:t>3.2</w:t>
        </w:r>
        <w:r w:rsidRPr="0015165B">
          <w:rPr>
            <w:rStyle w:val="Hyperlink"/>
            <w:noProof/>
          </w:rPr>
          <w:t xml:space="preserve"> Langages et framework de développement</w:t>
        </w:r>
        <w:r>
          <w:rPr>
            <w:noProof/>
            <w:webHidden/>
          </w:rPr>
          <w:tab/>
        </w:r>
        <w:r>
          <w:rPr>
            <w:noProof/>
            <w:webHidden/>
          </w:rPr>
          <w:fldChar w:fldCharType="begin"/>
        </w:r>
        <w:r>
          <w:rPr>
            <w:noProof/>
            <w:webHidden/>
          </w:rPr>
          <w:instrText xml:space="preserve"> PAGEREF _Toc210120140 \h </w:instrText>
        </w:r>
        <w:r>
          <w:rPr>
            <w:noProof/>
            <w:webHidden/>
          </w:rPr>
        </w:r>
        <w:r>
          <w:rPr>
            <w:noProof/>
            <w:webHidden/>
          </w:rPr>
          <w:fldChar w:fldCharType="separate"/>
        </w:r>
        <w:r w:rsidR="002612C5">
          <w:rPr>
            <w:noProof/>
            <w:webHidden/>
          </w:rPr>
          <w:t>47</w:t>
        </w:r>
        <w:r>
          <w:rPr>
            <w:noProof/>
            <w:webHidden/>
          </w:rPr>
          <w:fldChar w:fldCharType="end"/>
        </w:r>
      </w:hyperlink>
    </w:p>
    <w:p w14:paraId="588EF8F2" w14:textId="2DA26AC5"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41" w:history="1">
        <w:r w:rsidRPr="0015165B">
          <w:rPr>
            <w:rStyle w:val="Hyperlink"/>
            <w:noProof/>
          </w:rPr>
          <w:t>3.2.1 Les langages de programmations utilisées</w:t>
        </w:r>
        <w:r>
          <w:rPr>
            <w:noProof/>
            <w:webHidden/>
          </w:rPr>
          <w:tab/>
        </w:r>
        <w:r>
          <w:rPr>
            <w:noProof/>
            <w:webHidden/>
          </w:rPr>
          <w:fldChar w:fldCharType="begin"/>
        </w:r>
        <w:r>
          <w:rPr>
            <w:noProof/>
            <w:webHidden/>
          </w:rPr>
          <w:instrText xml:space="preserve"> PAGEREF _Toc210120141 \h </w:instrText>
        </w:r>
        <w:r>
          <w:rPr>
            <w:noProof/>
            <w:webHidden/>
          </w:rPr>
        </w:r>
        <w:r>
          <w:rPr>
            <w:noProof/>
            <w:webHidden/>
          </w:rPr>
          <w:fldChar w:fldCharType="separate"/>
        </w:r>
        <w:r w:rsidR="002612C5">
          <w:rPr>
            <w:noProof/>
            <w:webHidden/>
          </w:rPr>
          <w:t>47</w:t>
        </w:r>
        <w:r>
          <w:rPr>
            <w:noProof/>
            <w:webHidden/>
          </w:rPr>
          <w:fldChar w:fldCharType="end"/>
        </w:r>
      </w:hyperlink>
    </w:p>
    <w:p w14:paraId="7FF1378C" w14:textId="14067F9D"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42" w:history="1">
        <w:r w:rsidRPr="0015165B">
          <w:rPr>
            <w:rStyle w:val="Hyperlink"/>
            <w:noProof/>
          </w:rPr>
          <w:t>3.2.2 Les frameworks utilisées</w:t>
        </w:r>
        <w:r>
          <w:rPr>
            <w:noProof/>
            <w:webHidden/>
          </w:rPr>
          <w:tab/>
        </w:r>
        <w:r>
          <w:rPr>
            <w:noProof/>
            <w:webHidden/>
          </w:rPr>
          <w:fldChar w:fldCharType="begin"/>
        </w:r>
        <w:r>
          <w:rPr>
            <w:noProof/>
            <w:webHidden/>
          </w:rPr>
          <w:instrText xml:space="preserve"> PAGEREF _Toc210120142 \h </w:instrText>
        </w:r>
        <w:r>
          <w:rPr>
            <w:noProof/>
            <w:webHidden/>
          </w:rPr>
        </w:r>
        <w:r>
          <w:rPr>
            <w:noProof/>
            <w:webHidden/>
          </w:rPr>
          <w:fldChar w:fldCharType="separate"/>
        </w:r>
        <w:r w:rsidR="002612C5">
          <w:rPr>
            <w:noProof/>
            <w:webHidden/>
          </w:rPr>
          <w:t>49</w:t>
        </w:r>
        <w:r>
          <w:rPr>
            <w:noProof/>
            <w:webHidden/>
          </w:rPr>
          <w:fldChar w:fldCharType="end"/>
        </w:r>
      </w:hyperlink>
    </w:p>
    <w:p w14:paraId="63ECFBAE" w14:textId="20E7180D"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43" w:history="1">
        <w:r w:rsidRPr="0015165B">
          <w:rPr>
            <w:rStyle w:val="Hyperlink"/>
            <w:noProof/>
            <w:snapToGrid w:val="0"/>
            <w:w w:val="0"/>
          </w:rPr>
          <w:t>3.3</w:t>
        </w:r>
        <w:r w:rsidRPr="0015165B">
          <w:rPr>
            <w:rStyle w:val="Hyperlink"/>
            <w:noProof/>
          </w:rPr>
          <w:t xml:space="preserve"> Logiciels de développement</w:t>
        </w:r>
        <w:r>
          <w:rPr>
            <w:noProof/>
            <w:webHidden/>
          </w:rPr>
          <w:tab/>
        </w:r>
        <w:r>
          <w:rPr>
            <w:noProof/>
            <w:webHidden/>
          </w:rPr>
          <w:fldChar w:fldCharType="begin"/>
        </w:r>
        <w:r>
          <w:rPr>
            <w:noProof/>
            <w:webHidden/>
          </w:rPr>
          <w:instrText xml:space="preserve"> PAGEREF _Toc210120143 \h </w:instrText>
        </w:r>
        <w:r>
          <w:rPr>
            <w:noProof/>
            <w:webHidden/>
          </w:rPr>
        </w:r>
        <w:r>
          <w:rPr>
            <w:noProof/>
            <w:webHidden/>
          </w:rPr>
          <w:fldChar w:fldCharType="separate"/>
        </w:r>
        <w:r w:rsidR="002612C5">
          <w:rPr>
            <w:noProof/>
            <w:webHidden/>
          </w:rPr>
          <w:t>53</w:t>
        </w:r>
        <w:r>
          <w:rPr>
            <w:noProof/>
            <w:webHidden/>
          </w:rPr>
          <w:fldChar w:fldCharType="end"/>
        </w:r>
      </w:hyperlink>
    </w:p>
    <w:p w14:paraId="15802BF0" w14:textId="7B701FEE"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44" w:history="1">
        <w:r w:rsidRPr="0015165B">
          <w:rPr>
            <w:rStyle w:val="Hyperlink"/>
            <w:noProof/>
          </w:rPr>
          <w:t>3.3.1 Editeur de code Visual Studio Code</w:t>
        </w:r>
        <w:r>
          <w:rPr>
            <w:noProof/>
            <w:webHidden/>
          </w:rPr>
          <w:tab/>
        </w:r>
        <w:r>
          <w:rPr>
            <w:noProof/>
            <w:webHidden/>
          </w:rPr>
          <w:fldChar w:fldCharType="begin"/>
        </w:r>
        <w:r>
          <w:rPr>
            <w:noProof/>
            <w:webHidden/>
          </w:rPr>
          <w:instrText xml:space="preserve"> PAGEREF _Toc210120144 \h </w:instrText>
        </w:r>
        <w:r>
          <w:rPr>
            <w:noProof/>
            <w:webHidden/>
          </w:rPr>
        </w:r>
        <w:r>
          <w:rPr>
            <w:noProof/>
            <w:webHidden/>
          </w:rPr>
          <w:fldChar w:fldCharType="separate"/>
        </w:r>
        <w:r w:rsidR="002612C5">
          <w:rPr>
            <w:noProof/>
            <w:webHidden/>
          </w:rPr>
          <w:t>53</w:t>
        </w:r>
        <w:r>
          <w:rPr>
            <w:noProof/>
            <w:webHidden/>
          </w:rPr>
          <w:fldChar w:fldCharType="end"/>
        </w:r>
      </w:hyperlink>
    </w:p>
    <w:p w14:paraId="712254FA" w14:textId="0793E92A"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45" w:history="1">
        <w:r w:rsidRPr="0015165B">
          <w:rPr>
            <w:rStyle w:val="Hyperlink"/>
            <w:noProof/>
          </w:rPr>
          <w:t>3.3.2 Visual Paradigm</w:t>
        </w:r>
        <w:r>
          <w:rPr>
            <w:noProof/>
            <w:webHidden/>
          </w:rPr>
          <w:tab/>
        </w:r>
        <w:r>
          <w:rPr>
            <w:noProof/>
            <w:webHidden/>
          </w:rPr>
          <w:fldChar w:fldCharType="begin"/>
        </w:r>
        <w:r>
          <w:rPr>
            <w:noProof/>
            <w:webHidden/>
          </w:rPr>
          <w:instrText xml:space="preserve"> PAGEREF _Toc210120145 \h </w:instrText>
        </w:r>
        <w:r>
          <w:rPr>
            <w:noProof/>
            <w:webHidden/>
          </w:rPr>
        </w:r>
        <w:r>
          <w:rPr>
            <w:noProof/>
            <w:webHidden/>
          </w:rPr>
          <w:fldChar w:fldCharType="separate"/>
        </w:r>
        <w:r w:rsidR="002612C5">
          <w:rPr>
            <w:noProof/>
            <w:webHidden/>
          </w:rPr>
          <w:t>53</w:t>
        </w:r>
        <w:r>
          <w:rPr>
            <w:noProof/>
            <w:webHidden/>
          </w:rPr>
          <w:fldChar w:fldCharType="end"/>
        </w:r>
      </w:hyperlink>
    </w:p>
    <w:p w14:paraId="4D22DCE7" w14:textId="4020D283"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46" w:history="1">
        <w:r w:rsidRPr="0015165B">
          <w:rPr>
            <w:rStyle w:val="Hyperlink"/>
            <w:noProof/>
          </w:rPr>
          <w:t>3.3.3 Plateforme GitHub</w:t>
        </w:r>
        <w:r>
          <w:rPr>
            <w:noProof/>
            <w:webHidden/>
          </w:rPr>
          <w:tab/>
        </w:r>
        <w:r>
          <w:rPr>
            <w:noProof/>
            <w:webHidden/>
          </w:rPr>
          <w:fldChar w:fldCharType="begin"/>
        </w:r>
        <w:r>
          <w:rPr>
            <w:noProof/>
            <w:webHidden/>
          </w:rPr>
          <w:instrText xml:space="preserve"> PAGEREF _Toc210120146 \h </w:instrText>
        </w:r>
        <w:r>
          <w:rPr>
            <w:noProof/>
            <w:webHidden/>
          </w:rPr>
        </w:r>
        <w:r>
          <w:rPr>
            <w:noProof/>
            <w:webHidden/>
          </w:rPr>
          <w:fldChar w:fldCharType="separate"/>
        </w:r>
        <w:r w:rsidR="002612C5">
          <w:rPr>
            <w:noProof/>
            <w:webHidden/>
          </w:rPr>
          <w:t>54</w:t>
        </w:r>
        <w:r>
          <w:rPr>
            <w:noProof/>
            <w:webHidden/>
          </w:rPr>
          <w:fldChar w:fldCharType="end"/>
        </w:r>
      </w:hyperlink>
    </w:p>
    <w:p w14:paraId="4D815AEA" w14:textId="0AAD4221"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47" w:history="1">
        <w:r w:rsidRPr="0015165B">
          <w:rPr>
            <w:rStyle w:val="Hyperlink"/>
            <w:noProof/>
          </w:rPr>
          <w:t>3.3.4 Plateforme Node.JS</w:t>
        </w:r>
        <w:r>
          <w:rPr>
            <w:noProof/>
            <w:webHidden/>
          </w:rPr>
          <w:tab/>
        </w:r>
        <w:r>
          <w:rPr>
            <w:noProof/>
            <w:webHidden/>
          </w:rPr>
          <w:fldChar w:fldCharType="begin"/>
        </w:r>
        <w:r>
          <w:rPr>
            <w:noProof/>
            <w:webHidden/>
          </w:rPr>
          <w:instrText xml:space="preserve"> PAGEREF _Toc210120147 \h </w:instrText>
        </w:r>
        <w:r>
          <w:rPr>
            <w:noProof/>
            <w:webHidden/>
          </w:rPr>
        </w:r>
        <w:r>
          <w:rPr>
            <w:noProof/>
            <w:webHidden/>
          </w:rPr>
          <w:fldChar w:fldCharType="separate"/>
        </w:r>
        <w:r w:rsidR="002612C5">
          <w:rPr>
            <w:noProof/>
            <w:webHidden/>
          </w:rPr>
          <w:t>55</w:t>
        </w:r>
        <w:r>
          <w:rPr>
            <w:noProof/>
            <w:webHidden/>
          </w:rPr>
          <w:fldChar w:fldCharType="end"/>
        </w:r>
      </w:hyperlink>
    </w:p>
    <w:p w14:paraId="7689AA68" w14:textId="18249147"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48" w:history="1">
        <w:r w:rsidRPr="0015165B">
          <w:rPr>
            <w:rStyle w:val="Hyperlink"/>
            <w:noProof/>
          </w:rPr>
          <w:t>3.3.5 Logiciel X(cross) Apache MariaDB Perl PHP : Xampp</w:t>
        </w:r>
        <w:r>
          <w:rPr>
            <w:noProof/>
            <w:webHidden/>
          </w:rPr>
          <w:tab/>
        </w:r>
        <w:r>
          <w:rPr>
            <w:noProof/>
            <w:webHidden/>
          </w:rPr>
          <w:fldChar w:fldCharType="begin"/>
        </w:r>
        <w:r>
          <w:rPr>
            <w:noProof/>
            <w:webHidden/>
          </w:rPr>
          <w:instrText xml:space="preserve"> PAGEREF _Toc210120148 \h </w:instrText>
        </w:r>
        <w:r>
          <w:rPr>
            <w:noProof/>
            <w:webHidden/>
          </w:rPr>
        </w:r>
        <w:r>
          <w:rPr>
            <w:noProof/>
            <w:webHidden/>
          </w:rPr>
          <w:fldChar w:fldCharType="separate"/>
        </w:r>
        <w:r w:rsidR="002612C5">
          <w:rPr>
            <w:noProof/>
            <w:webHidden/>
          </w:rPr>
          <w:t>56</w:t>
        </w:r>
        <w:r>
          <w:rPr>
            <w:noProof/>
            <w:webHidden/>
          </w:rPr>
          <w:fldChar w:fldCharType="end"/>
        </w:r>
      </w:hyperlink>
    </w:p>
    <w:p w14:paraId="1A5B4B19" w14:textId="0CE2755F"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49" w:history="1">
        <w:r w:rsidRPr="0015165B">
          <w:rPr>
            <w:rStyle w:val="Hyperlink"/>
            <w:noProof/>
            <w:snapToGrid w:val="0"/>
            <w:w w:val="0"/>
          </w:rPr>
          <w:t>3.4</w:t>
        </w:r>
        <w:r w:rsidRPr="0015165B">
          <w:rPr>
            <w:rStyle w:val="Hyperlink"/>
            <w:noProof/>
          </w:rPr>
          <w:t xml:space="preserve"> Base de données : MySQL</w:t>
        </w:r>
        <w:r>
          <w:rPr>
            <w:noProof/>
            <w:webHidden/>
          </w:rPr>
          <w:tab/>
        </w:r>
        <w:r>
          <w:rPr>
            <w:noProof/>
            <w:webHidden/>
          </w:rPr>
          <w:fldChar w:fldCharType="begin"/>
        </w:r>
        <w:r>
          <w:rPr>
            <w:noProof/>
            <w:webHidden/>
          </w:rPr>
          <w:instrText xml:space="preserve"> PAGEREF _Toc210120149 \h </w:instrText>
        </w:r>
        <w:r>
          <w:rPr>
            <w:noProof/>
            <w:webHidden/>
          </w:rPr>
        </w:r>
        <w:r>
          <w:rPr>
            <w:noProof/>
            <w:webHidden/>
          </w:rPr>
          <w:fldChar w:fldCharType="separate"/>
        </w:r>
        <w:r w:rsidR="002612C5">
          <w:rPr>
            <w:noProof/>
            <w:webHidden/>
          </w:rPr>
          <w:t>56</w:t>
        </w:r>
        <w:r>
          <w:rPr>
            <w:noProof/>
            <w:webHidden/>
          </w:rPr>
          <w:fldChar w:fldCharType="end"/>
        </w:r>
      </w:hyperlink>
    </w:p>
    <w:p w14:paraId="3B5CC68A" w14:textId="0BDE1482"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50" w:history="1">
        <w:r w:rsidRPr="0015165B">
          <w:rPr>
            <w:rStyle w:val="Hyperlink"/>
            <w:noProof/>
            <w:snapToGrid w:val="0"/>
            <w:w w:val="0"/>
          </w:rPr>
          <w:t>3.5</w:t>
        </w:r>
        <w:r w:rsidRPr="0015165B">
          <w:rPr>
            <w:rStyle w:val="Hyperlink"/>
            <w:noProof/>
          </w:rPr>
          <w:t xml:space="preserve"> Interfaces graphiques</w:t>
        </w:r>
        <w:r>
          <w:rPr>
            <w:noProof/>
            <w:webHidden/>
          </w:rPr>
          <w:tab/>
        </w:r>
        <w:r>
          <w:rPr>
            <w:noProof/>
            <w:webHidden/>
          </w:rPr>
          <w:fldChar w:fldCharType="begin"/>
        </w:r>
        <w:r>
          <w:rPr>
            <w:noProof/>
            <w:webHidden/>
          </w:rPr>
          <w:instrText xml:space="preserve"> PAGEREF _Toc210120150 \h </w:instrText>
        </w:r>
        <w:r>
          <w:rPr>
            <w:noProof/>
            <w:webHidden/>
          </w:rPr>
        </w:r>
        <w:r>
          <w:rPr>
            <w:noProof/>
            <w:webHidden/>
          </w:rPr>
          <w:fldChar w:fldCharType="separate"/>
        </w:r>
        <w:r w:rsidR="002612C5">
          <w:rPr>
            <w:noProof/>
            <w:webHidden/>
          </w:rPr>
          <w:t>57</w:t>
        </w:r>
        <w:r>
          <w:rPr>
            <w:noProof/>
            <w:webHidden/>
          </w:rPr>
          <w:fldChar w:fldCharType="end"/>
        </w:r>
      </w:hyperlink>
    </w:p>
    <w:p w14:paraId="71396868" w14:textId="711B7A8C"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51" w:history="1">
        <w:r w:rsidRPr="0015165B">
          <w:rPr>
            <w:rStyle w:val="Hyperlink"/>
            <w:noProof/>
          </w:rPr>
          <w:t>3.5.1 Page d’accueil d’UniSphere</w:t>
        </w:r>
        <w:r>
          <w:rPr>
            <w:noProof/>
            <w:webHidden/>
          </w:rPr>
          <w:tab/>
        </w:r>
        <w:r>
          <w:rPr>
            <w:noProof/>
            <w:webHidden/>
          </w:rPr>
          <w:fldChar w:fldCharType="begin"/>
        </w:r>
        <w:r>
          <w:rPr>
            <w:noProof/>
            <w:webHidden/>
          </w:rPr>
          <w:instrText xml:space="preserve"> PAGEREF _Toc210120151 \h </w:instrText>
        </w:r>
        <w:r>
          <w:rPr>
            <w:noProof/>
            <w:webHidden/>
          </w:rPr>
        </w:r>
        <w:r>
          <w:rPr>
            <w:noProof/>
            <w:webHidden/>
          </w:rPr>
          <w:fldChar w:fldCharType="separate"/>
        </w:r>
        <w:r w:rsidR="002612C5">
          <w:rPr>
            <w:noProof/>
            <w:webHidden/>
          </w:rPr>
          <w:t>57</w:t>
        </w:r>
        <w:r>
          <w:rPr>
            <w:noProof/>
            <w:webHidden/>
          </w:rPr>
          <w:fldChar w:fldCharType="end"/>
        </w:r>
      </w:hyperlink>
    </w:p>
    <w:p w14:paraId="42675A89" w14:textId="1F1D52D6"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52" w:history="1">
        <w:r w:rsidRPr="0015165B">
          <w:rPr>
            <w:rStyle w:val="Hyperlink"/>
            <w:noProof/>
          </w:rPr>
          <w:t>3.5.2 Pages d’authentification</w:t>
        </w:r>
        <w:r>
          <w:rPr>
            <w:noProof/>
            <w:webHidden/>
          </w:rPr>
          <w:tab/>
        </w:r>
        <w:r>
          <w:rPr>
            <w:noProof/>
            <w:webHidden/>
          </w:rPr>
          <w:fldChar w:fldCharType="begin"/>
        </w:r>
        <w:r>
          <w:rPr>
            <w:noProof/>
            <w:webHidden/>
          </w:rPr>
          <w:instrText xml:space="preserve"> PAGEREF _Toc210120152 \h </w:instrText>
        </w:r>
        <w:r>
          <w:rPr>
            <w:noProof/>
            <w:webHidden/>
          </w:rPr>
        </w:r>
        <w:r>
          <w:rPr>
            <w:noProof/>
            <w:webHidden/>
          </w:rPr>
          <w:fldChar w:fldCharType="separate"/>
        </w:r>
        <w:r w:rsidR="002612C5">
          <w:rPr>
            <w:noProof/>
            <w:webHidden/>
          </w:rPr>
          <w:t>57</w:t>
        </w:r>
        <w:r>
          <w:rPr>
            <w:noProof/>
            <w:webHidden/>
          </w:rPr>
          <w:fldChar w:fldCharType="end"/>
        </w:r>
      </w:hyperlink>
    </w:p>
    <w:p w14:paraId="1209243F" w14:textId="622BBD3F"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53" w:history="1">
        <w:r w:rsidRPr="0015165B">
          <w:rPr>
            <w:rStyle w:val="Hyperlink"/>
            <w:noProof/>
          </w:rPr>
          <w:t>3.5.3 Tableau de bord étudiant</w:t>
        </w:r>
        <w:r>
          <w:rPr>
            <w:noProof/>
            <w:webHidden/>
          </w:rPr>
          <w:tab/>
        </w:r>
        <w:r>
          <w:rPr>
            <w:noProof/>
            <w:webHidden/>
          </w:rPr>
          <w:fldChar w:fldCharType="begin"/>
        </w:r>
        <w:r>
          <w:rPr>
            <w:noProof/>
            <w:webHidden/>
          </w:rPr>
          <w:instrText xml:space="preserve"> PAGEREF _Toc210120153 \h </w:instrText>
        </w:r>
        <w:r>
          <w:rPr>
            <w:noProof/>
            <w:webHidden/>
          </w:rPr>
        </w:r>
        <w:r>
          <w:rPr>
            <w:noProof/>
            <w:webHidden/>
          </w:rPr>
          <w:fldChar w:fldCharType="separate"/>
        </w:r>
        <w:r w:rsidR="002612C5">
          <w:rPr>
            <w:noProof/>
            <w:webHidden/>
          </w:rPr>
          <w:t>58</w:t>
        </w:r>
        <w:r>
          <w:rPr>
            <w:noProof/>
            <w:webHidden/>
          </w:rPr>
          <w:fldChar w:fldCharType="end"/>
        </w:r>
      </w:hyperlink>
    </w:p>
    <w:p w14:paraId="03C03CA3" w14:textId="24574A26"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54" w:history="1">
        <w:r w:rsidRPr="0015165B">
          <w:rPr>
            <w:rStyle w:val="Hyperlink"/>
            <w:noProof/>
          </w:rPr>
          <w:t>3.5.4 Liste des cours de l’étudiant</w:t>
        </w:r>
        <w:r>
          <w:rPr>
            <w:noProof/>
            <w:webHidden/>
          </w:rPr>
          <w:tab/>
        </w:r>
        <w:r>
          <w:rPr>
            <w:noProof/>
            <w:webHidden/>
          </w:rPr>
          <w:fldChar w:fldCharType="begin"/>
        </w:r>
        <w:r>
          <w:rPr>
            <w:noProof/>
            <w:webHidden/>
          </w:rPr>
          <w:instrText xml:space="preserve"> PAGEREF _Toc210120154 \h </w:instrText>
        </w:r>
        <w:r>
          <w:rPr>
            <w:noProof/>
            <w:webHidden/>
          </w:rPr>
        </w:r>
        <w:r>
          <w:rPr>
            <w:noProof/>
            <w:webHidden/>
          </w:rPr>
          <w:fldChar w:fldCharType="separate"/>
        </w:r>
        <w:r w:rsidR="002612C5">
          <w:rPr>
            <w:noProof/>
            <w:webHidden/>
          </w:rPr>
          <w:t>59</w:t>
        </w:r>
        <w:r>
          <w:rPr>
            <w:noProof/>
            <w:webHidden/>
          </w:rPr>
          <w:fldChar w:fldCharType="end"/>
        </w:r>
      </w:hyperlink>
    </w:p>
    <w:p w14:paraId="00E2F217" w14:textId="5D8A7455"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55" w:history="1">
        <w:r w:rsidRPr="0015165B">
          <w:rPr>
            <w:rStyle w:val="Hyperlink"/>
            <w:noProof/>
          </w:rPr>
          <w:t>3.5.5 Affichage d’un cours</w:t>
        </w:r>
        <w:r>
          <w:rPr>
            <w:noProof/>
            <w:webHidden/>
          </w:rPr>
          <w:tab/>
        </w:r>
        <w:r>
          <w:rPr>
            <w:noProof/>
            <w:webHidden/>
          </w:rPr>
          <w:fldChar w:fldCharType="begin"/>
        </w:r>
        <w:r>
          <w:rPr>
            <w:noProof/>
            <w:webHidden/>
          </w:rPr>
          <w:instrText xml:space="preserve"> PAGEREF _Toc210120155 \h </w:instrText>
        </w:r>
        <w:r>
          <w:rPr>
            <w:noProof/>
            <w:webHidden/>
          </w:rPr>
        </w:r>
        <w:r>
          <w:rPr>
            <w:noProof/>
            <w:webHidden/>
          </w:rPr>
          <w:fldChar w:fldCharType="separate"/>
        </w:r>
        <w:r w:rsidR="002612C5">
          <w:rPr>
            <w:noProof/>
            <w:webHidden/>
          </w:rPr>
          <w:t>59</w:t>
        </w:r>
        <w:r>
          <w:rPr>
            <w:noProof/>
            <w:webHidden/>
          </w:rPr>
          <w:fldChar w:fldCharType="end"/>
        </w:r>
      </w:hyperlink>
    </w:p>
    <w:p w14:paraId="1D6E0AAA" w14:textId="78ABAD00"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56" w:history="1">
        <w:r w:rsidRPr="0015165B">
          <w:rPr>
            <w:rStyle w:val="Hyperlink"/>
            <w:noProof/>
          </w:rPr>
          <w:t>3.5.6 Tableau de bord enseignants</w:t>
        </w:r>
        <w:r>
          <w:rPr>
            <w:noProof/>
            <w:webHidden/>
          </w:rPr>
          <w:tab/>
        </w:r>
        <w:r>
          <w:rPr>
            <w:noProof/>
            <w:webHidden/>
          </w:rPr>
          <w:fldChar w:fldCharType="begin"/>
        </w:r>
        <w:r>
          <w:rPr>
            <w:noProof/>
            <w:webHidden/>
          </w:rPr>
          <w:instrText xml:space="preserve"> PAGEREF _Toc210120156 \h </w:instrText>
        </w:r>
        <w:r>
          <w:rPr>
            <w:noProof/>
            <w:webHidden/>
          </w:rPr>
        </w:r>
        <w:r>
          <w:rPr>
            <w:noProof/>
            <w:webHidden/>
          </w:rPr>
          <w:fldChar w:fldCharType="separate"/>
        </w:r>
        <w:r w:rsidR="002612C5">
          <w:rPr>
            <w:noProof/>
            <w:webHidden/>
          </w:rPr>
          <w:t>59</w:t>
        </w:r>
        <w:r>
          <w:rPr>
            <w:noProof/>
            <w:webHidden/>
          </w:rPr>
          <w:fldChar w:fldCharType="end"/>
        </w:r>
      </w:hyperlink>
    </w:p>
    <w:p w14:paraId="219BD8FA" w14:textId="6A7A326E"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57" w:history="1">
        <w:r w:rsidRPr="0015165B">
          <w:rPr>
            <w:rStyle w:val="Hyperlink"/>
            <w:noProof/>
          </w:rPr>
          <w:t>3.5.7 Liste des classes de l’enseignant</w:t>
        </w:r>
        <w:r>
          <w:rPr>
            <w:noProof/>
            <w:webHidden/>
          </w:rPr>
          <w:tab/>
        </w:r>
        <w:r>
          <w:rPr>
            <w:noProof/>
            <w:webHidden/>
          </w:rPr>
          <w:fldChar w:fldCharType="begin"/>
        </w:r>
        <w:r>
          <w:rPr>
            <w:noProof/>
            <w:webHidden/>
          </w:rPr>
          <w:instrText xml:space="preserve"> PAGEREF _Toc210120157 \h </w:instrText>
        </w:r>
        <w:r>
          <w:rPr>
            <w:noProof/>
            <w:webHidden/>
          </w:rPr>
        </w:r>
        <w:r>
          <w:rPr>
            <w:noProof/>
            <w:webHidden/>
          </w:rPr>
          <w:fldChar w:fldCharType="separate"/>
        </w:r>
        <w:r w:rsidR="002612C5">
          <w:rPr>
            <w:noProof/>
            <w:webHidden/>
          </w:rPr>
          <w:t>60</w:t>
        </w:r>
        <w:r>
          <w:rPr>
            <w:noProof/>
            <w:webHidden/>
          </w:rPr>
          <w:fldChar w:fldCharType="end"/>
        </w:r>
      </w:hyperlink>
    </w:p>
    <w:p w14:paraId="72DFBD28" w14:textId="715A89F7"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58" w:history="1">
        <w:r w:rsidRPr="0015165B">
          <w:rPr>
            <w:rStyle w:val="Hyperlink"/>
            <w:noProof/>
          </w:rPr>
          <w:t>3.5.8 Liste des cours de l’enseignant</w:t>
        </w:r>
        <w:r>
          <w:rPr>
            <w:noProof/>
            <w:webHidden/>
          </w:rPr>
          <w:tab/>
        </w:r>
        <w:r>
          <w:rPr>
            <w:noProof/>
            <w:webHidden/>
          </w:rPr>
          <w:fldChar w:fldCharType="begin"/>
        </w:r>
        <w:r>
          <w:rPr>
            <w:noProof/>
            <w:webHidden/>
          </w:rPr>
          <w:instrText xml:space="preserve"> PAGEREF _Toc210120158 \h </w:instrText>
        </w:r>
        <w:r>
          <w:rPr>
            <w:noProof/>
            <w:webHidden/>
          </w:rPr>
        </w:r>
        <w:r>
          <w:rPr>
            <w:noProof/>
            <w:webHidden/>
          </w:rPr>
          <w:fldChar w:fldCharType="separate"/>
        </w:r>
        <w:r w:rsidR="002612C5">
          <w:rPr>
            <w:noProof/>
            <w:webHidden/>
          </w:rPr>
          <w:t>60</w:t>
        </w:r>
        <w:r>
          <w:rPr>
            <w:noProof/>
            <w:webHidden/>
          </w:rPr>
          <w:fldChar w:fldCharType="end"/>
        </w:r>
      </w:hyperlink>
    </w:p>
    <w:p w14:paraId="0C6890EC" w14:textId="75BAD992"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59" w:history="1">
        <w:r w:rsidRPr="0015165B">
          <w:rPr>
            <w:rStyle w:val="Hyperlink"/>
            <w:noProof/>
          </w:rPr>
          <w:t>3.5.9 Tableau de bord de l’administrateur</w:t>
        </w:r>
        <w:r>
          <w:rPr>
            <w:noProof/>
            <w:webHidden/>
          </w:rPr>
          <w:tab/>
        </w:r>
        <w:r>
          <w:rPr>
            <w:noProof/>
            <w:webHidden/>
          </w:rPr>
          <w:fldChar w:fldCharType="begin"/>
        </w:r>
        <w:r>
          <w:rPr>
            <w:noProof/>
            <w:webHidden/>
          </w:rPr>
          <w:instrText xml:space="preserve"> PAGEREF _Toc210120159 \h </w:instrText>
        </w:r>
        <w:r>
          <w:rPr>
            <w:noProof/>
            <w:webHidden/>
          </w:rPr>
        </w:r>
        <w:r>
          <w:rPr>
            <w:noProof/>
            <w:webHidden/>
          </w:rPr>
          <w:fldChar w:fldCharType="separate"/>
        </w:r>
        <w:r w:rsidR="002612C5">
          <w:rPr>
            <w:noProof/>
            <w:webHidden/>
          </w:rPr>
          <w:t>61</w:t>
        </w:r>
        <w:r>
          <w:rPr>
            <w:noProof/>
            <w:webHidden/>
          </w:rPr>
          <w:fldChar w:fldCharType="end"/>
        </w:r>
      </w:hyperlink>
    </w:p>
    <w:p w14:paraId="228C6077" w14:textId="6AF1F2C9"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60" w:history="1">
        <w:r w:rsidRPr="0015165B">
          <w:rPr>
            <w:rStyle w:val="Hyperlink"/>
            <w:noProof/>
          </w:rPr>
          <w:t>3.5.10 Gestionnaire des classes</w:t>
        </w:r>
        <w:r>
          <w:rPr>
            <w:noProof/>
            <w:webHidden/>
          </w:rPr>
          <w:tab/>
        </w:r>
        <w:r>
          <w:rPr>
            <w:noProof/>
            <w:webHidden/>
          </w:rPr>
          <w:fldChar w:fldCharType="begin"/>
        </w:r>
        <w:r>
          <w:rPr>
            <w:noProof/>
            <w:webHidden/>
          </w:rPr>
          <w:instrText xml:space="preserve"> PAGEREF _Toc210120160 \h </w:instrText>
        </w:r>
        <w:r>
          <w:rPr>
            <w:noProof/>
            <w:webHidden/>
          </w:rPr>
        </w:r>
        <w:r>
          <w:rPr>
            <w:noProof/>
            <w:webHidden/>
          </w:rPr>
          <w:fldChar w:fldCharType="separate"/>
        </w:r>
        <w:r w:rsidR="002612C5">
          <w:rPr>
            <w:noProof/>
            <w:webHidden/>
          </w:rPr>
          <w:t>61</w:t>
        </w:r>
        <w:r>
          <w:rPr>
            <w:noProof/>
            <w:webHidden/>
          </w:rPr>
          <w:fldChar w:fldCharType="end"/>
        </w:r>
      </w:hyperlink>
    </w:p>
    <w:p w14:paraId="7E5D6794" w14:textId="03FDD86C"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61" w:history="1">
        <w:r w:rsidRPr="0015165B">
          <w:rPr>
            <w:rStyle w:val="Hyperlink"/>
            <w:noProof/>
          </w:rPr>
          <w:t>3.5.11 Gestionnaire des cours</w:t>
        </w:r>
        <w:r>
          <w:rPr>
            <w:noProof/>
            <w:webHidden/>
          </w:rPr>
          <w:tab/>
        </w:r>
        <w:r>
          <w:rPr>
            <w:noProof/>
            <w:webHidden/>
          </w:rPr>
          <w:fldChar w:fldCharType="begin"/>
        </w:r>
        <w:r>
          <w:rPr>
            <w:noProof/>
            <w:webHidden/>
          </w:rPr>
          <w:instrText xml:space="preserve"> PAGEREF _Toc210120161 \h </w:instrText>
        </w:r>
        <w:r>
          <w:rPr>
            <w:noProof/>
            <w:webHidden/>
          </w:rPr>
        </w:r>
        <w:r>
          <w:rPr>
            <w:noProof/>
            <w:webHidden/>
          </w:rPr>
          <w:fldChar w:fldCharType="separate"/>
        </w:r>
        <w:r w:rsidR="002612C5">
          <w:rPr>
            <w:noProof/>
            <w:webHidden/>
          </w:rPr>
          <w:t>62</w:t>
        </w:r>
        <w:r>
          <w:rPr>
            <w:noProof/>
            <w:webHidden/>
          </w:rPr>
          <w:fldChar w:fldCharType="end"/>
        </w:r>
      </w:hyperlink>
    </w:p>
    <w:p w14:paraId="605B9B5D" w14:textId="7312519A"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62" w:history="1">
        <w:r w:rsidRPr="0015165B">
          <w:rPr>
            <w:rStyle w:val="Hyperlink"/>
            <w:noProof/>
          </w:rPr>
          <w:t>3.5.12 Gestionnaire des annonces</w:t>
        </w:r>
        <w:r>
          <w:rPr>
            <w:noProof/>
            <w:webHidden/>
          </w:rPr>
          <w:tab/>
        </w:r>
        <w:r>
          <w:rPr>
            <w:noProof/>
            <w:webHidden/>
          </w:rPr>
          <w:fldChar w:fldCharType="begin"/>
        </w:r>
        <w:r>
          <w:rPr>
            <w:noProof/>
            <w:webHidden/>
          </w:rPr>
          <w:instrText xml:space="preserve"> PAGEREF _Toc210120162 \h </w:instrText>
        </w:r>
        <w:r>
          <w:rPr>
            <w:noProof/>
            <w:webHidden/>
          </w:rPr>
        </w:r>
        <w:r>
          <w:rPr>
            <w:noProof/>
            <w:webHidden/>
          </w:rPr>
          <w:fldChar w:fldCharType="separate"/>
        </w:r>
        <w:r w:rsidR="002612C5">
          <w:rPr>
            <w:noProof/>
            <w:webHidden/>
          </w:rPr>
          <w:t>62</w:t>
        </w:r>
        <w:r>
          <w:rPr>
            <w:noProof/>
            <w:webHidden/>
          </w:rPr>
          <w:fldChar w:fldCharType="end"/>
        </w:r>
      </w:hyperlink>
    </w:p>
    <w:p w14:paraId="35642FB4" w14:textId="1FC1C713"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63" w:history="1">
        <w:r w:rsidRPr="0015165B">
          <w:rPr>
            <w:rStyle w:val="Hyperlink"/>
            <w:noProof/>
          </w:rPr>
          <w:t>3.5.13 Messagerie</w:t>
        </w:r>
        <w:r>
          <w:rPr>
            <w:noProof/>
            <w:webHidden/>
          </w:rPr>
          <w:tab/>
        </w:r>
        <w:r>
          <w:rPr>
            <w:noProof/>
            <w:webHidden/>
          </w:rPr>
          <w:fldChar w:fldCharType="begin"/>
        </w:r>
        <w:r>
          <w:rPr>
            <w:noProof/>
            <w:webHidden/>
          </w:rPr>
          <w:instrText xml:space="preserve"> PAGEREF _Toc210120163 \h </w:instrText>
        </w:r>
        <w:r>
          <w:rPr>
            <w:noProof/>
            <w:webHidden/>
          </w:rPr>
        </w:r>
        <w:r>
          <w:rPr>
            <w:noProof/>
            <w:webHidden/>
          </w:rPr>
          <w:fldChar w:fldCharType="separate"/>
        </w:r>
        <w:r w:rsidR="002612C5">
          <w:rPr>
            <w:noProof/>
            <w:webHidden/>
          </w:rPr>
          <w:t>63</w:t>
        </w:r>
        <w:r>
          <w:rPr>
            <w:noProof/>
            <w:webHidden/>
          </w:rPr>
          <w:fldChar w:fldCharType="end"/>
        </w:r>
      </w:hyperlink>
    </w:p>
    <w:p w14:paraId="5F86DBF6" w14:textId="39487701"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64" w:history="1">
        <w:r w:rsidRPr="0015165B">
          <w:rPr>
            <w:rStyle w:val="Hyperlink"/>
            <w:noProof/>
            <w:snapToGrid w:val="0"/>
            <w:w w:val="0"/>
          </w:rPr>
          <w:t>3.6</w:t>
        </w:r>
        <w:r w:rsidRPr="0015165B">
          <w:rPr>
            <w:rStyle w:val="Hyperlink"/>
            <w:noProof/>
          </w:rPr>
          <w:t xml:space="preserve"> Conclusion</w:t>
        </w:r>
        <w:r>
          <w:rPr>
            <w:noProof/>
            <w:webHidden/>
          </w:rPr>
          <w:tab/>
        </w:r>
        <w:r>
          <w:rPr>
            <w:noProof/>
            <w:webHidden/>
          </w:rPr>
          <w:fldChar w:fldCharType="begin"/>
        </w:r>
        <w:r>
          <w:rPr>
            <w:noProof/>
            <w:webHidden/>
          </w:rPr>
          <w:instrText xml:space="preserve"> PAGEREF _Toc210120164 \h </w:instrText>
        </w:r>
        <w:r>
          <w:rPr>
            <w:noProof/>
            <w:webHidden/>
          </w:rPr>
        </w:r>
        <w:r>
          <w:rPr>
            <w:noProof/>
            <w:webHidden/>
          </w:rPr>
          <w:fldChar w:fldCharType="separate"/>
        </w:r>
        <w:r w:rsidR="002612C5">
          <w:rPr>
            <w:noProof/>
            <w:webHidden/>
          </w:rPr>
          <w:t>63</w:t>
        </w:r>
        <w:r>
          <w:rPr>
            <w:noProof/>
            <w:webHidden/>
          </w:rPr>
          <w:fldChar w:fldCharType="end"/>
        </w:r>
      </w:hyperlink>
    </w:p>
    <w:p w14:paraId="53B168D2" w14:textId="1B9D18F5" w:rsidR="00353CB2" w:rsidRDefault="00353CB2">
      <w:pPr>
        <w:pStyle w:val="TOC1"/>
        <w:rPr>
          <w:rFonts w:asciiTheme="minorHAnsi" w:eastAsiaTheme="minorEastAsia" w:hAnsiTheme="minorHAnsi" w:cstheme="minorBidi"/>
          <w:b w:val="0"/>
          <w:noProof/>
          <w:color w:val="auto"/>
          <w:kern w:val="2"/>
          <w:sz w:val="24"/>
          <w:lang w:eastAsia="fr-FR"/>
          <w14:ligatures w14:val="standardContextual"/>
        </w:rPr>
      </w:pPr>
      <w:hyperlink w:anchor="_Toc210120165" w:history="1">
        <w:r w:rsidRPr="0015165B">
          <w:rPr>
            <w:rStyle w:val="Hyperlink"/>
            <w:noProof/>
          </w:rPr>
          <w:t>CHAPITRE 4 EVALUATION ET PERSPECTIVE D’AMELIORATION DU PROJET</w:t>
        </w:r>
        <w:r>
          <w:rPr>
            <w:noProof/>
            <w:webHidden/>
          </w:rPr>
          <w:tab/>
        </w:r>
        <w:r>
          <w:rPr>
            <w:noProof/>
            <w:webHidden/>
          </w:rPr>
          <w:fldChar w:fldCharType="begin"/>
        </w:r>
        <w:r>
          <w:rPr>
            <w:noProof/>
            <w:webHidden/>
          </w:rPr>
          <w:instrText xml:space="preserve"> PAGEREF _Toc210120165 \h </w:instrText>
        </w:r>
        <w:r>
          <w:rPr>
            <w:noProof/>
            <w:webHidden/>
          </w:rPr>
        </w:r>
        <w:r>
          <w:rPr>
            <w:noProof/>
            <w:webHidden/>
          </w:rPr>
          <w:fldChar w:fldCharType="separate"/>
        </w:r>
        <w:r w:rsidR="002612C5">
          <w:rPr>
            <w:noProof/>
            <w:webHidden/>
          </w:rPr>
          <w:t>65</w:t>
        </w:r>
        <w:r>
          <w:rPr>
            <w:noProof/>
            <w:webHidden/>
          </w:rPr>
          <w:fldChar w:fldCharType="end"/>
        </w:r>
      </w:hyperlink>
    </w:p>
    <w:p w14:paraId="580F352D" w14:textId="66DB0C71"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66" w:history="1">
        <w:r w:rsidRPr="0015165B">
          <w:rPr>
            <w:rStyle w:val="Hyperlink"/>
            <w:noProof/>
            <w:snapToGrid w:val="0"/>
            <w:w w:val="0"/>
          </w:rPr>
          <w:t>4.1</w:t>
        </w:r>
        <w:r w:rsidRPr="0015165B">
          <w:rPr>
            <w:rStyle w:val="Hyperlink"/>
            <w:noProof/>
          </w:rPr>
          <w:t xml:space="preserve"> Introduction</w:t>
        </w:r>
        <w:r>
          <w:rPr>
            <w:noProof/>
            <w:webHidden/>
          </w:rPr>
          <w:tab/>
        </w:r>
        <w:r>
          <w:rPr>
            <w:noProof/>
            <w:webHidden/>
          </w:rPr>
          <w:fldChar w:fldCharType="begin"/>
        </w:r>
        <w:r>
          <w:rPr>
            <w:noProof/>
            <w:webHidden/>
          </w:rPr>
          <w:instrText xml:space="preserve"> PAGEREF _Toc210120166 \h </w:instrText>
        </w:r>
        <w:r>
          <w:rPr>
            <w:noProof/>
            <w:webHidden/>
          </w:rPr>
        </w:r>
        <w:r>
          <w:rPr>
            <w:noProof/>
            <w:webHidden/>
          </w:rPr>
          <w:fldChar w:fldCharType="separate"/>
        </w:r>
        <w:r w:rsidR="002612C5">
          <w:rPr>
            <w:noProof/>
            <w:webHidden/>
          </w:rPr>
          <w:t>65</w:t>
        </w:r>
        <w:r>
          <w:rPr>
            <w:noProof/>
            <w:webHidden/>
          </w:rPr>
          <w:fldChar w:fldCharType="end"/>
        </w:r>
      </w:hyperlink>
    </w:p>
    <w:p w14:paraId="5A77E6F9" w14:textId="537417DB"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67" w:history="1">
        <w:r w:rsidRPr="0015165B">
          <w:rPr>
            <w:rStyle w:val="Hyperlink"/>
            <w:noProof/>
            <w:snapToGrid w:val="0"/>
            <w:w w:val="0"/>
          </w:rPr>
          <w:t>4.2</w:t>
        </w:r>
        <w:r w:rsidRPr="0015165B">
          <w:rPr>
            <w:rStyle w:val="Hyperlink"/>
            <w:noProof/>
          </w:rPr>
          <w:t xml:space="preserve"> Méthodologie d’évaluation</w:t>
        </w:r>
        <w:r>
          <w:rPr>
            <w:noProof/>
            <w:webHidden/>
          </w:rPr>
          <w:tab/>
        </w:r>
        <w:r>
          <w:rPr>
            <w:noProof/>
            <w:webHidden/>
          </w:rPr>
          <w:fldChar w:fldCharType="begin"/>
        </w:r>
        <w:r>
          <w:rPr>
            <w:noProof/>
            <w:webHidden/>
          </w:rPr>
          <w:instrText xml:space="preserve"> PAGEREF _Toc210120167 \h </w:instrText>
        </w:r>
        <w:r>
          <w:rPr>
            <w:noProof/>
            <w:webHidden/>
          </w:rPr>
        </w:r>
        <w:r>
          <w:rPr>
            <w:noProof/>
            <w:webHidden/>
          </w:rPr>
          <w:fldChar w:fldCharType="separate"/>
        </w:r>
        <w:r w:rsidR="002612C5">
          <w:rPr>
            <w:noProof/>
            <w:webHidden/>
          </w:rPr>
          <w:t>65</w:t>
        </w:r>
        <w:r>
          <w:rPr>
            <w:noProof/>
            <w:webHidden/>
          </w:rPr>
          <w:fldChar w:fldCharType="end"/>
        </w:r>
      </w:hyperlink>
    </w:p>
    <w:p w14:paraId="44E4C050" w14:textId="25DA4CDE"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68" w:history="1">
        <w:r w:rsidRPr="0015165B">
          <w:rPr>
            <w:rStyle w:val="Hyperlink"/>
            <w:noProof/>
          </w:rPr>
          <w:t>4.2.1 Cadre méthodologie générale</w:t>
        </w:r>
        <w:r>
          <w:rPr>
            <w:noProof/>
            <w:webHidden/>
          </w:rPr>
          <w:tab/>
        </w:r>
        <w:r>
          <w:rPr>
            <w:noProof/>
            <w:webHidden/>
          </w:rPr>
          <w:fldChar w:fldCharType="begin"/>
        </w:r>
        <w:r>
          <w:rPr>
            <w:noProof/>
            <w:webHidden/>
          </w:rPr>
          <w:instrText xml:space="preserve"> PAGEREF _Toc210120168 \h </w:instrText>
        </w:r>
        <w:r>
          <w:rPr>
            <w:noProof/>
            <w:webHidden/>
          </w:rPr>
        </w:r>
        <w:r>
          <w:rPr>
            <w:noProof/>
            <w:webHidden/>
          </w:rPr>
          <w:fldChar w:fldCharType="separate"/>
        </w:r>
        <w:r w:rsidR="002612C5">
          <w:rPr>
            <w:noProof/>
            <w:webHidden/>
          </w:rPr>
          <w:t>65</w:t>
        </w:r>
        <w:r>
          <w:rPr>
            <w:noProof/>
            <w:webHidden/>
          </w:rPr>
          <w:fldChar w:fldCharType="end"/>
        </w:r>
      </w:hyperlink>
    </w:p>
    <w:p w14:paraId="16B29F72" w14:textId="6689051A"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69" w:history="1">
        <w:r w:rsidRPr="0015165B">
          <w:rPr>
            <w:rStyle w:val="Hyperlink"/>
            <w:noProof/>
          </w:rPr>
          <w:t>4.2.2 Protocol d’évaluation détaillé</w:t>
        </w:r>
        <w:r>
          <w:rPr>
            <w:noProof/>
            <w:webHidden/>
          </w:rPr>
          <w:tab/>
        </w:r>
        <w:r>
          <w:rPr>
            <w:noProof/>
            <w:webHidden/>
          </w:rPr>
          <w:fldChar w:fldCharType="begin"/>
        </w:r>
        <w:r>
          <w:rPr>
            <w:noProof/>
            <w:webHidden/>
          </w:rPr>
          <w:instrText xml:space="preserve"> PAGEREF _Toc210120169 \h </w:instrText>
        </w:r>
        <w:r>
          <w:rPr>
            <w:noProof/>
            <w:webHidden/>
          </w:rPr>
        </w:r>
        <w:r>
          <w:rPr>
            <w:noProof/>
            <w:webHidden/>
          </w:rPr>
          <w:fldChar w:fldCharType="separate"/>
        </w:r>
        <w:r w:rsidR="002612C5">
          <w:rPr>
            <w:noProof/>
            <w:webHidden/>
          </w:rPr>
          <w:t>66</w:t>
        </w:r>
        <w:r>
          <w:rPr>
            <w:noProof/>
            <w:webHidden/>
          </w:rPr>
          <w:fldChar w:fldCharType="end"/>
        </w:r>
      </w:hyperlink>
    </w:p>
    <w:p w14:paraId="5D9B9ED8" w14:textId="55146C6D"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70" w:history="1">
        <w:r w:rsidRPr="0015165B">
          <w:rPr>
            <w:rStyle w:val="Hyperlink"/>
            <w:noProof/>
          </w:rPr>
          <w:t>4.2.3 Profile des utilisateurs pour les tests</w:t>
        </w:r>
        <w:r>
          <w:rPr>
            <w:noProof/>
            <w:webHidden/>
          </w:rPr>
          <w:tab/>
        </w:r>
        <w:r>
          <w:rPr>
            <w:noProof/>
            <w:webHidden/>
          </w:rPr>
          <w:fldChar w:fldCharType="begin"/>
        </w:r>
        <w:r>
          <w:rPr>
            <w:noProof/>
            <w:webHidden/>
          </w:rPr>
          <w:instrText xml:space="preserve"> PAGEREF _Toc210120170 \h </w:instrText>
        </w:r>
        <w:r>
          <w:rPr>
            <w:noProof/>
            <w:webHidden/>
          </w:rPr>
        </w:r>
        <w:r>
          <w:rPr>
            <w:noProof/>
            <w:webHidden/>
          </w:rPr>
          <w:fldChar w:fldCharType="separate"/>
        </w:r>
        <w:r w:rsidR="002612C5">
          <w:rPr>
            <w:noProof/>
            <w:webHidden/>
          </w:rPr>
          <w:t>66</w:t>
        </w:r>
        <w:r>
          <w:rPr>
            <w:noProof/>
            <w:webHidden/>
          </w:rPr>
          <w:fldChar w:fldCharType="end"/>
        </w:r>
      </w:hyperlink>
    </w:p>
    <w:p w14:paraId="3629BAC8" w14:textId="4208903C"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71" w:history="1">
        <w:r w:rsidRPr="0015165B">
          <w:rPr>
            <w:rStyle w:val="Hyperlink"/>
            <w:noProof/>
          </w:rPr>
          <w:t>4.2.4 Instrument de collecte de données</w:t>
        </w:r>
        <w:r>
          <w:rPr>
            <w:noProof/>
            <w:webHidden/>
          </w:rPr>
          <w:tab/>
        </w:r>
        <w:r>
          <w:rPr>
            <w:noProof/>
            <w:webHidden/>
          </w:rPr>
          <w:fldChar w:fldCharType="begin"/>
        </w:r>
        <w:r>
          <w:rPr>
            <w:noProof/>
            <w:webHidden/>
          </w:rPr>
          <w:instrText xml:space="preserve"> PAGEREF _Toc210120171 \h </w:instrText>
        </w:r>
        <w:r>
          <w:rPr>
            <w:noProof/>
            <w:webHidden/>
          </w:rPr>
        </w:r>
        <w:r>
          <w:rPr>
            <w:noProof/>
            <w:webHidden/>
          </w:rPr>
          <w:fldChar w:fldCharType="separate"/>
        </w:r>
        <w:r w:rsidR="002612C5">
          <w:rPr>
            <w:noProof/>
            <w:webHidden/>
          </w:rPr>
          <w:t>67</w:t>
        </w:r>
        <w:r>
          <w:rPr>
            <w:noProof/>
            <w:webHidden/>
          </w:rPr>
          <w:fldChar w:fldCharType="end"/>
        </w:r>
      </w:hyperlink>
    </w:p>
    <w:p w14:paraId="79EF5D39" w14:textId="4A0A7544"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72" w:history="1">
        <w:r w:rsidRPr="0015165B">
          <w:rPr>
            <w:rStyle w:val="Hyperlink"/>
            <w:noProof/>
            <w:snapToGrid w:val="0"/>
            <w:w w:val="0"/>
          </w:rPr>
          <w:t>4.3</w:t>
        </w:r>
        <w:r w:rsidRPr="0015165B">
          <w:rPr>
            <w:rStyle w:val="Hyperlink"/>
            <w:noProof/>
          </w:rPr>
          <w:t xml:space="preserve"> Résultats de l’évaluation fonctionnelle</w:t>
        </w:r>
        <w:r>
          <w:rPr>
            <w:noProof/>
            <w:webHidden/>
          </w:rPr>
          <w:tab/>
        </w:r>
        <w:r>
          <w:rPr>
            <w:noProof/>
            <w:webHidden/>
          </w:rPr>
          <w:fldChar w:fldCharType="begin"/>
        </w:r>
        <w:r>
          <w:rPr>
            <w:noProof/>
            <w:webHidden/>
          </w:rPr>
          <w:instrText xml:space="preserve"> PAGEREF _Toc210120172 \h </w:instrText>
        </w:r>
        <w:r>
          <w:rPr>
            <w:noProof/>
            <w:webHidden/>
          </w:rPr>
        </w:r>
        <w:r>
          <w:rPr>
            <w:noProof/>
            <w:webHidden/>
          </w:rPr>
          <w:fldChar w:fldCharType="separate"/>
        </w:r>
        <w:r w:rsidR="002612C5">
          <w:rPr>
            <w:noProof/>
            <w:webHidden/>
          </w:rPr>
          <w:t>67</w:t>
        </w:r>
        <w:r>
          <w:rPr>
            <w:noProof/>
            <w:webHidden/>
          </w:rPr>
          <w:fldChar w:fldCharType="end"/>
        </w:r>
      </w:hyperlink>
    </w:p>
    <w:p w14:paraId="6ED85A5A" w14:textId="061CC7F2"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73" w:history="1">
        <w:r w:rsidRPr="0015165B">
          <w:rPr>
            <w:rStyle w:val="Hyperlink"/>
            <w:noProof/>
          </w:rPr>
          <w:t>4.3.1 Etat d’avancement des fonctionnalités</w:t>
        </w:r>
        <w:r>
          <w:rPr>
            <w:noProof/>
            <w:webHidden/>
          </w:rPr>
          <w:tab/>
        </w:r>
        <w:r>
          <w:rPr>
            <w:noProof/>
            <w:webHidden/>
          </w:rPr>
          <w:fldChar w:fldCharType="begin"/>
        </w:r>
        <w:r>
          <w:rPr>
            <w:noProof/>
            <w:webHidden/>
          </w:rPr>
          <w:instrText xml:space="preserve"> PAGEREF _Toc210120173 \h </w:instrText>
        </w:r>
        <w:r>
          <w:rPr>
            <w:noProof/>
            <w:webHidden/>
          </w:rPr>
        </w:r>
        <w:r>
          <w:rPr>
            <w:noProof/>
            <w:webHidden/>
          </w:rPr>
          <w:fldChar w:fldCharType="separate"/>
        </w:r>
        <w:r w:rsidR="002612C5">
          <w:rPr>
            <w:noProof/>
            <w:webHidden/>
          </w:rPr>
          <w:t>68</w:t>
        </w:r>
        <w:r>
          <w:rPr>
            <w:noProof/>
            <w:webHidden/>
          </w:rPr>
          <w:fldChar w:fldCharType="end"/>
        </w:r>
      </w:hyperlink>
    </w:p>
    <w:p w14:paraId="7D0F1844" w14:textId="43695B24"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74" w:history="1">
        <w:r w:rsidRPr="0015165B">
          <w:rPr>
            <w:rStyle w:val="Hyperlink"/>
            <w:noProof/>
          </w:rPr>
          <w:t>4.3.2 Analyse des écarts fonctionnels</w:t>
        </w:r>
        <w:r>
          <w:rPr>
            <w:noProof/>
            <w:webHidden/>
          </w:rPr>
          <w:tab/>
        </w:r>
        <w:r>
          <w:rPr>
            <w:noProof/>
            <w:webHidden/>
          </w:rPr>
          <w:fldChar w:fldCharType="begin"/>
        </w:r>
        <w:r>
          <w:rPr>
            <w:noProof/>
            <w:webHidden/>
          </w:rPr>
          <w:instrText xml:space="preserve"> PAGEREF _Toc210120174 \h </w:instrText>
        </w:r>
        <w:r>
          <w:rPr>
            <w:noProof/>
            <w:webHidden/>
          </w:rPr>
        </w:r>
        <w:r>
          <w:rPr>
            <w:noProof/>
            <w:webHidden/>
          </w:rPr>
          <w:fldChar w:fldCharType="separate"/>
        </w:r>
        <w:r w:rsidR="002612C5">
          <w:rPr>
            <w:noProof/>
            <w:webHidden/>
          </w:rPr>
          <w:t>68</w:t>
        </w:r>
        <w:r>
          <w:rPr>
            <w:noProof/>
            <w:webHidden/>
          </w:rPr>
          <w:fldChar w:fldCharType="end"/>
        </w:r>
      </w:hyperlink>
    </w:p>
    <w:p w14:paraId="4722E65C" w14:textId="4045498B"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75" w:history="1">
        <w:r w:rsidRPr="0015165B">
          <w:rPr>
            <w:rStyle w:val="Hyperlink"/>
            <w:noProof/>
            <w:snapToGrid w:val="0"/>
            <w:w w:val="0"/>
          </w:rPr>
          <w:t>4.4</w:t>
        </w:r>
        <w:r w:rsidRPr="0015165B">
          <w:rPr>
            <w:rStyle w:val="Hyperlink"/>
            <w:noProof/>
          </w:rPr>
          <w:t xml:space="preserve"> Résultats de l’évaluation technique</w:t>
        </w:r>
        <w:r>
          <w:rPr>
            <w:noProof/>
            <w:webHidden/>
          </w:rPr>
          <w:tab/>
        </w:r>
        <w:r>
          <w:rPr>
            <w:noProof/>
            <w:webHidden/>
          </w:rPr>
          <w:fldChar w:fldCharType="begin"/>
        </w:r>
        <w:r>
          <w:rPr>
            <w:noProof/>
            <w:webHidden/>
          </w:rPr>
          <w:instrText xml:space="preserve"> PAGEREF _Toc210120175 \h </w:instrText>
        </w:r>
        <w:r>
          <w:rPr>
            <w:noProof/>
            <w:webHidden/>
          </w:rPr>
        </w:r>
        <w:r>
          <w:rPr>
            <w:noProof/>
            <w:webHidden/>
          </w:rPr>
          <w:fldChar w:fldCharType="separate"/>
        </w:r>
        <w:r w:rsidR="002612C5">
          <w:rPr>
            <w:noProof/>
            <w:webHidden/>
          </w:rPr>
          <w:t>69</w:t>
        </w:r>
        <w:r>
          <w:rPr>
            <w:noProof/>
            <w:webHidden/>
          </w:rPr>
          <w:fldChar w:fldCharType="end"/>
        </w:r>
      </w:hyperlink>
    </w:p>
    <w:p w14:paraId="20EC226D" w14:textId="0BB72D6F"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76" w:history="1">
        <w:r w:rsidRPr="0015165B">
          <w:rPr>
            <w:rStyle w:val="Hyperlink"/>
            <w:noProof/>
          </w:rPr>
          <w:t>4.4.1 Test de performance</w:t>
        </w:r>
        <w:r>
          <w:rPr>
            <w:noProof/>
            <w:webHidden/>
          </w:rPr>
          <w:tab/>
        </w:r>
        <w:r>
          <w:rPr>
            <w:noProof/>
            <w:webHidden/>
          </w:rPr>
          <w:fldChar w:fldCharType="begin"/>
        </w:r>
        <w:r>
          <w:rPr>
            <w:noProof/>
            <w:webHidden/>
          </w:rPr>
          <w:instrText xml:space="preserve"> PAGEREF _Toc210120176 \h </w:instrText>
        </w:r>
        <w:r>
          <w:rPr>
            <w:noProof/>
            <w:webHidden/>
          </w:rPr>
        </w:r>
        <w:r>
          <w:rPr>
            <w:noProof/>
            <w:webHidden/>
          </w:rPr>
          <w:fldChar w:fldCharType="separate"/>
        </w:r>
        <w:r w:rsidR="002612C5">
          <w:rPr>
            <w:noProof/>
            <w:webHidden/>
          </w:rPr>
          <w:t>69</w:t>
        </w:r>
        <w:r>
          <w:rPr>
            <w:noProof/>
            <w:webHidden/>
          </w:rPr>
          <w:fldChar w:fldCharType="end"/>
        </w:r>
      </w:hyperlink>
    </w:p>
    <w:p w14:paraId="1DF1829F" w14:textId="513D82FD"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77" w:history="1">
        <w:r w:rsidRPr="0015165B">
          <w:rPr>
            <w:rStyle w:val="Hyperlink"/>
            <w:noProof/>
          </w:rPr>
          <w:t>4.4.2 Evaluation de sécurité</w:t>
        </w:r>
        <w:r>
          <w:rPr>
            <w:noProof/>
            <w:webHidden/>
          </w:rPr>
          <w:tab/>
        </w:r>
        <w:r>
          <w:rPr>
            <w:noProof/>
            <w:webHidden/>
          </w:rPr>
          <w:fldChar w:fldCharType="begin"/>
        </w:r>
        <w:r>
          <w:rPr>
            <w:noProof/>
            <w:webHidden/>
          </w:rPr>
          <w:instrText xml:space="preserve"> PAGEREF _Toc210120177 \h </w:instrText>
        </w:r>
        <w:r>
          <w:rPr>
            <w:noProof/>
            <w:webHidden/>
          </w:rPr>
        </w:r>
        <w:r>
          <w:rPr>
            <w:noProof/>
            <w:webHidden/>
          </w:rPr>
          <w:fldChar w:fldCharType="separate"/>
        </w:r>
        <w:r w:rsidR="002612C5">
          <w:rPr>
            <w:noProof/>
            <w:webHidden/>
          </w:rPr>
          <w:t>70</w:t>
        </w:r>
        <w:r>
          <w:rPr>
            <w:noProof/>
            <w:webHidden/>
          </w:rPr>
          <w:fldChar w:fldCharType="end"/>
        </w:r>
      </w:hyperlink>
    </w:p>
    <w:p w14:paraId="552CCB21" w14:textId="37D6E925"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78" w:history="1">
        <w:r w:rsidRPr="0015165B">
          <w:rPr>
            <w:rStyle w:val="Hyperlink"/>
            <w:noProof/>
          </w:rPr>
          <w:t>4.4.3 Qualité du code et maintenabilité</w:t>
        </w:r>
        <w:r>
          <w:rPr>
            <w:noProof/>
            <w:webHidden/>
          </w:rPr>
          <w:tab/>
        </w:r>
        <w:r>
          <w:rPr>
            <w:noProof/>
            <w:webHidden/>
          </w:rPr>
          <w:fldChar w:fldCharType="begin"/>
        </w:r>
        <w:r>
          <w:rPr>
            <w:noProof/>
            <w:webHidden/>
          </w:rPr>
          <w:instrText xml:space="preserve"> PAGEREF _Toc210120178 \h </w:instrText>
        </w:r>
        <w:r>
          <w:rPr>
            <w:noProof/>
            <w:webHidden/>
          </w:rPr>
        </w:r>
        <w:r>
          <w:rPr>
            <w:noProof/>
            <w:webHidden/>
          </w:rPr>
          <w:fldChar w:fldCharType="separate"/>
        </w:r>
        <w:r w:rsidR="002612C5">
          <w:rPr>
            <w:noProof/>
            <w:webHidden/>
          </w:rPr>
          <w:t>70</w:t>
        </w:r>
        <w:r>
          <w:rPr>
            <w:noProof/>
            <w:webHidden/>
          </w:rPr>
          <w:fldChar w:fldCharType="end"/>
        </w:r>
      </w:hyperlink>
    </w:p>
    <w:p w14:paraId="327981C3" w14:textId="028694DA"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79" w:history="1">
        <w:r w:rsidRPr="0015165B">
          <w:rPr>
            <w:rStyle w:val="Hyperlink"/>
            <w:noProof/>
            <w:snapToGrid w:val="0"/>
            <w:w w:val="0"/>
          </w:rPr>
          <w:t>4.5</w:t>
        </w:r>
        <w:r w:rsidRPr="0015165B">
          <w:rPr>
            <w:rStyle w:val="Hyperlink"/>
            <w:noProof/>
          </w:rPr>
          <w:t xml:space="preserve"> Evaluation de l’expérience utilisateur</w:t>
        </w:r>
        <w:r>
          <w:rPr>
            <w:noProof/>
            <w:webHidden/>
          </w:rPr>
          <w:tab/>
        </w:r>
        <w:r>
          <w:rPr>
            <w:noProof/>
            <w:webHidden/>
          </w:rPr>
          <w:fldChar w:fldCharType="begin"/>
        </w:r>
        <w:r>
          <w:rPr>
            <w:noProof/>
            <w:webHidden/>
          </w:rPr>
          <w:instrText xml:space="preserve"> PAGEREF _Toc210120179 \h </w:instrText>
        </w:r>
        <w:r>
          <w:rPr>
            <w:noProof/>
            <w:webHidden/>
          </w:rPr>
        </w:r>
        <w:r>
          <w:rPr>
            <w:noProof/>
            <w:webHidden/>
          </w:rPr>
          <w:fldChar w:fldCharType="separate"/>
        </w:r>
        <w:r w:rsidR="002612C5">
          <w:rPr>
            <w:noProof/>
            <w:webHidden/>
          </w:rPr>
          <w:t>70</w:t>
        </w:r>
        <w:r>
          <w:rPr>
            <w:noProof/>
            <w:webHidden/>
          </w:rPr>
          <w:fldChar w:fldCharType="end"/>
        </w:r>
      </w:hyperlink>
    </w:p>
    <w:p w14:paraId="7A73E855" w14:textId="7A24EAEA"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80" w:history="1">
        <w:r w:rsidRPr="0015165B">
          <w:rPr>
            <w:rStyle w:val="Hyperlink"/>
            <w:noProof/>
          </w:rPr>
          <w:t>4.5.1 Résultats quantitatifs</w:t>
        </w:r>
        <w:r>
          <w:rPr>
            <w:noProof/>
            <w:webHidden/>
          </w:rPr>
          <w:tab/>
        </w:r>
        <w:r>
          <w:rPr>
            <w:noProof/>
            <w:webHidden/>
          </w:rPr>
          <w:fldChar w:fldCharType="begin"/>
        </w:r>
        <w:r>
          <w:rPr>
            <w:noProof/>
            <w:webHidden/>
          </w:rPr>
          <w:instrText xml:space="preserve"> PAGEREF _Toc210120180 \h </w:instrText>
        </w:r>
        <w:r>
          <w:rPr>
            <w:noProof/>
            <w:webHidden/>
          </w:rPr>
        </w:r>
        <w:r>
          <w:rPr>
            <w:noProof/>
            <w:webHidden/>
          </w:rPr>
          <w:fldChar w:fldCharType="separate"/>
        </w:r>
        <w:r w:rsidR="002612C5">
          <w:rPr>
            <w:noProof/>
            <w:webHidden/>
          </w:rPr>
          <w:t>71</w:t>
        </w:r>
        <w:r>
          <w:rPr>
            <w:noProof/>
            <w:webHidden/>
          </w:rPr>
          <w:fldChar w:fldCharType="end"/>
        </w:r>
      </w:hyperlink>
    </w:p>
    <w:p w14:paraId="4BA5048E" w14:textId="59591550"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81" w:history="1">
        <w:r w:rsidRPr="0015165B">
          <w:rPr>
            <w:rStyle w:val="Hyperlink"/>
            <w:noProof/>
          </w:rPr>
          <w:t>4.5.2 Analyse qualitative des retours utilisateurs</w:t>
        </w:r>
        <w:r>
          <w:rPr>
            <w:noProof/>
            <w:webHidden/>
          </w:rPr>
          <w:tab/>
        </w:r>
        <w:r>
          <w:rPr>
            <w:noProof/>
            <w:webHidden/>
          </w:rPr>
          <w:fldChar w:fldCharType="begin"/>
        </w:r>
        <w:r>
          <w:rPr>
            <w:noProof/>
            <w:webHidden/>
          </w:rPr>
          <w:instrText xml:space="preserve"> PAGEREF _Toc210120181 \h </w:instrText>
        </w:r>
        <w:r>
          <w:rPr>
            <w:noProof/>
            <w:webHidden/>
          </w:rPr>
        </w:r>
        <w:r>
          <w:rPr>
            <w:noProof/>
            <w:webHidden/>
          </w:rPr>
          <w:fldChar w:fldCharType="separate"/>
        </w:r>
        <w:r w:rsidR="002612C5">
          <w:rPr>
            <w:noProof/>
            <w:webHidden/>
          </w:rPr>
          <w:t>71</w:t>
        </w:r>
        <w:r>
          <w:rPr>
            <w:noProof/>
            <w:webHidden/>
          </w:rPr>
          <w:fldChar w:fldCharType="end"/>
        </w:r>
      </w:hyperlink>
    </w:p>
    <w:p w14:paraId="14ACA936" w14:textId="3C17CBD0"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82" w:history="1">
        <w:r w:rsidRPr="0015165B">
          <w:rPr>
            <w:rStyle w:val="Hyperlink"/>
            <w:noProof/>
          </w:rPr>
          <w:t>4.5.3 Analyse des tâches utilisateurs</w:t>
        </w:r>
        <w:r>
          <w:rPr>
            <w:noProof/>
            <w:webHidden/>
          </w:rPr>
          <w:tab/>
        </w:r>
        <w:r>
          <w:rPr>
            <w:noProof/>
            <w:webHidden/>
          </w:rPr>
          <w:fldChar w:fldCharType="begin"/>
        </w:r>
        <w:r>
          <w:rPr>
            <w:noProof/>
            <w:webHidden/>
          </w:rPr>
          <w:instrText xml:space="preserve"> PAGEREF _Toc210120182 \h </w:instrText>
        </w:r>
        <w:r>
          <w:rPr>
            <w:noProof/>
            <w:webHidden/>
          </w:rPr>
        </w:r>
        <w:r>
          <w:rPr>
            <w:noProof/>
            <w:webHidden/>
          </w:rPr>
          <w:fldChar w:fldCharType="separate"/>
        </w:r>
        <w:r w:rsidR="002612C5">
          <w:rPr>
            <w:noProof/>
            <w:webHidden/>
          </w:rPr>
          <w:t>72</w:t>
        </w:r>
        <w:r>
          <w:rPr>
            <w:noProof/>
            <w:webHidden/>
          </w:rPr>
          <w:fldChar w:fldCharType="end"/>
        </w:r>
      </w:hyperlink>
    </w:p>
    <w:p w14:paraId="3EE42621" w14:textId="34129B5F"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83" w:history="1">
        <w:r w:rsidRPr="0015165B">
          <w:rPr>
            <w:rStyle w:val="Hyperlink"/>
            <w:noProof/>
            <w:snapToGrid w:val="0"/>
            <w:w w:val="0"/>
          </w:rPr>
          <w:t>4.6</w:t>
        </w:r>
        <w:r w:rsidRPr="0015165B">
          <w:rPr>
            <w:rStyle w:val="Hyperlink"/>
            <w:noProof/>
          </w:rPr>
          <w:t xml:space="preserve"> Comparaison avec les plateformes existantes</w:t>
        </w:r>
        <w:r>
          <w:rPr>
            <w:noProof/>
            <w:webHidden/>
          </w:rPr>
          <w:tab/>
        </w:r>
        <w:r>
          <w:rPr>
            <w:noProof/>
            <w:webHidden/>
          </w:rPr>
          <w:fldChar w:fldCharType="begin"/>
        </w:r>
        <w:r>
          <w:rPr>
            <w:noProof/>
            <w:webHidden/>
          </w:rPr>
          <w:instrText xml:space="preserve"> PAGEREF _Toc210120183 \h </w:instrText>
        </w:r>
        <w:r>
          <w:rPr>
            <w:noProof/>
            <w:webHidden/>
          </w:rPr>
        </w:r>
        <w:r>
          <w:rPr>
            <w:noProof/>
            <w:webHidden/>
          </w:rPr>
          <w:fldChar w:fldCharType="separate"/>
        </w:r>
        <w:r w:rsidR="002612C5">
          <w:rPr>
            <w:noProof/>
            <w:webHidden/>
          </w:rPr>
          <w:t>72</w:t>
        </w:r>
        <w:r>
          <w:rPr>
            <w:noProof/>
            <w:webHidden/>
          </w:rPr>
          <w:fldChar w:fldCharType="end"/>
        </w:r>
      </w:hyperlink>
    </w:p>
    <w:p w14:paraId="51978B97" w14:textId="3C098D56"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84" w:history="1">
        <w:r w:rsidRPr="0015165B">
          <w:rPr>
            <w:rStyle w:val="Hyperlink"/>
            <w:noProof/>
          </w:rPr>
          <w:t>4.6.1 Méthodologie de comparaison</w:t>
        </w:r>
        <w:r>
          <w:rPr>
            <w:noProof/>
            <w:webHidden/>
          </w:rPr>
          <w:tab/>
        </w:r>
        <w:r>
          <w:rPr>
            <w:noProof/>
            <w:webHidden/>
          </w:rPr>
          <w:fldChar w:fldCharType="begin"/>
        </w:r>
        <w:r>
          <w:rPr>
            <w:noProof/>
            <w:webHidden/>
          </w:rPr>
          <w:instrText xml:space="preserve"> PAGEREF _Toc210120184 \h </w:instrText>
        </w:r>
        <w:r>
          <w:rPr>
            <w:noProof/>
            <w:webHidden/>
          </w:rPr>
        </w:r>
        <w:r>
          <w:rPr>
            <w:noProof/>
            <w:webHidden/>
          </w:rPr>
          <w:fldChar w:fldCharType="separate"/>
        </w:r>
        <w:r w:rsidR="002612C5">
          <w:rPr>
            <w:noProof/>
            <w:webHidden/>
          </w:rPr>
          <w:t>72</w:t>
        </w:r>
        <w:r>
          <w:rPr>
            <w:noProof/>
            <w:webHidden/>
          </w:rPr>
          <w:fldChar w:fldCharType="end"/>
        </w:r>
      </w:hyperlink>
    </w:p>
    <w:p w14:paraId="3DD30443" w14:textId="26B4B076"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85" w:history="1">
        <w:r w:rsidRPr="0015165B">
          <w:rPr>
            <w:rStyle w:val="Hyperlink"/>
            <w:noProof/>
          </w:rPr>
          <w:t>4.6.2 Analyse des avantages compétitifs</w:t>
        </w:r>
        <w:r>
          <w:rPr>
            <w:noProof/>
            <w:webHidden/>
          </w:rPr>
          <w:tab/>
        </w:r>
        <w:r>
          <w:rPr>
            <w:noProof/>
            <w:webHidden/>
          </w:rPr>
          <w:fldChar w:fldCharType="begin"/>
        </w:r>
        <w:r>
          <w:rPr>
            <w:noProof/>
            <w:webHidden/>
          </w:rPr>
          <w:instrText xml:space="preserve"> PAGEREF _Toc210120185 \h </w:instrText>
        </w:r>
        <w:r>
          <w:rPr>
            <w:noProof/>
            <w:webHidden/>
          </w:rPr>
        </w:r>
        <w:r>
          <w:rPr>
            <w:noProof/>
            <w:webHidden/>
          </w:rPr>
          <w:fldChar w:fldCharType="separate"/>
        </w:r>
        <w:r w:rsidR="002612C5">
          <w:rPr>
            <w:noProof/>
            <w:webHidden/>
          </w:rPr>
          <w:t>73</w:t>
        </w:r>
        <w:r>
          <w:rPr>
            <w:noProof/>
            <w:webHidden/>
          </w:rPr>
          <w:fldChar w:fldCharType="end"/>
        </w:r>
      </w:hyperlink>
    </w:p>
    <w:p w14:paraId="63574119" w14:textId="14A2A76F"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86" w:history="1">
        <w:r w:rsidRPr="0015165B">
          <w:rPr>
            <w:rStyle w:val="Hyperlink"/>
            <w:noProof/>
            <w:snapToGrid w:val="0"/>
            <w:w w:val="0"/>
          </w:rPr>
          <w:t>4.7</w:t>
        </w:r>
        <w:r w:rsidRPr="0015165B">
          <w:rPr>
            <w:rStyle w:val="Hyperlink"/>
            <w:noProof/>
          </w:rPr>
          <w:t xml:space="preserve"> Analyse des limites et contraintes</w:t>
        </w:r>
        <w:r>
          <w:rPr>
            <w:noProof/>
            <w:webHidden/>
          </w:rPr>
          <w:tab/>
        </w:r>
        <w:r>
          <w:rPr>
            <w:noProof/>
            <w:webHidden/>
          </w:rPr>
          <w:fldChar w:fldCharType="begin"/>
        </w:r>
        <w:r>
          <w:rPr>
            <w:noProof/>
            <w:webHidden/>
          </w:rPr>
          <w:instrText xml:space="preserve"> PAGEREF _Toc210120186 \h </w:instrText>
        </w:r>
        <w:r>
          <w:rPr>
            <w:noProof/>
            <w:webHidden/>
          </w:rPr>
        </w:r>
        <w:r>
          <w:rPr>
            <w:noProof/>
            <w:webHidden/>
          </w:rPr>
          <w:fldChar w:fldCharType="separate"/>
        </w:r>
        <w:r w:rsidR="002612C5">
          <w:rPr>
            <w:noProof/>
            <w:webHidden/>
          </w:rPr>
          <w:t>73</w:t>
        </w:r>
        <w:r>
          <w:rPr>
            <w:noProof/>
            <w:webHidden/>
          </w:rPr>
          <w:fldChar w:fldCharType="end"/>
        </w:r>
      </w:hyperlink>
    </w:p>
    <w:p w14:paraId="25695638" w14:textId="30F30FD6"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87" w:history="1">
        <w:r w:rsidRPr="0015165B">
          <w:rPr>
            <w:rStyle w:val="Hyperlink"/>
            <w:noProof/>
          </w:rPr>
          <w:t>4.7.1 Limitations techniques</w:t>
        </w:r>
        <w:r>
          <w:rPr>
            <w:noProof/>
            <w:webHidden/>
          </w:rPr>
          <w:tab/>
        </w:r>
        <w:r>
          <w:rPr>
            <w:noProof/>
            <w:webHidden/>
          </w:rPr>
          <w:fldChar w:fldCharType="begin"/>
        </w:r>
        <w:r>
          <w:rPr>
            <w:noProof/>
            <w:webHidden/>
          </w:rPr>
          <w:instrText xml:space="preserve"> PAGEREF _Toc210120187 \h </w:instrText>
        </w:r>
        <w:r>
          <w:rPr>
            <w:noProof/>
            <w:webHidden/>
          </w:rPr>
        </w:r>
        <w:r>
          <w:rPr>
            <w:noProof/>
            <w:webHidden/>
          </w:rPr>
          <w:fldChar w:fldCharType="separate"/>
        </w:r>
        <w:r w:rsidR="002612C5">
          <w:rPr>
            <w:noProof/>
            <w:webHidden/>
          </w:rPr>
          <w:t>73</w:t>
        </w:r>
        <w:r>
          <w:rPr>
            <w:noProof/>
            <w:webHidden/>
          </w:rPr>
          <w:fldChar w:fldCharType="end"/>
        </w:r>
      </w:hyperlink>
    </w:p>
    <w:p w14:paraId="551D58AA" w14:textId="359C9EAF"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88" w:history="1">
        <w:r w:rsidRPr="0015165B">
          <w:rPr>
            <w:rStyle w:val="Hyperlink"/>
            <w:noProof/>
          </w:rPr>
          <w:t>4.7.2 Limitations fonctionnelles</w:t>
        </w:r>
        <w:r>
          <w:rPr>
            <w:noProof/>
            <w:webHidden/>
          </w:rPr>
          <w:tab/>
        </w:r>
        <w:r>
          <w:rPr>
            <w:noProof/>
            <w:webHidden/>
          </w:rPr>
          <w:fldChar w:fldCharType="begin"/>
        </w:r>
        <w:r>
          <w:rPr>
            <w:noProof/>
            <w:webHidden/>
          </w:rPr>
          <w:instrText xml:space="preserve"> PAGEREF _Toc210120188 \h </w:instrText>
        </w:r>
        <w:r>
          <w:rPr>
            <w:noProof/>
            <w:webHidden/>
          </w:rPr>
        </w:r>
        <w:r>
          <w:rPr>
            <w:noProof/>
            <w:webHidden/>
          </w:rPr>
          <w:fldChar w:fldCharType="separate"/>
        </w:r>
        <w:r w:rsidR="002612C5">
          <w:rPr>
            <w:noProof/>
            <w:webHidden/>
          </w:rPr>
          <w:t>74</w:t>
        </w:r>
        <w:r>
          <w:rPr>
            <w:noProof/>
            <w:webHidden/>
          </w:rPr>
          <w:fldChar w:fldCharType="end"/>
        </w:r>
      </w:hyperlink>
    </w:p>
    <w:p w14:paraId="61DF660B" w14:textId="5DDBBEE8"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89" w:history="1">
        <w:r w:rsidRPr="0015165B">
          <w:rPr>
            <w:rStyle w:val="Hyperlink"/>
            <w:noProof/>
          </w:rPr>
          <w:t>4.7.3 Challenges organisationnels</w:t>
        </w:r>
        <w:r>
          <w:rPr>
            <w:noProof/>
            <w:webHidden/>
          </w:rPr>
          <w:tab/>
        </w:r>
        <w:r>
          <w:rPr>
            <w:noProof/>
            <w:webHidden/>
          </w:rPr>
          <w:fldChar w:fldCharType="begin"/>
        </w:r>
        <w:r>
          <w:rPr>
            <w:noProof/>
            <w:webHidden/>
          </w:rPr>
          <w:instrText xml:space="preserve"> PAGEREF _Toc210120189 \h </w:instrText>
        </w:r>
        <w:r>
          <w:rPr>
            <w:noProof/>
            <w:webHidden/>
          </w:rPr>
        </w:r>
        <w:r>
          <w:rPr>
            <w:noProof/>
            <w:webHidden/>
          </w:rPr>
          <w:fldChar w:fldCharType="separate"/>
        </w:r>
        <w:r w:rsidR="002612C5">
          <w:rPr>
            <w:noProof/>
            <w:webHidden/>
          </w:rPr>
          <w:t>74</w:t>
        </w:r>
        <w:r>
          <w:rPr>
            <w:noProof/>
            <w:webHidden/>
          </w:rPr>
          <w:fldChar w:fldCharType="end"/>
        </w:r>
      </w:hyperlink>
    </w:p>
    <w:p w14:paraId="525AB09A" w14:textId="3BD3C89B"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90" w:history="1">
        <w:r w:rsidRPr="0015165B">
          <w:rPr>
            <w:rStyle w:val="Hyperlink"/>
            <w:noProof/>
            <w:snapToGrid w:val="0"/>
            <w:w w:val="0"/>
          </w:rPr>
          <w:t>4.8</w:t>
        </w:r>
        <w:r w:rsidRPr="0015165B">
          <w:rPr>
            <w:rStyle w:val="Hyperlink"/>
            <w:noProof/>
          </w:rPr>
          <w:t xml:space="preserve"> Plan d’amélioration et feuille de route</w:t>
        </w:r>
        <w:r>
          <w:rPr>
            <w:noProof/>
            <w:webHidden/>
          </w:rPr>
          <w:tab/>
        </w:r>
        <w:r>
          <w:rPr>
            <w:noProof/>
            <w:webHidden/>
          </w:rPr>
          <w:fldChar w:fldCharType="begin"/>
        </w:r>
        <w:r>
          <w:rPr>
            <w:noProof/>
            <w:webHidden/>
          </w:rPr>
          <w:instrText xml:space="preserve"> PAGEREF _Toc210120190 \h </w:instrText>
        </w:r>
        <w:r>
          <w:rPr>
            <w:noProof/>
            <w:webHidden/>
          </w:rPr>
        </w:r>
        <w:r>
          <w:rPr>
            <w:noProof/>
            <w:webHidden/>
          </w:rPr>
          <w:fldChar w:fldCharType="separate"/>
        </w:r>
        <w:r w:rsidR="002612C5">
          <w:rPr>
            <w:noProof/>
            <w:webHidden/>
          </w:rPr>
          <w:t>75</w:t>
        </w:r>
        <w:r>
          <w:rPr>
            <w:noProof/>
            <w:webHidden/>
          </w:rPr>
          <w:fldChar w:fldCharType="end"/>
        </w:r>
      </w:hyperlink>
    </w:p>
    <w:p w14:paraId="7C35E067" w14:textId="5E664BDB"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91" w:history="1">
        <w:r w:rsidRPr="0015165B">
          <w:rPr>
            <w:rStyle w:val="Hyperlink"/>
            <w:noProof/>
          </w:rPr>
          <w:t>4.8.1 Court terme : 0-6 mois</w:t>
        </w:r>
        <w:r>
          <w:rPr>
            <w:noProof/>
            <w:webHidden/>
          </w:rPr>
          <w:tab/>
        </w:r>
        <w:r>
          <w:rPr>
            <w:noProof/>
            <w:webHidden/>
          </w:rPr>
          <w:fldChar w:fldCharType="begin"/>
        </w:r>
        <w:r>
          <w:rPr>
            <w:noProof/>
            <w:webHidden/>
          </w:rPr>
          <w:instrText xml:space="preserve"> PAGEREF _Toc210120191 \h </w:instrText>
        </w:r>
        <w:r>
          <w:rPr>
            <w:noProof/>
            <w:webHidden/>
          </w:rPr>
        </w:r>
        <w:r>
          <w:rPr>
            <w:noProof/>
            <w:webHidden/>
          </w:rPr>
          <w:fldChar w:fldCharType="separate"/>
        </w:r>
        <w:r w:rsidR="002612C5">
          <w:rPr>
            <w:noProof/>
            <w:webHidden/>
          </w:rPr>
          <w:t>75</w:t>
        </w:r>
        <w:r>
          <w:rPr>
            <w:noProof/>
            <w:webHidden/>
          </w:rPr>
          <w:fldChar w:fldCharType="end"/>
        </w:r>
      </w:hyperlink>
    </w:p>
    <w:p w14:paraId="39EED52A" w14:textId="5AA85E05"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92" w:history="1">
        <w:r w:rsidRPr="0015165B">
          <w:rPr>
            <w:rStyle w:val="Hyperlink"/>
            <w:noProof/>
          </w:rPr>
          <w:t>4.8.2 Moyen terme :6-18 mois</w:t>
        </w:r>
        <w:r>
          <w:rPr>
            <w:noProof/>
            <w:webHidden/>
          </w:rPr>
          <w:tab/>
        </w:r>
        <w:r>
          <w:rPr>
            <w:noProof/>
            <w:webHidden/>
          </w:rPr>
          <w:fldChar w:fldCharType="begin"/>
        </w:r>
        <w:r>
          <w:rPr>
            <w:noProof/>
            <w:webHidden/>
          </w:rPr>
          <w:instrText xml:space="preserve"> PAGEREF _Toc210120192 \h </w:instrText>
        </w:r>
        <w:r>
          <w:rPr>
            <w:noProof/>
            <w:webHidden/>
          </w:rPr>
        </w:r>
        <w:r>
          <w:rPr>
            <w:noProof/>
            <w:webHidden/>
          </w:rPr>
          <w:fldChar w:fldCharType="separate"/>
        </w:r>
        <w:r w:rsidR="002612C5">
          <w:rPr>
            <w:noProof/>
            <w:webHidden/>
          </w:rPr>
          <w:t>75</w:t>
        </w:r>
        <w:r>
          <w:rPr>
            <w:noProof/>
            <w:webHidden/>
          </w:rPr>
          <w:fldChar w:fldCharType="end"/>
        </w:r>
      </w:hyperlink>
    </w:p>
    <w:p w14:paraId="1A748EF1" w14:textId="11C05D91"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93" w:history="1">
        <w:r w:rsidRPr="0015165B">
          <w:rPr>
            <w:rStyle w:val="Hyperlink"/>
            <w:noProof/>
          </w:rPr>
          <w:t>4.8.3 Long terme : +18 mois</w:t>
        </w:r>
        <w:r>
          <w:rPr>
            <w:noProof/>
            <w:webHidden/>
          </w:rPr>
          <w:tab/>
        </w:r>
        <w:r>
          <w:rPr>
            <w:noProof/>
            <w:webHidden/>
          </w:rPr>
          <w:fldChar w:fldCharType="begin"/>
        </w:r>
        <w:r>
          <w:rPr>
            <w:noProof/>
            <w:webHidden/>
          </w:rPr>
          <w:instrText xml:space="preserve"> PAGEREF _Toc210120193 \h </w:instrText>
        </w:r>
        <w:r>
          <w:rPr>
            <w:noProof/>
            <w:webHidden/>
          </w:rPr>
        </w:r>
        <w:r>
          <w:rPr>
            <w:noProof/>
            <w:webHidden/>
          </w:rPr>
          <w:fldChar w:fldCharType="separate"/>
        </w:r>
        <w:r w:rsidR="002612C5">
          <w:rPr>
            <w:noProof/>
            <w:webHidden/>
          </w:rPr>
          <w:t>76</w:t>
        </w:r>
        <w:r>
          <w:rPr>
            <w:noProof/>
            <w:webHidden/>
          </w:rPr>
          <w:fldChar w:fldCharType="end"/>
        </w:r>
      </w:hyperlink>
    </w:p>
    <w:p w14:paraId="049C6F7F" w14:textId="6DC5405E"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94" w:history="1">
        <w:r w:rsidRPr="0015165B">
          <w:rPr>
            <w:rStyle w:val="Hyperlink"/>
            <w:noProof/>
            <w:snapToGrid w:val="0"/>
            <w:w w:val="0"/>
          </w:rPr>
          <w:t>4.9</w:t>
        </w:r>
        <w:r w:rsidRPr="0015165B">
          <w:rPr>
            <w:rStyle w:val="Hyperlink"/>
            <w:noProof/>
          </w:rPr>
          <w:t xml:space="preserve"> Impact et retombée potentielles</w:t>
        </w:r>
        <w:r>
          <w:rPr>
            <w:noProof/>
            <w:webHidden/>
          </w:rPr>
          <w:tab/>
        </w:r>
        <w:r>
          <w:rPr>
            <w:noProof/>
            <w:webHidden/>
          </w:rPr>
          <w:fldChar w:fldCharType="begin"/>
        </w:r>
        <w:r>
          <w:rPr>
            <w:noProof/>
            <w:webHidden/>
          </w:rPr>
          <w:instrText xml:space="preserve"> PAGEREF _Toc210120194 \h </w:instrText>
        </w:r>
        <w:r>
          <w:rPr>
            <w:noProof/>
            <w:webHidden/>
          </w:rPr>
        </w:r>
        <w:r>
          <w:rPr>
            <w:noProof/>
            <w:webHidden/>
          </w:rPr>
          <w:fldChar w:fldCharType="separate"/>
        </w:r>
        <w:r w:rsidR="002612C5">
          <w:rPr>
            <w:noProof/>
            <w:webHidden/>
          </w:rPr>
          <w:t>76</w:t>
        </w:r>
        <w:r>
          <w:rPr>
            <w:noProof/>
            <w:webHidden/>
          </w:rPr>
          <w:fldChar w:fldCharType="end"/>
        </w:r>
      </w:hyperlink>
    </w:p>
    <w:p w14:paraId="006E1A9B" w14:textId="0794209F"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95" w:history="1">
        <w:r w:rsidRPr="0015165B">
          <w:rPr>
            <w:rStyle w:val="Hyperlink"/>
            <w:noProof/>
          </w:rPr>
          <w:t>4.9.1 Impact pédagogique</w:t>
        </w:r>
        <w:r>
          <w:rPr>
            <w:noProof/>
            <w:webHidden/>
          </w:rPr>
          <w:tab/>
        </w:r>
        <w:r>
          <w:rPr>
            <w:noProof/>
            <w:webHidden/>
          </w:rPr>
          <w:fldChar w:fldCharType="begin"/>
        </w:r>
        <w:r>
          <w:rPr>
            <w:noProof/>
            <w:webHidden/>
          </w:rPr>
          <w:instrText xml:space="preserve"> PAGEREF _Toc210120195 \h </w:instrText>
        </w:r>
        <w:r>
          <w:rPr>
            <w:noProof/>
            <w:webHidden/>
          </w:rPr>
        </w:r>
        <w:r>
          <w:rPr>
            <w:noProof/>
            <w:webHidden/>
          </w:rPr>
          <w:fldChar w:fldCharType="separate"/>
        </w:r>
        <w:r w:rsidR="002612C5">
          <w:rPr>
            <w:noProof/>
            <w:webHidden/>
          </w:rPr>
          <w:t>76</w:t>
        </w:r>
        <w:r>
          <w:rPr>
            <w:noProof/>
            <w:webHidden/>
          </w:rPr>
          <w:fldChar w:fldCharType="end"/>
        </w:r>
      </w:hyperlink>
    </w:p>
    <w:p w14:paraId="1AFF5A04" w14:textId="11E7C59F"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96" w:history="1">
        <w:r w:rsidRPr="0015165B">
          <w:rPr>
            <w:rStyle w:val="Hyperlink"/>
            <w:noProof/>
          </w:rPr>
          <w:t>4.9.2 Impact organisationnel</w:t>
        </w:r>
        <w:r>
          <w:rPr>
            <w:noProof/>
            <w:webHidden/>
          </w:rPr>
          <w:tab/>
        </w:r>
        <w:r>
          <w:rPr>
            <w:noProof/>
            <w:webHidden/>
          </w:rPr>
          <w:fldChar w:fldCharType="begin"/>
        </w:r>
        <w:r>
          <w:rPr>
            <w:noProof/>
            <w:webHidden/>
          </w:rPr>
          <w:instrText xml:space="preserve"> PAGEREF _Toc210120196 \h </w:instrText>
        </w:r>
        <w:r>
          <w:rPr>
            <w:noProof/>
            <w:webHidden/>
          </w:rPr>
        </w:r>
        <w:r>
          <w:rPr>
            <w:noProof/>
            <w:webHidden/>
          </w:rPr>
          <w:fldChar w:fldCharType="separate"/>
        </w:r>
        <w:r w:rsidR="002612C5">
          <w:rPr>
            <w:noProof/>
            <w:webHidden/>
          </w:rPr>
          <w:t>77</w:t>
        </w:r>
        <w:r>
          <w:rPr>
            <w:noProof/>
            <w:webHidden/>
          </w:rPr>
          <w:fldChar w:fldCharType="end"/>
        </w:r>
      </w:hyperlink>
    </w:p>
    <w:p w14:paraId="512D1DA6" w14:textId="0999104B"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97" w:history="1">
        <w:r w:rsidRPr="0015165B">
          <w:rPr>
            <w:rStyle w:val="Hyperlink"/>
            <w:noProof/>
          </w:rPr>
          <w:t>4.9.3 Impact sur l’écosystème éducatif</w:t>
        </w:r>
        <w:r>
          <w:rPr>
            <w:noProof/>
            <w:webHidden/>
          </w:rPr>
          <w:tab/>
        </w:r>
        <w:r>
          <w:rPr>
            <w:noProof/>
            <w:webHidden/>
          </w:rPr>
          <w:fldChar w:fldCharType="begin"/>
        </w:r>
        <w:r>
          <w:rPr>
            <w:noProof/>
            <w:webHidden/>
          </w:rPr>
          <w:instrText xml:space="preserve"> PAGEREF _Toc210120197 \h </w:instrText>
        </w:r>
        <w:r>
          <w:rPr>
            <w:noProof/>
            <w:webHidden/>
          </w:rPr>
        </w:r>
        <w:r>
          <w:rPr>
            <w:noProof/>
            <w:webHidden/>
          </w:rPr>
          <w:fldChar w:fldCharType="separate"/>
        </w:r>
        <w:r w:rsidR="002612C5">
          <w:rPr>
            <w:noProof/>
            <w:webHidden/>
          </w:rPr>
          <w:t>77</w:t>
        </w:r>
        <w:r>
          <w:rPr>
            <w:noProof/>
            <w:webHidden/>
          </w:rPr>
          <w:fldChar w:fldCharType="end"/>
        </w:r>
      </w:hyperlink>
    </w:p>
    <w:p w14:paraId="4AD7589C" w14:textId="7AA368F0"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98" w:history="1">
        <w:r w:rsidRPr="0015165B">
          <w:rPr>
            <w:rStyle w:val="Hyperlink"/>
            <w:noProof/>
            <w:snapToGrid w:val="0"/>
            <w:w w:val="0"/>
          </w:rPr>
          <w:t>4.10</w:t>
        </w:r>
        <w:r w:rsidRPr="0015165B">
          <w:rPr>
            <w:rStyle w:val="Hyperlink"/>
            <w:noProof/>
          </w:rPr>
          <w:t xml:space="preserve"> Perspectives de valorisation et déploiement</w:t>
        </w:r>
        <w:r>
          <w:rPr>
            <w:noProof/>
            <w:webHidden/>
          </w:rPr>
          <w:tab/>
        </w:r>
        <w:r>
          <w:rPr>
            <w:noProof/>
            <w:webHidden/>
          </w:rPr>
          <w:fldChar w:fldCharType="begin"/>
        </w:r>
        <w:r>
          <w:rPr>
            <w:noProof/>
            <w:webHidden/>
          </w:rPr>
          <w:instrText xml:space="preserve"> PAGEREF _Toc210120198 \h </w:instrText>
        </w:r>
        <w:r>
          <w:rPr>
            <w:noProof/>
            <w:webHidden/>
          </w:rPr>
        </w:r>
        <w:r>
          <w:rPr>
            <w:noProof/>
            <w:webHidden/>
          </w:rPr>
          <w:fldChar w:fldCharType="separate"/>
        </w:r>
        <w:r w:rsidR="002612C5">
          <w:rPr>
            <w:noProof/>
            <w:webHidden/>
          </w:rPr>
          <w:t>78</w:t>
        </w:r>
        <w:r>
          <w:rPr>
            <w:noProof/>
            <w:webHidden/>
          </w:rPr>
          <w:fldChar w:fldCharType="end"/>
        </w:r>
      </w:hyperlink>
    </w:p>
    <w:p w14:paraId="426F3F06" w14:textId="430F3A41"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99" w:history="1">
        <w:r w:rsidRPr="0015165B">
          <w:rPr>
            <w:rStyle w:val="Hyperlink"/>
            <w:noProof/>
          </w:rPr>
          <w:t>4.10.1 Modèles de déploiement envisageables</w:t>
        </w:r>
        <w:r>
          <w:rPr>
            <w:noProof/>
            <w:webHidden/>
          </w:rPr>
          <w:tab/>
        </w:r>
        <w:r>
          <w:rPr>
            <w:noProof/>
            <w:webHidden/>
          </w:rPr>
          <w:fldChar w:fldCharType="begin"/>
        </w:r>
        <w:r>
          <w:rPr>
            <w:noProof/>
            <w:webHidden/>
          </w:rPr>
          <w:instrText xml:space="preserve"> PAGEREF _Toc210120199 \h </w:instrText>
        </w:r>
        <w:r>
          <w:rPr>
            <w:noProof/>
            <w:webHidden/>
          </w:rPr>
        </w:r>
        <w:r>
          <w:rPr>
            <w:noProof/>
            <w:webHidden/>
          </w:rPr>
          <w:fldChar w:fldCharType="separate"/>
        </w:r>
        <w:r w:rsidR="002612C5">
          <w:rPr>
            <w:noProof/>
            <w:webHidden/>
          </w:rPr>
          <w:t>78</w:t>
        </w:r>
        <w:r>
          <w:rPr>
            <w:noProof/>
            <w:webHidden/>
          </w:rPr>
          <w:fldChar w:fldCharType="end"/>
        </w:r>
      </w:hyperlink>
    </w:p>
    <w:p w14:paraId="40D1A7AA" w14:textId="78FC27DE"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200" w:history="1">
        <w:r w:rsidRPr="0015165B">
          <w:rPr>
            <w:rStyle w:val="Hyperlink"/>
            <w:noProof/>
          </w:rPr>
          <w:t>4.10.2 Stratégie de contribution communautaire</w:t>
        </w:r>
        <w:r>
          <w:rPr>
            <w:noProof/>
            <w:webHidden/>
          </w:rPr>
          <w:tab/>
        </w:r>
        <w:r>
          <w:rPr>
            <w:noProof/>
            <w:webHidden/>
          </w:rPr>
          <w:fldChar w:fldCharType="begin"/>
        </w:r>
        <w:r>
          <w:rPr>
            <w:noProof/>
            <w:webHidden/>
          </w:rPr>
          <w:instrText xml:space="preserve"> PAGEREF _Toc210120200 \h </w:instrText>
        </w:r>
        <w:r>
          <w:rPr>
            <w:noProof/>
            <w:webHidden/>
          </w:rPr>
        </w:r>
        <w:r>
          <w:rPr>
            <w:noProof/>
            <w:webHidden/>
          </w:rPr>
          <w:fldChar w:fldCharType="separate"/>
        </w:r>
        <w:r w:rsidR="002612C5">
          <w:rPr>
            <w:noProof/>
            <w:webHidden/>
          </w:rPr>
          <w:t>78</w:t>
        </w:r>
        <w:r>
          <w:rPr>
            <w:noProof/>
            <w:webHidden/>
          </w:rPr>
          <w:fldChar w:fldCharType="end"/>
        </w:r>
      </w:hyperlink>
    </w:p>
    <w:p w14:paraId="461A0078" w14:textId="185E356E"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201" w:history="1">
        <w:r w:rsidRPr="0015165B">
          <w:rPr>
            <w:rStyle w:val="Hyperlink"/>
            <w:noProof/>
          </w:rPr>
          <w:t>4.10.3 Perspectives de recherche et développement</w:t>
        </w:r>
        <w:r>
          <w:rPr>
            <w:noProof/>
            <w:webHidden/>
          </w:rPr>
          <w:tab/>
        </w:r>
        <w:r>
          <w:rPr>
            <w:noProof/>
            <w:webHidden/>
          </w:rPr>
          <w:fldChar w:fldCharType="begin"/>
        </w:r>
        <w:r>
          <w:rPr>
            <w:noProof/>
            <w:webHidden/>
          </w:rPr>
          <w:instrText xml:space="preserve"> PAGEREF _Toc210120201 \h </w:instrText>
        </w:r>
        <w:r>
          <w:rPr>
            <w:noProof/>
            <w:webHidden/>
          </w:rPr>
        </w:r>
        <w:r>
          <w:rPr>
            <w:noProof/>
            <w:webHidden/>
          </w:rPr>
          <w:fldChar w:fldCharType="separate"/>
        </w:r>
        <w:r w:rsidR="002612C5">
          <w:rPr>
            <w:noProof/>
            <w:webHidden/>
          </w:rPr>
          <w:t>78</w:t>
        </w:r>
        <w:r>
          <w:rPr>
            <w:noProof/>
            <w:webHidden/>
          </w:rPr>
          <w:fldChar w:fldCharType="end"/>
        </w:r>
      </w:hyperlink>
    </w:p>
    <w:p w14:paraId="6E90E205" w14:textId="074B2203"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202" w:history="1">
        <w:r w:rsidRPr="0015165B">
          <w:rPr>
            <w:rStyle w:val="Hyperlink"/>
            <w:noProof/>
            <w:snapToGrid w:val="0"/>
            <w:w w:val="0"/>
          </w:rPr>
          <w:t>4.11</w:t>
        </w:r>
        <w:r w:rsidRPr="0015165B">
          <w:rPr>
            <w:rStyle w:val="Hyperlink"/>
            <w:noProof/>
          </w:rPr>
          <w:t xml:space="preserve"> Conclusion</w:t>
        </w:r>
        <w:r>
          <w:rPr>
            <w:noProof/>
            <w:webHidden/>
          </w:rPr>
          <w:tab/>
        </w:r>
        <w:r>
          <w:rPr>
            <w:noProof/>
            <w:webHidden/>
          </w:rPr>
          <w:fldChar w:fldCharType="begin"/>
        </w:r>
        <w:r>
          <w:rPr>
            <w:noProof/>
            <w:webHidden/>
          </w:rPr>
          <w:instrText xml:space="preserve"> PAGEREF _Toc210120202 \h </w:instrText>
        </w:r>
        <w:r>
          <w:rPr>
            <w:noProof/>
            <w:webHidden/>
          </w:rPr>
        </w:r>
        <w:r>
          <w:rPr>
            <w:noProof/>
            <w:webHidden/>
          </w:rPr>
          <w:fldChar w:fldCharType="separate"/>
        </w:r>
        <w:r w:rsidR="002612C5">
          <w:rPr>
            <w:noProof/>
            <w:webHidden/>
          </w:rPr>
          <w:t>79</w:t>
        </w:r>
        <w:r>
          <w:rPr>
            <w:noProof/>
            <w:webHidden/>
          </w:rPr>
          <w:fldChar w:fldCharType="end"/>
        </w:r>
      </w:hyperlink>
    </w:p>
    <w:p w14:paraId="473BBF45" w14:textId="75626CCA" w:rsidR="00353CB2" w:rsidRDefault="00353CB2">
      <w:pPr>
        <w:pStyle w:val="TOC1"/>
        <w:rPr>
          <w:rFonts w:asciiTheme="minorHAnsi" w:eastAsiaTheme="minorEastAsia" w:hAnsiTheme="minorHAnsi" w:cstheme="minorBidi"/>
          <w:b w:val="0"/>
          <w:noProof/>
          <w:color w:val="auto"/>
          <w:kern w:val="2"/>
          <w:sz w:val="24"/>
          <w:lang w:eastAsia="fr-FR"/>
          <w14:ligatures w14:val="standardContextual"/>
        </w:rPr>
      </w:pPr>
      <w:hyperlink w:anchor="_Toc210120203" w:history="1">
        <w:r w:rsidRPr="0015165B">
          <w:rPr>
            <w:rStyle w:val="Hyperlink"/>
            <w:noProof/>
          </w:rPr>
          <w:t>CONCLUSION GENERALE</w:t>
        </w:r>
        <w:r>
          <w:rPr>
            <w:noProof/>
            <w:webHidden/>
          </w:rPr>
          <w:tab/>
        </w:r>
        <w:r>
          <w:rPr>
            <w:noProof/>
            <w:webHidden/>
          </w:rPr>
          <w:fldChar w:fldCharType="begin"/>
        </w:r>
        <w:r>
          <w:rPr>
            <w:noProof/>
            <w:webHidden/>
          </w:rPr>
          <w:instrText xml:space="preserve"> PAGEREF _Toc210120203 \h </w:instrText>
        </w:r>
        <w:r>
          <w:rPr>
            <w:noProof/>
            <w:webHidden/>
          </w:rPr>
        </w:r>
        <w:r>
          <w:rPr>
            <w:noProof/>
            <w:webHidden/>
          </w:rPr>
          <w:fldChar w:fldCharType="separate"/>
        </w:r>
        <w:r w:rsidR="002612C5">
          <w:rPr>
            <w:noProof/>
            <w:webHidden/>
          </w:rPr>
          <w:t>80</w:t>
        </w:r>
        <w:r>
          <w:rPr>
            <w:noProof/>
            <w:webHidden/>
          </w:rPr>
          <w:fldChar w:fldCharType="end"/>
        </w:r>
      </w:hyperlink>
    </w:p>
    <w:p w14:paraId="5A2591CE" w14:textId="4CD477FB" w:rsidR="00353CB2" w:rsidRDefault="00353CB2">
      <w:pPr>
        <w:pStyle w:val="TOC1"/>
        <w:rPr>
          <w:rFonts w:asciiTheme="minorHAnsi" w:eastAsiaTheme="minorEastAsia" w:hAnsiTheme="minorHAnsi" w:cstheme="minorBidi"/>
          <w:b w:val="0"/>
          <w:noProof/>
          <w:color w:val="auto"/>
          <w:kern w:val="2"/>
          <w:sz w:val="24"/>
          <w:lang w:eastAsia="fr-FR"/>
          <w14:ligatures w14:val="standardContextual"/>
        </w:rPr>
      </w:pPr>
      <w:hyperlink w:anchor="_Toc210120204" w:history="1">
        <w:r w:rsidRPr="0015165B">
          <w:rPr>
            <w:rStyle w:val="Hyperlink"/>
            <w:noProof/>
          </w:rPr>
          <w:t>ANNEXES</w:t>
        </w:r>
        <w:r>
          <w:rPr>
            <w:noProof/>
            <w:webHidden/>
          </w:rPr>
          <w:tab/>
        </w:r>
        <w:r>
          <w:rPr>
            <w:noProof/>
            <w:webHidden/>
          </w:rPr>
          <w:fldChar w:fldCharType="begin"/>
        </w:r>
        <w:r>
          <w:rPr>
            <w:noProof/>
            <w:webHidden/>
          </w:rPr>
          <w:instrText xml:space="preserve"> PAGEREF _Toc210120204 \h </w:instrText>
        </w:r>
        <w:r>
          <w:rPr>
            <w:noProof/>
            <w:webHidden/>
          </w:rPr>
        </w:r>
        <w:r>
          <w:rPr>
            <w:noProof/>
            <w:webHidden/>
          </w:rPr>
          <w:fldChar w:fldCharType="separate"/>
        </w:r>
        <w:r w:rsidR="002612C5">
          <w:rPr>
            <w:noProof/>
            <w:webHidden/>
          </w:rPr>
          <w:t>xiv</w:t>
        </w:r>
        <w:r>
          <w:rPr>
            <w:noProof/>
            <w:webHidden/>
          </w:rPr>
          <w:fldChar w:fldCharType="end"/>
        </w:r>
      </w:hyperlink>
    </w:p>
    <w:p w14:paraId="6E578092" w14:textId="741DA64D" w:rsidR="00353CB2" w:rsidRDefault="00353CB2">
      <w:pPr>
        <w:pStyle w:val="TOC1"/>
        <w:rPr>
          <w:rFonts w:asciiTheme="minorHAnsi" w:eastAsiaTheme="minorEastAsia" w:hAnsiTheme="minorHAnsi" w:cstheme="minorBidi"/>
          <w:b w:val="0"/>
          <w:noProof/>
          <w:color w:val="auto"/>
          <w:kern w:val="2"/>
          <w:sz w:val="24"/>
          <w:lang w:eastAsia="fr-FR"/>
          <w14:ligatures w14:val="standardContextual"/>
        </w:rPr>
      </w:pPr>
      <w:hyperlink w:anchor="_Toc210120205" w:history="1">
        <w:r w:rsidRPr="0015165B">
          <w:rPr>
            <w:rStyle w:val="Hyperlink"/>
            <w:noProof/>
          </w:rPr>
          <w:t>REFERENCES</w:t>
        </w:r>
        <w:r>
          <w:rPr>
            <w:noProof/>
            <w:webHidden/>
          </w:rPr>
          <w:tab/>
        </w:r>
        <w:r>
          <w:rPr>
            <w:noProof/>
            <w:webHidden/>
          </w:rPr>
          <w:fldChar w:fldCharType="begin"/>
        </w:r>
        <w:r>
          <w:rPr>
            <w:noProof/>
            <w:webHidden/>
          </w:rPr>
          <w:instrText xml:space="preserve"> PAGEREF _Toc210120205 \h </w:instrText>
        </w:r>
        <w:r>
          <w:rPr>
            <w:noProof/>
            <w:webHidden/>
          </w:rPr>
        </w:r>
        <w:r>
          <w:rPr>
            <w:noProof/>
            <w:webHidden/>
          </w:rPr>
          <w:fldChar w:fldCharType="separate"/>
        </w:r>
        <w:r w:rsidR="002612C5">
          <w:rPr>
            <w:noProof/>
            <w:webHidden/>
          </w:rPr>
          <w:t>20</w:t>
        </w:r>
        <w:r>
          <w:rPr>
            <w:noProof/>
            <w:webHidden/>
          </w:rPr>
          <w:fldChar w:fldCharType="end"/>
        </w:r>
      </w:hyperlink>
    </w:p>
    <w:p w14:paraId="2DEC6118" w14:textId="00ED2110" w:rsidR="00353CB2" w:rsidRDefault="00353CB2">
      <w:pPr>
        <w:pStyle w:val="TOC1"/>
        <w:rPr>
          <w:rFonts w:asciiTheme="minorHAnsi" w:eastAsiaTheme="minorEastAsia" w:hAnsiTheme="minorHAnsi" w:cstheme="minorBidi"/>
          <w:b w:val="0"/>
          <w:noProof/>
          <w:color w:val="auto"/>
          <w:kern w:val="2"/>
          <w:sz w:val="24"/>
          <w:lang w:eastAsia="fr-FR"/>
          <w14:ligatures w14:val="standardContextual"/>
        </w:rPr>
      </w:pPr>
      <w:hyperlink w:anchor="_Toc210120206" w:history="1">
        <w:r w:rsidRPr="0015165B">
          <w:rPr>
            <w:rStyle w:val="Hyperlink"/>
            <w:rFonts w:eastAsia="Times New Roman"/>
            <w:noProof/>
            <w:kern w:val="28"/>
            <w:lang w:eastAsia="fr-FR"/>
          </w:rPr>
          <w:t>FICHE DE RENSEIGNEMENTS</w:t>
        </w:r>
        <w:r>
          <w:rPr>
            <w:noProof/>
            <w:webHidden/>
          </w:rPr>
          <w:tab/>
        </w:r>
        <w:r>
          <w:rPr>
            <w:noProof/>
            <w:webHidden/>
          </w:rPr>
          <w:fldChar w:fldCharType="begin"/>
        </w:r>
        <w:r>
          <w:rPr>
            <w:noProof/>
            <w:webHidden/>
          </w:rPr>
          <w:instrText xml:space="preserve"> PAGEREF _Toc210120206 \h </w:instrText>
        </w:r>
        <w:r>
          <w:rPr>
            <w:noProof/>
            <w:webHidden/>
          </w:rPr>
        </w:r>
        <w:r>
          <w:rPr>
            <w:noProof/>
            <w:webHidden/>
          </w:rPr>
          <w:fldChar w:fldCharType="separate"/>
        </w:r>
        <w:r w:rsidR="002612C5">
          <w:rPr>
            <w:noProof/>
            <w:webHidden/>
          </w:rPr>
          <w:t>25</w:t>
        </w:r>
        <w:r>
          <w:rPr>
            <w:noProof/>
            <w:webHidden/>
          </w:rPr>
          <w:fldChar w:fldCharType="end"/>
        </w:r>
      </w:hyperlink>
    </w:p>
    <w:p w14:paraId="60559987" w14:textId="14A2AB6B" w:rsidR="00353CB2" w:rsidRDefault="00353CB2">
      <w:pPr>
        <w:pStyle w:val="TOC1"/>
        <w:rPr>
          <w:rFonts w:asciiTheme="minorHAnsi" w:eastAsiaTheme="minorEastAsia" w:hAnsiTheme="minorHAnsi" w:cstheme="minorBidi"/>
          <w:b w:val="0"/>
          <w:noProof/>
          <w:color w:val="auto"/>
          <w:kern w:val="2"/>
          <w:sz w:val="24"/>
          <w:lang w:eastAsia="fr-FR"/>
          <w14:ligatures w14:val="standardContextual"/>
        </w:rPr>
      </w:pPr>
      <w:hyperlink w:anchor="_Toc210120207" w:history="1">
        <w:r w:rsidRPr="0015165B">
          <w:rPr>
            <w:rStyle w:val="Hyperlink"/>
            <w:noProof/>
          </w:rPr>
          <w:t>FAMINTINANA</w:t>
        </w:r>
        <w:r>
          <w:rPr>
            <w:noProof/>
            <w:webHidden/>
          </w:rPr>
          <w:tab/>
        </w:r>
        <w:r>
          <w:rPr>
            <w:noProof/>
            <w:webHidden/>
          </w:rPr>
          <w:fldChar w:fldCharType="begin"/>
        </w:r>
        <w:r>
          <w:rPr>
            <w:noProof/>
            <w:webHidden/>
          </w:rPr>
          <w:instrText xml:space="preserve"> PAGEREF _Toc210120207 \h </w:instrText>
        </w:r>
        <w:r>
          <w:rPr>
            <w:noProof/>
            <w:webHidden/>
          </w:rPr>
        </w:r>
        <w:r>
          <w:rPr>
            <w:noProof/>
            <w:webHidden/>
          </w:rPr>
          <w:fldChar w:fldCharType="separate"/>
        </w:r>
        <w:r w:rsidR="002612C5">
          <w:rPr>
            <w:noProof/>
            <w:webHidden/>
          </w:rPr>
          <w:t>26</w:t>
        </w:r>
        <w:r>
          <w:rPr>
            <w:noProof/>
            <w:webHidden/>
          </w:rPr>
          <w:fldChar w:fldCharType="end"/>
        </w:r>
      </w:hyperlink>
    </w:p>
    <w:p w14:paraId="4EEFB8A4" w14:textId="18DB6D69" w:rsidR="00353CB2" w:rsidRDefault="00353CB2">
      <w:pPr>
        <w:pStyle w:val="TOC1"/>
        <w:rPr>
          <w:rFonts w:asciiTheme="minorHAnsi" w:eastAsiaTheme="minorEastAsia" w:hAnsiTheme="minorHAnsi" w:cstheme="minorBidi"/>
          <w:b w:val="0"/>
          <w:noProof/>
          <w:color w:val="auto"/>
          <w:kern w:val="2"/>
          <w:sz w:val="24"/>
          <w:lang w:eastAsia="fr-FR"/>
          <w14:ligatures w14:val="standardContextual"/>
        </w:rPr>
      </w:pPr>
      <w:hyperlink w:anchor="_Toc210120208" w:history="1">
        <w:r w:rsidRPr="0015165B">
          <w:rPr>
            <w:rStyle w:val="Hyperlink"/>
            <w:noProof/>
          </w:rPr>
          <w:t>RESUME</w:t>
        </w:r>
        <w:r>
          <w:rPr>
            <w:noProof/>
            <w:webHidden/>
          </w:rPr>
          <w:tab/>
        </w:r>
        <w:r>
          <w:rPr>
            <w:noProof/>
            <w:webHidden/>
          </w:rPr>
          <w:fldChar w:fldCharType="begin"/>
        </w:r>
        <w:r>
          <w:rPr>
            <w:noProof/>
            <w:webHidden/>
          </w:rPr>
          <w:instrText xml:space="preserve"> PAGEREF _Toc210120208 \h </w:instrText>
        </w:r>
        <w:r>
          <w:rPr>
            <w:noProof/>
            <w:webHidden/>
          </w:rPr>
        </w:r>
        <w:r>
          <w:rPr>
            <w:noProof/>
            <w:webHidden/>
          </w:rPr>
          <w:fldChar w:fldCharType="separate"/>
        </w:r>
        <w:r w:rsidR="002612C5">
          <w:rPr>
            <w:noProof/>
            <w:webHidden/>
          </w:rPr>
          <w:t>26</w:t>
        </w:r>
        <w:r>
          <w:rPr>
            <w:noProof/>
            <w:webHidden/>
          </w:rPr>
          <w:fldChar w:fldCharType="end"/>
        </w:r>
      </w:hyperlink>
    </w:p>
    <w:p w14:paraId="658AAD84" w14:textId="5D8B5B4B" w:rsidR="0031082A" w:rsidRPr="00A748BB" w:rsidRDefault="00FB2360" w:rsidP="0031082A">
      <w:pPr>
        <w:pStyle w:val="TOC1"/>
        <w:rPr>
          <w:sz w:val="24"/>
        </w:rPr>
      </w:pPr>
      <w:r w:rsidRPr="00A748BB">
        <w:rPr>
          <w:sz w:val="24"/>
        </w:rPr>
        <w:fldChar w:fldCharType="end"/>
      </w:r>
    </w:p>
    <w:p w14:paraId="142F95FE" w14:textId="77777777" w:rsidR="0031082A" w:rsidRPr="00A748BB" w:rsidRDefault="0031082A">
      <w:pPr>
        <w:rPr>
          <w:rFonts w:eastAsia="Calibri"/>
          <w:color w:val="auto"/>
        </w:rPr>
      </w:pPr>
      <w:r w:rsidRPr="00A748BB">
        <w:rPr>
          <w:rFonts w:eastAsia="Calibri"/>
          <w:b/>
          <w:color w:val="auto"/>
        </w:rPr>
        <w:br w:type="page"/>
      </w:r>
    </w:p>
    <w:p w14:paraId="0B1DDBEA" w14:textId="75A64955" w:rsidR="0031082A" w:rsidRPr="00A748BB" w:rsidRDefault="005305B7" w:rsidP="005305B7">
      <w:pPr>
        <w:spacing w:after="240"/>
        <w:jc w:val="center"/>
        <w:outlineLvl w:val="0"/>
        <w:rPr>
          <w:rFonts w:eastAsia="Calibri"/>
          <w:b/>
          <w:color w:val="auto"/>
        </w:rPr>
      </w:pPr>
      <w:bookmarkStart w:id="6" w:name="_Toc210120096"/>
      <w:r w:rsidRPr="00A748BB">
        <w:rPr>
          <w:rFonts w:eastAsia="Calibri"/>
          <w:b/>
          <w:color w:val="auto"/>
        </w:rPr>
        <w:lastRenderedPageBreak/>
        <w:t>LISTE DES</w:t>
      </w:r>
      <w:r w:rsidR="000B791E" w:rsidRPr="00A748BB">
        <w:rPr>
          <w:rFonts w:eastAsia="Calibri"/>
          <w:b/>
          <w:color w:val="auto"/>
        </w:rPr>
        <w:t xml:space="preserve"> ABREVIATION</w:t>
      </w:r>
      <w:r w:rsidRPr="00A748BB">
        <w:rPr>
          <w:rFonts w:eastAsia="Calibri"/>
          <w:b/>
          <w:color w:val="auto"/>
        </w:rPr>
        <w:t>S</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6978"/>
      </w:tblGrid>
      <w:tr w:rsidR="006269C2" w:rsidRPr="006269C2" w14:paraId="5C1E706B" w14:textId="77777777" w:rsidTr="00E94798">
        <w:tc>
          <w:tcPr>
            <w:tcW w:w="2376" w:type="dxa"/>
          </w:tcPr>
          <w:p w14:paraId="5BB0EED7" w14:textId="781E5423" w:rsidR="006269C2" w:rsidRDefault="00EF0979" w:rsidP="00E479F5">
            <w:pPr>
              <w:spacing w:line="480" w:lineRule="auto"/>
              <w:rPr>
                <w:color w:val="auto"/>
              </w:rPr>
            </w:pPr>
            <w:r>
              <w:rPr>
                <w:color w:val="auto"/>
              </w:rPr>
              <w:t>ASVS</w:t>
            </w:r>
          </w:p>
        </w:tc>
        <w:tc>
          <w:tcPr>
            <w:tcW w:w="6978" w:type="dxa"/>
          </w:tcPr>
          <w:p w14:paraId="2DC79150" w14:textId="2DA7F858" w:rsidR="006269C2" w:rsidRPr="006269C2" w:rsidRDefault="00EF0979" w:rsidP="00E479F5">
            <w:pPr>
              <w:spacing w:line="480" w:lineRule="auto"/>
              <w:rPr>
                <w:bCs/>
                <w:iCs/>
                <w:color w:val="auto"/>
                <w:lang w:val="en-US"/>
              </w:rPr>
            </w:pPr>
            <w:r>
              <w:rPr>
                <w:bCs/>
                <w:iCs/>
                <w:color w:val="auto"/>
                <w:lang w:val="en-US"/>
              </w:rPr>
              <w:t>Application Security Verification Standard</w:t>
            </w:r>
          </w:p>
        </w:tc>
      </w:tr>
      <w:tr w:rsidR="00EF0979" w:rsidRPr="00EF0635" w14:paraId="5124A9BE" w14:textId="77777777" w:rsidTr="00E94798">
        <w:tc>
          <w:tcPr>
            <w:tcW w:w="2376" w:type="dxa"/>
          </w:tcPr>
          <w:p w14:paraId="24B0B7BA" w14:textId="44604C5E" w:rsidR="00EF0979" w:rsidRDefault="00EF0979" w:rsidP="00E479F5">
            <w:pPr>
              <w:spacing w:line="480" w:lineRule="auto"/>
              <w:rPr>
                <w:color w:val="auto"/>
              </w:rPr>
            </w:pPr>
            <w:r>
              <w:rPr>
                <w:color w:val="auto"/>
              </w:rPr>
              <w:t>BPMN</w:t>
            </w:r>
          </w:p>
        </w:tc>
        <w:tc>
          <w:tcPr>
            <w:tcW w:w="6978" w:type="dxa"/>
          </w:tcPr>
          <w:p w14:paraId="2A85268D" w14:textId="181F9940" w:rsidR="00EF0979" w:rsidRPr="006269C2" w:rsidRDefault="00EF0979" w:rsidP="00E479F5">
            <w:pPr>
              <w:spacing w:line="480" w:lineRule="auto"/>
              <w:rPr>
                <w:bCs/>
                <w:iCs/>
                <w:color w:val="auto"/>
                <w:lang w:val="en-US"/>
              </w:rPr>
            </w:pPr>
            <w:r>
              <w:rPr>
                <w:bCs/>
                <w:iCs/>
                <w:color w:val="auto"/>
                <w:lang w:val="en-US"/>
              </w:rPr>
              <w:t>Business Process Model and Notation</w:t>
            </w:r>
          </w:p>
        </w:tc>
      </w:tr>
      <w:tr w:rsidR="006269C2" w:rsidRPr="00A748BB" w14:paraId="2BB5D265" w14:textId="77777777" w:rsidTr="00E94798">
        <w:tc>
          <w:tcPr>
            <w:tcW w:w="2376" w:type="dxa"/>
          </w:tcPr>
          <w:p w14:paraId="16CBA838" w14:textId="77777777" w:rsidR="006269C2" w:rsidRPr="00A748BB" w:rsidRDefault="006269C2" w:rsidP="00E479F5">
            <w:pPr>
              <w:spacing w:line="480" w:lineRule="auto"/>
              <w:rPr>
                <w:color w:val="auto"/>
              </w:rPr>
            </w:pPr>
            <w:r>
              <w:rPr>
                <w:color w:val="auto"/>
              </w:rPr>
              <w:t>CERN</w:t>
            </w:r>
          </w:p>
        </w:tc>
        <w:tc>
          <w:tcPr>
            <w:tcW w:w="6978" w:type="dxa"/>
          </w:tcPr>
          <w:p w14:paraId="1E011CAD" w14:textId="1B412EBE" w:rsidR="006269C2" w:rsidRPr="00A748BB" w:rsidRDefault="006269C2" w:rsidP="00E479F5">
            <w:pPr>
              <w:pStyle w:val="Default"/>
              <w:spacing w:line="480" w:lineRule="auto"/>
              <w:jc w:val="both"/>
            </w:pPr>
            <w:r>
              <w:t>Conseil Européen pour la Recherche Nucléaire</w:t>
            </w:r>
          </w:p>
        </w:tc>
      </w:tr>
      <w:tr w:rsidR="006269C2" w:rsidRPr="00A748BB" w14:paraId="0FE971CC" w14:textId="77777777" w:rsidTr="00E94798">
        <w:tc>
          <w:tcPr>
            <w:tcW w:w="2376" w:type="dxa"/>
          </w:tcPr>
          <w:p w14:paraId="79553358" w14:textId="77777777" w:rsidR="006269C2" w:rsidRPr="00A748BB" w:rsidRDefault="006269C2" w:rsidP="00E479F5">
            <w:pPr>
              <w:spacing w:line="480" w:lineRule="auto"/>
              <w:rPr>
                <w:color w:val="auto"/>
              </w:rPr>
            </w:pPr>
            <w:r>
              <w:rPr>
                <w:color w:val="auto"/>
              </w:rPr>
              <w:t>CSS</w:t>
            </w:r>
          </w:p>
        </w:tc>
        <w:tc>
          <w:tcPr>
            <w:tcW w:w="6978" w:type="dxa"/>
          </w:tcPr>
          <w:p w14:paraId="549FC22F" w14:textId="6B63A1B2" w:rsidR="006269C2" w:rsidRPr="00A748BB" w:rsidRDefault="00D65D06" w:rsidP="00E479F5">
            <w:pPr>
              <w:spacing w:line="480" w:lineRule="auto"/>
              <w:rPr>
                <w:bCs/>
                <w:iCs/>
                <w:color w:val="auto"/>
              </w:rPr>
            </w:pPr>
            <w:r>
              <w:rPr>
                <w:bCs/>
                <w:iCs/>
                <w:color w:val="auto"/>
              </w:rPr>
              <w:t>Cascading Style Sheets</w:t>
            </w:r>
          </w:p>
        </w:tc>
      </w:tr>
      <w:tr w:rsidR="006269C2" w:rsidRPr="00A748BB" w14:paraId="69DFD944" w14:textId="77777777" w:rsidTr="00E94798">
        <w:tc>
          <w:tcPr>
            <w:tcW w:w="2376" w:type="dxa"/>
          </w:tcPr>
          <w:p w14:paraId="09BF6818" w14:textId="77777777" w:rsidR="006269C2" w:rsidRPr="00A748BB" w:rsidRDefault="006269C2" w:rsidP="00E479F5">
            <w:pPr>
              <w:spacing w:line="480" w:lineRule="auto"/>
              <w:rPr>
                <w:bCs/>
                <w:color w:val="auto"/>
              </w:rPr>
            </w:pPr>
            <w:r>
              <w:rPr>
                <w:bCs/>
                <w:color w:val="auto"/>
              </w:rPr>
              <w:t>DOM</w:t>
            </w:r>
          </w:p>
        </w:tc>
        <w:tc>
          <w:tcPr>
            <w:tcW w:w="6978" w:type="dxa"/>
          </w:tcPr>
          <w:p w14:paraId="0F09110D" w14:textId="0DB9498C" w:rsidR="006269C2" w:rsidRPr="00A748BB" w:rsidRDefault="001A2018" w:rsidP="00E479F5">
            <w:pPr>
              <w:spacing w:line="480" w:lineRule="auto"/>
              <w:rPr>
                <w:color w:val="auto"/>
              </w:rPr>
            </w:pPr>
            <w:r>
              <w:rPr>
                <w:color w:val="auto"/>
              </w:rPr>
              <w:t>Document Object Model</w:t>
            </w:r>
          </w:p>
        </w:tc>
      </w:tr>
      <w:tr w:rsidR="006269C2" w:rsidRPr="00A748BB" w14:paraId="46BA9405" w14:textId="77777777" w:rsidTr="00E94798">
        <w:tc>
          <w:tcPr>
            <w:tcW w:w="2376" w:type="dxa"/>
          </w:tcPr>
          <w:p w14:paraId="4B9EF2B9" w14:textId="77777777" w:rsidR="006269C2" w:rsidRDefault="006269C2" w:rsidP="00E479F5">
            <w:pPr>
              <w:spacing w:line="480" w:lineRule="auto"/>
              <w:rPr>
                <w:color w:val="auto"/>
              </w:rPr>
            </w:pPr>
            <w:r>
              <w:rPr>
                <w:color w:val="auto"/>
              </w:rPr>
              <w:t>ERD</w:t>
            </w:r>
          </w:p>
        </w:tc>
        <w:tc>
          <w:tcPr>
            <w:tcW w:w="6978" w:type="dxa"/>
          </w:tcPr>
          <w:p w14:paraId="2BD28810" w14:textId="0C3C763A" w:rsidR="006269C2" w:rsidRPr="00A748BB" w:rsidRDefault="001A2018" w:rsidP="00E479F5">
            <w:pPr>
              <w:spacing w:line="480" w:lineRule="auto"/>
              <w:rPr>
                <w:bCs/>
                <w:iCs/>
                <w:color w:val="auto"/>
              </w:rPr>
            </w:pPr>
            <w:r>
              <w:rPr>
                <w:bCs/>
                <w:iCs/>
                <w:color w:val="auto"/>
              </w:rPr>
              <w:t>Entity Relationship Diagram</w:t>
            </w:r>
          </w:p>
        </w:tc>
      </w:tr>
      <w:tr w:rsidR="006269C2" w:rsidRPr="00A748BB" w14:paraId="2D57E4D0" w14:textId="77777777" w:rsidTr="00E94798">
        <w:tc>
          <w:tcPr>
            <w:tcW w:w="2376" w:type="dxa"/>
          </w:tcPr>
          <w:p w14:paraId="7ECD6538" w14:textId="77777777" w:rsidR="006269C2" w:rsidRPr="00A748BB" w:rsidRDefault="006269C2" w:rsidP="00E479F5">
            <w:pPr>
              <w:spacing w:line="480" w:lineRule="auto"/>
              <w:rPr>
                <w:color w:val="auto"/>
              </w:rPr>
            </w:pPr>
            <w:r>
              <w:rPr>
                <w:color w:val="auto"/>
              </w:rPr>
              <w:t>HTML</w:t>
            </w:r>
          </w:p>
        </w:tc>
        <w:tc>
          <w:tcPr>
            <w:tcW w:w="6978" w:type="dxa"/>
          </w:tcPr>
          <w:p w14:paraId="28B11AA5" w14:textId="487BE397" w:rsidR="006269C2" w:rsidRPr="00A748BB" w:rsidRDefault="001A2018" w:rsidP="00E479F5">
            <w:pPr>
              <w:spacing w:line="480" w:lineRule="auto"/>
              <w:rPr>
                <w:color w:val="auto"/>
              </w:rPr>
            </w:pPr>
            <w:r>
              <w:rPr>
                <w:color w:val="auto"/>
              </w:rPr>
              <w:t>HyperText Markup Language</w:t>
            </w:r>
          </w:p>
        </w:tc>
      </w:tr>
      <w:tr w:rsidR="006269C2" w:rsidRPr="00A748BB" w14:paraId="7617BF49" w14:textId="77777777" w:rsidTr="00E94798">
        <w:tc>
          <w:tcPr>
            <w:tcW w:w="2376" w:type="dxa"/>
          </w:tcPr>
          <w:p w14:paraId="1FF1D43C" w14:textId="77777777" w:rsidR="006269C2" w:rsidRPr="00A748BB" w:rsidRDefault="006269C2" w:rsidP="00E479F5">
            <w:pPr>
              <w:spacing w:line="480" w:lineRule="auto"/>
              <w:rPr>
                <w:bCs/>
                <w:color w:val="auto"/>
              </w:rPr>
            </w:pPr>
            <w:r>
              <w:rPr>
                <w:bCs/>
                <w:color w:val="auto"/>
              </w:rPr>
              <w:t>IMT</w:t>
            </w:r>
          </w:p>
        </w:tc>
        <w:tc>
          <w:tcPr>
            <w:tcW w:w="6978" w:type="dxa"/>
          </w:tcPr>
          <w:p w14:paraId="1B67BF04" w14:textId="186716A2" w:rsidR="006269C2" w:rsidRPr="00A748BB" w:rsidRDefault="001A2018" w:rsidP="00E479F5">
            <w:pPr>
              <w:spacing w:line="480" w:lineRule="auto"/>
              <w:rPr>
                <w:iCs/>
                <w:color w:val="auto"/>
              </w:rPr>
            </w:pPr>
            <w:r>
              <w:rPr>
                <w:iCs/>
                <w:color w:val="auto"/>
              </w:rPr>
              <w:t>Internationnal Business Machines</w:t>
            </w:r>
          </w:p>
        </w:tc>
      </w:tr>
      <w:tr w:rsidR="006269C2" w:rsidRPr="00A748BB" w14:paraId="735EB4AF" w14:textId="77777777" w:rsidTr="00E94798">
        <w:tc>
          <w:tcPr>
            <w:tcW w:w="2376" w:type="dxa"/>
          </w:tcPr>
          <w:p w14:paraId="081254A0" w14:textId="77777777" w:rsidR="006269C2" w:rsidRPr="00A748BB" w:rsidRDefault="006269C2" w:rsidP="00E479F5">
            <w:pPr>
              <w:spacing w:line="480" w:lineRule="auto"/>
              <w:rPr>
                <w:color w:val="auto"/>
              </w:rPr>
            </w:pPr>
            <w:r>
              <w:rPr>
                <w:color w:val="auto"/>
              </w:rPr>
              <w:t>IOS</w:t>
            </w:r>
          </w:p>
        </w:tc>
        <w:tc>
          <w:tcPr>
            <w:tcW w:w="6978" w:type="dxa"/>
          </w:tcPr>
          <w:p w14:paraId="42453067" w14:textId="4E573003" w:rsidR="006269C2" w:rsidRPr="00A748BB" w:rsidRDefault="003C78DC" w:rsidP="00E479F5">
            <w:pPr>
              <w:spacing w:line="480" w:lineRule="auto"/>
              <w:rPr>
                <w:color w:val="auto"/>
              </w:rPr>
            </w:pPr>
            <w:r>
              <w:rPr>
                <w:color w:val="auto"/>
              </w:rPr>
              <w:t>iPhone Operating System</w:t>
            </w:r>
          </w:p>
        </w:tc>
      </w:tr>
      <w:tr w:rsidR="006269C2" w:rsidRPr="00A748BB" w14:paraId="17FC2D65" w14:textId="77777777" w:rsidTr="00E94798">
        <w:tc>
          <w:tcPr>
            <w:tcW w:w="2376" w:type="dxa"/>
          </w:tcPr>
          <w:p w14:paraId="1346928A" w14:textId="77777777" w:rsidR="006269C2" w:rsidRDefault="006269C2" w:rsidP="00E479F5">
            <w:pPr>
              <w:spacing w:line="480" w:lineRule="auto"/>
              <w:rPr>
                <w:color w:val="auto"/>
              </w:rPr>
            </w:pPr>
            <w:r>
              <w:rPr>
                <w:color w:val="auto"/>
              </w:rPr>
              <w:t>ISO</w:t>
            </w:r>
          </w:p>
        </w:tc>
        <w:tc>
          <w:tcPr>
            <w:tcW w:w="6978" w:type="dxa"/>
          </w:tcPr>
          <w:p w14:paraId="15708071" w14:textId="55DE6C1B" w:rsidR="006269C2" w:rsidRPr="00A748BB" w:rsidRDefault="00B04CDF" w:rsidP="00E479F5">
            <w:pPr>
              <w:spacing w:line="480" w:lineRule="auto"/>
              <w:rPr>
                <w:bCs/>
                <w:iCs/>
                <w:color w:val="auto"/>
              </w:rPr>
            </w:pPr>
            <w:r>
              <w:rPr>
                <w:bCs/>
                <w:iCs/>
                <w:color w:val="auto"/>
              </w:rPr>
              <w:t>International Organization for Standarization</w:t>
            </w:r>
          </w:p>
        </w:tc>
      </w:tr>
      <w:tr w:rsidR="006269C2" w:rsidRPr="00A748BB" w14:paraId="7091CDA3" w14:textId="77777777" w:rsidTr="00E94798">
        <w:tc>
          <w:tcPr>
            <w:tcW w:w="2376" w:type="dxa"/>
          </w:tcPr>
          <w:p w14:paraId="406633F6" w14:textId="77777777" w:rsidR="006269C2" w:rsidRDefault="006269C2" w:rsidP="00E479F5">
            <w:pPr>
              <w:spacing w:line="480" w:lineRule="auto"/>
              <w:rPr>
                <w:color w:val="auto"/>
              </w:rPr>
            </w:pPr>
            <w:r>
              <w:rPr>
                <w:color w:val="auto"/>
              </w:rPr>
              <w:t>JSON</w:t>
            </w:r>
          </w:p>
        </w:tc>
        <w:tc>
          <w:tcPr>
            <w:tcW w:w="6978" w:type="dxa"/>
          </w:tcPr>
          <w:p w14:paraId="2BE44E05" w14:textId="2236640C" w:rsidR="006269C2" w:rsidRPr="00A748BB" w:rsidRDefault="00B04CDF" w:rsidP="00E479F5">
            <w:pPr>
              <w:spacing w:line="480" w:lineRule="auto"/>
              <w:rPr>
                <w:bCs/>
                <w:iCs/>
                <w:color w:val="auto"/>
              </w:rPr>
            </w:pPr>
            <w:r>
              <w:rPr>
                <w:bCs/>
                <w:iCs/>
                <w:color w:val="auto"/>
              </w:rPr>
              <w:t>JavaScript Object Notation</w:t>
            </w:r>
          </w:p>
        </w:tc>
      </w:tr>
      <w:tr w:rsidR="006269C2" w:rsidRPr="00A748BB" w14:paraId="1A63EDD4" w14:textId="77777777" w:rsidTr="00E94798">
        <w:tc>
          <w:tcPr>
            <w:tcW w:w="2376" w:type="dxa"/>
          </w:tcPr>
          <w:p w14:paraId="248ACC6B" w14:textId="77777777" w:rsidR="006269C2" w:rsidRDefault="006269C2" w:rsidP="00E479F5">
            <w:pPr>
              <w:spacing w:line="480" w:lineRule="auto"/>
              <w:rPr>
                <w:color w:val="auto"/>
              </w:rPr>
            </w:pPr>
            <w:r>
              <w:rPr>
                <w:color w:val="auto"/>
              </w:rPr>
              <w:t>JWT</w:t>
            </w:r>
          </w:p>
        </w:tc>
        <w:tc>
          <w:tcPr>
            <w:tcW w:w="6978" w:type="dxa"/>
          </w:tcPr>
          <w:p w14:paraId="7BD0F56A" w14:textId="0D251990" w:rsidR="006269C2" w:rsidRPr="00A748BB" w:rsidRDefault="002D277D" w:rsidP="00E479F5">
            <w:pPr>
              <w:spacing w:line="480" w:lineRule="auto"/>
              <w:rPr>
                <w:bCs/>
                <w:iCs/>
                <w:color w:val="auto"/>
              </w:rPr>
            </w:pPr>
            <w:r>
              <w:rPr>
                <w:bCs/>
                <w:iCs/>
                <w:color w:val="auto"/>
              </w:rPr>
              <w:t>JSON Web Token</w:t>
            </w:r>
          </w:p>
        </w:tc>
      </w:tr>
      <w:tr w:rsidR="006269C2" w:rsidRPr="00A748BB" w14:paraId="34D3FD50" w14:textId="77777777" w:rsidTr="00E94798">
        <w:tc>
          <w:tcPr>
            <w:tcW w:w="2376" w:type="dxa"/>
          </w:tcPr>
          <w:p w14:paraId="06A79D7C" w14:textId="77777777" w:rsidR="006269C2" w:rsidRPr="00A748BB" w:rsidRDefault="006269C2" w:rsidP="00E479F5">
            <w:pPr>
              <w:spacing w:line="480" w:lineRule="auto"/>
              <w:rPr>
                <w:color w:val="auto"/>
              </w:rPr>
            </w:pPr>
            <w:r>
              <w:rPr>
                <w:color w:val="auto"/>
              </w:rPr>
              <w:t>LMS</w:t>
            </w:r>
          </w:p>
        </w:tc>
        <w:tc>
          <w:tcPr>
            <w:tcW w:w="6978" w:type="dxa"/>
          </w:tcPr>
          <w:p w14:paraId="67514BC0" w14:textId="72C06FAB" w:rsidR="006269C2" w:rsidRPr="00A748BB" w:rsidRDefault="002D277D" w:rsidP="00E479F5">
            <w:pPr>
              <w:spacing w:line="480" w:lineRule="auto"/>
              <w:rPr>
                <w:color w:val="auto"/>
              </w:rPr>
            </w:pPr>
            <w:r>
              <w:rPr>
                <w:color w:val="auto"/>
              </w:rPr>
              <w:t>Learning Management System</w:t>
            </w:r>
          </w:p>
        </w:tc>
      </w:tr>
      <w:tr w:rsidR="006269C2" w:rsidRPr="00A748BB" w14:paraId="36E3FFAF" w14:textId="77777777" w:rsidTr="00E94798">
        <w:tc>
          <w:tcPr>
            <w:tcW w:w="2376" w:type="dxa"/>
          </w:tcPr>
          <w:p w14:paraId="43A9A381" w14:textId="77777777" w:rsidR="006269C2" w:rsidRPr="00A748BB" w:rsidRDefault="006269C2" w:rsidP="00E479F5">
            <w:pPr>
              <w:spacing w:line="480" w:lineRule="auto"/>
              <w:rPr>
                <w:color w:val="auto"/>
              </w:rPr>
            </w:pPr>
            <w:r>
              <w:rPr>
                <w:color w:val="auto"/>
              </w:rPr>
              <w:t>MDA</w:t>
            </w:r>
          </w:p>
        </w:tc>
        <w:tc>
          <w:tcPr>
            <w:tcW w:w="6978" w:type="dxa"/>
          </w:tcPr>
          <w:p w14:paraId="5DF2639A" w14:textId="51284E34" w:rsidR="006269C2" w:rsidRPr="00A748BB" w:rsidRDefault="00EF0979" w:rsidP="00E479F5">
            <w:pPr>
              <w:spacing w:line="480" w:lineRule="auto"/>
              <w:rPr>
                <w:color w:val="auto"/>
              </w:rPr>
            </w:pPr>
            <w:r>
              <w:rPr>
                <w:color w:val="auto"/>
              </w:rPr>
              <w:t>Model Driven Architecture</w:t>
            </w:r>
          </w:p>
        </w:tc>
      </w:tr>
      <w:tr w:rsidR="006269C2" w:rsidRPr="00EF0635" w14:paraId="110D3452" w14:textId="77777777" w:rsidTr="00E94798">
        <w:tc>
          <w:tcPr>
            <w:tcW w:w="2376" w:type="dxa"/>
          </w:tcPr>
          <w:p w14:paraId="63D4B643" w14:textId="77777777" w:rsidR="006269C2" w:rsidRPr="00A748BB" w:rsidRDefault="006269C2" w:rsidP="00E479F5">
            <w:pPr>
              <w:spacing w:line="480" w:lineRule="auto"/>
              <w:rPr>
                <w:bCs/>
                <w:color w:val="auto"/>
              </w:rPr>
            </w:pPr>
            <w:r>
              <w:rPr>
                <w:bCs/>
                <w:color w:val="auto"/>
              </w:rPr>
              <w:t>MEAN</w:t>
            </w:r>
          </w:p>
        </w:tc>
        <w:tc>
          <w:tcPr>
            <w:tcW w:w="6978" w:type="dxa"/>
          </w:tcPr>
          <w:p w14:paraId="72611270" w14:textId="5BDC958F" w:rsidR="006269C2" w:rsidRPr="00EF0979" w:rsidRDefault="00EF0979" w:rsidP="00E479F5">
            <w:pPr>
              <w:pStyle w:val="Default"/>
              <w:spacing w:line="480" w:lineRule="auto"/>
              <w:jc w:val="both"/>
              <w:rPr>
                <w:lang w:val="en-US"/>
              </w:rPr>
            </w:pPr>
            <w:r w:rsidRPr="00EF0979">
              <w:rPr>
                <w:lang w:val="en-US"/>
              </w:rPr>
              <w:t>MongoDB, Express.js, Angular, Node.js</w:t>
            </w:r>
          </w:p>
        </w:tc>
      </w:tr>
      <w:tr w:rsidR="006269C2" w:rsidRPr="00EF0635" w14:paraId="42C49137" w14:textId="77777777" w:rsidTr="00E94798">
        <w:tc>
          <w:tcPr>
            <w:tcW w:w="2376" w:type="dxa"/>
          </w:tcPr>
          <w:p w14:paraId="429CFB57" w14:textId="77777777" w:rsidR="006269C2" w:rsidRPr="00A748BB" w:rsidRDefault="006269C2" w:rsidP="00E479F5">
            <w:pPr>
              <w:spacing w:line="480" w:lineRule="auto"/>
              <w:rPr>
                <w:color w:val="auto"/>
              </w:rPr>
            </w:pPr>
            <w:r>
              <w:rPr>
                <w:color w:val="auto"/>
              </w:rPr>
              <w:t>MERN</w:t>
            </w:r>
          </w:p>
        </w:tc>
        <w:tc>
          <w:tcPr>
            <w:tcW w:w="6978" w:type="dxa"/>
          </w:tcPr>
          <w:p w14:paraId="1B63125F" w14:textId="5585928C" w:rsidR="006269C2" w:rsidRPr="00EF0979" w:rsidRDefault="00EF0979" w:rsidP="00E479F5">
            <w:pPr>
              <w:spacing w:line="480" w:lineRule="auto"/>
              <w:rPr>
                <w:color w:val="auto"/>
                <w:lang w:val="en-US"/>
              </w:rPr>
            </w:pPr>
            <w:r w:rsidRPr="00EF0979">
              <w:rPr>
                <w:color w:val="auto"/>
                <w:lang w:val="en-US"/>
              </w:rPr>
              <w:t>MongoDB, Express.js, React, Node.js</w:t>
            </w:r>
          </w:p>
        </w:tc>
      </w:tr>
      <w:tr w:rsidR="006269C2" w:rsidRPr="00A748BB" w14:paraId="09416467" w14:textId="77777777" w:rsidTr="00E94798">
        <w:tc>
          <w:tcPr>
            <w:tcW w:w="2376" w:type="dxa"/>
          </w:tcPr>
          <w:p w14:paraId="0A03C87F" w14:textId="77777777" w:rsidR="006269C2" w:rsidRPr="00A748BB" w:rsidRDefault="006269C2" w:rsidP="00E479F5">
            <w:pPr>
              <w:spacing w:line="480" w:lineRule="auto"/>
              <w:rPr>
                <w:color w:val="auto"/>
              </w:rPr>
            </w:pPr>
            <w:r>
              <w:rPr>
                <w:color w:val="auto"/>
              </w:rPr>
              <w:t>NPM</w:t>
            </w:r>
          </w:p>
        </w:tc>
        <w:tc>
          <w:tcPr>
            <w:tcW w:w="6978" w:type="dxa"/>
          </w:tcPr>
          <w:p w14:paraId="4E2F57A0" w14:textId="1502E9BD" w:rsidR="006269C2" w:rsidRPr="00A748BB" w:rsidRDefault="00EF0979" w:rsidP="00E479F5">
            <w:pPr>
              <w:spacing w:line="480" w:lineRule="auto"/>
              <w:rPr>
                <w:bCs/>
                <w:iCs/>
                <w:color w:val="auto"/>
              </w:rPr>
            </w:pPr>
            <w:r>
              <w:rPr>
                <w:bCs/>
                <w:iCs/>
                <w:color w:val="auto"/>
              </w:rPr>
              <w:t>Node Package Manager</w:t>
            </w:r>
          </w:p>
        </w:tc>
      </w:tr>
      <w:tr w:rsidR="00EF0979" w:rsidRPr="00A748BB" w14:paraId="743288BB" w14:textId="77777777" w:rsidTr="00E94798">
        <w:tc>
          <w:tcPr>
            <w:tcW w:w="2376" w:type="dxa"/>
          </w:tcPr>
          <w:p w14:paraId="731E7F40" w14:textId="07784B40" w:rsidR="00EF0979" w:rsidRDefault="00EF0979" w:rsidP="00E479F5">
            <w:pPr>
              <w:spacing w:line="480" w:lineRule="auto"/>
              <w:rPr>
                <w:color w:val="auto"/>
              </w:rPr>
            </w:pPr>
            <w:r>
              <w:rPr>
                <w:color w:val="auto"/>
              </w:rPr>
              <w:t>OMG</w:t>
            </w:r>
          </w:p>
        </w:tc>
        <w:tc>
          <w:tcPr>
            <w:tcW w:w="6978" w:type="dxa"/>
          </w:tcPr>
          <w:p w14:paraId="7404B8CD" w14:textId="3738D7CF" w:rsidR="00EF0979" w:rsidRDefault="00EF0979" w:rsidP="00E479F5">
            <w:pPr>
              <w:spacing w:line="480" w:lineRule="auto"/>
              <w:rPr>
                <w:bCs/>
                <w:iCs/>
                <w:color w:val="auto"/>
              </w:rPr>
            </w:pPr>
            <w:r>
              <w:rPr>
                <w:color w:val="auto"/>
              </w:rPr>
              <w:t>Object Management Group</w:t>
            </w:r>
          </w:p>
        </w:tc>
      </w:tr>
      <w:tr w:rsidR="006269C2" w:rsidRPr="00A748BB" w14:paraId="5BB231D5" w14:textId="77777777" w:rsidTr="00E94798">
        <w:tc>
          <w:tcPr>
            <w:tcW w:w="2376" w:type="dxa"/>
          </w:tcPr>
          <w:p w14:paraId="2CB57DA4" w14:textId="77777777" w:rsidR="006269C2" w:rsidRPr="00A748BB" w:rsidRDefault="006269C2" w:rsidP="00E479F5">
            <w:pPr>
              <w:spacing w:line="480" w:lineRule="auto"/>
              <w:rPr>
                <w:color w:val="auto"/>
              </w:rPr>
            </w:pPr>
            <w:r>
              <w:rPr>
                <w:color w:val="auto"/>
              </w:rPr>
              <w:t>OMT</w:t>
            </w:r>
          </w:p>
        </w:tc>
        <w:tc>
          <w:tcPr>
            <w:tcW w:w="6978" w:type="dxa"/>
          </w:tcPr>
          <w:p w14:paraId="49A1B539" w14:textId="66E5E641" w:rsidR="006269C2" w:rsidRPr="00A748BB" w:rsidRDefault="00EF0979" w:rsidP="00E479F5">
            <w:pPr>
              <w:spacing w:line="480" w:lineRule="auto"/>
              <w:rPr>
                <w:color w:val="auto"/>
              </w:rPr>
            </w:pPr>
            <w:r>
              <w:rPr>
                <w:color w:val="auto"/>
              </w:rPr>
              <w:t>Object Modeling Technique</w:t>
            </w:r>
          </w:p>
        </w:tc>
      </w:tr>
      <w:tr w:rsidR="006269C2" w:rsidRPr="00A748BB" w14:paraId="6D44B896" w14:textId="77777777" w:rsidTr="00E94798">
        <w:tc>
          <w:tcPr>
            <w:tcW w:w="2376" w:type="dxa"/>
          </w:tcPr>
          <w:p w14:paraId="5E2EA852" w14:textId="77777777" w:rsidR="006269C2" w:rsidRPr="00A748BB" w:rsidRDefault="006269C2" w:rsidP="00E479F5">
            <w:pPr>
              <w:spacing w:line="480" w:lineRule="auto"/>
              <w:rPr>
                <w:color w:val="auto"/>
              </w:rPr>
            </w:pPr>
            <w:r>
              <w:rPr>
                <w:color w:val="auto"/>
              </w:rPr>
              <w:t>OO</w:t>
            </w:r>
          </w:p>
        </w:tc>
        <w:tc>
          <w:tcPr>
            <w:tcW w:w="6978" w:type="dxa"/>
          </w:tcPr>
          <w:p w14:paraId="3EFC39DD" w14:textId="2011EC9E" w:rsidR="006269C2" w:rsidRPr="00A748BB" w:rsidRDefault="00EF0979" w:rsidP="00E479F5">
            <w:pPr>
              <w:spacing w:line="480" w:lineRule="auto"/>
              <w:rPr>
                <w:bCs/>
                <w:iCs/>
              </w:rPr>
            </w:pPr>
            <w:r>
              <w:rPr>
                <w:bCs/>
                <w:iCs/>
              </w:rPr>
              <w:t>Object Oriented</w:t>
            </w:r>
          </w:p>
        </w:tc>
      </w:tr>
      <w:tr w:rsidR="006269C2" w:rsidRPr="00A748BB" w14:paraId="49C46C1F" w14:textId="77777777" w:rsidTr="00E94798">
        <w:tc>
          <w:tcPr>
            <w:tcW w:w="2376" w:type="dxa"/>
          </w:tcPr>
          <w:p w14:paraId="006A4284" w14:textId="77777777" w:rsidR="006269C2" w:rsidRPr="00A748BB" w:rsidRDefault="006269C2" w:rsidP="00E479F5">
            <w:pPr>
              <w:spacing w:line="480" w:lineRule="auto"/>
              <w:rPr>
                <w:color w:val="auto"/>
              </w:rPr>
            </w:pPr>
            <w:r>
              <w:rPr>
                <w:color w:val="auto"/>
              </w:rPr>
              <w:t>OOD</w:t>
            </w:r>
          </w:p>
        </w:tc>
        <w:tc>
          <w:tcPr>
            <w:tcW w:w="6978" w:type="dxa"/>
          </w:tcPr>
          <w:p w14:paraId="07866459" w14:textId="10D95BC1" w:rsidR="006269C2" w:rsidRPr="00A748BB" w:rsidRDefault="00EF0979" w:rsidP="00E479F5">
            <w:pPr>
              <w:spacing w:line="480" w:lineRule="auto"/>
              <w:rPr>
                <w:color w:val="auto"/>
              </w:rPr>
            </w:pPr>
            <w:r>
              <w:rPr>
                <w:color w:val="auto"/>
              </w:rPr>
              <w:t xml:space="preserve">Object Oriented </w:t>
            </w:r>
            <w:r w:rsidR="000C1857">
              <w:rPr>
                <w:color w:val="auto"/>
              </w:rPr>
              <w:t>Design</w:t>
            </w:r>
          </w:p>
        </w:tc>
      </w:tr>
      <w:tr w:rsidR="006269C2" w:rsidRPr="00A748BB" w14:paraId="4B138D86" w14:textId="77777777" w:rsidTr="00E94798">
        <w:tc>
          <w:tcPr>
            <w:tcW w:w="2376" w:type="dxa"/>
          </w:tcPr>
          <w:p w14:paraId="0F74B2AD" w14:textId="77777777" w:rsidR="006269C2" w:rsidRPr="00A748BB" w:rsidRDefault="006269C2" w:rsidP="00E479F5">
            <w:pPr>
              <w:spacing w:line="480" w:lineRule="auto"/>
              <w:rPr>
                <w:color w:val="auto"/>
              </w:rPr>
            </w:pPr>
            <w:r>
              <w:rPr>
                <w:color w:val="auto"/>
              </w:rPr>
              <w:t>OOSE</w:t>
            </w:r>
          </w:p>
        </w:tc>
        <w:tc>
          <w:tcPr>
            <w:tcW w:w="6978" w:type="dxa"/>
          </w:tcPr>
          <w:p w14:paraId="0AF744B5" w14:textId="516BB1D3" w:rsidR="006269C2" w:rsidRPr="00A748BB" w:rsidRDefault="00EF0979" w:rsidP="00E479F5">
            <w:pPr>
              <w:spacing w:line="480" w:lineRule="auto"/>
              <w:rPr>
                <w:color w:val="auto"/>
              </w:rPr>
            </w:pPr>
            <w:r>
              <w:rPr>
                <w:color w:val="auto"/>
              </w:rPr>
              <w:t>Object Oriented Software Engineering</w:t>
            </w:r>
          </w:p>
        </w:tc>
      </w:tr>
      <w:tr w:rsidR="006269C2" w:rsidRPr="00EF0635" w14:paraId="5DE048C9" w14:textId="77777777" w:rsidTr="00E94798">
        <w:tc>
          <w:tcPr>
            <w:tcW w:w="2376" w:type="dxa"/>
          </w:tcPr>
          <w:p w14:paraId="4829293E" w14:textId="57762D5A" w:rsidR="006269C2" w:rsidRDefault="006269C2" w:rsidP="00E479F5">
            <w:pPr>
              <w:spacing w:line="480" w:lineRule="auto"/>
              <w:rPr>
                <w:color w:val="auto"/>
              </w:rPr>
            </w:pPr>
            <w:r>
              <w:rPr>
                <w:color w:val="auto"/>
              </w:rPr>
              <w:t>OWASP</w:t>
            </w:r>
          </w:p>
        </w:tc>
        <w:tc>
          <w:tcPr>
            <w:tcW w:w="6978" w:type="dxa"/>
          </w:tcPr>
          <w:p w14:paraId="6E200803" w14:textId="5546DDAA" w:rsidR="006269C2" w:rsidRPr="00EF0979" w:rsidRDefault="00EF0979" w:rsidP="00E479F5">
            <w:pPr>
              <w:spacing w:line="480" w:lineRule="auto"/>
              <w:rPr>
                <w:bCs/>
                <w:iCs/>
                <w:color w:val="auto"/>
                <w:lang w:val="en-US"/>
              </w:rPr>
            </w:pPr>
            <w:r w:rsidRPr="00EF0979">
              <w:rPr>
                <w:bCs/>
                <w:iCs/>
                <w:color w:val="auto"/>
                <w:lang w:val="en-US"/>
              </w:rPr>
              <w:t>Open Web Application Security P</w:t>
            </w:r>
            <w:r>
              <w:rPr>
                <w:bCs/>
                <w:iCs/>
                <w:color w:val="auto"/>
                <w:lang w:val="en-US"/>
              </w:rPr>
              <w:t>roject</w:t>
            </w:r>
          </w:p>
        </w:tc>
      </w:tr>
      <w:tr w:rsidR="006269C2" w:rsidRPr="00A748BB" w14:paraId="071139FD" w14:textId="77777777" w:rsidTr="00E94798">
        <w:tc>
          <w:tcPr>
            <w:tcW w:w="2376" w:type="dxa"/>
          </w:tcPr>
          <w:p w14:paraId="00551DDE" w14:textId="77777777" w:rsidR="006269C2" w:rsidRDefault="006269C2" w:rsidP="00E479F5">
            <w:pPr>
              <w:spacing w:line="480" w:lineRule="auto"/>
              <w:rPr>
                <w:color w:val="auto"/>
              </w:rPr>
            </w:pPr>
            <w:r>
              <w:rPr>
                <w:color w:val="auto"/>
              </w:rPr>
              <w:lastRenderedPageBreak/>
              <w:t>PDF</w:t>
            </w:r>
          </w:p>
        </w:tc>
        <w:tc>
          <w:tcPr>
            <w:tcW w:w="6978" w:type="dxa"/>
          </w:tcPr>
          <w:p w14:paraId="5C676EC4" w14:textId="01A15F52" w:rsidR="006269C2" w:rsidRPr="00A748BB" w:rsidRDefault="00EF0979" w:rsidP="00E479F5">
            <w:pPr>
              <w:spacing w:line="480" w:lineRule="auto"/>
              <w:rPr>
                <w:bCs/>
                <w:iCs/>
                <w:color w:val="auto"/>
              </w:rPr>
            </w:pPr>
            <w:r>
              <w:rPr>
                <w:bCs/>
                <w:iCs/>
                <w:color w:val="auto"/>
              </w:rPr>
              <w:t>Portable Document Format</w:t>
            </w:r>
          </w:p>
        </w:tc>
      </w:tr>
      <w:tr w:rsidR="006269C2" w:rsidRPr="00A748BB" w14:paraId="46A9E76D" w14:textId="77777777" w:rsidTr="00E94798">
        <w:tc>
          <w:tcPr>
            <w:tcW w:w="2376" w:type="dxa"/>
          </w:tcPr>
          <w:p w14:paraId="3AEA462C" w14:textId="77777777" w:rsidR="006269C2" w:rsidRPr="00A748BB" w:rsidRDefault="006269C2" w:rsidP="00E479F5">
            <w:pPr>
              <w:pStyle w:val="Notation"/>
              <w:numPr>
                <w:ilvl w:val="0"/>
                <w:numId w:val="0"/>
              </w:numPr>
              <w:spacing w:line="480" w:lineRule="auto"/>
              <w:jc w:val="left"/>
              <w:rPr>
                <w:b w:val="0"/>
                <w:color w:val="auto"/>
              </w:rPr>
            </w:pPr>
            <w:r>
              <w:rPr>
                <w:b w:val="0"/>
                <w:color w:val="auto"/>
              </w:rPr>
              <w:t>RUP</w:t>
            </w:r>
          </w:p>
        </w:tc>
        <w:tc>
          <w:tcPr>
            <w:tcW w:w="6978" w:type="dxa"/>
          </w:tcPr>
          <w:p w14:paraId="4892E6B7" w14:textId="27E03F01" w:rsidR="006269C2" w:rsidRPr="00A748BB" w:rsidRDefault="00EF0979" w:rsidP="00E479F5">
            <w:pPr>
              <w:spacing w:line="480" w:lineRule="auto"/>
              <w:rPr>
                <w:color w:val="auto"/>
              </w:rPr>
            </w:pPr>
            <w:r>
              <w:rPr>
                <w:color w:val="auto"/>
              </w:rPr>
              <w:t>Rational Unified Process</w:t>
            </w:r>
          </w:p>
        </w:tc>
      </w:tr>
      <w:tr w:rsidR="006269C2" w:rsidRPr="00A748BB" w14:paraId="05F854E9" w14:textId="77777777" w:rsidTr="00E94798">
        <w:tc>
          <w:tcPr>
            <w:tcW w:w="2376" w:type="dxa"/>
          </w:tcPr>
          <w:p w14:paraId="7F201E7B" w14:textId="77777777" w:rsidR="006269C2" w:rsidRDefault="006269C2" w:rsidP="00E479F5">
            <w:pPr>
              <w:spacing w:line="480" w:lineRule="auto"/>
              <w:rPr>
                <w:color w:val="auto"/>
              </w:rPr>
            </w:pPr>
            <w:r>
              <w:rPr>
                <w:color w:val="auto"/>
              </w:rPr>
              <w:t>SAAS</w:t>
            </w:r>
          </w:p>
        </w:tc>
        <w:tc>
          <w:tcPr>
            <w:tcW w:w="6978" w:type="dxa"/>
          </w:tcPr>
          <w:p w14:paraId="0E3E4561" w14:textId="19AF8191" w:rsidR="006269C2" w:rsidRPr="00A748BB" w:rsidRDefault="00EF0979" w:rsidP="00E479F5">
            <w:pPr>
              <w:spacing w:line="480" w:lineRule="auto"/>
              <w:rPr>
                <w:bCs/>
                <w:iCs/>
                <w:color w:val="auto"/>
              </w:rPr>
            </w:pPr>
            <w:r>
              <w:rPr>
                <w:bCs/>
                <w:iCs/>
                <w:color w:val="auto"/>
              </w:rPr>
              <w:t>Software as a Service</w:t>
            </w:r>
          </w:p>
        </w:tc>
      </w:tr>
      <w:tr w:rsidR="006269C2" w:rsidRPr="00A748BB" w14:paraId="4F30CBA4" w14:textId="77777777" w:rsidTr="00E94798">
        <w:tc>
          <w:tcPr>
            <w:tcW w:w="2376" w:type="dxa"/>
          </w:tcPr>
          <w:p w14:paraId="22DE2ABD" w14:textId="77777777" w:rsidR="006269C2" w:rsidRDefault="006269C2" w:rsidP="00E479F5">
            <w:pPr>
              <w:spacing w:line="480" w:lineRule="auto"/>
              <w:rPr>
                <w:color w:val="auto"/>
              </w:rPr>
            </w:pPr>
            <w:r>
              <w:rPr>
                <w:color w:val="auto"/>
              </w:rPr>
              <w:t>SGBDR</w:t>
            </w:r>
          </w:p>
        </w:tc>
        <w:tc>
          <w:tcPr>
            <w:tcW w:w="6978" w:type="dxa"/>
          </w:tcPr>
          <w:p w14:paraId="401A6210" w14:textId="6662DF29" w:rsidR="006269C2" w:rsidRPr="00A748BB" w:rsidRDefault="00EF0979" w:rsidP="00E479F5">
            <w:pPr>
              <w:spacing w:line="480" w:lineRule="auto"/>
              <w:rPr>
                <w:bCs/>
                <w:iCs/>
                <w:color w:val="auto"/>
              </w:rPr>
            </w:pPr>
            <w:r>
              <w:rPr>
                <w:bCs/>
                <w:iCs/>
                <w:color w:val="auto"/>
              </w:rPr>
              <w:t>Système de Gestion de Base de Données Relationnelle</w:t>
            </w:r>
          </w:p>
        </w:tc>
      </w:tr>
      <w:tr w:rsidR="006269C2" w:rsidRPr="00A748BB" w14:paraId="5C125DF1" w14:textId="77777777" w:rsidTr="00E94798">
        <w:tc>
          <w:tcPr>
            <w:tcW w:w="2376" w:type="dxa"/>
          </w:tcPr>
          <w:p w14:paraId="1E012587" w14:textId="77777777" w:rsidR="006269C2" w:rsidRPr="00A748BB" w:rsidRDefault="006269C2" w:rsidP="00E479F5">
            <w:pPr>
              <w:spacing w:line="480" w:lineRule="auto"/>
              <w:rPr>
                <w:color w:val="auto"/>
              </w:rPr>
            </w:pPr>
            <w:r>
              <w:rPr>
                <w:color w:val="auto"/>
              </w:rPr>
              <w:t>SPA</w:t>
            </w:r>
          </w:p>
        </w:tc>
        <w:tc>
          <w:tcPr>
            <w:tcW w:w="6978" w:type="dxa"/>
          </w:tcPr>
          <w:p w14:paraId="2D096271" w14:textId="5EC57375" w:rsidR="006269C2" w:rsidRPr="00A748BB" w:rsidRDefault="00EF0979" w:rsidP="00E479F5">
            <w:pPr>
              <w:spacing w:line="480" w:lineRule="auto"/>
              <w:rPr>
                <w:color w:val="auto"/>
              </w:rPr>
            </w:pPr>
            <w:r>
              <w:rPr>
                <w:color w:val="auto"/>
              </w:rPr>
              <w:t>Single Page Application</w:t>
            </w:r>
          </w:p>
        </w:tc>
      </w:tr>
      <w:tr w:rsidR="006269C2" w:rsidRPr="00A748BB" w14:paraId="580A9CAB" w14:textId="77777777" w:rsidTr="00E94798">
        <w:tc>
          <w:tcPr>
            <w:tcW w:w="2376" w:type="dxa"/>
          </w:tcPr>
          <w:p w14:paraId="47AADF09" w14:textId="77777777" w:rsidR="006269C2" w:rsidRDefault="006269C2" w:rsidP="00E479F5">
            <w:pPr>
              <w:spacing w:line="480" w:lineRule="auto"/>
              <w:rPr>
                <w:color w:val="auto"/>
              </w:rPr>
            </w:pPr>
            <w:r>
              <w:rPr>
                <w:color w:val="auto"/>
              </w:rPr>
              <w:t>SQL</w:t>
            </w:r>
          </w:p>
        </w:tc>
        <w:tc>
          <w:tcPr>
            <w:tcW w:w="6978" w:type="dxa"/>
          </w:tcPr>
          <w:p w14:paraId="013B391C" w14:textId="3607CE18" w:rsidR="006269C2" w:rsidRPr="00A748BB" w:rsidRDefault="00EF0979" w:rsidP="00E479F5">
            <w:pPr>
              <w:spacing w:line="480" w:lineRule="auto"/>
              <w:rPr>
                <w:bCs/>
                <w:iCs/>
                <w:color w:val="auto"/>
              </w:rPr>
            </w:pPr>
            <w:r>
              <w:rPr>
                <w:bCs/>
                <w:iCs/>
                <w:color w:val="auto"/>
              </w:rPr>
              <w:t>Structured Query Language</w:t>
            </w:r>
          </w:p>
        </w:tc>
      </w:tr>
      <w:tr w:rsidR="006269C2" w:rsidRPr="00A748BB" w14:paraId="70CA3287" w14:textId="77777777" w:rsidTr="00E94798">
        <w:tc>
          <w:tcPr>
            <w:tcW w:w="2376" w:type="dxa"/>
          </w:tcPr>
          <w:p w14:paraId="2A29407D" w14:textId="77777777" w:rsidR="006269C2" w:rsidRDefault="006269C2" w:rsidP="00E479F5">
            <w:pPr>
              <w:spacing w:line="480" w:lineRule="auto"/>
              <w:rPr>
                <w:color w:val="auto"/>
              </w:rPr>
            </w:pPr>
            <w:r>
              <w:rPr>
                <w:color w:val="auto"/>
              </w:rPr>
              <w:t>SUS</w:t>
            </w:r>
          </w:p>
        </w:tc>
        <w:tc>
          <w:tcPr>
            <w:tcW w:w="6978" w:type="dxa"/>
          </w:tcPr>
          <w:p w14:paraId="0B9BBDBA" w14:textId="72613442" w:rsidR="006269C2" w:rsidRPr="00A748BB" w:rsidRDefault="00EF0979" w:rsidP="00E479F5">
            <w:pPr>
              <w:spacing w:line="480" w:lineRule="auto"/>
              <w:rPr>
                <w:bCs/>
                <w:iCs/>
                <w:color w:val="auto"/>
              </w:rPr>
            </w:pPr>
            <w:r>
              <w:rPr>
                <w:bCs/>
                <w:iCs/>
                <w:color w:val="auto"/>
              </w:rPr>
              <w:t>System Usability Scale</w:t>
            </w:r>
          </w:p>
        </w:tc>
      </w:tr>
      <w:tr w:rsidR="006269C2" w:rsidRPr="00A748BB" w14:paraId="7414DDF3" w14:textId="77777777" w:rsidTr="00E94798">
        <w:tc>
          <w:tcPr>
            <w:tcW w:w="2376" w:type="dxa"/>
          </w:tcPr>
          <w:p w14:paraId="18015A75" w14:textId="77777777" w:rsidR="006269C2" w:rsidRPr="00A748BB" w:rsidRDefault="006269C2" w:rsidP="00E479F5">
            <w:pPr>
              <w:spacing w:line="480" w:lineRule="auto"/>
              <w:rPr>
                <w:color w:val="auto"/>
              </w:rPr>
            </w:pPr>
            <w:r>
              <w:rPr>
                <w:color w:val="auto"/>
              </w:rPr>
              <w:t>UI</w:t>
            </w:r>
          </w:p>
        </w:tc>
        <w:tc>
          <w:tcPr>
            <w:tcW w:w="6978" w:type="dxa"/>
          </w:tcPr>
          <w:p w14:paraId="06F80643" w14:textId="1432E6A9" w:rsidR="006269C2" w:rsidRPr="00A748BB" w:rsidRDefault="00EF0979" w:rsidP="00E479F5">
            <w:pPr>
              <w:spacing w:line="480" w:lineRule="auto"/>
              <w:rPr>
                <w:color w:val="auto"/>
              </w:rPr>
            </w:pPr>
            <w:r>
              <w:rPr>
                <w:color w:val="auto"/>
              </w:rPr>
              <w:t>User Interface</w:t>
            </w:r>
          </w:p>
        </w:tc>
      </w:tr>
      <w:tr w:rsidR="006269C2" w:rsidRPr="00A748BB" w14:paraId="39F1090B" w14:textId="77777777" w:rsidTr="00E94798">
        <w:tc>
          <w:tcPr>
            <w:tcW w:w="2376" w:type="dxa"/>
          </w:tcPr>
          <w:p w14:paraId="5F93BA85" w14:textId="77777777" w:rsidR="006269C2" w:rsidRPr="00A748BB" w:rsidRDefault="006269C2" w:rsidP="00177774">
            <w:pPr>
              <w:spacing w:line="480" w:lineRule="auto"/>
              <w:rPr>
                <w:color w:val="auto"/>
              </w:rPr>
            </w:pPr>
            <w:r>
              <w:rPr>
                <w:color w:val="auto"/>
              </w:rPr>
              <w:t>UML</w:t>
            </w:r>
          </w:p>
        </w:tc>
        <w:tc>
          <w:tcPr>
            <w:tcW w:w="6978" w:type="dxa"/>
          </w:tcPr>
          <w:p w14:paraId="41677B46" w14:textId="7E8790E2" w:rsidR="006269C2" w:rsidRPr="00A748BB" w:rsidRDefault="00EF0979" w:rsidP="00177774">
            <w:pPr>
              <w:spacing w:line="480" w:lineRule="auto"/>
              <w:rPr>
                <w:color w:val="auto"/>
              </w:rPr>
            </w:pPr>
            <w:r>
              <w:rPr>
                <w:color w:val="auto"/>
              </w:rPr>
              <w:t>Unified Modeling Language</w:t>
            </w:r>
          </w:p>
        </w:tc>
      </w:tr>
      <w:tr w:rsidR="006269C2" w:rsidRPr="00EF0635" w14:paraId="25AEDA9A" w14:textId="77777777" w:rsidTr="00E94798">
        <w:tc>
          <w:tcPr>
            <w:tcW w:w="2376" w:type="dxa"/>
          </w:tcPr>
          <w:p w14:paraId="6EF4B1F3" w14:textId="77777777" w:rsidR="006269C2" w:rsidRDefault="006269C2" w:rsidP="00E479F5">
            <w:pPr>
              <w:spacing w:line="480" w:lineRule="auto"/>
              <w:rPr>
                <w:color w:val="auto"/>
              </w:rPr>
            </w:pPr>
            <w:r>
              <w:rPr>
                <w:color w:val="auto"/>
              </w:rPr>
              <w:t>UNESCO</w:t>
            </w:r>
          </w:p>
        </w:tc>
        <w:tc>
          <w:tcPr>
            <w:tcW w:w="6978" w:type="dxa"/>
          </w:tcPr>
          <w:p w14:paraId="3C5BB801" w14:textId="37D54C86" w:rsidR="006269C2" w:rsidRPr="00EF0979" w:rsidRDefault="00EF0979" w:rsidP="00E479F5">
            <w:pPr>
              <w:spacing w:line="480" w:lineRule="auto"/>
              <w:rPr>
                <w:bCs/>
                <w:iCs/>
                <w:color w:val="auto"/>
                <w:lang w:val="en-US"/>
              </w:rPr>
            </w:pPr>
            <w:r w:rsidRPr="00EF0979">
              <w:rPr>
                <w:bCs/>
                <w:iCs/>
                <w:color w:val="auto"/>
                <w:lang w:val="en-US"/>
              </w:rPr>
              <w:t>United Nations Educational, Scientific a</w:t>
            </w:r>
            <w:r>
              <w:rPr>
                <w:bCs/>
                <w:iCs/>
                <w:color w:val="auto"/>
                <w:lang w:val="en-US"/>
              </w:rPr>
              <w:t>nd Cultural Organization</w:t>
            </w:r>
          </w:p>
        </w:tc>
      </w:tr>
      <w:tr w:rsidR="006269C2" w:rsidRPr="00A748BB" w14:paraId="37E61B1B" w14:textId="77777777" w:rsidTr="00E94798">
        <w:tc>
          <w:tcPr>
            <w:tcW w:w="2376" w:type="dxa"/>
          </w:tcPr>
          <w:p w14:paraId="4005106D" w14:textId="77777777" w:rsidR="006269C2" w:rsidRPr="00A748BB" w:rsidRDefault="006269C2" w:rsidP="00E479F5">
            <w:pPr>
              <w:spacing w:line="480" w:lineRule="auto"/>
              <w:rPr>
                <w:color w:val="auto"/>
              </w:rPr>
            </w:pPr>
            <w:r>
              <w:rPr>
                <w:color w:val="auto"/>
              </w:rPr>
              <w:t>USB</w:t>
            </w:r>
          </w:p>
        </w:tc>
        <w:tc>
          <w:tcPr>
            <w:tcW w:w="6978" w:type="dxa"/>
          </w:tcPr>
          <w:p w14:paraId="1D53EE35" w14:textId="6095E1D2" w:rsidR="006269C2" w:rsidRPr="00A748BB" w:rsidRDefault="00EF0979" w:rsidP="00E479F5">
            <w:pPr>
              <w:spacing w:line="480" w:lineRule="auto"/>
              <w:rPr>
                <w:color w:val="auto"/>
              </w:rPr>
            </w:pPr>
            <w:r>
              <w:rPr>
                <w:color w:val="auto"/>
              </w:rPr>
              <w:t>Universal Serial Bus</w:t>
            </w:r>
          </w:p>
        </w:tc>
      </w:tr>
      <w:tr w:rsidR="006269C2" w:rsidRPr="00A748BB" w14:paraId="0F2C6A45" w14:textId="77777777" w:rsidTr="00E94798">
        <w:tc>
          <w:tcPr>
            <w:tcW w:w="2376" w:type="dxa"/>
          </w:tcPr>
          <w:p w14:paraId="11AAA8F6" w14:textId="77777777" w:rsidR="006269C2" w:rsidRPr="00A748BB" w:rsidRDefault="006269C2" w:rsidP="00E479F5">
            <w:pPr>
              <w:spacing w:line="480" w:lineRule="auto"/>
              <w:rPr>
                <w:color w:val="auto"/>
              </w:rPr>
            </w:pPr>
            <w:r>
              <w:rPr>
                <w:color w:val="auto"/>
              </w:rPr>
              <w:t>VDOM</w:t>
            </w:r>
          </w:p>
        </w:tc>
        <w:tc>
          <w:tcPr>
            <w:tcW w:w="6978" w:type="dxa"/>
          </w:tcPr>
          <w:p w14:paraId="5B20AA26" w14:textId="1AD4C35C" w:rsidR="006269C2" w:rsidRPr="00A748BB" w:rsidRDefault="00EF0979" w:rsidP="00E479F5">
            <w:pPr>
              <w:spacing w:line="480" w:lineRule="auto"/>
              <w:rPr>
                <w:color w:val="auto"/>
              </w:rPr>
            </w:pPr>
            <w:r>
              <w:rPr>
                <w:color w:val="auto"/>
              </w:rPr>
              <w:t>Virtual Document Object Model</w:t>
            </w:r>
          </w:p>
        </w:tc>
      </w:tr>
      <w:tr w:rsidR="006269C2" w:rsidRPr="00A748BB" w14:paraId="65925547" w14:textId="77777777" w:rsidTr="00E94798">
        <w:tc>
          <w:tcPr>
            <w:tcW w:w="2376" w:type="dxa"/>
          </w:tcPr>
          <w:p w14:paraId="35F59336" w14:textId="77777777" w:rsidR="006269C2" w:rsidRPr="00A748BB" w:rsidRDefault="006269C2" w:rsidP="00E479F5">
            <w:pPr>
              <w:spacing w:line="480" w:lineRule="auto"/>
              <w:rPr>
                <w:color w:val="auto"/>
              </w:rPr>
            </w:pPr>
            <w:r>
              <w:rPr>
                <w:color w:val="auto"/>
              </w:rPr>
              <w:t>W3S</w:t>
            </w:r>
          </w:p>
        </w:tc>
        <w:tc>
          <w:tcPr>
            <w:tcW w:w="6978" w:type="dxa"/>
          </w:tcPr>
          <w:p w14:paraId="291D56A9" w14:textId="3FDA8204" w:rsidR="006269C2" w:rsidRPr="00A748BB" w:rsidRDefault="00EF0979" w:rsidP="00E479F5">
            <w:pPr>
              <w:spacing w:line="480" w:lineRule="auto"/>
              <w:rPr>
                <w:color w:val="auto"/>
              </w:rPr>
            </w:pPr>
            <w:r w:rsidRPr="00EF0979">
              <w:rPr>
                <w:color w:val="auto"/>
              </w:rPr>
              <w:t>World Wide Web Consortium</w:t>
            </w:r>
          </w:p>
        </w:tc>
      </w:tr>
      <w:tr w:rsidR="006269C2" w:rsidRPr="00EF0635" w14:paraId="21EC685D" w14:textId="77777777" w:rsidTr="00E94798">
        <w:tc>
          <w:tcPr>
            <w:tcW w:w="2376" w:type="dxa"/>
          </w:tcPr>
          <w:p w14:paraId="39DE745D" w14:textId="77777777" w:rsidR="006269C2" w:rsidRDefault="006269C2" w:rsidP="00E479F5">
            <w:pPr>
              <w:spacing w:line="480" w:lineRule="auto"/>
              <w:rPr>
                <w:color w:val="auto"/>
              </w:rPr>
            </w:pPr>
            <w:r>
              <w:rPr>
                <w:color w:val="auto"/>
              </w:rPr>
              <w:t>XAMPP</w:t>
            </w:r>
          </w:p>
        </w:tc>
        <w:tc>
          <w:tcPr>
            <w:tcW w:w="6978" w:type="dxa"/>
          </w:tcPr>
          <w:p w14:paraId="2622D905" w14:textId="25BA7D36" w:rsidR="006269C2" w:rsidRPr="00EF0979" w:rsidRDefault="00EF0979" w:rsidP="00E479F5">
            <w:pPr>
              <w:spacing w:line="480" w:lineRule="auto"/>
              <w:rPr>
                <w:bCs/>
                <w:iCs/>
                <w:color w:val="auto"/>
                <w:lang w:val="en-US"/>
              </w:rPr>
            </w:pPr>
            <w:r w:rsidRPr="00EF0979">
              <w:rPr>
                <w:bCs/>
                <w:iCs/>
                <w:color w:val="auto"/>
                <w:lang w:val="en-US"/>
              </w:rPr>
              <w:t>Cross-platform (X), Apache, MySQL/MariaDB, PHP, Perl</w:t>
            </w:r>
          </w:p>
        </w:tc>
      </w:tr>
      <w:tr w:rsidR="006269C2" w:rsidRPr="00A748BB" w14:paraId="35AC53DA" w14:textId="77777777" w:rsidTr="00E94798">
        <w:tc>
          <w:tcPr>
            <w:tcW w:w="2376" w:type="dxa"/>
          </w:tcPr>
          <w:p w14:paraId="056C7F92" w14:textId="77777777" w:rsidR="006269C2" w:rsidRPr="00A748BB" w:rsidRDefault="006269C2" w:rsidP="00E479F5">
            <w:pPr>
              <w:spacing w:line="480" w:lineRule="auto"/>
              <w:rPr>
                <w:color w:val="auto"/>
              </w:rPr>
            </w:pPr>
            <w:r>
              <w:rPr>
                <w:color w:val="auto"/>
              </w:rPr>
              <w:t>XML</w:t>
            </w:r>
          </w:p>
        </w:tc>
        <w:tc>
          <w:tcPr>
            <w:tcW w:w="6978" w:type="dxa"/>
          </w:tcPr>
          <w:p w14:paraId="2E66B7F7" w14:textId="56C5E116" w:rsidR="006269C2" w:rsidRPr="00A748BB" w:rsidRDefault="00EF0979" w:rsidP="00E479F5">
            <w:pPr>
              <w:spacing w:line="480" w:lineRule="auto"/>
              <w:rPr>
                <w:color w:val="auto"/>
              </w:rPr>
            </w:pPr>
            <w:r w:rsidRPr="00EF0979">
              <w:rPr>
                <w:color w:val="auto"/>
              </w:rPr>
              <w:t>eXtensible Markup Language</w:t>
            </w:r>
          </w:p>
        </w:tc>
      </w:tr>
    </w:tbl>
    <w:p w14:paraId="439FFC13" w14:textId="77777777" w:rsidR="0064410B" w:rsidRPr="00A748BB" w:rsidRDefault="0031082A" w:rsidP="0064410B">
      <w:pPr>
        <w:spacing w:after="240"/>
        <w:jc w:val="center"/>
        <w:outlineLvl w:val="0"/>
        <w:rPr>
          <w:rFonts w:eastAsia="Calibri"/>
          <w:b/>
          <w:color w:val="auto"/>
        </w:rPr>
      </w:pPr>
      <w:r w:rsidRPr="00A748BB">
        <w:rPr>
          <w:rFonts w:eastAsia="Calibri"/>
          <w:b/>
          <w:color w:val="auto"/>
        </w:rPr>
        <w:br w:type="page"/>
      </w:r>
      <w:bookmarkStart w:id="7" w:name="_Toc210120097"/>
      <w:r w:rsidR="0064410B" w:rsidRPr="00A748BB">
        <w:rPr>
          <w:rFonts w:eastAsia="Calibri"/>
          <w:b/>
          <w:color w:val="auto"/>
        </w:rPr>
        <w:lastRenderedPageBreak/>
        <w:t>LISTES DES TABLEAUX ET DES FIGURES</w:t>
      </w:r>
      <w:bookmarkEnd w:id="7"/>
    </w:p>
    <w:p w14:paraId="6B9634EC" w14:textId="77777777" w:rsidR="004C579E" w:rsidRPr="00A748BB" w:rsidRDefault="004C579E">
      <w:pPr>
        <w:pStyle w:val="Notation"/>
        <w:numPr>
          <w:ilvl w:val="0"/>
          <w:numId w:val="10"/>
        </w:numPr>
        <w:rPr>
          <w:color w:val="auto"/>
        </w:rPr>
      </w:pPr>
      <w:r w:rsidRPr="00A748BB">
        <w:rPr>
          <w:color w:val="auto"/>
        </w:rPr>
        <w:t>Liste des tableaux</w:t>
      </w:r>
    </w:p>
    <w:p w14:paraId="6AE33BB7" w14:textId="26E9AC5A" w:rsidR="00450F9B" w:rsidRDefault="002F703C">
      <w:pPr>
        <w:pStyle w:val="TOC1"/>
        <w:rPr>
          <w:rFonts w:asciiTheme="minorHAnsi" w:eastAsiaTheme="minorEastAsia" w:hAnsiTheme="minorHAnsi" w:cstheme="minorBidi"/>
          <w:b w:val="0"/>
          <w:noProof/>
          <w:color w:val="auto"/>
          <w:kern w:val="2"/>
          <w:sz w:val="24"/>
          <w:lang w:eastAsia="fr-FR"/>
          <w14:ligatures w14:val="standardContextual"/>
        </w:rPr>
      </w:pPr>
      <w:r w:rsidRPr="00A748BB">
        <w:rPr>
          <w:b w:val="0"/>
          <w:color w:val="auto"/>
          <w:sz w:val="24"/>
        </w:rPr>
        <w:fldChar w:fldCharType="begin"/>
      </w:r>
      <w:r w:rsidRPr="00A748BB">
        <w:rPr>
          <w:b w:val="0"/>
          <w:color w:val="auto"/>
          <w:sz w:val="24"/>
        </w:rPr>
        <w:instrText xml:space="preserve"> TOC \h \z \t "Tabilao;1" </w:instrText>
      </w:r>
      <w:r w:rsidRPr="00A748BB">
        <w:rPr>
          <w:b w:val="0"/>
          <w:color w:val="auto"/>
          <w:sz w:val="24"/>
        </w:rPr>
        <w:fldChar w:fldCharType="separate"/>
      </w:r>
      <w:hyperlink w:anchor="_Toc209780236" w:history="1">
        <w:r w:rsidR="00450F9B" w:rsidRPr="00F24793">
          <w:rPr>
            <w:rStyle w:val="Hyperlink"/>
            <w:noProof/>
          </w:rPr>
          <w:t>Tableau 1.01 : Tableaux comparatifs de divers plateforme universitaire</w:t>
        </w:r>
        <w:r w:rsidR="00450F9B">
          <w:rPr>
            <w:noProof/>
            <w:webHidden/>
          </w:rPr>
          <w:tab/>
        </w:r>
        <w:r w:rsidR="00450F9B">
          <w:rPr>
            <w:noProof/>
            <w:webHidden/>
          </w:rPr>
          <w:fldChar w:fldCharType="begin"/>
        </w:r>
        <w:r w:rsidR="00450F9B">
          <w:rPr>
            <w:noProof/>
            <w:webHidden/>
          </w:rPr>
          <w:instrText xml:space="preserve"> PAGEREF _Toc209780236 \h </w:instrText>
        </w:r>
        <w:r w:rsidR="00450F9B">
          <w:rPr>
            <w:noProof/>
            <w:webHidden/>
          </w:rPr>
        </w:r>
        <w:r w:rsidR="00450F9B">
          <w:rPr>
            <w:noProof/>
            <w:webHidden/>
          </w:rPr>
          <w:fldChar w:fldCharType="separate"/>
        </w:r>
        <w:r w:rsidR="002612C5">
          <w:rPr>
            <w:noProof/>
            <w:webHidden/>
          </w:rPr>
          <w:t>9</w:t>
        </w:r>
        <w:r w:rsidR="00450F9B">
          <w:rPr>
            <w:noProof/>
            <w:webHidden/>
          </w:rPr>
          <w:fldChar w:fldCharType="end"/>
        </w:r>
      </w:hyperlink>
    </w:p>
    <w:p w14:paraId="2A76D3D1" w14:textId="41A2C6AD"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37" w:history="1">
        <w:r w:rsidRPr="00F24793">
          <w:rPr>
            <w:rStyle w:val="Hyperlink"/>
            <w:noProof/>
          </w:rPr>
          <w:t>Tableau 2.01 : S’authentifier (1)</w:t>
        </w:r>
        <w:r>
          <w:rPr>
            <w:noProof/>
            <w:webHidden/>
          </w:rPr>
          <w:tab/>
        </w:r>
        <w:r>
          <w:rPr>
            <w:noProof/>
            <w:webHidden/>
          </w:rPr>
          <w:fldChar w:fldCharType="begin"/>
        </w:r>
        <w:r>
          <w:rPr>
            <w:noProof/>
            <w:webHidden/>
          </w:rPr>
          <w:instrText xml:space="preserve"> PAGEREF _Toc209780237 \h </w:instrText>
        </w:r>
        <w:r>
          <w:rPr>
            <w:noProof/>
            <w:webHidden/>
          </w:rPr>
        </w:r>
        <w:r>
          <w:rPr>
            <w:noProof/>
            <w:webHidden/>
          </w:rPr>
          <w:fldChar w:fldCharType="separate"/>
        </w:r>
        <w:r w:rsidR="002612C5">
          <w:rPr>
            <w:noProof/>
            <w:webHidden/>
          </w:rPr>
          <w:t>30</w:t>
        </w:r>
        <w:r>
          <w:rPr>
            <w:noProof/>
            <w:webHidden/>
          </w:rPr>
          <w:fldChar w:fldCharType="end"/>
        </w:r>
      </w:hyperlink>
    </w:p>
    <w:p w14:paraId="2BA8D35E" w14:textId="26BF6B14"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38" w:history="1">
        <w:r w:rsidRPr="00F24793">
          <w:rPr>
            <w:rStyle w:val="Hyperlink"/>
            <w:noProof/>
          </w:rPr>
          <w:t>Tableau 2.02 : S’authentifier (2)</w:t>
        </w:r>
        <w:r>
          <w:rPr>
            <w:noProof/>
            <w:webHidden/>
          </w:rPr>
          <w:tab/>
        </w:r>
        <w:r>
          <w:rPr>
            <w:noProof/>
            <w:webHidden/>
          </w:rPr>
          <w:fldChar w:fldCharType="begin"/>
        </w:r>
        <w:r>
          <w:rPr>
            <w:noProof/>
            <w:webHidden/>
          </w:rPr>
          <w:instrText xml:space="preserve"> PAGEREF _Toc209780238 \h </w:instrText>
        </w:r>
        <w:r>
          <w:rPr>
            <w:noProof/>
            <w:webHidden/>
          </w:rPr>
        </w:r>
        <w:r>
          <w:rPr>
            <w:noProof/>
            <w:webHidden/>
          </w:rPr>
          <w:fldChar w:fldCharType="separate"/>
        </w:r>
        <w:r w:rsidR="002612C5">
          <w:rPr>
            <w:noProof/>
            <w:webHidden/>
          </w:rPr>
          <w:t>30</w:t>
        </w:r>
        <w:r>
          <w:rPr>
            <w:noProof/>
            <w:webHidden/>
          </w:rPr>
          <w:fldChar w:fldCharType="end"/>
        </w:r>
      </w:hyperlink>
    </w:p>
    <w:p w14:paraId="06C179D8" w14:textId="5C4A4161"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39" w:history="1">
        <w:r w:rsidRPr="00F24793">
          <w:rPr>
            <w:rStyle w:val="Hyperlink"/>
            <w:noProof/>
          </w:rPr>
          <w:t>Tableau 2.03 : Créer un compte (1)</w:t>
        </w:r>
        <w:r>
          <w:rPr>
            <w:noProof/>
            <w:webHidden/>
          </w:rPr>
          <w:tab/>
        </w:r>
        <w:r>
          <w:rPr>
            <w:noProof/>
            <w:webHidden/>
          </w:rPr>
          <w:fldChar w:fldCharType="begin"/>
        </w:r>
        <w:r>
          <w:rPr>
            <w:noProof/>
            <w:webHidden/>
          </w:rPr>
          <w:instrText xml:space="preserve"> PAGEREF _Toc209780239 \h </w:instrText>
        </w:r>
        <w:r>
          <w:rPr>
            <w:noProof/>
            <w:webHidden/>
          </w:rPr>
        </w:r>
        <w:r>
          <w:rPr>
            <w:noProof/>
            <w:webHidden/>
          </w:rPr>
          <w:fldChar w:fldCharType="separate"/>
        </w:r>
        <w:r w:rsidR="002612C5">
          <w:rPr>
            <w:noProof/>
            <w:webHidden/>
          </w:rPr>
          <w:t>31</w:t>
        </w:r>
        <w:r>
          <w:rPr>
            <w:noProof/>
            <w:webHidden/>
          </w:rPr>
          <w:fldChar w:fldCharType="end"/>
        </w:r>
      </w:hyperlink>
    </w:p>
    <w:p w14:paraId="476C0BE4" w14:textId="4B411979"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40" w:history="1">
        <w:r w:rsidRPr="00F24793">
          <w:rPr>
            <w:rStyle w:val="Hyperlink"/>
            <w:noProof/>
          </w:rPr>
          <w:t>Tableau 2.04 : Créer un compte (2)</w:t>
        </w:r>
        <w:r>
          <w:rPr>
            <w:noProof/>
            <w:webHidden/>
          </w:rPr>
          <w:tab/>
        </w:r>
        <w:r>
          <w:rPr>
            <w:noProof/>
            <w:webHidden/>
          </w:rPr>
          <w:fldChar w:fldCharType="begin"/>
        </w:r>
        <w:r>
          <w:rPr>
            <w:noProof/>
            <w:webHidden/>
          </w:rPr>
          <w:instrText xml:space="preserve"> PAGEREF _Toc209780240 \h </w:instrText>
        </w:r>
        <w:r>
          <w:rPr>
            <w:noProof/>
            <w:webHidden/>
          </w:rPr>
        </w:r>
        <w:r>
          <w:rPr>
            <w:noProof/>
            <w:webHidden/>
          </w:rPr>
          <w:fldChar w:fldCharType="separate"/>
        </w:r>
        <w:r w:rsidR="002612C5">
          <w:rPr>
            <w:noProof/>
            <w:webHidden/>
          </w:rPr>
          <w:t>31</w:t>
        </w:r>
        <w:r>
          <w:rPr>
            <w:noProof/>
            <w:webHidden/>
          </w:rPr>
          <w:fldChar w:fldCharType="end"/>
        </w:r>
      </w:hyperlink>
    </w:p>
    <w:p w14:paraId="1710FB0E" w14:textId="5BB32E9B"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41" w:history="1">
        <w:r w:rsidRPr="00F24793">
          <w:rPr>
            <w:rStyle w:val="Hyperlink"/>
            <w:noProof/>
          </w:rPr>
          <w:t>Tableau 2.05 : Accéder à une messagerie (1)</w:t>
        </w:r>
        <w:r>
          <w:rPr>
            <w:noProof/>
            <w:webHidden/>
          </w:rPr>
          <w:tab/>
        </w:r>
        <w:r>
          <w:rPr>
            <w:noProof/>
            <w:webHidden/>
          </w:rPr>
          <w:fldChar w:fldCharType="begin"/>
        </w:r>
        <w:r>
          <w:rPr>
            <w:noProof/>
            <w:webHidden/>
          </w:rPr>
          <w:instrText xml:space="preserve"> PAGEREF _Toc209780241 \h </w:instrText>
        </w:r>
        <w:r>
          <w:rPr>
            <w:noProof/>
            <w:webHidden/>
          </w:rPr>
        </w:r>
        <w:r>
          <w:rPr>
            <w:noProof/>
            <w:webHidden/>
          </w:rPr>
          <w:fldChar w:fldCharType="separate"/>
        </w:r>
        <w:r w:rsidR="002612C5">
          <w:rPr>
            <w:noProof/>
            <w:webHidden/>
          </w:rPr>
          <w:t>32</w:t>
        </w:r>
        <w:r>
          <w:rPr>
            <w:noProof/>
            <w:webHidden/>
          </w:rPr>
          <w:fldChar w:fldCharType="end"/>
        </w:r>
      </w:hyperlink>
    </w:p>
    <w:p w14:paraId="017BF7AB" w14:textId="70C477B1"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42" w:history="1">
        <w:r w:rsidRPr="00F24793">
          <w:rPr>
            <w:rStyle w:val="Hyperlink"/>
            <w:noProof/>
          </w:rPr>
          <w:t>Tableau 2.06 : Envoyer/Télécharger des fichiers (1)</w:t>
        </w:r>
        <w:r>
          <w:rPr>
            <w:noProof/>
            <w:webHidden/>
          </w:rPr>
          <w:tab/>
        </w:r>
        <w:r>
          <w:rPr>
            <w:noProof/>
            <w:webHidden/>
          </w:rPr>
          <w:fldChar w:fldCharType="begin"/>
        </w:r>
        <w:r>
          <w:rPr>
            <w:noProof/>
            <w:webHidden/>
          </w:rPr>
          <w:instrText xml:space="preserve"> PAGEREF _Toc209780242 \h </w:instrText>
        </w:r>
        <w:r>
          <w:rPr>
            <w:noProof/>
            <w:webHidden/>
          </w:rPr>
        </w:r>
        <w:r>
          <w:rPr>
            <w:noProof/>
            <w:webHidden/>
          </w:rPr>
          <w:fldChar w:fldCharType="separate"/>
        </w:r>
        <w:r w:rsidR="002612C5">
          <w:rPr>
            <w:noProof/>
            <w:webHidden/>
          </w:rPr>
          <w:t>32</w:t>
        </w:r>
        <w:r>
          <w:rPr>
            <w:noProof/>
            <w:webHidden/>
          </w:rPr>
          <w:fldChar w:fldCharType="end"/>
        </w:r>
      </w:hyperlink>
    </w:p>
    <w:p w14:paraId="0BD91BB6" w14:textId="3542C633"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43" w:history="1">
        <w:r w:rsidRPr="00F24793">
          <w:rPr>
            <w:rStyle w:val="Hyperlink"/>
            <w:noProof/>
          </w:rPr>
          <w:t>Tableau 2.07 : Envoyer/Télécharger des fichiers (2)</w:t>
        </w:r>
        <w:r>
          <w:rPr>
            <w:noProof/>
            <w:webHidden/>
          </w:rPr>
          <w:tab/>
        </w:r>
        <w:r>
          <w:rPr>
            <w:noProof/>
            <w:webHidden/>
          </w:rPr>
          <w:fldChar w:fldCharType="begin"/>
        </w:r>
        <w:r>
          <w:rPr>
            <w:noProof/>
            <w:webHidden/>
          </w:rPr>
          <w:instrText xml:space="preserve"> PAGEREF _Toc209780243 \h </w:instrText>
        </w:r>
        <w:r>
          <w:rPr>
            <w:noProof/>
            <w:webHidden/>
          </w:rPr>
        </w:r>
        <w:r>
          <w:rPr>
            <w:noProof/>
            <w:webHidden/>
          </w:rPr>
          <w:fldChar w:fldCharType="separate"/>
        </w:r>
        <w:r w:rsidR="002612C5">
          <w:rPr>
            <w:noProof/>
            <w:webHidden/>
          </w:rPr>
          <w:t>33</w:t>
        </w:r>
        <w:r>
          <w:rPr>
            <w:noProof/>
            <w:webHidden/>
          </w:rPr>
          <w:fldChar w:fldCharType="end"/>
        </w:r>
      </w:hyperlink>
    </w:p>
    <w:p w14:paraId="2308DEA0" w14:textId="4FF0F0F4"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44" w:history="1">
        <w:r w:rsidRPr="00F24793">
          <w:rPr>
            <w:rStyle w:val="Hyperlink"/>
            <w:noProof/>
          </w:rPr>
          <w:t>Tableau 2.08 : Créer des discussions (1)</w:t>
        </w:r>
        <w:r>
          <w:rPr>
            <w:noProof/>
            <w:webHidden/>
          </w:rPr>
          <w:tab/>
        </w:r>
        <w:r>
          <w:rPr>
            <w:noProof/>
            <w:webHidden/>
          </w:rPr>
          <w:fldChar w:fldCharType="begin"/>
        </w:r>
        <w:r>
          <w:rPr>
            <w:noProof/>
            <w:webHidden/>
          </w:rPr>
          <w:instrText xml:space="preserve"> PAGEREF _Toc209780244 \h </w:instrText>
        </w:r>
        <w:r>
          <w:rPr>
            <w:noProof/>
            <w:webHidden/>
          </w:rPr>
        </w:r>
        <w:r>
          <w:rPr>
            <w:noProof/>
            <w:webHidden/>
          </w:rPr>
          <w:fldChar w:fldCharType="separate"/>
        </w:r>
        <w:r w:rsidR="002612C5">
          <w:rPr>
            <w:noProof/>
            <w:webHidden/>
          </w:rPr>
          <w:t>33</w:t>
        </w:r>
        <w:r>
          <w:rPr>
            <w:noProof/>
            <w:webHidden/>
          </w:rPr>
          <w:fldChar w:fldCharType="end"/>
        </w:r>
      </w:hyperlink>
    </w:p>
    <w:p w14:paraId="2651665F" w14:textId="09EB72AD"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45" w:history="1">
        <w:r w:rsidRPr="00F24793">
          <w:rPr>
            <w:rStyle w:val="Hyperlink"/>
            <w:noProof/>
          </w:rPr>
          <w:t>Tableau 2.09 : Créer des discussion (2)</w:t>
        </w:r>
        <w:r>
          <w:rPr>
            <w:noProof/>
            <w:webHidden/>
          </w:rPr>
          <w:tab/>
        </w:r>
        <w:r>
          <w:rPr>
            <w:noProof/>
            <w:webHidden/>
          </w:rPr>
          <w:fldChar w:fldCharType="begin"/>
        </w:r>
        <w:r>
          <w:rPr>
            <w:noProof/>
            <w:webHidden/>
          </w:rPr>
          <w:instrText xml:space="preserve"> PAGEREF _Toc209780245 \h </w:instrText>
        </w:r>
        <w:r>
          <w:rPr>
            <w:noProof/>
            <w:webHidden/>
          </w:rPr>
        </w:r>
        <w:r>
          <w:rPr>
            <w:noProof/>
            <w:webHidden/>
          </w:rPr>
          <w:fldChar w:fldCharType="separate"/>
        </w:r>
        <w:r w:rsidR="002612C5">
          <w:rPr>
            <w:noProof/>
            <w:webHidden/>
          </w:rPr>
          <w:t>33</w:t>
        </w:r>
        <w:r>
          <w:rPr>
            <w:noProof/>
            <w:webHidden/>
          </w:rPr>
          <w:fldChar w:fldCharType="end"/>
        </w:r>
      </w:hyperlink>
    </w:p>
    <w:p w14:paraId="1BD11C39" w14:textId="5D0219AE"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46" w:history="1">
        <w:r w:rsidRPr="00F24793">
          <w:rPr>
            <w:rStyle w:val="Hyperlink"/>
            <w:noProof/>
          </w:rPr>
          <w:t>Tableau 2.10 : Gérer les utilisateurs (1)</w:t>
        </w:r>
        <w:r>
          <w:rPr>
            <w:noProof/>
            <w:webHidden/>
          </w:rPr>
          <w:tab/>
        </w:r>
        <w:r>
          <w:rPr>
            <w:noProof/>
            <w:webHidden/>
          </w:rPr>
          <w:fldChar w:fldCharType="begin"/>
        </w:r>
        <w:r>
          <w:rPr>
            <w:noProof/>
            <w:webHidden/>
          </w:rPr>
          <w:instrText xml:space="preserve"> PAGEREF _Toc209780246 \h </w:instrText>
        </w:r>
        <w:r>
          <w:rPr>
            <w:noProof/>
            <w:webHidden/>
          </w:rPr>
        </w:r>
        <w:r>
          <w:rPr>
            <w:noProof/>
            <w:webHidden/>
          </w:rPr>
          <w:fldChar w:fldCharType="separate"/>
        </w:r>
        <w:r w:rsidR="002612C5">
          <w:rPr>
            <w:noProof/>
            <w:webHidden/>
          </w:rPr>
          <w:t>34</w:t>
        </w:r>
        <w:r>
          <w:rPr>
            <w:noProof/>
            <w:webHidden/>
          </w:rPr>
          <w:fldChar w:fldCharType="end"/>
        </w:r>
      </w:hyperlink>
    </w:p>
    <w:p w14:paraId="40348066" w14:textId="7A4D54F3"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47" w:history="1">
        <w:r w:rsidRPr="00F24793">
          <w:rPr>
            <w:rStyle w:val="Hyperlink"/>
            <w:noProof/>
          </w:rPr>
          <w:t>Tableau 2.11 : Gérer les utilisateurs (2)</w:t>
        </w:r>
        <w:r>
          <w:rPr>
            <w:noProof/>
            <w:webHidden/>
          </w:rPr>
          <w:tab/>
        </w:r>
        <w:r>
          <w:rPr>
            <w:noProof/>
            <w:webHidden/>
          </w:rPr>
          <w:fldChar w:fldCharType="begin"/>
        </w:r>
        <w:r>
          <w:rPr>
            <w:noProof/>
            <w:webHidden/>
          </w:rPr>
          <w:instrText xml:space="preserve"> PAGEREF _Toc209780247 \h </w:instrText>
        </w:r>
        <w:r>
          <w:rPr>
            <w:noProof/>
            <w:webHidden/>
          </w:rPr>
        </w:r>
        <w:r>
          <w:rPr>
            <w:noProof/>
            <w:webHidden/>
          </w:rPr>
          <w:fldChar w:fldCharType="separate"/>
        </w:r>
        <w:r w:rsidR="002612C5">
          <w:rPr>
            <w:noProof/>
            <w:webHidden/>
          </w:rPr>
          <w:t>34</w:t>
        </w:r>
        <w:r>
          <w:rPr>
            <w:noProof/>
            <w:webHidden/>
          </w:rPr>
          <w:fldChar w:fldCharType="end"/>
        </w:r>
      </w:hyperlink>
    </w:p>
    <w:p w14:paraId="392EA867" w14:textId="1C614CCF"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48" w:history="1">
        <w:r w:rsidRPr="00F24793">
          <w:rPr>
            <w:rStyle w:val="Hyperlink"/>
            <w:noProof/>
          </w:rPr>
          <w:t>Tableau 2.12 : Gérer les classes (1)</w:t>
        </w:r>
        <w:r>
          <w:rPr>
            <w:noProof/>
            <w:webHidden/>
          </w:rPr>
          <w:tab/>
        </w:r>
        <w:r>
          <w:rPr>
            <w:noProof/>
            <w:webHidden/>
          </w:rPr>
          <w:fldChar w:fldCharType="begin"/>
        </w:r>
        <w:r>
          <w:rPr>
            <w:noProof/>
            <w:webHidden/>
          </w:rPr>
          <w:instrText xml:space="preserve"> PAGEREF _Toc209780248 \h </w:instrText>
        </w:r>
        <w:r>
          <w:rPr>
            <w:noProof/>
            <w:webHidden/>
          </w:rPr>
        </w:r>
        <w:r>
          <w:rPr>
            <w:noProof/>
            <w:webHidden/>
          </w:rPr>
          <w:fldChar w:fldCharType="separate"/>
        </w:r>
        <w:r w:rsidR="002612C5">
          <w:rPr>
            <w:noProof/>
            <w:webHidden/>
          </w:rPr>
          <w:t>35</w:t>
        </w:r>
        <w:r>
          <w:rPr>
            <w:noProof/>
            <w:webHidden/>
          </w:rPr>
          <w:fldChar w:fldCharType="end"/>
        </w:r>
      </w:hyperlink>
    </w:p>
    <w:p w14:paraId="4DFF4365" w14:textId="4A8B4EFE"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49" w:history="1">
        <w:r w:rsidRPr="00F24793">
          <w:rPr>
            <w:rStyle w:val="Hyperlink"/>
            <w:noProof/>
          </w:rPr>
          <w:t>Tableau 3.01 : Comparaison entre divers framework</w:t>
        </w:r>
        <w:r>
          <w:rPr>
            <w:noProof/>
            <w:webHidden/>
          </w:rPr>
          <w:tab/>
        </w:r>
        <w:r>
          <w:rPr>
            <w:noProof/>
            <w:webHidden/>
          </w:rPr>
          <w:fldChar w:fldCharType="begin"/>
        </w:r>
        <w:r>
          <w:rPr>
            <w:noProof/>
            <w:webHidden/>
          </w:rPr>
          <w:instrText xml:space="preserve"> PAGEREF _Toc209780249 \h </w:instrText>
        </w:r>
        <w:r>
          <w:rPr>
            <w:noProof/>
            <w:webHidden/>
          </w:rPr>
        </w:r>
        <w:r>
          <w:rPr>
            <w:noProof/>
            <w:webHidden/>
          </w:rPr>
          <w:fldChar w:fldCharType="separate"/>
        </w:r>
        <w:r w:rsidR="002612C5">
          <w:rPr>
            <w:noProof/>
            <w:webHidden/>
          </w:rPr>
          <w:t>51</w:t>
        </w:r>
        <w:r>
          <w:rPr>
            <w:noProof/>
            <w:webHidden/>
          </w:rPr>
          <w:fldChar w:fldCharType="end"/>
        </w:r>
      </w:hyperlink>
    </w:p>
    <w:p w14:paraId="54C95A93" w14:textId="1BEC5999"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50" w:history="1">
        <w:r w:rsidRPr="00F24793">
          <w:rPr>
            <w:rStyle w:val="Hyperlink"/>
            <w:noProof/>
          </w:rPr>
          <w:t>Tableau 4.01 : Méthodologie d’évaluation de la plateforme</w:t>
        </w:r>
        <w:r>
          <w:rPr>
            <w:noProof/>
            <w:webHidden/>
          </w:rPr>
          <w:tab/>
        </w:r>
        <w:r>
          <w:rPr>
            <w:noProof/>
            <w:webHidden/>
          </w:rPr>
          <w:fldChar w:fldCharType="begin"/>
        </w:r>
        <w:r>
          <w:rPr>
            <w:noProof/>
            <w:webHidden/>
          </w:rPr>
          <w:instrText xml:space="preserve"> PAGEREF _Toc209780250 \h </w:instrText>
        </w:r>
        <w:r>
          <w:rPr>
            <w:noProof/>
            <w:webHidden/>
          </w:rPr>
        </w:r>
        <w:r>
          <w:rPr>
            <w:noProof/>
            <w:webHidden/>
          </w:rPr>
          <w:fldChar w:fldCharType="separate"/>
        </w:r>
        <w:r w:rsidR="002612C5">
          <w:rPr>
            <w:noProof/>
            <w:webHidden/>
          </w:rPr>
          <w:t>66</w:t>
        </w:r>
        <w:r>
          <w:rPr>
            <w:noProof/>
            <w:webHidden/>
          </w:rPr>
          <w:fldChar w:fldCharType="end"/>
        </w:r>
      </w:hyperlink>
    </w:p>
    <w:p w14:paraId="4BA48DEC" w14:textId="169CDC0A"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51" w:history="1">
        <w:r w:rsidRPr="00F24793">
          <w:rPr>
            <w:rStyle w:val="Hyperlink"/>
            <w:noProof/>
          </w:rPr>
          <w:t>Tableau 4.02 : Caractéristiques détaillées des utilisateurs participants à l’évaluation</w:t>
        </w:r>
        <w:r>
          <w:rPr>
            <w:noProof/>
            <w:webHidden/>
          </w:rPr>
          <w:tab/>
        </w:r>
        <w:r>
          <w:rPr>
            <w:noProof/>
            <w:webHidden/>
          </w:rPr>
          <w:fldChar w:fldCharType="begin"/>
        </w:r>
        <w:r>
          <w:rPr>
            <w:noProof/>
            <w:webHidden/>
          </w:rPr>
          <w:instrText xml:space="preserve"> PAGEREF _Toc209780251 \h </w:instrText>
        </w:r>
        <w:r>
          <w:rPr>
            <w:noProof/>
            <w:webHidden/>
          </w:rPr>
        </w:r>
        <w:r>
          <w:rPr>
            <w:noProof/>
            <w:webHidden/>
          </w:rPr>
          <w:fldChar w:fldCharType="separate"/>
        </w:r>
        <w:r w:rsidR="002612C5">
          <w:rPr>
            <w:noProof/>
            <w:webHidden/>
          </w:rPr>
          <w:t>67</w:t>
        </w:r>
        <w:r>
          <w:rPr>
            <w:noProof/>
            <w:webHidden/>
          </w:rPr>
          <w:fldChar w:fldCharType="end"/>
        </w:r>
      </w:hyperlink>
    </w:p>
    <w:p w14:paraId="02E56C62" w14:textId="419381FC"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52" w:history="1">
        <w:r w:rsidRPr="00F24793">
          <w:rPr>
            <w:rStyle w:val="Hyperlink"/>
            <w:noProof/>
          </w:rPr>
          <w:t>Tableau 4.03 : Etat détaillé de la réalisation des fonctionnalité principales</w:t>
        </w:r>
        <w:r>
          <w:rPr>
            <w:noProof/>
            <w:webHidden/>
          </w:rPr>
          <w:tab/>
        </w:r>
        <w:r>
          <w:rPr>
            <w:noProof/>
            <w:webHidden/>
          </w:rPr>
          <w:fldChar w:fldCharType="begin"/>
        </w:r>
        <w:r>
          <w:rPr>
            <w:noProof/>
            <w:webHidden/>
          </w:rPr>
          <w:instrText xml:space="preserve"> PAGEREF _Toc209780252 \h </w:instrText>
        </w:r>
        <w:r>
          <w:rPr>
            <w:noProof/>
            <w:webHidden/>
          </w:rPr>
        </w:r>
        <w:r>
          <w:rPr>
            <w:noProof/>
            <w:webHidden/>
          </w:rPr>
          <w:fldChar w:fldCharType="separate"/>
        </w:r>
        <w:r w:rsidR="002612C5">
          <w:rPr>
            <w:noProof/>
            <w:webHidden/>
          </w:rPr>
          <w:t>68</w:t>
        </w:r>
        <w:r>
          <w:rPr>
            <w:noProof/>
            <w:webHidden/>
          </w:rPr>
          <w:fldChar w:fldCharType="end"/>
        </w:r>
      </w:hyperlink>
    </w:p>
    <w:p w14:paraId="367B9051" w14:textId="23FF00F0"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53" w:history="1">
        <w:r w:rsidRPr="00F24793">
          <w:rPr>
            <w:rStyle w:val="Hyperlink"/>
            <w:noProof/>
          </w:rPr>
          <w:t>Tableau 4.04 : Analyse des écarts fonctionnels et leur impact</w:t>
        </w:r>
        <w:r>
          <w:rPr>
            <w:noProof/>
            <w:webHidden/>
          </w:rPr>
          <w:tab/>
        </w:r>
        <w:r>
          <w:rPr>
            <w:noProof/>
            <w:webHidden/>
          </w:rPr>
          <w:fldChar w:fldCharType="begin"/>
        </w:r>
        <w:r>
          <w:rPr>
            <w:noProof/>
            <w:webHidden/>
          </w:rPr>
          <w:instrText xml:space="preserve"> PAGEREF _Toc209780253 \h </w:instrText>
        </w:r>
        <w:r>
          <w:rPr>
            <w:noProof/>
            <w:webHidden/>
          </w:rPr>
        </w:r>
        <w:r>
          <w:rPr>
            <w:noProof/>
            <w:webHidden/>
          </w:rPr>
          <w:fldChar w:fldCharType="separate"/>
        </w:r>
        <w:r w:rsidR="002612C5">
          <w:rPr>
            <w:noProof/>
            <w:webHidden/>
          </w:rPr>
          <w:t>69</w:t>
        </w:r>
        <w:r>
          <w:rPr>
            <w:noProof/>
            <w:webHidden/>
          </w:rPr>
          <w:fldChar w:fldCharType="end"/>
        </w:r>
      </w:hyperlink>
    </w:p>
    <w:p w14:paraId="3D5C4D6B" w14:textId="3DFBCE43"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54" w:history="1">
        <w:r w:rsidRPr="00F24793">
          <w:rPr>
            <w:rStyle w:val="Hyperlink"/>
            <w:noProof/>
          </w:rPr>
          <w:t>Tableau 4.05 : Résultats détaillés des tests de performance</w:t>
        </w:r>
        <w:r>
          <w:rPr>
            <w:noProof/>
            <w:webHidden/>
          </w:rPr>
          <w:tab/>
        </w:r>
        <w:r>
          <w:rPr>
            <w:noProof/>
            <w:webHidden/>
          </w:rPr>
          <w:fldChar w:fldCharType="begin"/>
        </w:r>
        <w:r>
          <w:rPr>
            <w:noProof/>
            <w:webHidden/>
          </w:rPr>
          <w:instrText xml:space="preserve"> PAGEREF _Toc209780254 \h </w:instrText>
        </w:r>
        <w:r>
          <w:rPr>
            <w:noProof/>
            <w:webHidden/>
          </w:rPr>
        </w:r>
        <w:r>
          <w:rPr>
            <w:noProof/>
            <w:webHidden/>
          </w:rPr>
          <w:fldChar w:fldCharType="separate"/>
        </w:r>
        <w:r w:rsidR="002612C5">
          <w:rPr>
            <w:noProof/>
            <w:webHidden/>
          </w:rPr>
          <w:t>69</w:t>
        </w:r>
        <w:r>
          <w:rPr>
            <w:noProof/>
            <w:webHidden/>
          </w:rPr>
          <w:fldChar w:fldCharType="end"/>
        </w:r>
      </w:hyperlink>
    </w:p>
    <w:p w14:paraId="1912D21F" w14:textId="1C99E1CA"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55" w:history="1">
        <w:r w:rsidRPr="00F24793">
          <w:rPr>
            <w:rStyle w:val="Hyperlink"/>
            <w:noProof/>
          </w:rPr>
          <w:t>Tableau 4.06 : Résultats de l’audit de sécurité</w:t>
        </w:r>
        <w:r>
          <w:rPr>
            <w:noProof/>
            <w:webHidden/>
          </w:rPr>
          <w:tab/>
        </w:r>
        <w:r>
          <w:rPr>
            <w:noProof/>
            <w:webHidden/>
          </w:rPr>
          <w:fldChar w:fldCharType="begin"/>
        </w:r>
        <w:r>
          <w:rPr>
            <w:noProof/>
            <w:webHidden/>
          </w:rPr>
          <w:instrText xml:space="preserve"> PAGEREF _Toc209780255 \h </w:instrText>
        </w:r>
        <w:r>
          <w:rPr>
            <w:noProof/>
            <w:webHidden/>
          </w:rPr>
        </w:r>
        <w:r>
          <w:rPr>
            <w:noProof/>
            <w:webHidden/>
          </w:rPr>
          <w:fldChar w:fldCharType="separate"/>
        </w:r>
        <w:r w:rsidR="002612C5">
          <w:rPr>
            <w:noProof/>
            <w:webHidden/>
          </w:rPr>
          <w:t>70</w:t>
        </w:r>
        <w:r>
          <w:rPr>
            <w:noProof/>
            <w:webHidden/>
          </w:rPr>
          <w:fldChar w:fldCharType="end"/>
        </w:r>
      </w:hyperlink>
    </w:p>
    <w:p w14:paraId="0213B759" w14:textId="4C76D73A"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56" w:history="1">
        <w:r w:rsidRPr="00F24793">
          <w:rPr>
            <w:rStyle w:val="Hyperlink"/>
            <w:noProof/>
          </w:rPr>
          <w:t>Tableau 4.07 : Métrique de qualité du code</w:t>
        </w:r>
        <w:r>
          <w:rPr>
            <w:noProof/>
            <w:webHidden/>
          </w:rPr>
          <w:tab/>
        </w:r>
        <w:r>
          <w:rPr>
            <w:noProof/>
            <w:webHidden/>
          </w:rPr>
          <w:fldChar w:fldCharType="begin"/>
        </w:r>
        <w:r>
          <w:rPr>
            <w:noProof/>
            <w:webHidden/>
          </w:rPr>
          <w:instrText xml:space="preserve"> PAGEREF _Toc209780256 \h </w:instrText>
        </w:r>
        <w:r>
          <w:rPr>
            <w:noProof/>
            <w:webHidden/>
          </w:rPr>
        </w:r>
        <w:r>
          <w:rPr>
            <w:noProof/>
            <w:webHidden/>
          </w:rPr>
          <w:fldChar w:fldCharType="separate"/>
        </w:r>
        <w:r w:rsidR="002612C5">
          <w:rPr>
            <w:noProof/>
            <w:webHidden/>
          </w:rPr>
          <w:t>70</w:t>
        </w:r>
        <w:r>
          <w:rPr>
            <w:noProof/>
            <w:webHidden/>
          </w:rPr>
          <w:fldChar w:fldCharType="end"/>
        </w:r>
      </w:hyperlink>
    </w:p>
    <w:p w14:paraId="496D7AC4" w14:textId="5288D8D3"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57" w:history="1">
        <w:r w:rsidRPr="00F24793">
          <w:rPr>
            <w:rStyle w:val="Hyperlink"/>
            <w:noProof/>
          </w:rPr>
          <w:t>Tableau 4.08 : Résultats détaillés du questionnaire de satisfaction sur une échelle de 1 à 5</w:t>
        </w:r>
        <w:r>
          <w:rPr>
            <w:noProof/>
            <w:webHidden/>
          </w:rPr>
          <w:tab/>
        </w:r>
        <w:r>
          <w:rPr>
            <w:noProof/>
            <w:webHidden/>
          </w:rPr>
          <w:fldChar w:fldCharType="begin"/>
        </w:r>
        <w:r>
          <w:rPr>
            <w:noProof/>
            <w:webHidden/>
          </w:rPr>
          <w:instrText xml:space="preserve"> PAGEREF _Toc209780257 \h </w:instrText>
        </w:r>
        <w:r>
          <w:rPr>
            <w:noProof/>
            <w:webHidden/>
          </w:rPr>
        </w:r>
        <w:r>
          <w:rPr>
            <w:noProof/>
            <w:webHidden/>
          </w:rPr>
          <w:fldChar w:fldCharType="separate"/>
        </w:r>
        <w:r w:rsidR="002612C5">
          <w:rPr>
            <w:noProof/>
            <w:webHidden/>
          </w:rPr>
          <w:t>71</w:t>
        </w:r>
        <w:r>
          <w:rPr>
            <w:noProof/>
            <w:webHidden/>
          </w:rPr>
          <w:fldChar w:fldCharType="end"/>
        </w:r>
      </w:hyperlink>
    </w:p>
    <w:p w14:paraId="080B9C35" w14:textId="14289F1C"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58" w:history="1">
        <w:r w:rsidRPr="00F24793">
          <w:rPr>
            <w:rStyle w:val="Hyperlink"/>
            <w:noProof/>
          </w:rPr>
          <w:t>Tableau 4.09 : Temps de réalisation des tâches principales (en secondes)</w:t>
        </w:r>
        <w:r>
          <w:rPr>
            <w:noProof/>
            <w:webHidden/>
          </w:rPr>
          <w:tab/>
        </w:r>
        <w:r>
          <w:rPr>
            <w:noProof/>
            <w:webHidden/>
          </w:rPr>
          <w:fldChar w:fldCharType="begin"/>
        </w:r>
        <w:r>
          <w:rPr>
            <w:noProof/>
            <w:webHidden/>
          </w:rPr>
          <w:instrText xml:space="preserve"> PAGEREF _Toc209780258 \h </w:instrText>
        </w:r>
        <w:r>
          <w:rPr>
            <w:noProof/>
            <w:webHidden/>
          </w:rPr>
        </w:r>
        <w:r>
          <w:rPr>
            <w:noProof/>
            <w:webHidden/>
          </w:rPr>
          <w:fldChar w:fldCharType="separate"/>
        </w:r>
        <w:r w:rsidR="002612C5">
          <w:rPr>
            <w:noProof/>
            <w:webHidden/>
          </w:rPr>
          <w:t>72</w:t>
        </w:r>
        <w:r>
          <w:rPr>
            <w:noProof/>
            <w:webHidden/>
          </w:rPr>
          <w:fldChar w:fldCharType="end"/>
        </w:r>
      </w:hyperlink>
    </w:p>
    <w:p w14:paraId="4074500E" w14:textId="636C6709"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59" w:history="1">
        <w:r w:rsidRPr="00F24793">
          <w:rPr>
            <w:rStyle w:val="Hyperlink"/>
            <w:noProof/>
          </w:rPr>
          <w:t>Tableau 4.10 : Grille d’évaluation comparative détaillée</w:t>
        </w:r>
        <w:r>
          <w:rPr>
            <w:noProof/>
            <w:webHidden/>
          </w:rPr>
          <w:tab/>
        </w:r>
        <w:r>
          <w:rPr>
            <w:noProof/>
            <w:webHidden/>
          </w:rPr>
          <w:fldChar w:fldCharType="begin"/>
        </w:r>
        <w:r>
          <w:rPr>
            <w:noProof/>
            <w:webHidden/>
          </w:rPr>
          <w:instrText xml:space="preserve"> PAGEREF _Toc209780259 \h </w:instrText>
        </w:r>
        <w:r>
          <w:rPr>
            <w:noProof/>
            <w:webHidden/>
          </w:rPr>
        </w:r>
        <w:r>
          <w:rPr>
            <w:noProof/>
            <w:webHidden/>
          </w:rPr>
          <w:fldChar w:fldCharType="separate"/>
        </w:r>
        <w:r w:rsidR="002612C5">
          <w:rPr>
            <w:noProof/>
            <w:webHidden/>
          </w:rPr>
          <w:t>72</w:t>
        </w:r>
        <w:r>
          <w:rPr>
            <w:noProof/>
            <w:webHidden/>
          </w:rPr>
          <w:fldChar w:fldCharType="end"/>
        </w:r>
      </w:hyperlink>
    </w:p>
    <w:p w14:paraId="493008C5" w14:textId="00C7723D"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60" w:history="1">
        <w:r w:rsidRPr="00F24793">
          <w:rPr>
            <w:rStyle w:val="Hyperlink"/>
            <w:noProof/>
          </w:rPr>
          <w:t>Tableau 4.11 : Analyse détaillée des limitations techniques</w:t>
        </w:r>
        <w:r>
          <w:rPr>
            <w:noProof/>
            <w:webHidden/>
          </w:rPr>
          <w:tab/>
        </w:r>
        <w:r>
          <w:rPr>
            <w:noProof/>
            <w:webHidden/>
          </w:rPr>
          <w:fldChar w:fldCharType="begin"/>
        </w:r>
        <w:r>
          <w:rPr>
            <w:noProof/>
            <w:webHidden/>
          </w:rPr>
          <w:instrText xml:space="preserve"> PAGEREF _Toc209780260 \h </w:instrText>
        </w:r>
        <w:r>
          <w:rPr>
            <w:noProof/>
            <w:webHidden/>
          </w:rPr>
        </w:r>
        <w:r>
          <w:rPr>
            <w:noProof/>
            <w:webHidden/>
          </w:rPr>
          <w:fldChar w:fldCharType="separate"/>
        </w:r>
        <w:r w:rsidR="002612C5">
          <w:rPr>
            <w:noProof/>
            <w:webHidden/>
          </w:rPr>
          <w:t>73</w:t>
        </w:r>
        <w:r>
          <w:rPr>
            <w:noProof/>
            <w:webHidden/>
          </w:rPr>
          <w:fldChar w:fldCharType="end"/>
        </w:r>
      </w:hyperlink>
    </w:p>
    <w:p w14:paraId="52CD45AE" w14:textId="1895E957"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61" w:history="1">
        <w:r w:rsidRPr="00F24793">
          <w:rPr>
            <w:rStyle w:val="Hyperlink"/>
            <w:noProof/>
          </w:rPr>
          <w:t>Tableau 4.12 : Analyse des challenges organisationnels</w:t>
        </w:r>
        <w:r>
          <w:rPr>
            <w:noProof/>
            <w:webHidden/>
          </w:rPr>
          <w:tab/>
        </w:r>
        <w:r>
          <w:rPr>
            <w:noProof/>
            <w:webHidden/>
          </w:rPr>
          <w:fldChar w:fldCharType="begin"/>
        </w:r>
        <w:r>
          <w:rPr>
            <w:noProof/>
            <w:webHidden/>
          </w:rPr>
          <w:instrText xml:space="preserve"> PAGEREF _Toc209780261 \h </w:instrText>
        </w:r>
        <w:r>
          <w:rPr>
            <w:noProof/>
            <w:webHidden/>
          </w:rPr>
        </w:r>
        <w:r>
          <w:rPr>
            <w:noProof/>
            <w:webHidden/>
          </w:rPr>
          <w:fldChar w:fldCharType="separate"/>
        </w:r>
        <w:r w:rsidR="002612C5">
          <w:rPr>
            <w:noProof/>
            <w:webHidden/>
          </w:rPr>
          <w:t>75</w:t>
        </w:r>
        <w:r>
          <w:rPr>
            <w:noProof/>
            <w:webHidden/>
          </w:rPr>
          <w:fldChar w:fldCharType="end"/>
        </w:r>
      </w:hyperlink>
    </w:p>
    <w:p w14:paraId="27F7156E" w14:textId="19D6F2C8"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62" w:history="1">
        <w:r w:rsidRPr="00F24793">
          <w:rPr>
            <w:rStyle w:val="Hyperlink"/>
            <w:noProof/>
          </w:rPr>
          <w:t>Tableau 4.13 : Plan d’amélioration à court terme</w:t>
        </w:r>
        <w:r>
          <w:rPr>
            <w:noProof/>
            <w:webHidden/>
          </w:rPr>
          <w:tab/>
        </w:r>
        <w:r>
          <w:rPr>
            <w:noProof/>
            <w:webHidden/>
          </w:rPr>
          <w:fldChar w:fldCharType="begin"/>
        </w:r>
        <w:r>
          <w:rPr>
            <w:noProof/>
            <w:webHidden/>
          </w:rPr>
          <w:instrText xml:space="preserve"> PAGEREF _Toc209780262 \h </w:instrText>
        </w:r>
        <w:r>
          <w:rPr>
            <w:noProof/>
            <w:webHidden/>
          </w:rPr>
        </w:r>
        <w:r>
          <w:rPr>
            <w:noProof/>
            <w:webHidden/>
          </w:rPr>
          <w:fldChar w:fldCharType="separate"/>
        </w:r>
        <w:r w:rsidR="002612C5">
          <w:rPr>
            <w:noProof/>
            <w:webHidden/>
          </w:rPr>
          <w:t>75</w:t>
        </w:r>
        <w:r>
          <w:rPr>
            <w:noProof/>
            <w:webHidden/>
          </w:rPr>
          <w:fldChar w:fldCharType="end"/>
        </w:r>
      </w:hyperlink>
    </w:p>
    <w:p w14:paraId="4CFDE20B" w14:textId="5B317DDD"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63" w:history="1">
        <w:r w:rsidRPr="00F24793">
          <w:rPr>
            <w:rStyle w:val="Hyperlink"/>
            <w:noProof/>
          </w:rPr>
          <w:t>Tableau 4.14 : Analyse des coûts bénéfices simplifiée</w:t>
        </w:r>
        <w:r>
          <w:rPr>
            <w:noProof/>
            <w:webHidden/>
          </w:rPr>
          <w:tab/>
        </w:r>
        <w:r>
          <w:rPr>
            <w:noProof/>
            <w:webHidden/>
          </w:rPr>
          <w:fldChar w:fldCharType="begin"/>
        </w:r>
        <w:r>
          <w:rPr>
            <w:noProof/>
            <w:webHidden/>
          </w:rPr>
          <w:instrText xml:space="preserve"> PAGEREF _Toc209780263 \h </w:instrText>
        </w:r>
        <w:r>
          <w:rPr>
            <w:noProof/>
            <w:webHidden/>
          </w:rPr>
        </w:r>
        <w:r>
          <w:rPr>
            <w:noProof/>
            <w:webHidden/>
          </w:rPr>
          <w:fldChar w:fldCharType="separate"/>
        </w:r>
        <w:r w:rsidR="002612C5">
          <w:rPr>
            <w:noProof/>
            <w:webHidden/>
          </w:rPr>
          <w:t>77</w:t>
        </w:r>
        <w:r>
          <w:rPr>
            <w:noProof/>
            <w:webHidden/>
          </w:rPr>
          <w:fldChar w:fldCharType="end"/>
        </w:r>
      </w:hyperlink>
    </w:p>
    <w:p w14:paraId="42D5ABF8" w14:textId="338ADC5E"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64" w:history="1">
        <w:r w:rsidRPr="00F24793">
          <w:rPr>
            <w:rStyle w:val="Hyperlink"/>
            <w:noProof/>
          </w:rPr>
          <w:t>Tableau 4.15 : Analyse des modèles de déploiement possibles</w:t>
        </w:r>
        <w:r>
          <w:rPr>
            <w:noProof/>
            <w:webHidden/>
          </w:rPr>
          <w:tab/>
        </w:r>
        <w:r>
          <w:rPr>
            <w:noProof/>
            <w:webHidden/>
          </w:rPr>
          <w:fldChar w:fldCharType="begin"/>
        </w:r>
        <w:r>
          <w:rPr>
            <w:noProof/>
            <w:webHidden/>
          </w:rPr>
          <w:instrText xml:space="preserve"> PAGEREF _Toc209780264 \h </w:instrText>
        </w:r>
        <w:r>
          <w:rPr>
            <w:noProof/>
            <w:webHidden/>
          </w:rPr>
        </w:r>
        <w:r>
          <w:rPr>
            <w:noProof/>
            <w:webHidden/>
          </w:rPr>
          <w:fldChar w:fldCharType="separate"/>
        </w:r>
        <w:r w:rsidR="002612C5">
          <w:rPr>
            <w:noProof/>
            <w:webHidden/>
          </w:rPr>
          <w:t>78</w:t>
        </w:r>
        <w:r>
          <w:rPr>
            <w:noProof/>
            <w:webHidden/>
          </w:rPr>
          <w:fldChar w:fldCharType="end"/>
        </w:r>
      </w:hyperlink>
    </w:p>
    <w:p w14:paraId="15EA1041" w14:textId="1A33191F" w:rsidR="004C579E" w:rsidRPr="00A748BB" w:rsidRDefault="002F703C" w:rsidP="002051D6">
      <w:pPr>
        <w:pStyle w:val="TOC1"/>
        <w:rPr>
          <w:b w:val="0"/>
          <w:color w:val="auto"/>
          <w:sz w:val="24"/>
        </w:rPr>
      </w:pPr>
      <w:r w:rsidRPr="00A748BB">
        <w:rPr>
          <w:b w:val="0"/>
          <w:color w:val="auto"/>
          <w:sz w:val="24"/>
        </w:rPr>
        <w:fldChar w:fldCharType="end"/>
      </w:r>
    </w:p>
    <w:p w14:paraId="4F7E5C36" w14:textId="77777777" w:rsidR="004C579E" w:rsidRPr="00A748BB" w:rsidRDefault="004C579E">
      <w:pPr>
        <w:pStyle w:val="Notation"/>
        <w:numPr>
          <w:ilvl w:val="0"/>
          <w:numId w:val="10"/>
        </w:numPr>
        <w:spacing w:after="120"/>
        <w:rPr>
          <w:color w:val="auto"/>
        </w:rPr>
      </w:pPr>
      <w:r w:rsidRPr="00A748BB">
        <w:rPr>
          <w:color w:val="auto"/>
        </w:rPr>
        <w:t>Liste des figures</w:t>
      </w:r>
    </w:p>
    <w:p w14:paraId="24ED7331" w14:textId="12391DFC" w:rsidR="00450F9B" w:rsidRDefault="000318FC">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r w:rsidRPr="00A748BB">
        <w:rPr>
          <w:rFonts w:eastAsia="Calibri"/>
          <w:color w:val="auto"/>
        </w:rPr>
        <w:fldChar w:fldCharType="begin"/>
      </w:r>
      <w:r w:rsidRPr="00A748BB">
        <w:rPr>
          <w:rFonts w:eastAsia="Calibri"/>
          <w:color w:val="auto"/>
        </w:rPr>
        <w:instrText xml:space="preserve"> TOC \f F \h \z \t "Figure" \c </w:instrText>
      </w:r>
      <w:r w:rsidRPr="00A748BB">
        <w:rPr>
          <w:rFonts w:eastAsia="Calibri"/>
          <w:color w:val="auto"/>
        </w:rPr>
        <w:fldChar w:fldCharType="separate"/>
      </w:r>
      <w:hyperlink w:anchor="_Toc209780185" w:history="1">
        <w:r w:rsidR="00450F9B" w:rsidRPr="00824D49">
          <w:rPr>
            <w:rStyle w:val="Hyperlink"/>
            <w:b/>
            <w:noProof/>
          </w:rPr>
          <w:t>Figure 1.01 :</w:t>
        </w:r>
        <w:r w:rsidR="00450F9B" w:rsidRPr="00824D49">
          <w:rPr>
            <w:rStyle w:val="Hyperlink"/>
            <w:noProof/>
          </w:rPr>
          <w:t xml:space="preserve"> Plateforme web Moodle</w:t>
        </w:r>
        <w:r w:rsidR="00450F9B">
          <w:rPr>
            <w:noProof/>
            <w:webHidden/>
          </w:rPr>
          <w:tab/>
        </w:r>
        <w:r w:rsidR="00450F9B">
          <w:rPr>
            <w:noProof/>
            <w:webHidden/>
          </w:rPr>
          <w:fldChar w:fldCharType="begin"/>
        </w:r>
        <w:r w:rsidR="00450F9B">
          <w:rPr>
            <w:noProof/>
            <w:webHidden/>
          </w:rPr>
          <w:instrText xml:space="preserve"> PAGEREF _Toc209780185 \h </w:instrText>
        </w:r>
        <w:r w:rsidR="00450F9B">
          <w:rPr>
            <w:noProof/>
            <w:webHidden/>
          </w:rPr>
        </w:r>
        <w:r w:rsidR="00450F9B">
          <w:rPr>
            <w:noProof/>
            <w:webHidden/>
          </w:rPr>
          <w:fldChar w:fldCharType="separate"/>
        </w:r>
        <w:r w:rsidR="002612C5">
          <w:rPr>
            <w:noProof/>
            <w:webHidden/>
          </w:rPr>
          <w:t>7</w:t>
        </w:r>
        <w:r w:rsidR="00450F9B">
          <w:rPr>
            <w:noProof/>
            <w:webHidden/>
          </w:rPr>
          <w:fldChar w:fldCharType="end"/>
        </w:r>
      </w:hyperlink>
    </w:p>
    <w:p w14:paraId="4468EA8E" w14:textId="16E33121"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186" w:history="1">
        <w:r w:rsidRPr="00824D49">
          <w:rPr>
            <w:rStyle w:val="Hyperlink"/>
            <w:b/>
            <w:noProof/>
          </w:rPr>
          <w:t>Figure 1.02 :</w:t>
        </w:r>
        <w:r w:rsidRPr="00824D49">
          <w:rPr>
            <w:rStyle w:val="Hyperlink"/>
            <w:noProof/>
          </w:rPr>
          <w:t xml:space="preserve"> Plateforme web Blackboard Learn</w:t>
        </w:r>
        <w:r>
          <w:rPr>
            <w:noProof/>
            <w:webHidden/>
          </w:rPr>
          <w:tab/>
        </w:r>
        <w:r>
          <w:rPr>
            <w:noProof/>
            <w:webHidden/>
          </w:rPr>
          <w:fldChar w:fldCharType="begin"/>
        </w:r>
        <w:r>
          <w:rPr>
            <w:noProof/>
            <w:webHidden/>
          </w:rPr>
          <w:instrText xml:space="preserve"> PAGEREF _Toc209780186 \h </w:instrText>
        </w:r>
        <w:r>
          <w:rPr>
            <w:noProof/>
            <w:webHidden/>
          </w:rPr>
        </w:r>
        <w:r>
          <w:rPr>
            <w:noProof/>
            <w:webHidden/>
          </w:rPr>
          <w:fldChar w:fldCharType="separate"/>
        </w:r>
        <w:r w:rsidR="002612C5">
          <w:rPr>
            <w:noProof/>
            <w:webHidden/>
          </w:rPr>
          <w:t>7</w:t>
        </w:r>
        <w:r>
          <w:rPr>
            <w:noProof/>
            <w:webHidden/>
          </w:rPr>
          <w:fldChar w:fldCharType="end"/>
        </w:r>
      </w:hyperlink>
    </w:p>
    <w:p w14:paraId="07FB1591" w14:textId="53E43643"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187" w:history="1">
        <w:r w:rsidRPr="00824D49">
          <w:rPr>
            <w:rStyle w:val="Hyperlink"/>
            <w:b/>
            <w:noProof/>
          </w:rPr>
          <w:t>Figure 1.03 :</w:t>
        </w:r>
        <w:r w:rsidRPr="00824D49">
          <w:rPr>
            <w:rStyle w:val="Hyperlink"/>
            <w:noProof/>
          </w:rPr>
          <w:t xml:space="preserve"> Plateforme web Google Classroom</w:t>
        </w:r>
        <w:r>
          <w:rPr>
            <w:noProof/>
            <w:webHidden/>
          </w:rPr>
          <w:tab/>
        </w:r>
        <w:r>
          <w:rPr>
            <w:noProof/>
            <w:webHidden/>
          </w:rPr>
          <w:fldChar w:fldCharType="begin"/>
        </w:r>
        <w:r>
          <w:rPr>
            <w:noProof/>
            <w:webHidden/>
          </w:rPr>
          <w:instrText xml:space="preserve"> PAGEREF _Toc209780187 \h </w:instrText>
        </w:r>
        <w:r>
          <w:rPr>
            <w:noProof/>
            <w:webHidden/>
          </w:rPr>
        </w:r>
        <w:r>
          <w:rPr>
            <w:noProof/>
            <w:webHidden/>
          </w:rPr>
          <w:fldChar w:fldCharType="separate"/>
        </w:r>
        <w:r w:rsidR="002612C5">
          <w:rPr>
            <w:noProof/>
            <w:webHidden/>
          </w:rPr>
          <w:t>8</w:t>
        </w:r>
        <w:r>
          <w:rPr>
            <w:noProof/>
            <w:webHidden/>
          </w:rPr>
          <w:fldChar w:fldCharType="end"/>
        </w:r>
      </w:hyperlink>
    </w:p>
    <w:p w14:paraId="46771632" w14:textId="7B79F9B1"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188" w:history="1">
        <w:r w:rsidRPr="00824D49">
          <w:rPr>
            <w:rStyle w:val="Hyperlink"/>
            <w:b/>
            <w:noProof/>
          </w:rPr>
          <w:t>Figure 2.01 :</w:t>
        </w:r>
        <w:r w:rsidRPr="00824D49">
          <w:rPr>
            <w:rStyle w:val="Hyperlink"/>
            <w:noProof/>
          </w:rPr>
          <w:t xml:space="preserve"> Ordre Chronologique de l’évolution de l’UML</w:t>
        </w:r>
        <w:r>
          <w:rPr>
            <w:noProof/>
            <w:webHidden/>
          </w:rPr>
          <w:tab/>
        </w:r>
        <w:r>
          <w:rPr>
            <w:noProof/>
            <w:webHidden/>
          </w:rPr>
          <w:fldChar w:fldCharType="begin"/>
        </w:r>
        <w:r>
          <w:rPr>
            <w:noProof/>
            <w:webHidden/>
          </w:rPr>
          <w:instrText xml:space="preserve"> PAGEREF _Toc209780188 \h </w:instrText>
        </w:r>
        <w:r>
          <w:rPr>
            <w:noProof/>
            <w:webHidden/>
          </w:rPr>
        </w:r>
        <w:r>
          <w:rPr>
            <w:noProof/>
            <w:webHidden/>
          </w:rPr>
          <w:fldChar w:fldCharType="separate"/>
        </w:r>
        <w:r w:rsidR="002612C5">
          <w:rPr>
            <w:noProof/>
            <w:webHidden/>
          </w:rPr>
          <w:t>16</w:t>
        </w:r>
        <w:r>
          <w:rPr>
            <w:noProof/>
            <w:webHidden/>
          </w:rPr>
          <w:fldChar w:fldCharType="end"/>
        </w:r>
      </w:hyperlink>
    </w:p>
    <w:p w14:paraId="619B50AE" w14:textId="1B66E7B8"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189" w:history="1">
        <w:r w:rsidRPr="00824D49">
          <w:rPr>
            <w:rStyle w:val="Hyperlink"/>
            <w:b/>
            <w:noProof/>
          </w:rPr>
          <w:t>Figure 2.02 :</w:t>
        </w:r>
        <w:r w:rsidRPr="00824D49">
          <w:rPr>
            <w:rStyle w:val="Hyperlink"/>
            <w:noProof/>
          </w:rPr>
          <w:t xml:space="preserve"> Hiérarchie Schématique de l’UML</w:t>
        </w:r>
        <w:r>
          <w:rPr>
            <w:noProof/>
            <w:webHidden/>
          </w:rPr>
          <w:tab/>
        </w:r>
        <w:r>
          <w:rPr>
            <w:noProof/>
            <w:webHidden/>
          </w:rPr>
          <w:fldChar w:fldCharType="begin"/>
        </w:r>
        <w:r>
          <w:rPr>
            <w:noProof/>
            <w:webHidden/>
          </w:rPr>
          <w:instrText xml:space="preserve"> PAGEREF _Toc209780189 \h </w:instrText>
        </w:r>
        <w:r>
          <w:rPr>
            <w:noProof/>
            <w:webHidden/>
          </w:rPr>
        </w:r>
        <w:r>
          <w:rPr>
            <w:noProof/>
            <w:webHidden/>
          </w:rPr>
          <w:fldChar w:fldCharType="separate"/>
        </w:r>
        <w:r w:rsidR="002612C5">
          <w:rPr>
            <w:noProof/>
            <w:webHidden/>
          </w:rPr>
          <w:t>19</w:t>
        </w:r>
        <w:r>
          <w:rPr>
            <w:noProof/>
            <w:webHidden/>
          </w:rPr>
          <w:fldChar w:fldCharType="end"/>
        </w:r>
      </w:hyperlink>
    </w:p>
    <w:p w14:paraId="1E731F38" w14:textId="49A87A9F"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190" w:history="1">
        <w:r w:rsidRPr="00824D49">
          <w:rPr>
            <w:rStyle w:val="Hyperlink"/>
            <w:b/>
            <w:noProof/>
          </w:rPr>
          <w:t>Figure 2.03 :</w:t>
        </w:r>
        <w:r w:rsidRPr="00824D49">
          <w:rPr>
            <w:rStyle w:val="Hyperlink"/>
            <w:noProof/>
          </w:rPr>
          <w:t xml:space="preserve"> Exemple de diagramme de classe</w:t>
        </w:r>
        <w:r>
          <w:rPr>
            <w:noProof/>
            <w:webHidden/>
          </w:rPr>
          <w:tab/>
        </w:r>
        <w:r>
          <w:rPr>
            <w:noProof/>
            <w:webHidden/>
          </w:rPr>
          <w:fldChar w:fldCharType="begin"/>
        </w:r>
        <w:r>
          <w:rPr>
            <w:noProof/>
            <w:webHidden/>
          </w:rPr>
          <w:instrText xml:space="preserve"> PAGEREF _Toc209780190 \h </w:instrText>
        </w:r>
        <w:r>
          <w:rPr>
            <w:noProof/>
            <w:webHidden/>
          </w:rPr>
        </w:r>
        <w:r>
          <w:rPr>
            <w:noProof/>
            <w:webHidden/>
          </w:rPr>
          <w:fldChar w:fldCharType="separate"/>
        </w:r>
        <w:r w:rsidR="002612C5">
          <w:rPr>
            <w:noProof/>
            <w:webHidden/>
          </w:rPr>
          <w:t>20</w:t>
        </w:r>
        <w:r>
          <w:rPr>
            <w:noProof/>
            <w:webHidden/>
          </w:rPr>
          <w:fldChar w:fldCharType="end"/>
        </w:r>
      </w:hyperlink>
    </w:p>
    <w:p w14:paraId="4181726C" w14:textId="2955C7E6"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191" w:history="1">
        <w:r w:rsidRPr="00824D49">
          <w:rPr>
            <w:rStyle w:val="Hyperlink"/>
            <w:b/>
            <w:noProof/>
          </w:rPr>
          <w:t>Figure 2.04 :</w:t>
        </w:r>
        <w:r w:rsidRPr="00824D49">
          <w:rPr>
            <w:rStyle w:val="Hyperlink"/>
            <w:noProof/>
          </w:rPr>
          <w:t xml:space="preserve"> Exemple de diagramme d’objet</w:t>
        </w:r>
        <w:r>
          <w:rPr>
            <w:noProof/>
            <w:webHidden/>
          </w:rPr>
          <w:tab/>
        </w:r>
        <w:r>
          <w:rPr>
            <w:noProof/>
            <w:webHidden/>
          </w:rPr>
          <w:fldChar w:fldCharType="begin"/>
        </w:r>
        <w:r>
          <w:rPr>
            <w:noProof/>
            <w:webHidden/>
          </w:rPr>
          <w:instrText xml:space="preserve"> PAGEREF _Toc209780191 \h </w:instrText>
        </w:r>
        <w:r>
          <w:rPr>
            <w:noProof/>
            <w:webHidden/>
          </w:rPr>
        </w:r>
        <w:r>
          <w:rPr>
            <w:noProof/>
            <w:webHidden/>
          </w:rPr>
          <w:fldChar w:fldCharType="separate"/>
        </w:r>
        <w:r w:rsidR="002612C5">
          <w:rPr>
            <w:noProof/>
            <w:webHidden/>
          </w:rPr>
          <w:t>20</w:t>
        </w:r>
        <w:r>
          <w:rPr>
            <w:noProof/>
            <w:webHidden/>
          </w:rPr>
          <w:fldChar w:fldCharType="end"/>
        </w:r>
      </w:hyperlink>
    </w:p>
    <w:p w14:paraId="1E0F733A" w14:textId="417FCCE8"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192" w:history="1">
        <w:r w:rsidRPr="00824D49">
          <w:rPr>
            <w:rStyle w:val="Hyperlink"/>
            <w:b/>
            <w:noProof/>
          </w:rPr>
          <w:t>Figure 2.05 :</w:t>
        </w:r>
        <w:r w:rsidRPr="00824D49">
          <w:rPr>
            <w:rStyle w:val="Hyperlink"/>
            <w:noProof/>
          </w:rPr>
          <w:t xml:space="preserve"> Exemple de diagramme de composant</w:t>
        </w:r>
        <w:r>
          <w:rPr>
            <w:noProof/>
            <w:webHidden/>
          </w:rPr>
          <w:tab/>
        </w:r>
        <w:r>
          <w:rPr>
            <w:noProof/>
            <w:webHidden/>
          </w:rPr>
          <w:fldChar w:fldCharType="begin"/>
        </w:r>
        <w:r>
          <w:rPr>
            <w:noProof/>
            <w:webHidden/>
          </w:rPr>
          <w:instrText xml:space="preserve"> PAGEREF _Toc209780192 \h </w:instrText>
        </w:r>
        <w:r>
          <w:rPr>
            <w:noProof/>
            <w:webHidden/>
          </w:rPr>
        </w:r>
        <w:r>
          <w:rPr>
            <w:noProof/>
            <w:webHidden/>
          </w:rPr>
          <w:fldChar w:fldCharType="separate"/>
        </w:r>
        <w:r w:rsidR="002612C5">
          <w:rPr>
            <w:noProof/>
            <w:webHidden/>
          </w:rPr>
          <w:t>21</w:t>
        </w:r>
        <w:r>
          <w:rPr>
            <w:noProof/>
            <w:webHidden/>
          </w:rPr>
          <w:fldChar w:fldCharType="end"/>
        </w:r>
      </w:hyperlink>
    </w:p>
    <w:p w14:paraId="51C43151" w14:textId="0A1DCDE8"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193" w:history="1">
        <w:r w:rsidRPr="00824D49">
          <w:rPr>
            <w:rStyle w:val="Hyperlink"/>
            <w:b/>
            <w:noProof/>
          </w:rPr>
          <w:t>Figure 2.06 :</w:t>
        </w:r>
        <w:r w:rsidRPr="00824D49">
          <w:rPr>
            <w:rStyle w:val="Hyperlink"/>
            <w:noProof/>
          </w:rPr>
          <w:t xml:space="preserve"> Exemple de diagramme de déploiement</w:t>
        </w:r>
        <w:r>
          <w:rPr>
            <w:noProof/>
            <w:webHidden/>
          </w:rPr>
          <w:tab/>
        </w:r>
        <w:r>
          <w:rPr>
            <w:noProof/>
            <w:webHidden/>
          </w:rPr>
          <w:fldChar w:fldCharType="begin"/>
        </w:r>
        <w:r>
          <w:rPr>
            <w:noProof/>
            <w:webHidden/>
          </w:rPr>
          <w:instrText xml:space="preserve"> PAGEREF _Toc209780193 \h </w:instrText>
        </w:r>
        <w:r>
          <w:rPr>
            <w:noProof/>
            <w:webHidden/>
          </w:rPr>
        </w:r>
        <w:r>
          <w:rPr>
            <w:noProof/>
            <w:webHidden/>
          </w:rPr>
          <w:fldChar w:fldCharType="separate"/>
        </w:r>
        <w:r w:rsidR="002612C5">
          <w:rPr>
            <w:noProof/>
            <w:webHidden/>
          </w:rPr>
          <w:t>21</w:t>
        </w:r>
        <w:r>
          <w:rPr>
            <w:noProof/>
            <w:webHidden/>
          </w:rPr>
          <w:fldChar w:fldCharType="end"/>
        </w:r>
      </w:hyperlink>
    </w:p>
    <w:p w14:paraId="6EA4C192" w14:textId="6EE79095"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194" w:history="1">
        <w:r w:rsidRPr="00824D49">
          <w:rPr>
            <w:rStyle w:val="Hyperlink"/>
            <w:b/>
            <w:noProof/>
          </w:rPr>
          <w:t>Figure 2.07 :</w:t>
        </w:r>
        <w:r w:rsidRPr="00824D49">
          <w:rPr>
            <w:rStyle w:val="Hyperlink"/>
            <w:noProof/>
          </w:rPr>
          <w:t xml:space="preserve"> Exemple de diagramme de paquetage</w:t>
        </w:r>
        <w:r>
          <w:rPr>
            <w:noProof/>
            <w:webHidden/>
          </w:rPr>
          <w:tab/>
        </w:r>
        <w:r>
          <w:rPr>
            <w:noProof/>
            <w:webHidden/>
          </w:rPr>
          <w:fldChar w:fldCharType="begin"/>
        </w:r>
        <w:r>
          <w:rPr>
            <w:noProof/>
            <w:webHidden/>
          </w:rPr>
          <w:instrText xml:space="preserve"> PAGEREF _Toc209780194 \h </w:instrText>
        </w:r>
        <w:r>
          <w:rPr>
            <w:noProof/>
            <w:webHidden/>
          </w:rPr>
        </w:r>
        <w:r>
          <w:rPr>
            <w:noProof/>
            <w:webHidden/>
          </w:rPr>
          <w:fldChar w:fldCharType="separate"/>
        </w:r>
        <w:r w:rsidR="002612C5">
          <w:rPr>
            <w:noProof/>
            <w:webHidden/>
          </w:rPr>
          <w:t>22</w:t>
        </w:r>
        <w:r>
          <w:rPr>
            <w:noProof/>
            <w:webHidden/>
          </w:rPr>
          <w:fldChar w:fldCharType="end"/>
        </w:r>
      </w:hyperlink>
    </w:p>
    <w:p w14:paraId="41A2F361" w14:textId="2B59A727"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195" w:history="1">
        <w:r w:rsidRPr="00824D49">
          <w:rPr>
            <w:rStyle w:val="Hyperlink"/>
            <w:b/>
            <w:noProof/>
          </w:rPr>
          <w:t>Figure 2.08 :</w:t>
        </w:r>
        <w:r w:rsidRPr="00824D49">
          <w:rPr>
            <w:rStyle w:val="Hyperlink"/>
            <w:noProof/>
          </w:rPr>
          <w:t xml:space="preserve"> Exemple de diagramme de structure composite</w:t>
        </w:r>
        <w:r>
          <w:rPr>
            <w:noProof/>
            <w:webHidden/>
          </w:rPr>
          <w:tab/>
        </w:r>
        <w:r>
          <w:rPr>
            <w:noProof/>
            <w:webHidden/>
          </w:rPr>
          <w:fldChar w:fldCharType="begin"/>
        </w:r>
        <w:r>
          <w:rPr>
            <w:noProof/>
            <w:webHidden/>
          </w:rPr>
          <w:instrText xml:space="preserve"> PAGEREF _Toc209780195 \h </w:instrText>
        </w:r>
        <w:r>
          <w:rPr>
            <w:noProof/>
            <w:webHidden/>
          </w:rPr>
        </w:r>
        <w:r>
          <w:rPr>
            <w:noProof/>
            <w:webHidden/>
          </w:rPr>
          <w:fldChar w:fldCharType="separate"/>
        </w:r>
        <w:r w:rsidR="002612C5">
          <w:rPr>
            <w:noProof/>
            <w:webHidden/>
          </w:rPr>
          <w:t>22</w:t>
        </w:r>
        <w:r>
          <w:rPr>
            <w:noProof/>
            <w:webHidden/>
          </w:rPr>
          <w:fldChar w:fldCharType="end"/>
        </w:r>
      </w:hyperlink>
    </w:p>
    <w:p w14:paraId="235F9519" w14:textId="066F2FE2"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196" w:history="1">
        <w:r w:rsidRPr="00824D49">
          <w:rPr>
            <w:rStyle w:val="Hyperlink"/>
            <w:b/>
            <w:noProof/>
          </w:rPr>
          <w:t>Figure 2.09 :</w:t>
        </w:r>
        <w:r w:rsidRPr="00824D49">
          <w:rPr>
            <w:rStyle w:val="Hyperlink"/>
            <w:noProof/>
          </w:rPr>
          <w:t xml:space="preserve"> Exemple de diagramme de profil</w:t>
        </w:r>
        <w:r>
          <w:rPr>
            <w:noProof/>
            <w:webHidden/>
          </w:rPr>
          <w:tab/>
        </w:r>
        <w:r>
          <w:rPr>
            <w:noProof/>
            <w:webHidden/>
          </w:rPr>
          <w:fldChar w:fldCharType="begin"/>
        </w:r>
        <w:r>
          <w:rPr>
            <w:noProof/>
            <w:webHidden/>
          </w:rPr>
          <w:instrText xml:space="preserve"> PAGEREF _Toc209780196 \h </w:instrText>
        </w:r>
        <w:r>
          <w:rPr>
            <w:noProof/>
            <w:webHidden/>
          </w:rPr>
        </w:r>
        <w:r>
          <w:rPr>
            <w:noProof/>
            <w:webHidden/>
          </w:rPr>
          <w:fldChar w:fldCharType="separate"/>
        </w:r>
        <w:r w:rsidR="002612C5">
          <w:rPr>
            <w:noProof/>
            <w:webHidden/>
          </w:rPr>
          <w:t>23</w:t>
        </w:r>
        <w:r>
          <w:rPr>
            <w:noProof/>
            <w:webHidden/>
          </w:rPr>
          <w:fldChar w:fldCharType="end"/>
        </w:r>
      </w:hyperlink>
    </w:p>
    <w:p w14:paraId="24E7B727" w14:textId="16568D2D"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197" w:history="1">
        <w:r w:rsidRPr="00824D49">
          <w:rPr>
            <w:rStyle w:val="Hyperlink"/>
            <w:b/>
            <w:noProof/>
          </w:rPr>
          <w:t>Figure 2.10 :</w:t>
        </w:r>
        <w:r w:rsidRPr="00824D49">
          <w:rPr>
            <w:rStyle w:val="Hyperlink"/>
            <w:noProof/>
          </w:rPr>
          <w:t xml:space="preserve"> Exemple de diagramme de cas d’utilisation</w:t>
        </w:r>
        <w:r>
          <w:rPr>
            <w:noProof/>
            <w:webHidden/>
          </w:rPr>
          <w:tab/>
        </w:r>
        <w:r>
          <w:rPr>
            <w:noProof/>
            <w:webHidden/>
          </w:rPr>
          <w:fldChar w:fldCharType="begin"/>
        </w:r>
        <w:r>
          <w:rPr>
            <w:noProof/>
            <w:webHidden/>
          </w:rPr>
          <w:instrText xml:space="preserve"> PAGEREF _Toc209780197 \h </w:instrText>
        </w:r>
        <w:r>
          <w:rPr>
            <w:noProof/>
            <w:webHidden/>
          </w:rPr>
        </w:r>
        <w:r>
          <w:rPr>
            <w:noProof/>
            <w:webHidden/>
          </w:rPr>
          <w:fldChar w:fldCharType="separate"/>
        </w:r>
        <w:r w:rsidR="002612C5">
          <w:rPr>
            <w:noProof/>
            <w:webHidden/>
          </w:rPr>
          <w:t>24</w:t>
        </w:r>
        <w:r>
          <w:rPr>
            <w:noProof/>
            <w:webHidden/>
          </w:rPr>
          <w:fldChar w:fldCharType="end"/>
        </w:r>
      </w:hyperlink>
    </w:p>
    <w:p w14:paraId="686A0930" w14:textId="792C9A02"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198" w:history="1">
        <w:r w:rsidRPr="00824D49">
          <w:rPr>
            <w:rStyle w:val="Hyperlink"/>
            <w:b/>
            <w:noProof/>
          </w:rPr>
          <w:t>Figure 2.11 :</w:t>
        </w:r>
        <w:r w:rsidRPr="00824D49">
          <w:rPr>
            <w:rStyle w:val="Hyperlink"/>
            <w:noProof/>
          </w:rPr>
          <w:t xml:space="preserve"> Exemple de diagramme d’activité</w:t>
        </w:r>
        <w:r>
          <w:rPr>
            <w:noProof/>
            <w:webHidden/>
          </w:rPr>
          <w:tab/>
        </w:r>
        <w:r>
          <w:rPr>
            <w:noProof/>
            <w:webHidden/>
          </w:rPr>
          <w:fldChar w:fldCharType="begin"/>
        </w:r>
        <w:r>
          <w:rPr>
            <w:noProof/>
            <w:webHidden/>
          </w:rPr>
          <w:instrText xml:space="preserve"> PAGEREF _Toc209780198 \h </w:instrText>
        </w:r>
        <w:r>
          <w:rPr>
            <w:noProof/>
            <w:webHidden/>
          </w:rPr>
        </w:r>
        <w:r>
          <w:rPr>
            <w:noProof/>
            <w:webHidden/>
          </w:rPr>
          <w:fldChar w:fldCharType="separate"/>
        </w:r>
        <w:r w:rsidR="002612C5">
          <w:rPr>
            <w:noProof/>
            <w:webHidden/>
          </w:rPr>
          <w:t>24</w:t>
        </w:r>
        <w:r>
          <w:rPr>
            <w:noProof/>
            <w:webHidden/>
          </w:rPr>
          <w:fldChar w:fldCharType="end"/>
        </w:r>
      </w:hyperlink>
    </w:p>
    <w:p w14:paraId="46EF7537" w14:textId="5ED34FEA"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199" w:history="1">
        <w:r w:rsidRPr="00824D49">
          <w:rPr>
            <w:rStyle w:val="Hyperlink"/>
            <w:b/>
            <w:noProof/>
          </w:rPr>
          <w:t>Figure 2.12 :</w:t>
        </w:r>
        <w:r w:rsidRPr="00824D49">
          <w:rPr>
            <w:rStyle w:val="Hyperlink"/>
            <w:noProof/>
          </w:rPr>
          <w:t xml:space="preserve"> Exemple de diagramme d’état-transition</w:t>
        </w:r>
        <w:r>
          <w:rPr>
            <w:noProof/>
            <w:webHidden/>
          </w:rPr>
          <w:tab/>
        </w:r>
        <w:r>
          <w:rPr>
            <w:noProof/>
            <w:webHidden/>
          </w:rPr>
          <w:fldChar w:fldCharType="begin"/>
        </w:r>
        <w:r>
          <w:rPr>
            <w:noProof/>
            <w:webHidden/>
          </w:rPr>
          <w:instrText xml:space="preserve"> PAGEREF _Toc209780199 \h </w:instrText>
        </w:r>
        <w:r>
          <w:rPr>
            <w:noProof/>
            <w:webHidden/>
          </w:rPr>
        </w:r>
        <w:r>
          <w:rPr>
            <w:noProof/>
            <w:webHidden/>
          </w:rPr>
          <w:fldChar w:fldCharType="separate"/>
        </w:r>
        <w:r w:rsidR="002612C5">
          <w:rPr>
            <w:noProof/>
            <w:webHidden/>
          </w:rPr>
          <w:t>25</w:t>
        </w:r>
        <w:r>
          <w:rPr>
            <w:noProof/>
            <w:webHidden/>
          </w:rPr>
          <w:fldChar w:fldCharType="end"/>
        </w:r>
      </w:hyperlink>
    </w:p>
    <w:p w14:paraId="6B70A5B4" w14:textId="01C09AA6"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00" w:history="1">
        <w:r w:rsidRPr="00824D49">
          <w:rPr>
            <w:rStyle w:val="Hyperlink"/>
            <w:b/>
            <w:noProof/>
          </w:rPr>
          <w:t>Figure 2.13 :</w:t>
        </w:r>
        <w:r w:rsidRPr="00824D49">
          <w:rPr>
            <w:rStyle w:val="Hyperlink"/>
            <w:noProof/>
          </w:rPr>
          <w:t xml:space="preserve"> Exemple de diagramme de séquence</w:t>
        </w:r>
        <w:r>
          <w:rPr>
            <w:noProof/>
            <w:webHidden/>
          </w:rPr>
          <w:tab/>
        </w:r>
        <w:r>
          <w:rPr>
            <w:noProof/>
            <w:webHidden/>
          </w:rPr>
          <w:fldChar w:fldCharType="begin"/>
        </w:r>
        <w:r>
          <w:rPr>
            <w:noProof/>
            <w:webHidden/>
          </w:rPr>
          <w:instrText xml:space="preserve"> PAGEREF _Toc209780200 \h </w:instrText>
        </w:r>
        <w:r>
          <w:rPr>
            <w:noProof/>
            <w:webHidden/>
          </w:rPr>
        </w:r>
        <w:r>
          <w:rPr>
            <w:noProof/>
            <w:webHidden/>
          </w:rPr>
          <w:fldChar w:fldCharType="separate"/>
        </w:r>
        <w:r w:rsidR="002612C5">
          <w:rPr>
            <w:noProof/>
            <w:webHidden/>
          </w:rPr>
          <w:t>25</w:t>
        </w:r>
        <w:r>
          <w:rPr>
            <w:noProof/>
            <w:webHidden/>
          </w:rPr>
          <w:fldChar w:fldCharType="end"/>
        </w:r>
      </w:hyperlink>
    </w:p>
    <w:p w14:paraId="5B91EBB7" w14:textId="05B60281"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01" w:history="1">
        <w:r w:rsidRPr="00824D49">
          <w:rPr>
            <w:rStyle w:val="Hyperlink"/>
            <w:b/>
            <w:noProof/>
          </w:rPr>
          <w:t>Figure 2.14 :</w:t>
        </w:r>
        <w:r w:rsidRPr="00824D49">
          <w:rPr>
            <w:rStyle w:val="Hyperlink"/>
            <w:noProof/>
          </w:rPr>
          <w:t xml:space="preserve"> Exemple de diagramme d’interaction</w:t>
        </w:r>
        <w:r>
          <w:rPr>
            <w:noProof/>
            <w:webHidden/>
          </w:rPr>
          <w:tab/>
        </w:r>
        <w:r>
          <w:rPr>
            <w:noProof/>
            <w:webHidden/>
          </w:rPr>
          <w:fldChar w:fldCharType="begin"/>
        </w:r>
        <w:r>
          <w:rPr>
            <w:noProof/>
            <w:webHidden/>
          </w:rPr>
          <w:instrText xml:space="preserve"> PAGEREF _Toc209780201 \h </w:instrText>
        </w:r>
        <w:r>
          <w:rPr>
            <w:noProof/>
            <w:webHidden/>
          </w:rPr>
        </w:r>
        <w:r>
          <w:rPr>
            <w:noProof/>
            <w:webHidden/>
          </w:rPr>
          <w:fldChar w:fldCharType="separate"/>
        </w:r>
        <w:r w:rsidR="002612C5">
          <w:rPr>
            <w:noProof/>
            <w:webHidden/>
          </w:rPr>
          <w:t>26</w:t>
        </w:r>
        <w:r>
          <w:rPr>
            <w:noProof/>
            <w:webHidden/>
          </w:rPr>
          <w:fldChar w:fldCharType="end"/>
        </w:r>
      </w:hyperlink>
    </w:p>
    <w:p w14:paraId="080CB91B" w14:textId="1017B7BD"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02" w:history="1">
        <w:r w:rsidRPr="00824D49">
          <w:rPr>
            <w:rStyle w:val="Hyperlink"/>
            <w:b/>
            <w:noProof/>
          </w:rPr>
          <w:t>Figure 2.15 :</w:t>
        </w:r>
        <w:r w:rsidRPr="00824D49">
          <w:rPr>
            <w:rStyle w:val="Hyperlink"/>
            <w:noProof/>
          </w:rPr>
          <w:t xml:space="preserve"> Exemple de diagramme de communication</w:t>
        </w:r>
        <w:r>
          <w:rPr>
            <w:noProof/>
            <w:webHidden/>
          </w:rPr>
          <w:tab/>
        </w:r>
        <w:r>
          <w:rPr>
            <w:noProof/>
            <w:webHidden/>
          </w:rPr>
          <w:fldChar w:fldCharType="begin"/>
        </w:r>
        <w:r>
          <w:rPr>
            <w:noProof/>
            <w:webHidden/>
          </w:rPr>
          <w:instrText xml:space="preserve"> PAGEREF _Toc209780202 \h </w:instrText>
        </w:r>
        <w:r>
          <w:rPr>
            <w:noProof/>
            <w:webHidden/>
          </w:rPr>
        </w:r>
        <w:r>
          <w:rPr>
            <w:noProof/>
            <w:webHidden/>
          </w:rPr>
          <w:fldChar w:fldCharType="separate"/>
        </w:r>
        <w:r w:rsidR="002612C5">
          <w:rPr>
            <w:noProof/>
            <w:webHidden/>
          </w:rPr>
          <w:t>26</w:t>
        </w:r>
        <w:r>
          <w:rPr>
            <w:noProof/>
            <w:webHidden/>
          </w:rPr>
          <w:fldChar w:fldCharType="end"/>
        </w:r>
      </w:hyperlink>
    </w:p>
    <w:p w14:paraId="6B25EA51" w14:textId="3DC20B72"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03" w:history="1">
        <w:r w:rsidRPr="00824D49">
          <w:rPr>
            <w:rStyle w:val="Hyperlink"/>
            <w:b/>
            <w:noProof/>
          </w:rPr>
          <w:t>Figure 2.16 :</w:t>
        </w:r>
        <w:r w:rsidRPr="00824D49">
          <w:rPr>
            <w:rStyle w:val="Hyperlink"/>
            <w:noProof/>
          </w:rPr>
          <w:t xml:space="preserve"> Exemple de diagramme de temps</w:t>
        </w:r>
        <w:r>
          <w:rPr>
            <w:noProof/>
            <w:webHidden/>
          </w:rPr>
          <w:tab/>
        </w:r>
        <w:r>
          <w:rPr>
            <w:noProof/>
            <w:webHidden/>
          </w:rPr>
          <w:fldChar w:fldCharType="begin"/>
        </w:r>
        <w:r>
          <w:rPr>
            <w:noProof/>
            <w:webHidden/>
          </w:rPr>
          <w:instrText xml:space="preserve"> PAGEREF _Toc209780203 \h </w:instrText>
        </w:r>
        <w:r>
          <w:rPr>
            <w:noProof/>
            <w:webHidden/>
          </w:rPr>
        </w:r>
        <w:r>
          <w:rPr>
            <w:noProof/>
            <w:webHidden/>
          </w:rPr>
          <w:fldChar w:fldCharType="separate"/>
        </w:r>
        <w:r w:rsidR="002612C5">
          <w:rPr>
            <w:noProof/>
            <w:webHidden/>
          </w:rPr>
          <w:t>27</w:t>
        </w:r>
        <w:r>
          <w:rPr>
            <w:noProof/>
            <w:webHidden/>
          </w:rPr>
          <w:fldChar w:fldCharType="end"/>
        </w:r>
      </w:hyperlink>
    </w:p>
    <w:p w14:paraId="289B1765" w14:textId="5D17AC32"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04" w:history="1">
        <w:r w:rsidRPr="00824D49">
          <w:rPr>
            <w:rStyle w:val="Hyperlink"/>
            <w:b/>
            <w:noProof/>
          </w:rPr>
          <w:t>Figure 2.17 :</w:t>
        </w:r>
        <w:r w:rsidRPr="00824D49">
          <w:rPr>
            <w:rStyle w:val="Hyperlink"/>
            <w:noProof/>
          </w:rPr>
          <w:t xml:space="preserve"> Acteur</w:t>
        </w:r>
        <w:r>
          <w:rPr>
            <w:noProof/>
            <w:webHidden/>
          </w:rPr>
          <w:tab/>
        </w:r>
        <w:r>
          <w:rPr>
            <w:noProof/>
            <w:webHidden/>
          </w:rPr>
          <w:fldChar w:fldCharType="begin"/>
        </w:r>
        <w:r>
          <w:rPr>
            <w:noProof/>
            <w:webHidden/>
          </w:rPr>
          <w:instrText xml:space="preserve"> PAGEREF _Toc209780204 \h </w:instrText>
        </w:r>
        <w:r>
          <w:rPr>
            <w:noProof/>
            <w:webHidden/>
          </w:rPr>
        </w:r>
        <w:r>
          <w:rPr>
            <w:noProof/>
            <w:webHidden/>
          </w:rPr>
          <w:fldChar w:fldCharType="separate"/>
        </w:r>
        <w:r w:rsidR="002612C5">
          <w:rPr>
            <w:noProof/>
            <w:webHidden/>
          </w:rPr>
          <w:t>28</w:t>
        </w:r>
        <w:r>
          <w:rPr>
            <w:noProof/>
            <w:webHidden/>
          </w:rPr>
          <w:fldChar w:fldCharType="end"/>
        </w:r>
      </w:hyperlink>
    </w:p>
    <w:p w14:paraId="60DD3BCE" w14:textId="5CED7234"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05" w:history="1">
        <w:r w:rsidRPr="00824D49">
          <w:rPr>
            <w:rStyle w:val="Hyperlink"/>
            <w:b/>
            <w:noProof/>
          </w:rPr>
          <w:t>Figure 2.18 :</w:t>
        </w:r>
        <w:r w:rsidRPr="00824D49">
          <w:rPr>
            <w:rStyle w:val="Hyperlink"/>
            <w:noProof/>
          </w:rPr>
          <w:t xml:space="preserve"> Système</w:t>
        </w:r>
        <w:r>
          <w:rPr>
            <w:noProof/>
            <w:webHidden/>
          </w:rPr>
          <w:tab/>
        </w:r>
        <w:r>
          <w:rPr>
            <w:noProof/>
            <w:webHidden/>
          </w:rPr>
          <w:fldChar w:fldCharType="begin"/>
        </w:r>
        <w:r>
          <w:rPr>
            <w:noProof/>
            <w:webHidden/>
          </w:rPr>
          <w:instrText xml:space="preserve"> PAGEREF _Toc209780205 \h </w:instrText>
        </w:r>
        <w:r>
          <w:rPr>
            <w:noProof/>
            <w:webHidden/>
          </w:rPr>
        </w:r>
        <w:r>
          <w:rPr>
            <w:noProof/>
            <w:webHidden/>
          </w:rPr>
          <w:fldChar w:fldCharType="separate"/>
        </w:r>
        <w:r w:rsidR="002612C5">
          <w:rPr>
            <w:noProof/>
            <w:webHidden/>
          </w:rPr>
          <w:t>28</w:t>
        </w:r>
        <w:r>
          <w:rPr>
            <w:noProof/>
            <w:webHidden/>
          </w:rPr>
          <w:fldChar w:fldCharType="end"/>
        </w:r>
      </w:hyperlink>
    </w:p>
    <w:p w14:paraId="224C3DEE" w14:textId="585BB6C5"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06" w:history="1">
        <w:r w:rsidRPr="00824D49">
          <w:rPr>
            <w:rStyle w:val="Hyperlink"/>
            <w:b/>
            <w:noProof/>
          </w:rPr>
          <w:t>Figure 2.19 :</w:t>
        </w:r>
        <w:r w:rsidRPr="00824D49">
          <w:rPr>
            <w:rStyle w:val="Hyperlink"/>
            <w:noProof/>
          </w:rPr>
          <w:t xml:space="preserve"> Cas d’utilisation</w:t>
        </w:r>
        <w:r>
          <w:rPr>
            <w:noProof/>
            <w:webHidden/>
          </w:rPr>
          <w:tab/>
        </w:r>
        <w:r>
          <w:rPr>
            <w:noProof/>
            <w:webHidden/>
          </w:rPr>
          <w:fldChar w:fldCharType="begin"/>
        </w:r>
        <w:r>
          <w:rPr>
            <w:noProof/>
            <w:webHidden/>
          </w:rPr>
          <w:instrText xml:space="preserve"> PAGEREF _Toc209780206 \h </w:instrText>
        </w:r>
        <w:r>
          <w:rPr>
            <w:noProof/>
            <w:webHidden/>
          </w:rPr>
        </w:r>
        <w:r>
          <w:rPr>
            <w:noProof/>
            <w:webHidden/>
          </w:rPr>
          <w:fldChar w:fldCharType="separate"/>
        </w:r>
        <w:r w:rsidR="002612C5">
          <w:rPr>
            <w:noProof/>
            <w:webHidden/>
          </w:rPr>
          <w:t>28</w:t>
        </w:r>
        <w:r>
          <w:rPr>
            <w:noProof/>
            <w:webHidden/>
          </w:rPr>
          <w:fldChar w:fldCharType="end"/>
        </w:r>
      </w:hyperlink>
    </w:p>
    <w:p w14:paraId="61F0A31C" w14:textId="2584733A"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07" w:history="1">
        <w:r w:rsidRPr="00824D49">
          <w:rPr>
            <w:rStyle w:val="Hyperlink"/>
            <w:b/>
            <w:noProof/>
          </w:rPr>
          <w:t>Figure 2.20 :</w:t>
        </w:r>
        <w:r w:rsidRPr="00824D49">
          <w:rPr>
            <w:rStyle w:val="Hyperlink"/>
            <w:noProof/>
          </w:rPr>
          <w:t xml:space="preserve"> Diagramme de cas d’utilisation de UniSphere</w:t>
        </w:r>
        <w:r>
          <w:rPr>
            <w:noProof/>
            <w:webHidden/>
          </w:rPr>
          <w:tab/>
        </w:r>
        <w:r>
          <w:rPr>
            <w:noProof/>
            <w:webHidden/>
          </w:rPr>
          <w:fldChar w:fldCharType="begin"/>
        </w:r>
        <w:r>
          <w:rPr>
            <w:noProof/>
            <w:webHidden/>
          </w:rPr>
          <w:instrText xml:space="preserve"> PAGEREF _Toc209780207 \h </w:instrText>
        </w:r>
        <w:r>
          <w:rPr>
            <w:noProof/>
            <w:webHidden/>
          </w:rPr>
        </w:r>
        <w:r>
          <w:rPr>
            <w:noProof/>
            <w:webHidden/>
          </w:rPr>
          <w:fldChar w:fldCharType="separate"/>
        </w:r>
        <w:r w:rsidR="002612C5">
          <w:rPr>
            <w:noProof/>
            <w:webHidden/>
          </w:rPr>
          <w:t>29</w:t>
        </w:r>
        <w:r>
          <w:rPr>
            <w:noProof/>
            <w:webHidden/>
          </w:rPr>
          <w:fldChar w:fldCharType="end"/>
        </w:r>
      </w:hyperlink>
    </w:p>
    <w:p w14:paraId="67AE463B" w14:textId="2DBABC75"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08" w:history="1">
        <w:r w:rsidRPr="00824D49">
          <w:rPr>
            <w:rStyle w:val="Hyperlink"/>
            <w:b/>
            <w:noProof/>
          </w:rPr>
          <w:t>Figure 2.21 :</w:t>
        </w:r>
        <w:r w:rsidRPr="00824D49">
          <w:rPr>
            <w:rStyle w:val="Hyperlink"/>
            <w:noProof/>
          </w:rPr>
          <w:t xml:space="preserve"> Diagramme de Séquence : « S’authentifier »</w:t>
        </w:r>
        <w:r>
          <w:rPr>
            <w:noProof/>
            <w:webHidden/>
          </w:rPr>
          <w:tab/>
        </w:r>
        <w:r>
          <w:rPr>
            <w:noProof/>
            <w:webHidden/>
          </w:rPr>
          <w:fldChar w:fldCharType="begin"/>
        </w:r>
        <w:r>
          <w:rPr>
            <w:noProof/>
            <w:webHidden/>
          </w:rPr>
          <w:instrText xml:space="preserve"> PAGEREF _Toc209780208 \h </w:instrText>
        </w:r>
        <w:r>
          <w:rPr>
            <w:noProof/>
            <w:webHidden/>
          </w:rPr>
        </w:r>
        <w:r>
          <w:rPr>
            <w:noProof/>
            <w:webHidden/>
          </w:rPr>
          <w:fldChar w:fldCharType="separate"/>
        </w:r>
        <w:r w:rsidR="002612C5">
          <w:rPr>
            <w:noProof/>
            <w:webHidden/>
          </w:rPr>
          <w:t>36</w:t>
        </w:r>
        <w:r>
          <w:rPr>
            <w:noProof/>
            <w:webHidden/>
          </w:rPr>
          <w:fldChar w:fldCharType="end"/>
        </w:r>
      </w:hyperlink>
    </w:p>
    <w:p w14:paraId="23C93634" w14:textId="7F727F23"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09" w:history="1">
        <w:r w:rsidRPr="00824D49">
          <w:rPr>
            <w:rStyle w:val="Hyperlink"/>
            <w:b/>
            <w:noProof/>
          </w:rPr>
          <w:t>Figure 2.22 :</w:t>
        </w:r>
        <w:r w:rsidRPr="00824D49">
          <w:rPr>
            <w:rStyle w:val="Hyperlink"/>
            <w:noProof/>
          </w:rPr>
          <w:t xml:space="preserve"> Diagramme de Séquence : Créer un compte</w:t>
        </w:r>
        <w:r>
          <w:rPr>
            <w:noProof/>
            <w:webHidden/>
          </w:rPr>
          <w:tab/>
        </w:r>
        <w:r>
          <w:rPr>
            <w:noProof/>
            <w:webHidden/>
          </w:rPr>
          <w:fldChar w:fldCharType="begin"/>
        </w:r>
        <w:r>
          <w:rPr>
            <w:noProof/>
            <w:webHidden/>
          </w:rPr>
          <w:instrText xml:space="preserve"> PAGEREF _Toc209780209 \h </w:instrText>
        </w:r>
        <w:r>
          <w:rPr>
            <w:noProof/>
            <w:webHidden/>
          </w:rPr>
        </w:r>
        <w:r>
          <w:rPr>
            <w:noProof/>
            <w:webHidden/>
          </w:rPr>
          <w:fldChar w:fldCharType="separate"/>
        </w:r>
        <w:r w:rsidR="002612C5">
          <w:rPr>
            <w:noProof/>
            <w:webHidden/>
          </w:rPr>
          <w:t>36</w:t>
        </w:r>
        <w:r>
          <w:rPr>
            <w:noProof/>
            <w:webHidden/>
          </w:rPr>
          <w:fldChar w:fldCharType="end"/>
        </w:r>
      </w:hyperlink>
    </w:p>
    <w:p w14:paraId="79312A86" w14:textId="00EF37A3"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10" w:history="1">
        <w:r w:rsidRPr="00824D49">
          <w:rPr>
            <w:rStyle w:val="Hyperlink"/>
            <w:b/>
            <w:noProof/>
          </w:rPr>
          <w:t>Figure 2.23 :</w:t>
        </w:r>
        <w:r w:rsidRPr="00824D49">
          <w:rPr>
            <w:rStyle w:val="Hyperlink"/>
            <w:noProof/>
          </w:rPr>
          <w:t xml:space="preserve"> Diagramme de Séquence : Accéder à une messagerie</w:t>
        </w:r>
        <w:r>
          <w:rPr>
            <w:noProof/>
            <w:webHidden/>
          </w:rPr>
          <w:tab/>
        </w:r>
        <w:r>
          <w:rPr>
            <w:noProof/>
            <w:webHidden/>
          </w:rPr>
          <w:fldChar w:fldCharType="begin"/>
        </w:r>
        <w:r>
          <w:rPr>
            <w:noProof/>
            <w:webHidden/>
          </w:rPr>
          <w:instrText xml:space="preserve"> PAGEREF _Toc209780210 \h </w:instrText>
        </w:r>
        <w:r>
          <w:rPr>
            <w:noProof/>
            <w:webHidden/>
          </w:rPr>
        </w:r>
        <w:r>
          <w:rPr>
            <w:noProof/>
            <w:webHidden/>
          </w:rPr>
          <w:fldChar w:fldCharType="separate"/>
        </w:r>
        <w:r w:rsidR="002612C5">
          <w:rPr>
            <w:noProof/>
            <w:webHidden/>
          </w:rPr>
          <w:t>37</w:t>
        </w:r>
        <w:r>
          <w:rPr>
            <w:noProof/>
            <w:webHidden/>
          </w:rPr>
          <w:fldChar w:fldCharType="end"/>
        </w:r>
      </w:hyperlink>
    </w:p>
    <w:p w14:paraId="6E395B60" w14:textId="5B9D3DCA"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11" w:history="1">
        <w:r w:rsidRPr="00824D49">
          <w:rPr>
            <w:rStyle w:val="Hyperlink"/>
            <w:b/>
            <w:noProof/>
          </w:rPr>
          <w:t>Figure 2.24 :</w:t>
        </w:r>
        <w:r w:rsidRPr="00824D49">
          <w:rPr>
            <w:rStyle w:val="Hyperlink"/>
            <w:noProof/>
          </w:rPr>
          <w:t xml:space="preserve"> Diagramme de Séquence : Envoyer/Télécharger des fichiers</w:t>
        </w:r>
        <w:r>
          <w:rPr>
            <w:noProof/>
            <w:webHidden/>
          </w:rPr>
          <w:tab/>
        </w:r>
        <w:r>
          <w:rPr>
            <w:noProof/>
            <w:webHidden/>
          </w:rPr>
          <w:fldChar w:fldCharType="begin"/>
        </w:r>
        <w:r>
          <w:rPr>
            <w:noProof/>
            <w:webHidden/>
          </w:rPr>
          <w:instrText xml:space="preserve"> PAGEREF _Toc209780211 \h </w:instrText>
        </w:r>
        <w:r>
          <w:rPr>
            <w:noProof/>
            <w:webHidden/>
          </w:rPr>
        </w:r>
        <w:r>
          <w:rPr>
            <w:noProof/>
            <w:webHidden/>
          </w:rPr>
          <w:fldChar w:fldCharType="separate"/>
        </w:r>
        <w:r w:rsidR="002612C5">
          <w:rPr>
            <w:noProof/>
            <w:webHidden/>
          </w:rPr>
          <w:t>37</w:t>
        </w:r>
        <w:r>
          <w:rPr>
            <w:noProof/>
            <w:webHidden/>
          </w:rPr>
          <w:fldChar w:fldCharType="end"/>
        </w:r>
      </w:hyperlink>
    </w:p>
    <w:p w14:paraId="29736617" w14:textId="6BA8D868"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12" w:history="1">
        <w:r w:rsidRPr="00824D49">
          <w:rPr>
            <w:rStyle w:val="Hyperlink"/>
            <w:b/>
            <w:noProof/>
          </w:rPr>
          <w:t>Figure 2.25 :</w:t>
        </w:r>
        <w:r w:rsidRPr="00824D49">
          <w:rPr>
            <w:rStyle w:val="Hyperlink"/>
            <w:noProof/>
          </w:rPr>
          <w:t xml:space="preserve"> Diagramme de Séquence : Créer une discussion</w:t>
        </w:r>
        <w:r>
          <w:rPr>
            <w:noProof/>
            <w:webHidden/>
          </w:rPr>
          <w:tab/>
        </w:r>
        <w:r>
          <w:rPr>
            <w:noProof/>
            <w:webHidden/>
          </w:rPr>
          <w:fldChar w:fldCharType="begin"/>
        </w:r>
        <w:r>
          <w:rPr>
            <w:noProof/>
            <w:webHidden/>
          </w:rPr>
          <w:instrText xml:space="preserve"> PAGEREF _Toc209780212 \h </w:instrText>
        </w:r>
        <w:r>
          <w:rPr>
            <w:noProof/>
            <w:webHidden/>
          </w:rPr>
        </w:r>
        <w:r>
          <w:rPr>
            <w:noProof/>
            <w:webHidden/>
          </w:rPr>
          <w:fldChar w:fldCharType="separate"/>
        </w:r>
        <w:r w:rsidR="002612C5">
          <w:rPr>
            <w:noProof/>
            <w:webHidden/>
          </w:rPr>
          <w:t>38</w:t>
        </w:r>
        <w:r>
          <w:rPr>
            <w:noProof/>
            <w:webHidden/>
          </w:rPr>
          <w:fldChar w:fldCharType="end"/>
        </w:r>
      </w:hyperlink>
    </w:p>
    <w:p w14:paraId="4B204FB4" w14:textId="06A8B1BC"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13" w:history="1">
        <w:r w:rsidRPr="00824D49">
          <w:rPr>
            <w:rStyle w:val="Hyperlink"/>
            <w:b/>
            <w:noProof/>
          </w:rPr>
          <w:t>Figure 2.26 :</w:t>
        </w:r>
        <w:r w:rsidRPr="00824D49">
          <w:rPr>
            <w:rStyle w:val="Hyperlink"/>
            <w:noProof/>
          </w:rPr>
          <w:t xml:space="preserve"> Diagramme de Séquence : Gérer les utilisateurs</w:t>
        </w:r>
        <w:r>
          <w:rPr>
            <w:noProof/>
            <w:webHidden/>
          </w:rPr>
          <w:tab/>
        </w:r>
        <w:r>
          <w:rPr>
            <w:noProof/>
            <w:webHidden/>
          </w:rPr>
          <w:fldChar w:fldCharType="begin"/>
        </w:r>
        <w:r>
          <w:rPr>
            <w:noProof/>
            <w:webHidden/>
          </w:rPr>
          <w:instrText xml:space="preserve"> PAGEREF _Toc209780213 \h </w:instrText>
        </w:r>
        <w:r>
          <w:rPr>
            <w:noProof/>
            <w:webHidden/>
          </w:rPr>
        </w:r>
        <w:r>
          <w:rPr>
            <w:noProof/>
            <w:webHidden/>
          </w:rPr>
          <w:fldChar w:fldCharType="separate"/>
        </w:r>
        <w:r w:rsidR="002612C5">
          <w:rPr>
            <w:noProof/>
            <w:webHidden/>
          </w:rPr>
          <w:t>39</w:t>
        </w:r>
        <w:r>
          <w:rPr>
            <w:noProof/>
            <w:webHidden/>
          </w:rPr>
          <w:fldChar w:fldCharType="end"/>
        </w:r>
      </w:hyperlink>
    </w:p>
    <w:p w14:paraId="319E93F1" w14:textId="5BF5F3DA"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14" w:history="1">
        <w:r w:rsidRPr="00824D49">
          <w:rPr>
            <w:rStyle w:val="Hyperlink"/>
            <w:b/>
            <w:noProof/>
          </w:rPr>
          <w:t>Figure 2.27 :</w:t>
        </w:r>
        <w:r w:rsidRPr="00824D49">
          <w:rPr>
            <w:rStyle w:val="Hyperlink"/>
            <w:noProof/>
          </w:rPr>
          <w:t xml:space="preserve"> Diagramme de Séquence : Gérer les classes</w:t>
        </w:r>
        <w:r>
          <w:rPr>
            <w:noProof/>
            <w:webHidden/>
          </w:rPr>
          <w:tab/>
        </w:r>
        <w:r>
          <w:rPr>
            <w:noProof/>
            <w:webHidden/>
          </w:rPr>
          <w:fldChar w:fldCharType="begin"/>
        </w:r>
        <w:r>
          <w:rPr>
            <w:noProof/>
            <w:webHidden/>
          </w:rPr>
          <w:instrText xml:space="preserve"> PAGEREF _Toc209780214 \h </w:instrText>
        </w:r>
        <w:r>
          <w:rPr>
            <w:noProof/>
            <w:webHidden/>
          </w:rPr>
        </w:r>
        <w:r>
          <w:rPr>
            <w:noProof/>
            <w:webHidden/>
          </w:rPr>
          <w:fldChar w:fldCharType="separate"/>
        </w:r>
        <w:r w:rsidR="002612C5">
          <w:rPr>
            <w:noProof/>
            <w:webHidden/>
          </w:rPr>
          <w:t>39</w:t>
        </w:r>
        <w:r>
          <w:rPr>
            <w:noProof/>
            <w:webHidden/>
          </w:rPr>
          <w:fldChar w:fldCharType="end"/>
        </w:r>
      </w:hyperlink>
    </w:p>
    <w:p w14:paraId="2B9E5F71" w14:textId="566A324E"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15" w:history="1">
        <w:r w:rsidRPr="00824D49">
          <w:rPr>
            <w:rStyle w:val="Hyperlink"/>
            <w:b/>
            <w:noProof/>
          </w:rPr>
          <w:t>Figure 2.28 :</w:t>
        </w:r>
        <w:r w:rsidRPr="00824D49">
          <w:rPr>
            <w:rStyle w:val="Hyperlink"/>
            <w:noProof/>
          </w:rPr>
          <w:t xml:space="preserve"> Diagramme d’activité :S’authentifier</w:t>
        </w:r>
        <w:r>
          <w:rPr>
            <w:noProof/>
            <w:webHidden/>
          </w:rPr>
          <w:tab/>
        </w:r>
        <w:r>
          <w:rPr>
            <w:noProof/>
            <w:webHidden/>
          </w:rPr>
          <w:fldChar w:fldCharType="begin"/>
        </w:r>
        <w:r>
          <w:rPr>
            <w:noProof/>
            <w:webHidden/>
          </w:rPr>
          <w:instrText xml:space="preserve"> PAGEREF _Toc209780215 \h </w:instrText>
        </w:r>
        <w:r>
          <w:rPr>
            <w:noProof/>
            <w:webHidden/>
          </w:rPr>
        </w:r>
        <w:r>
          <w:rPr>
            <w:noProof/>
            <w:webHidden/>
          </w:rPr>
          <w:fldChar w:fldCharType="separate"/>
        </w:r>
        <w:r w:rsidR="002612C5">
          <w:rPr>
            <w:noProof/>
            <w:webHidden/>
          </w:rPr>
          <w:t>40</w:t>
        </w:r>
        <w:r>
          <w:rPr>
            <w:noProof/>
            <w:webHidden/>
          </w:rPr>
          <w:fldChar w:fldCharType="end"/>
        </w:r>
      </w:hyperlink>
    </w:p>
    <w:p w14:paraId="75C03230" w14:textId="274EC24E"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16" w:history="1">
        <w:r w:rsidRPr="00824D49">
          <w:rPr>
            <w:rStyle w:val="Hyperlink"/>
            <w:b/>
            <w:noProof/>
          </w:rPr>
          <w:t>Figure 2.29 :</w:t>
        </w:r>
        <w:r w:rsidRPr="00824D49">
          <w:rPr>
            <w:rStyle w:val="Hyperlink"/>
            <w:noProof/>
          </w:rPr>
          <w:t xml:space="preserve"> Diagramme d’activité : Créer un compte</w:t>
        </w:r>
        <w:r>
          <w:rPr>
            <w:noProof/>
            <w:webHidden/>
          </w:rPr>
          <w:tab/>
        </w:r>
        <w:r>
          <w:rPr>
            <w:noProof/>
            <w:webHidden/>
          </w:rPr>
          <w:fldChar w:fldCharType="begin"/>
        </w:r>
        <w:r>
          <w:rPr>
            <w:noProof/>
            <w:webHidden/>
          </w:rPr>
          <w:instrText xml:space="preserve"> PAGEREF _Toc209780216 \h </w:instrText>
        </w:r>
        <w:r>
          <w:rPr>
            <w:noProof/>
            <w:webHidden/>
          </w:rPr>
        </w:r>
        <w:r>
          <w:rPr>
            <w:noProof/>
            <w:webHidden/>
          </w:rPr>
          <w:fldChar w:fldCharType="separate"/>
        </w:r>
        <w:r w:rsidR="002612C5">
          <w:rPr>
            <w:noProof/>
            <w:webHidden/>
          </w:rPr>
          <w:t>41</w:t>
        </w:r>
        <w:r>
          <w:rPr>
            <w:noProof/>
            <w:webHidden/>
          </w:rPr>
          <w:fldChar w:fldCharType="end"/>
        </w:r>
      </w:hyperlink>
    </w:p>
    <w:p w14:paraId="695247DB" w14:textId="5359D442"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17" w:history="1">
        <w:r w:rsidRPr="00824D49">
          <w:rPr>
            <w:rStyle w:val="Hyperlink"/>
            <w:b/>
            <w:noProof/>
          </w:rPr>
          <w:t>Figure 2.30 :</w:t>
        </w:r>
        <w:r w:rsidRPr="00824D49">
          <w:rPr>
            <w:rStyle w:val="Hyperlink"/>
            <w:noProof/>
          </w:rPr>
          <w:t xml:space="preserve"> Diagramme d’activité : Accéder à une messagerie</w:t>
        </w:r>
        <w:r>
          <w:rPr>
            <w:noProof/>
            <w:webHidden/>
          </w:rPr>
          <w:tab/>
        </w:r>
        <w:r>
          <w:rPr>
            <w:noProof/>
            <w:webHidden/>
          </w:rPr>
          <w:fldChar w:fldCharType="begin"/>
        </w:r>
        <w:r>
          <w:rPr>
            <w:noProof/>
            <w:webHidden/>
          </w:rPr>
          <w:instrText xml:space="preserve"> PAGEREF _Toc209780217 \h </w:instrText>
        </w:r>
        <w:r>
          <w:rPr>
            <w:noProof/>
            <w:webHidden/>
          </w:rPr>
        </w:r>
        <w:r>
          <w:rPr>
            <w:noProof/>
            <w:webHidden/>
          </w:rPr>
          <w:fldChar w:fldCharType="separate"/>
        </w:r>
        <w:r w:rsidR="002612C5">
          <w:rPr>
            <w:noProof/>
            <w:webHidden/>
          </w:rPr>
          <w:t>41</w:t>
        </w:r>
        <w:r>
          <w:rPr>
            <w:noProof/>
            <w:webHidden/>
          </w:rPr>
          <w:fldChar w:fldCharType="end"/>
        </w:r>
      </w:hyperlink>
    </w:p>
    <w:p w14:paraId="149B9678" w14:textId="41DB9CD9"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18" w:history="1">
        <w:r w:rsidRPr="00824D49">
          <w:rPr>
            <w:rStyle w:val="Hyperlink"/>
            <w:b/>
            <w:noProof/>
          </w:rPr>
          <w:t>Figure 2.31 :</w:t>
        </w:r>
        <w:r w:rsidRPr="00824D49">
          <w:rPr>
            <w:rStyle w:val="Hyperlink"/>
            <w:noProof/>
          </w:rPr>
          <w:t xml:space="preserve"> Diagramme d’activité : Envoyer/Télécharger des fichiers</w:t>
        </w:r>
        <w:r>
          <w:rPr>
            <w:noProof/>
            <w:webHidden/>
          </w:rPr>
          <w:tab/>
        </w:r>
        <w:r>
          <w:rPr>
            <w:noProof/>
            <w:webHidden/>
          </w:rPr>
          <w:fldChar w:fldCharType="begin"/>
        </w:r>
        <w:r>
          <w:rPr>
            <w:noProof/>
            <w:webHidden/>
          </w:rPr>
          <w:instrText xml:space="preserve"> PAGEREF _Toc209780218 \h </w:instrText>
        </w:r>
        <w:r>
          <w:rPr>
            <w:noProof/>
            <w:webHidden/>
          </w:rPr>
        </w:r>
        <w:r>
          <w:rPr>
            <w:noProof/>
            <w:webHidden/>
          </w:rPr>
          <w:fldChar w:fldCharType="separate"/>
        </w:r>
        <w:r w:rsidR="002612C5">
          <w:rPr>
            <w:noProof/>
            <w:webHidden/>
          </w:rPr>
          <w:t>42</w:t>
        </w:r>
        <w:r>
          <w:rPr>
            <w:noProof/>
            <w:webHidden/>
          </w:rPr>
          <w:fldChar w:fldCharType="end"/>
        </w:r>
      </w:hyperlink>
    </w:p>
    <w:p w14:paraId="2FE84160" w14:textId="7174628F"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19" w:history="1">
        <w:r w:rsidRPr="00824D49">
          <w:rPr>
            <w:rStyle w:val="Hyperlink"/>
            <w:b/>
            <w:noProof/>
          </w:rPr>
          <w:t>Figure 2.32 :</w:t>
        </w:r>
        <w:r w:rsidRPr="00824D49">
          <w:rPr>
            <w:rStyle w:val="Hyperlink"/>
            <w:noProof/>
          </w:rPr>
          <w:t xml:space="preserve"> Diagramme d’activité : Créer des discussions</w:t>
        </w:r>
        <w:r>
          <w:rPr>
            <w:noProof/>
            <w:webHidden/>
          </w:rPr>
          <w:tab/>
        </w:r>
        <w:r>
          <w:rPr>
            <w:noProof/>
            <w:webHidden/>
          </w:rPr>
          <w:fldChar w:fldCharType="begin"/>
        </w:r>
        <w:r>
          <w:rPr>
            <w:noProof/>
            <w:webHidden/>
          </w:rPr>
          <w:instrText xml:space="preserve"> PAGEREF _Toc209780219 \h </w:instrText>
        </w:r>
        <w:r>
          <w:rPr>
            <w:noProof/>
            <w:webHidden/>
          </w:rPr>
        </w:r>
        <w:r>
          <w:rPr>
            <w:noProof/>
            <w:webHidden/>
          </w:rPr>
          <w:fldChar w:fldCharType="separate"/>
        </w:r>
        <w:r w:rsidR="002612C5">
          <w:rPr>
            <w:noProof/>
            <w:webHidden/>
          </w:rPr>
          <w:t>42</w:t>
        </w:r>
        <w:r>
          <w:rPr>
            <w:noProof/>
            <w:webHidden/>
          </w:rPr>
          <w:fldChar w:fldCharType="end"/>
        </w:r>
      </w:hyperlink>
    </w:p>
    <w:p w14:paraId="7C20DA29" w14:textId="317873C8"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20" w:history="1">
        <w:r w:rsidRPr="00824D49">
          <w:rPr>
            <w:rStyle w:val="Hyperlink"/>
            <w:b/>
            <w:noProof/>
          </w:rPr>
          <w:t>Figure 2.33 :</w:t>
        </w:r>
        <w:r w:rsidRPr="00824D49">
          <w:rPr>
            <w:rStyle w:val="Hyperlink"/>
            <w:noProof/>
          </w:rPr>
          <w:t xml:space="preserve"> Diagramme d’activité : Gérer les utilisateurs</w:t>
        </w:r>
        <w:r>
          <w:rPr>
            <w:noProof/>
            <w:webHidden/>
          </w:rPr>
          <w:tab/>
        </w:r>
        <w:r>
          <w:rPr>
            <w:noProof/>
            <w:webHidden/>
          </w:rPr>
          <w:fldChar w:fldCharType="begin"/>
        </w:r>
        <w:r>
          <w:rPr>
            <w:noProof/>
            <w:webHidden/>
          </w:rPr>
          <w:instrText xml:space="preserve"> PAGEREF _Toc209780220 \h </w:instrText>
        </w:r>
        <w:r>
          <w:rPr>
            <w:noProof/>
            <w:webHidden/>
          </w:rPr>
        </w:r>
        <w:r>
          <w:rPr>
            <w:noProof/>
            <w:webHidden/>
          </w:rPr>
          <w:fldChar w:fldCharType="separate"/>
        </w:r>
        <w:r w:rsidR="002612C5">
          <w:rPr>
            <w:noProof/>
            <w:webHidden/>
          </w:rPr>
          <w:t>43</w:t>
        </w:r>
        <w:r>
          <w:rPr>
            <w:noProof/>
            <w:webHidden/>
          </w:rPr>
          <w:fldChar w:fldCharType="end"/>
        </w:r>
      </w:hyperlink>
    </w:p>
    <w:p w14:paraId="135E5261" w14:textId="64062952"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21" w:history="1">
        <w:r w:rsidRPr="00824D49">
          <w:rPr>
            <w:rStyle w:val="Hyperlink"/>
            <w:b/>
            <w:noProof/>
          </w:rPr>
          <w:t>Figure 2.34 :</w:t>
        </w:r>
        <w:r w:rsidRPr="00824D49">
          <w:rPr>
            <w:rStyle w:val="Hyperlink"/>
            <w:noProof/>
          </w:rPr>
          <w:t xml:space="preserve"> Diagramme d’activité : Gérer les classes</w:t>
        </w:r>
        <w:r>
          <w:rPr>
            <w:noProof/>
            <w:webHidden/>
          </w:rPr>
          <w:tab/>
        </w:r>
        <w:r>
          <w:rPr>
            <w:noProof/>
            <w:webHidden/>
          </w:rPr>
          <w:fldChar w:fldCharType="begin"/>
        </w:r>
        <w:r>
          <w:rPr>
            <w:noProof/>
            <w:webHidden/>
          </w:rPr>
          <w:instrText xml:space="preserve"> PAGEREF _Toc209780221 \h </w:instrText>
        </w:r>
        <w:r>
          <w:rPr>
            <w:noProof/>
            <w:webHidden/>
          </w:rPr>
        </w:r>
        <w:r>
          <w:rPr>
            <w:noProof/>
            <w:webHidden/>
          </w:rPr>
          <w:fldChar w:fldCharType="separate"/>
        </w:r>
        <w:r w:rsidR="002612C5">
          <w:rPr>
            <w:noProof/>
            <w:webHidden/>
          </w:rPr>
          <w:t>43</w:t>
        </w:r>
        <w:r>
          <w:rPr>
            <w:noProof/>
            <w:webHidden/>
          </w:rPr>
          <w:fldChar w:fldCharType="end"/>
        </w:r>
      </w:hyperlink>
    </w:p>
    <w:p w14:paraId="248B13E7" w14:textId="5AA51962"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22" w:history="1">
        <w:r w:rsidRPr="00824D49">
          <w:rPr>
            <w:rStyle w:val="Hyperlink"/>
            <w:b/>
            <w:noProof/>
          </w:rPr>
          <w:t>Figure 2.35 :</w:t>
        </w:r>
        <w:r w:rsidRPr="00824D49">
          <w:rPr>
            <w:rStyle w:val="Hyperlink"/>
            <w:noProof/>
          </w:rPr>
          <w:t xml:space="preserve"> Diagramme de classe de l’UniSphere</w:t>
        </w:r>
        <w:r>
          <w:rPr>
            <w:noProof/>
            <w:webHidden/>
          </w:rPr>
          <w:tab/>
        </w:r>
        <w:r>
          <w:rPr>
            <w:noProof/>
            <w:webHidden/>
          </w:rPr>
          <w:fldChar w:fldCharType="begin"/>
        </w:r>
        <w:r>
          <w:rPr>
            <w:noProof/>
            <w:webHidden/>
          </w:rPr>
          <w:instrText xml:space="preserve"> PAGEREF _Toc209780222 \h </w:instrText>
        </w:r>
        <w:r>
          <w:rPr>
            <w:noProof/>
            <w:webHidden/>
          </w:rPr>
        </w:r>
        <w:r>
          <w:rPr>
            <w:noProof/>
            <w:webHidden/>
          </w:rPr>
          <w:fldChar w:fldCharType="separate"/>
        </w:r>
        <w:r w:rsidR="002612C5">
          <w:rPr>
            <w:noProof/>
            <w:webHidden/>
          </w:rPr>
          <w:t>45</w:t>
        </w:r>
        <w:r>
          <w:rPr>
            <w:noProof/>
            <w:webHidden/>
          </w:rPr>
          <w:fldChar w:fldCharType="end"/>
        </w:r>
      </w:hyperlink>
    </w:p>
    <w:p w14:paraId="06875565" w14:textId="42840FF6"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23" w:history="1">
        <w:r w:rsidRPr="00824D49">
          <w:rPr>
            <w:rStyle w:val="Hyperlink"/>
            <w:b/>
            <w:noProof/>
          </w:rPr>
          <w:t>Figure 3.01 :</w:t>
        </w:r>
        <w:r w:rsidRPr="00824D49">
          <w:rPr>
            <w:rStyle w:val="Hyperlink"/>
            <w:noProof/>
          </w:rPr>
          <w:t xml:space="preserve"> Page d’accueil de l’UniSphere</w:t>
        </w:r>
        <w:r>
          <w:rPr>
            <w:noProof/>
            <w:webHidden/>
          </w:rPr>
          <w:tab/>
        </w:r>
        <w:r>
          <w:rPr>
            <w:noProof/>
            <w:webHidden/>
          </w:rPr>
          <w:fldChar w:fldCharType="begin"/>
        </w:r>
        <w:r>
          <w:rPr>
            <w:noProof/>
            <w:webHidden/>
          </w:rPr>
          <w:instrText xml:space="preserve"> PAGEREF _Toc209780223 \h </w:instrText>
        </w:r>
        <w:r>
          <w:rPr>
            <w:noProof/>
            <w:webHidden/>
          </w:rPr>
        </w:r>
        <w:r>
          <w:rPr>
            <w:noProof/>
            <w:webHidden/>
          </w:rPr>
          <w:fldChar w:fldCharType="separate"/>
        </w:r>
        <w:r w:rsidR="002612C5">
          <w:rPr>
            <w:noProof/>
            <w:webHidden/>
          </w:rPr>
          <w:t>57</w:t>
        </w:r>
        <w:r>
          <w:rPr>
            <w:noProof/>
            <w:webHidden/>
          </w:rPr>
          <w:fldChar w:fldCharType="end"/>
        </w:r>
      </w:hyperlink>
    </w:p>
    <w:p w14:paraId="10E3BA51" w14:textId="4789BF7E"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24" w:history="1">
        <w:r w:rsidRPr="00824D49">
          <w:rPr>
            <w:rStyle w:val="Hyperlink"/>
            <w:b/>
            <w:noProof/>
          </w:rPr>
          <w:t>Figure 3.02 :</w:t>
        </w:r>
        <w:r w:rsidRPr="00824D49">
          <w:rPr>
            <w:rStyle w:val="Hyperlink"/>
            <w:noProof/>
          </w:rPr>
          <w:t xml:space="preserve"> Page d’authentification</w:t>
        </w:r>
        <w:r>
          <w:rPr>
            <w:noProof/>
            <w:webHidden/>
          </w:rPr>
          <w:tab/>
        </w:r>
        <w:r>
          <w:rPr>
            <w:noProof/>
            <w:webHidden/>
          </w:rPr>
          <w:fldChar w:fldCharType="begin"/>
        </w:r>
        <w:r>
          <w:rPr>
            <w:noProof/>
            <w:webHidden/>
          </w:rPr>
          <w:instrText xml:space="preserve"> PAGEREF _Toc209780224 \h </w:instrText>
        </w:r>
        <w:r>
          <w:rPr>
            <w:noProof/>
            <w:webHidden/>
          </w:rPr>
        </w:r>
        <w:r>
          <w:rPr>
            <w:noProof/>
            <w:webHidden/>
          </w:rPr>
          <w:fldChar w:fldCharType="separate"/>
        </w:r>
        <w:r w:rsidR="002612C5">
          <w:rPr>
            <w:noProof/>
            <w:webHidden/>
          </w:rPr>
          <w:t>58</w:t>
        </w:r>
        <w:r>
          <w:rPr>
            <w:noProof/>
            <w:webHidden/>
          </w:rPr>
          <w:fldChar w:fldCharType="end"/>
        </w:r>
      </w:hyperlink>
    </w:p>
    <w:p w14:paraId="0B6F78DD" w14:textId="0C549F28"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25" w:history="1">
        <w:r w:rsidRPr="00824D49">
          <w:rPr>
            <w:rStyle w:val="Hyperlink"/>
            <w:b/>
            <w:noProof/>
          </w:rPr>
          <w:t>Figure 3.03 :</w:t>
        </w:r>
        <w:r w:rsidRPr="00824D49">
          <w:rPr>
            <w:rStyle w:val="Hyperlink"/>
            <w:noProof/>
          </w:rPr>
          <w:t xml:space="preserve"> Tableau de bord : Etudiant</w:t>
        </w:r>
        <w:r>
          <w:rPr>
            <w:noProof/>
            <w:webHidden/>
          </w:rPr>
          <w:tab/>
        </w:r>
        <w:r>
          <w:rPr>
            <w:noProof/>
            <w:webHidden/>
          </w:rPr>
          <w:fldChar w:fldCharType="begin"/>
        </w:r>
        <w:r>
          <w:rPr>
            <w:noProof/>
            <w:webHidden/>
          </w:rPr>
          <w:instrText xml:space="preserve"> PAGEREF _Toc209780225 \h </w:instrText>
        </w:r>
        <w:r>
          <w:rPr>
            <w:noProof/>
            <w:webHidden/>
          </w:rPr>
        </w:r>
        <w:r>
          <w:rPr>
            <w:noProof/>
            <w:webHidden/>
          </w:rPr>
          <w:fldChar w:fldCharType="separate"/>
        </w:r>
        <w:r w:rsidR="002612C5">
          <w:rPr>
            <w:noProof/>
            <w:webHidden/>
          </w:rPr>
          <w:t>58</w:t>
        </w:r>
        <w:r>
          <w:rPr>
            <w:noProof/>
            <w:webHidden/>
          </w:rPr>
          <w:fldChar w:fldCharType="end"/>
        </w:r>
      </w:hyperlink>
    </w:p>
    <w:p w14:paraId="4E7C7C0B" w14:textId="7ECFEE23"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26" w:history="1">
        <w:r w:rsidRPr="00824D49">
          <w:rPr>
            <w:rStyle w:val="Hyperlink"/>
            <w:b/>
            <w:noProof/>
          </w:rPr>
          <w:t>Figure 3.04 :</w:t>
        </w:r>
        <w:r w:rsidRPr="00824D49">
          <w:rPr>
            <w:rStyle w:val="Hyperlink"/>
            <w:noProof/>
          </w:rPr>
          <w:t xml:space="preserve"> Liste des cours : Etudiant</w:t>
        </w:r>
        <w:r>
          <w:rPr>
            <w:noProof/>
            <w:webHidden/>
          </w:rPr>
          <w:tab/>
        </w:r>
        <w:r>
          <w:rPr>
            <w:noProof/>
            <w:webHidden/>
          </w:rPr>
          <w:fldChar w:fldCharType="begin"/>
        </w:r>
        <w:r>
          <w:rPr>
            <w:noProof/>
            <w:webHidden/>
          </w:rPr>
          <w:instrText xml:space="preserve"> PAGEREF _Toc209780226 \h </w:instrText>
        </w:r>
        <w:r>
          <w:rPr>
            <w:noProof/>
            <w:webHidden/>
          </w:rPr>
        </w:r>
        <w:r>
          <w:rPr>
            <w:noProof/>
            <w:webHidden/>
          </w:rPr>
          <w:fldChar w:fldCharType="separate"/>
        </w:r>
        <w:r w:rsidR="002612C5">
          <w:rPr>
            <w:noProof/>
            <w:webHidden/>
          </w:rPr>
          <w:t>59</w:t>
        </w:r>
        <w:r>
          <w:rPr>
            <w:noProof/>
            <w:webHidden/>
          </w:rPr>
          <w:fldChar w:fldCharType="end"/>
        </w:r>
      </w:hyperlink>
    </w:p>
    <w:p w14:paraId="18AF8FF5" w14:textId="4D555D99"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27" w:history="1">
        <w:r w:rsidRPr="00824D49">
          <w:rPr>
            <w:rStyle w:val="Hyperlink"/>
            <w:b/>
            <w:noProof/>
          </w:rPr>
          <w:t>Figure 3.05 :</w:t>
        </w:r>
        <w:r w:rsidRPr="00824D49">
          <w:rPr>
            <w:rStyle w:val="Hyperlink"/>
            <w:noProof/>
          </w:rPr>
          <w:t xml:space="preserve"> Affichage d’un cours : Etudiant</w:t>
        </w:r>
        <w:r>
          <w:rPr>
            <w:noProof/>
            <w:webHidden/>
          </w:rPr>
          <w:tab/>
        </w:r>
        <w:r>
          <w:rPr>
            <w:noProof/>
            <w:webHidden/>
          </w:rPr>
          <w:fldChar w:fldCharType="begin"/>
        </w:r>
        <w:r>
          <w:rPr>
            <w:noProof/>
            <w:webHidden/>
          </w:rPr>
          <w:instrText xml:space="preserve"> PAGEREF _Toc209780227 \h </w:instrText>
        </w:r>
        <w:r>
          <w:rPr>
            <w:noProof/>
            <w:webHidden/>
          </w:rPr>
        </w:r>
        <w:r>
          <w:rPr>
            <w:noProof/>
            <w:webHidden/>
          </w:rPr>
          <w:fldChar w:fldCharType="separate"/>
        </w:r>
        <w:r w:rsidR="002612C5">
          <w:rPr>
            <w:noProof/>
            <w:webHidden/>
          </w:rPr>
          <w:t>59</w:t>
        </w:r>
        <w:r>
          <w:rPr>
            <w:noProof/>
            <w:webHidden/>
          </w:rPr>
          <w:fldChar w:fldCharType="end"/>
        </w:r>
      </w:hyperlink>
    </w:p>
    <w:p w14:paraId="22327B4E" w14:textId="68F05E69"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28" w:history="1">
        <w:r w:rsidRPr="00824D49">
          <w:rPr>
            <w:rStyle w:val="Hyperlink"/>
            <w:b/>
            <w:noProof/>
          </w:rPr>
          <w:t>Figure 3.06 :</w:t>
        </w:r>
        <w:r w:rsidRPr="00824D49">
          <w:rPr>
            <w:rStyle w:val="Hyperlink"/>
            <w:noProof/>
          </w:rPr>
          <w:t xml:space="preserve"> Tableau de bord : Enseignant</w:t>
        </w:r>
        <w:r>
          <w:rPr>
            <w:noProof/>
            <w:webHidden/>
          </w:rPr>
          <w:tab/>
        </w:r>
        <w:r>
          <w:rPr>
            <w:noProof/>
            <w:webHidden/>
          </w:rPr>
          <w:fldChar w:fldCharType="begin"/>
        </w:r>
        <w:r>
          <w:rPr>
            <w:noProof/>
            <w:webHidden/>
          </w:rPr>
          <w:instrText xml:space="preserve"> PAGEREF _Toc209780228 \h </w:instrText>
        </w:r>
        <w:r>
          <w:rPr>
            <w:noProof/>
            <w:webHidden/>
          </w:rPr>
        </w:r>
        <w:r>
          <w:rPr>
            <w:noProof/>
            <w:webHidden/>
          </w:rPr>
          <w:fldChar w:fldCharType="separate"/>
        </w:r>
        <w:r w:rsidR="002612C5">
          <w:rPr>
            <w:noProof/>
            <w:webHidden/>
          </w:rPr>
          <w:t>60</w:t>
        </w:r>
        <w:r>
          <w:rPr>
            <w:noProof/>
            <w:webHidden/>
          </w:rPr>
          <w:fldChar w:fldCharType="end"/>
        </w:r>
      </w:hyperlink>
    </w:p>
    <w:p w14:paraId="05B115E3" w14:textId="326D3AB5"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29" w:history="1">
        <w:r w:rsidRPr="00824D49">
          <w:rPr>
            <w:rStyle w:val="Hyperlink"/>
            <w:b/>
            <w:noProof/>
          </w:rPr>
          <w:t>Figure 3.07 :</w:t>
        </w:r>
        <w:r w:rsidRPr="00824D49">
          <w:rPr>
            <w:rStyle w:val="Hyperlink"/>
            <w:noProof/>
          </w:rPr>
          <w:t xml:space="preserve"> Liste des classes : Enseignant</w:t>
        </w:r>
        <w:r>
          <w:rPr>
            <w:noProof/>
            <w:webHidden/>
          </w:rPr>
          <w:tab/>
        </w:r>
        <w:r>
          <w:rPr>
            <w:noProof/>
            <w:webHidden/>
          </w:rPr>
          <w:fldChar w:fldCharType="begin"/>
        </w:r>
        <w:r>
          <w:rPr>
            <w:noProof/>
            <w:webHidden/>
          </w:rPr>
          <w:instrText xml:space="preserve"> PAGEREF _Toc209780229 \h </w:instrText>
        </w:r>
        <w:r>
          <w:rPr>
            <w:noProof/>
            <w:webHidden/>
          </w:rPr>
        </w:r>
        <w:r>
          <w:rPr>
            <w:noProof/>
            <w:webHidden/>
          </w:rPr>
          <w:fldChar w:fldCharType="separate"/>
        </w:r>
        <w:r w:rsidR="002612C5">
          <w:rPr>
            <w:noProof/>
            <w:webHidden/>
          </w:rPr>
          <w:t>60</w:t>
        </w:r>
        <w:r>
          <w:rPr>
            <w:noProof/>
            <w:webHidden/>
          </w:rPr>
          <w:fldChar w:fldCharType="end"/>
        </w:r>
      </w:hyperlink>
    </w:p>
    <w:p w14:paraId="75A161EE" w14:textId="665C589C"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30" w:history="1">
        <w:r w:rsidRPr="00824D49">
          <w:rPr>
            <w:rStyle w:val="Hyperlink"/>
            <w:b/>
            <w:noProof/>
          </w:rPr>
          <w:t>Figure 3.08 :</w:t>
        </w:r>
        <w:r w:rsidRPr="00824D49">
          <w:rPr>
            <w:rStyle w:val="Hyperlink"/>
            <w:noProof/>
          </w:rPr>
          <w:t xml:space="preserve"> Liste des cours : Enseignant</w:t>
        </w:r>
        <w:r>
          <w:rPr>
            <w:noProof/>
            <w:webHidden/>
          </w:rPr>
          <w:tab/>
        </w:r>
        <w:r>
          <w:rPr>
            <w:noProof/>
            <w:webHidden/>
          </w:rPr>
          <w:fldChar w:fldCharType="begin"/>
        </w:r>
        <w:r>
          <w:rPr>
            <w:noProof/>
            <w:webHidden/>
          </w:rPr>
          <w:instrText xml:space="preserve"> PAGEREF _Toc209780230 \h </w:instrText>
        </w:r>
        <w:r>
          <w:rPr>
            <w:noProof/>
            <w:webHidden/>
          </w:rPr>
        </w:r>
        <w:r>
          <w:rPr>
            <w:noProof/>
            <w:webHidden/>
          </w:rPr>
          <w:fldChar w:fldCharType="separate"/>
        </w:r>
        <w:r w:rsidR="002612C5">
          <w:rPr>
            <w:noProof/>
            <w:webHidden/>
          </w:rPr>
          <w:t>61</w:t>
        </w:r>
        <w:r>
          <w:rPr>
            <w:noProof/>
            <w:webHidden/>
          </w:rPr>
          <w:fldChar w:fldCharType="end"/>
        </w:r>
      </w:hyperlink>
    </w:p>
    <w:p w14:paraId="4B36D7B4" w14:textId="0C52F246"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31" w:history="1">
        <w:r w:rsidRPr="00824D49">
          <w:rPr>
            <w:rStyle w:val="Hyperlink"/>
            <w:b/>
            <w:noProof/>
          </w:rPr>
          <w:t>Figure 3.09 :</w:t>
        </w:r>
        <w:r w:rsidRPr="00824D49">
          <w:rPr>
            <w:rStyle w:val="Hyperlink"/>
            <w:noProof/>
          </w:rPr>
          <w:t xml:space="preserve"> Tableau de bord : Administrateur</w:t>
        </w:r>
        <w:r>
          <w:rPr>
            <w:noProof/>
            <w:webHidden/>
          </w:rPr>
          <w:tab/>
        </w:r>
        <w:r>
          <w:rPr>
            <w:noProof/>
            <w:webHidden/>
          </w:rPr>
          <w:fldChar w:fldCharType="begin"/>
        </w:r>
        <w:r>
          <w:rPr>
            <w:noProof/>
            <w:webHidden/>
          </w:rPr>
          <w:instrText xml:space="preserve"> PAGEREF _Toc209780231 \h </w:instrText>
        </w:r>
        <w:r>
          <w:rPr>
            <w:noProof/>
            <w:webHidden/>
          </w:rPr>
        </w:r>
        <w:r>
          <w:rPr>
            <w:noProof/>
            <w:webHidden/>
          </w:rPr>
          <w:fldChar w:fldCharType="separate"/>
        </w:r>
        <w:r w:rsidR="002612C5">
          <w:rPr>
            <w:noProof/>
            <w:webHidden/>
          </w:rPr>
          <w:t>61</w:t>
        </w:r>
        <w:r>
          <w:rPr>
            <w:noProof/>
            <w:webHidden/>
          </w:rPr>
          <w:fldChar w:fldCharType="end"/>
        </w:r>
      </w:hyperlink>
    </w:p>
    <w:p w14:paraId="11FDF221" w14:textId="5AB71143"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32" w:history="1">
        <w:r w:rsidRPr="00824D49">
          <w:rPr>
            <w:rStyle w:val="Hyperlink"/>
            <w:b/>
            <w:noProof/>
          </w:rPr>
          <w:t>Figure 3.10 :</w:t>
        </w:r>
        <w:r w:rsidRPr="00824D49">
          <w:rPr>
            <w:rStyle w:val="Hyperlink"/>
            <w:noProof/>
          </w:rPr>
          <w:t xml:space="preserve"> Gestionnaire des classes</w:t>
        </w:r>
        <w:r>
          <w:rPr>
            <w:noProof/>
            <w:webHidden/>
          </w:rPr>
          <w:tab/>
        </w:r>
        <w:r>
          <w:rPr>
            <w:noProof/>
            <w:webHidden/>
          </w:rPr>
          <w:fldChar w:fldCharType="begin"/>
        </w:r>
        <w:r>
          <w:rPr>
            <w:noProof/>
            <w:webHidden/>
          </w:rPr>
          <w:instrText xml:space="preserve"> PAGEREF _Toc209780232 \h </w:instrText>
        </w:r>
        <w:r>
          <w:rPr>
            <w:noProof/>
            <w:webHidden/>
          </w:rPr>
        </w:r>
        <w:r>
          <w:rPr>
            <w:noProof/>
            <w:webHidden/>
          </w:rPr>
          <w:fldChar w:fldCharType="separate"/>
        </w:r>
        <w:r w:rsidR="002612C5">
          <w:rPr>
            <w:noProof/>
            <w:webHidden/>
          </w:rPr>
          <w:t>62</w:t>
        </w:r>
        <w:r>
          <w:rPr>
            <w:noProof/>
            <w:webHidden/>
          </w:rPr>
          <w:fldChar w:fldCharType="end"/>
        </w:r>
      </w:hyperlink>
    </w:p>
    <w:p w14:paraId="563E9861" w14:textId="6CAD7388"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33" w:history="1">
        <w:r w:rsidRPr="00824D49">
          <w:rPr>
            <w:rStyle w:val="Hyperlink"/>
            <w:b/>
            <w:noProof/>
          </w:rPr>
          <w:t>Figure 3.11 :</w:t>
        </w:r>
        <w:r w:rsidRPr="00824D49">
          <w:rPr>
            <w:rStyle w:val="Hyperlink"/>
            <w:noProof/>
          </w:rPr>
          <w:t xml:space="preserve"> Gestionnaire des cours</w:t>
        </w:r>
        <w:r>
          <w:rPr>
            <w:noProof/>
            <w:webHidden/>
          </w:rPr>
          <w:tab/>
        </w:r>
        <w:r>
          <w:rPr>
            <w:noProof/>
            <w:webHidden/>
          </w:rPr>
          <w:fldChar w:fldCharType="begin"/>
        </w:r>
        <w:r>
          <w:rPr>
            <w:noProof/>
            <w:webHidden/>
          </w:rPr>
          <w:instrText xml:space="preserve"> PAGEREF _Toc209780233 \h </w:instrText>
        </w:r>
        <w:r>
          <w:rPr>
            <w:noProof/>
            <w:webHidden/>
          </w:rPr>
        </w:r>
        <w:r>
          <w:rPr>
            <w:noProof/>
            <w:webHidden/>
          </w:rPr>
          <w:fldChar w:fldCharType="separate"/>
        </w:r>
        <w:r w:rsidR="002612C5">
          <w:rPr>
            <w:noProof/>
            <w:webHidden/>
          </w:rPr>
          <w:t>62</w:t>
        </w:r>
        <w:r>
          <w:rPr>
            <w:noProof/>
            <w:webHidden/>
          </w:rPr>
          <w:fldChar w:fldCharType="end"/>
        </w:r>
      </w:hyperlink>
    </w:p>
    <w:p w14:paraId="3A68AA83" w14:textId="15656C9A"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34" w:history="1">
        <w:r w:rsidRPr="00824D49">
          <w:rPr>
            <w:rStyle w:val="Hyperlink"/>
            <w:b/>
            <w:noProof/>
          </w:rPr>
          <w:t>Figure 3.12 :</w:t>
        </w:r>
        <w:r w:rsidRPr="00824D49">
          <w:rPr>
            <w:rStyle w:val="Hyperlink"/>
            <w:noProof/>
          </w:rPr>
          <w:t xml:space="preserve"> Gestionnaire des annonces</w:t>
        </w:r>
        <w:r>
          <w:rPr>
            <w:noProof/>
            <w:webHidden/>
          </w:rPr>
          <w:tab/>
        </w:r>
        <w:r>
          <w:rPr>
            <w:noProof/>
            <w:webHidden/>
          </w:rPr>
          <w:fldChar w:fldCharType="begin"/>
        </w:r>
        <w:r>
          <w:rPr>
            <w:noProof/>
            <w:webHidden/>
          </w:rPr>
          <w:instrText xml:space="preserve"> PAGEREF _Toc209780234 \h </w:instrText>
        </w:r>
        <w:r>
          <w:rPr>
            <w:noProof/>
            <w:webHidden/>
          </w:rPr>
        </w:r>
        <w:r>
          <w:rPr>
            <w:noProof/>
            <w:webHidden/>
          </w:rPr>
          <w:fldChar w:fldCharType="separate"/>
        </w:r>
        <w:r w:rsidR="002612C5">
          <w:rPr>
            <w:noProof/>
            <w:webHidden/>
          </w:rPr>
          <w:t>63</w:t>
        </w:r>
        <w:r>
          <w:rPr>
            <w:noProof/>
            <w:webHidden/>
          </w:rPr>
          <w:fldChar w:fldCharType="end"/>
        </w:r>
      </w:hyperlink>
    </w:p>
    <w:p w14:paraId="5C62454C" w14:textId="0726C1DE"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35" w:history="1">
        <w:r w:rsidRPr="00824D49">
          <w:rPr>
            <w:rStyle w:val="Hyperlink"/>
            <w:b/>
            <w:noProof/>
          </w:rPr>
          <w:t>Figure 3.13 :</w:t>
        </w:r>
        <w:r w:rsidRPr="00824D49">
          <w:rPr>
            <w:rStyle w:val="Hyperlink"/>
            <w:noProof/>
          </w:rPr>
          <w:t xml:space="preserve"> Messagerie</w:t>
        </w:r>
        <w:r>
          <w:rPr>
            <w:noProof/>
            <w:webHidden/>
          </w:rPr>
          <w:tab/>
        </w:r>
        <w:r>
          <w:rPr>
            <w:noProof/>
            <w:webHidden/>
          </w:rPr>
          <w:fldChar w:fldCharType="begin"/>
        </w:r>
        <w:r>
          <w:rPr>
            <w:noProof/>
            <w:webHidden/>
          </w:rPr>
          <w:instrText xml:space="preserve"> PAGEREF _Toc209780235 \h </w:instrText>
        </w:r>
        <w:r>
          <w:rPr>
            <w:noProof/>
            <w:webHidden/>
          </w:rPr>
        </w:r>
        <w:r>
          <w:rPr>
            <w:noProof/>
            <w:webHidden/>
          </w:rPr>
          <w:fldChar w:fldCharType="separate"/>
        </w:r>
        <w:r w:rsidR="002612C5">
          <w:rPr>
            <w:noProof/>
            <w:webHidden/>
          </w:rPr>
          <w:t>63</w:t>
        </w:r>
        <w:r>
          <w:rPr>
            <w:noProof/>
            <w:webHidden/>
          </w:rPr>
          <w:fldChar w:fldCharType="end"/>
        </w:r>
      </w:hyperlink>
    </w:p>
    <w:p w14:paraId="2247B76E" w14:textId="4109490E" w:rsidR="004C579E" w:rsidRPr="00A748BB" w:rsidRDefault="000318FC" w:rsidP="001E6C0C">
      <w:pPr>
        <w:ind w:left="0" w:firstLine="0"/>
        <w:rPr>
          <w:rFonts w:eastAsia="Calibri"/>
          <w:color w:val="auto"/>
        </w:rPr>
      </w:pPr>
      <w:r w:rsidRPr="00A748BB">
        <w:rPr>
          <w:rFonts w:eastAsia="Calibri"/>
          <w:color w:val="auto"/>
        </w:rPr>
        <w:fldChar w:fldCharType="end"/>
      </w:r>
    </w:p>
    <w:p w14:paraId="3454CB68" w14:textId="77777777" w:rsidR="004C579E" w:rsidRPr="00A748BB" w:rsidRDefault="004C579E" w:rsidP="004C579E">
      <w:pPr>
        <w:rPr>
          <w:rFonts w:eastAsia="Calibri"/>
          <w:color w:val="auto"/>
        </w:rPr>
      </w:pPr>
    </w:p>
    <w:p w14:paraId="340C2375" w14:textId="77777777" w:rsidR="0064410B" w:rsidRPr="00A748BB" w:rsidRDefault="0064410B" w:rsidP="001E6C0C">
      <w:pPr>
        <w:ind w:left="0" w:firstLine="0"/>
        <w:rPr>
          <w:rFonts w:eastAsia="Calibri"/>
          <w:b/>
          <w:color w:val="auto"/>
        </w:rPr>
      </w:pPr>
    </w:p>
    <w:p w14:paraId="50B90EB4" w14:textId="77777777" w:rsidR="0031082A" w:rsidRPr="00A748BB" w:rsidRDefault="0031082A" w:rsidP="0031082A">
      <w:pPr>
        <w:rPr>
          <w:rFonts w:eastAsia="Calibri"/>
          <w:b/>
          <w:color w:val="auto"/>
        </w:rPr>
      </w:pPr>
    </w:p>
    <w:p w14:paraId="6675E901" w14:textId="77777777" w:rsidR="001B628E" w:rsidRPr="00A748BB" w:rsidRDefault="001B628E" w:rsidP="0031082A">
      <w:pPr>
        <w:pStyle w:val="TOC1"/>
        <w:rPr>
          <w:sz w:val="24"/>
        </w:rPr>
        <w:sectPr w:rsidR="001B628E" w:rsidRPr="00A748BB" w:rsidSect="00FC08A4">
          <w:footerReference w:type="default" r:id="rId15"/>
          <w:pgSz w:w="11906" w:h="16838" w:code="9"/>
          <w:pgMar w:top="1418" w:right="992" w:bottom="1985" w:left="1134" w:header="567" w:footer="851" w:gutter="284"/>
          <w:pgNumType w:fmt="lowerRoman" w:start="1"/>
          <w:cols w:space="708"/>
          <w:docGrid w:linePitch="360"/>
        </w:sectPr>
      </w:pPr>
    </w:p>
    <w:p w14:paraId="77BB6F8B" w14:textId="77777777" w:rsidR="001D6900" w:rsidRPr="00A748BB" w:rsidRDefault="00CD28C6" w:rsidP="00A6721F">
      <w:pPr>
        <w:spacing w:after="360"/>
        <w:jc w:val="center"/>
        <w:outlineLvl w:val="0"/>
        <w:rPr>
          <w:rFonts w:cstheme="minorBidi"/>
          <w:b/>
          <w:color w:val="auto"/>
        </w:rPr>
      </w:pPr>
      <w:bookmarkStart w:id="8" w:name="_Toc210120098"/>
      <w:r w:rsidRPr="00A748BB">
        <w:rPr>
          <w:rFonts w:cstheme="minorBidi"/>
          <w:b/>
          <w:color w:val="auto"/>
        </w:rPr>
        <w:lastRenderedPageBreak/>
        <w:t>INTRODUCTION</w:t>
      </w:r>
      <w:r w:rsidR="00B74F25" w:rsidRPr="00A748BB">
        <w:rPr>
          <w:rFonts w:cstheme="minorBidi"/>
          <w:b/>
          <w:color w:val="auto"/>
        </w:rPr>
        <w:t xml:space="preserve"> GENERALE</w:t>
      </w:r>
      <w:bookmarkEnd w:id="8"/>
    </w:p>
    <w:p w14:paraId="4981F9AF" w14:textId="0E4B42B4" w:rsidR="0044396B" w:rsidRPr="00A748BB" w:rsidRDefault="0044396B" w:rsidP="00861BD8">
      <w:pPr>
        <w:ind w:left="0" w:firstLine="709"/>
        <w:rPr>
          <w:rFonts w:cstheme="minorBidi"/>
          <w:bCs/>
          <w:color w:val="auto"/>
        </w:rPr>
      </w:pPr>
      <w:r w:rsidRPr="00A748BB">
        <w:rPr>
          <w:rFonts w:cstheme="minorBidi"/>
          <w:bCs/>
          <w:color w:val="auto"/>
        </w:rPr>
        <w:t>Actuellement dans le monde, les avancées technologiques ont un impact considérable dans plusieurs domaine</w:t>
      </w:r>
      <w:r w:rsidR="0097624B" w:rsidRPr="00A748BB">
        <w:rPr>
          <w:rFonts w:cstheme="minorBidi"/>
          <w:bCs/>
          <w:color w:val="auto"/>
        </w:rPr>
        <w:t>s</w:t>
      </w:r>
      <w:r w:rsidRPr="00A748BB">
        <w:rPr>
          <w:rFonts w:cstheme="minorBidi"/>
          <w:bCs/>
          <w:color w:val="auto"/>
        </w:rPr>
        <w:t xml:space="preserve"> tels que le commerce qui est affecté par l’apparition </w:t>
      </w:r>
      <w:r w:rsidRPr="00A748BB">
        <w:rPr>
          <w:color w:val="000000"/>
        </w:rPr>
        <w:t>et la propagation des ventes en lignes des produits, la communication qui à transitionne de la lettre à l’utilisation des téléphones portables et bien d’autres domaines. Cette avancée touche aussi l’éducation notamment les enseignements dans les Universités. Grâce à la propagation de l’internet, diverses plateformes de gestion d’apprentissage voient le jour tels que Moodle, Blackboard Learn, Google Classroom, et bien d’autre. Ces plateformes offrent des fonctionnalités diverses qui permettent de gérer les cours en ligne pour les Universités. Grâce à ces plateformes les établissements Universitaires pourront alors adapter et changer leur méthode d’enseignements traditionnelles en enseignements modernisés et adaptés aux avancées de l’informatique</w:t>
      </w:r>
      <w:r w:rsidRPr="00A748BB">
        <w:rPr>
          <w:rFonts w:cstheme="minorBidi"/>
          <w:bCs/>
          <w:color w:val="auto"/>
        </w:rPr>
        <w:t xml:space="preserve"> </w:t>
      </w:r>
    </w:p>
    <w:p w14:paraId="1BA3A9EF" w14:textId="3A5D20DC" w:rsidR="00F64E85" w:rsidRPr="00A748BB" w:rsidRDefault="00F64E85" w:rsidP="00861BD8">
      <w:pPr>
        <w:ind w:left="0" w:firstLine="709"/>
        <w:rPr>
          <w:rFonts w:cstheme="minorBidi"/>
          <w:bCs/>
          <w:color w:val="auto"/>
        </w:rPr>
      </w:pPr>
      <w:r w:rsidRPr="00A748BB">
        <w:rPr>
          <w:rFonts w:cstheme="minorBidi"/>
          <w:bCs/>
          <w:color w:val="auto"/>
        </w:rPr>
        <w:t xml:space="preserve">Cependant, </w:t>
      </w:r>
      <w:r w:rsidRPr="00A748BB">
        <w:rPr>
          <w:color w:val="000000"/>
        </w:rPr>
        <w:t>ces plateformes ne sont pas entièrement adaptées à la gestion spécifique des cours dans les Universités. Plusieurs contraintes ou limitations ont été constatées sur les plateformes existantes. Les plateformes comme Moodle possèdent de nombreuses fonctionnalités mais sa complexité bloque son adoption pour les enseignants non-initiés, ce qui cause des freinages lors de leur adoption dans les Universités. Il y a aussi les plateformes comme Google Classroom reste très dépendant de l'écosystème de Google, limitant sa personnalisation et son intégration avec d’autres systèmes universitaires. Dans l’ensemble, ces plateformes répondent partiellement aux besoins de l'enseignement supérieur. D’où notre question : comment concevoir une plateforme intuitive et adaptée aux universités ? Comme solution, notre projet de « </w:t>
      </w:r>
      <w:r w:rsidRPr="00A748BB">
        <w:rPr>
          <w:b/>
          <w:color w:val="000000"/>
        </w:rPr>
        <w:t>conception et réalisation d’une plateforme universitaire UniSphere</w:t>
      </w:r>
      <w:r w:rsidRPr="00A748BB">
        <w:rPr>
          <w:color w:val="000000"/>
        </w:rPr>
        <w:t> » vise à développer une plateforme universitaire conçue spécifiquement pour répondre aux limitations identifiées dans les outils existants. Cette plateforme vise à réunir dans un cadre unique et intuitif, diverses fonctionnalités de gestion éducative, de communication, tout en ayant une prise en main facile et adaptable aux réalités Universités.</w:t>
      </w:r>
      <w:r w:rsidRPr="00A748BB">
        <w:rPr>
          <w:rFonts w:cstheme="minorBidi"/>
          <w:bCs/>
          <w:color w:val="auto"/>
        </w:rPr>
        <w:t xml:space="preserve"> </w:t>
      </w:r>
    </w:p>
    <w:p w14:paraId="35E5B47E" w14:textId="39F31033" w:rsidR="0044396B" w:rsidRPr="00A748BB" w:rsidRDefault="00F64E85" w:rsidP="00861BD8">
      <w:pPr>
        <w:ind w:left="0" w:firstLine="709"/>
        <w:rPr>
          <w:rFonts w:cstheme="minorBidi"/>
          <w:b/>
          <w:color w:val="auto"/>
        </w:rPr>
      </w:pPr>
      <w:r w:rsidRPr="00A748BB">
        <w:rPr>
          <w:rFonts w:cstheme="minorBidi"/>
          <w:bCs/>
          <w:color w:val="auto"/>
        </w:rPr>
        <w:t xml:space="preserve">Afin de mener à bien notre projet, </w:t>
      </w:r>
      <w:r w:rsidRPr="00A748BB">
        <w:rPr>
          <w:color w:val="000000"/>
        </w:rPr>
        <w:t>va départager cet ouvrage en quatre chapitres. Dans le premier chapitre, on va effectuer une présentation générale du projet en commençant par sa provenance jusqu'à ces fonctionnalités. Ensuite dans le deuxième chapitre, l’analyse et la conception du projet, nous y expliquerons en détail les fonctionnalités mentionnées. Puis la réalisation du projet dans le troisième chapitre, nous exposerons les langages de programmation et outils utilisés lors de l'implémentation des fonctionnalités du projet. Enfin dans le dernier chapitre on y effectuera une évaluation de notre projet ainsi que les perspectives d'amélioration.</w:t>
      </w:r>
    </w:p>
    <w:p w14:paraId="5478AE7E" w14:textId="77777777" w:rsidR="0044396B" w:rsidRPr="00A748BB" w:rsidRDefault="0044396B" w:rsidP="0044396B">
      <w:pPr>
        <w:spacing w:after="360"/>
        <w:outlineLvl w:val="0"/>
        <w:rPr>
          <w:rFonts w:cstheme="minorBidi"/>
          <w:color w:val="auto"/>
        </w:rPr>
        <w:sectPr w:rsidR="0044396B" w:rsidRPr="00A748BB" w:rsidSect="003A42D3">
          <w:pgSz w:w="11906" w:h="16838" w:code="9"/>
          <w:pgMar w:top="1418" w:right="992" w:bottom="1985" w:left="1134" w:header="567" w:footer="851" w:gutter="284"/>
          <w:pgNumType w:start="1"/>
          <w:cols w:space="708"/>
          <w:docGrid w:linePitch="360"/>
        </w:sectPr>
      </w:pPr>
    </w:p>
    <w:p w14:paraId="6A6CF124" w14:textId="685A1931" w:rsidR="00F673F3" w:rsidRPr="00A748BB" w:rsidRDefault="004A12CC" w:rsidP="00E94798">
      <w:pPr>
        <w:pStyle w:val="Heading1"/>
        <w:rPr>
          <w:rStyle w:val="hps"/>
          <w:szCs w:val="24"/>
        </w:rPr>
      </w:pPr>
      <w:bookmarkStart w:id="9" w:name="_Toc210120099"/>
      <w:r w:rsidRPr="00A748BB">
        <w:rPr>
          <w:rStyle w:val="hps"/>
          <w:szCs w:val="24"/>
        </w:rPr>
        <w:lastRenderedPageBreak/>
        <w:t>GENERALITE DU PROJET</w:t>
      </w:r>
      <w:bookmarkEnd w:id="9"/>
    </w:p>
    <w:p w14:paraId="706BEEC2" w14:textId="77777777" w:rsidR="00F673F3" w:rsidRPr="00A748BB" w:rsidRDefault="00F673F3" w:rsidP="004F3256">
      <w:pPr>
        <w:pStyle w:val="11Loaten1"/>
      </w:pPr>
      <w:bookmarkStart w:id="10" w:name="_Toc435582307"/>
      <w:bookmarkStart w:id="11" w:name="_Toc210120100"/>
      <w:r w:rsidRPr="00A748BB">
        <w:t>Introduction</w:t>
      </w:r>
      <w:bookmarkEnd w:id="10"/>
      <w:bookmarkEnd w:id="11"/>
    </w:p>
    <w:p w14:paraId="1C72C1CD" w14:textId="02ADE64D" w:rsidR="0080485B" w:rsidRPr="00A748BB" w:rsidRDefault="00ED7B5B" w:rsidP="006521C6">
      <w:pPr>
        <w:pStyle w:val="11Loaten1"/>
        <w:numPr>
          <w:ilvl w:val="0"/>
          <w:numId w:val="0"/>
        </w:numPr>
        <w:spacing w:before="120" w:line="360" w:lineRule="auto"/>
        <w:ind w:right="-284" w:firstLine="709"/>
        <w:outlineLvl w:val="9"/>
        <w:rPr>
          <w:b w:val="0"/>
          <w:bCs/>
        </w:rPr>
      </w:pPr>
      <w:r w:rsidRPr="00A748BB">
        <w:rPr>
          <w:b w:val="0"/>
          <w:bCs/>
        </w:rPr>
        <w:t>L’Université est une institution privée ou publique d’enseignement supérieur et de recherche qui offre diverses formations académiques dans des domaines variés. Chaque établissement possède des méthodes pédagogiques spécifiques pour transmettre le savoir et les formations et évaluer ses étudiants ; elle assure aussi la communication et la collaboration entre les différents acteurs du milieu universitaire. Notre projet vise à repenser et à moderniser certaines de ces méthodes. Dans ce contexte, ce chapitre présente le contexte général du projet, il décrit la structure et le fonctionnement d’une Université, les limites des outils existants mais aussi les objectifs, avantages et les contraintes qui sont liés à l’implémentation d’une plateforme Universitaire.</w:t>
      </w:r>
    </w:p>
    <w:p w14:paraId="0C300507" w14:textId="0F4052F2" w:rsidR="004A12CC" w:rsidRPr="00A748BB" w:rsidRDefault="004A12CC" w:rsidP="00886C0F">
      <w:pPr>
        <w:pStyle w:val="11Loaten1"/>
        <w:spacing w:before="120" w:line="360" w:lineRule="auto"/>
        <w:ind w:right="-284"/>
      </w:pPr>
      <w:bookmarkStart w:id="12" w:name="_Toc210120101"/>
      <w:r w:rsidRPr="00A748BB">
        <w:t>Contexte de mise en œuvre du projet</w:t>
      </w:r>
      <w:bookmarkEnd w:id="12"/>
    </w:p>
    <w:p w14:paraId="6D7BB340" w14:textId="5B93FA90" w:rsidR="00324203" w:rsidRPr="00A748BB" w:rsidRDefault="00324203" w:rsidP="00E11A46">
      <w:pPr>
        <w:pStyle w:val="111Loaten2"/>
        <w:spacing w:line="360" w:lineRule="auto"/>
      </w:pPr>
      <w:bookmarkStart w:id="13" w:name="_Toc210120102"/>
      <w:r w:rsidRPr="00A748BB">
        <w:t>Définition de l’Université</w:t>
      </w:r>
      <w:bookmarkEnd w:id="13"/>
    </w:p>
    <w:p w14:paraId="211C9EA8" w14:textId="782EE4DE" w:rsidR="006A4F23" w:rsidRPr="00A748BB" w:rsidRDefault="006A4F23" w:rsidP="00552D80">
      <w:pPr>
        <w:pStyle w:val="111Loaten2"/>
        <w:numPr>
          <w:ilvl w:val="0"/>
          <w:numId w:val="0"/>
        </w:numPr>
        <w:spacing w:line="360" w:lineRule="auto"/>
        <w:ind w:right="-284" w:firstLine="709"/>
        <w:outlineLvl w:val="9"/>
        <w:rPr>
          <w:b w:val="0"/>
          <w:bCs/>
          <w:i w:val="0"/>
          <w:iCs/>
        </w:rPr>
      </w:pPr>
      <w:r w:rsidRPr="00A748BB">
        <w:rPr>
          <w:b w:val="0"/>
          <w:bCs/>
          <w:i w:val="0"/>
          <w:iCs/>
        </w:rPr>
        <w:t>L’Université est une institution d’</w:t>
      </w:r>
      <w:r w:rsidR="00406580" w:rsidRPr="00A748BB">
        <w:rPr>
          <w:b w:val="0"/>
          <w:bCs/>
          <w:i w:val="0"/>
          <w:iCs/>
        </w:rPr>
        <w:t>enseignement</w:t>
      </w:r>
      <w:r w:rsidRPr="00A748BB">
        <w:rPr>
          <w:b w:val="0"/>
          <w:bCs/>
          <w:i w:val="0"/>
          <w:iCs/>
        </w:rPr>
        <w:t xml:space="preserve"> supérieur et de recherche chargée de former des cadres qualifiés, de produire des connaissances, et de contribuer au développement social et économique. Elle regroupe plusieurs départements ou facultés spécialisés dans des disciplines variées telles que les lettres, les sciences, le droit et bien d’autres.</w:t>
      </w:r>
    </w:p>
    <w:p w14:paraId="40DD7C01" w14:textId="324C8071" w:rsidR="00324203" w:rsidRPr="00A748BB" w:rsidRDefault="00324203" w:rsidP="00E11A46">
      <w:pPr>
        <w:pStyle w:val="111Loaten2"/>
        <w:spacing w:line="360" w:lineRule="auto"/>
      </w:pPr>
      <w:bookmarkStart w:id="14" w:name="_Toc210120103"/>
      <w:r w:rsidRPr="00A748BB">
        <w:t>Missions et objectifs d’une Université</w:t>
      </w:r>
      <w:bookmarkEnd w:id="14"/>
    </w:p>
    <w:p w14:paraId="6C6D02BD" w14:textId="6C4282AB" w:rsidR="00DB63DF" w:rsidRPr="00A748BB" w:rsidRDefault="00DB63DF" w:rsidP="00552D80">
      <w:pPr>
        <w:pStyle w:val="111Loaten2"/>
        <w:numPr>
          <w:ilvl w:val="0"/>
          <w:numId w:val="0"/>
        </w:numPr>
        <w:spacing w:line="360" w:lineRule="auto"/>
        <w:ind w:right="-284" w:firstLine="709"/>
        <w:outlineLvl w:val="9"/>
        <w:rPr>
          <w:b w:val="0"/>
          <w:bCs/>
          <w:i w:val="0"/>
          <w:iCs/>
        </w:rPr>
      </w:pPr>
      <w:r w:rsidRPr="00A748BB">
        <w:rPr>
          <w:b w:val="0"/>
          <w:bCs/>
          <w:i w:val="0"/>
          <w:iCs/>
        </w:rPr>
        <w:t>En tant qu’établissement éducatif, l’Université se voit accorder diverses missions fondamentales autour des axes suivants :</w:t>
      </w:r>
    </w:p>
    <w:p w14:paraId="5C68DD49" w14:textId="395CA7E8" w:rsidR="00DB63DF" w:rsidRPr="00A748BB" w:rsidRDefault="00DB63DF">
      <w:pPr>
        <w:pStyle w:val="111Loaten2"/>
        <w:numPr>
          <w:ilvl w:val="0"/>
          <w:numId w:val="11"/>
        </w:numPr>
        <w:spacing w:line="360" w:lineRule="auto"/>
        <w:ind w:right="-284"/>
        <w:outlineLvl w:val="9"/>
        <w:rPr>
          <w:b w:val="0"/>
          <w:bCs/>
          <w:i w:val="0"/>
          <w:iCs/>
        </w:rPr>
      </w:pPr>
      <w:r w:rsidRPr="00A748BB">
        <w:rPr>
          <w:b w:val="0"/>
          <w:bCs/>
          <w:i w:val="0"/>
          <w:iCs/>
        </w:rPr>
        <w:t>La formation :</w:t>
      </w:r>
      <w:r w:rsidR="00A37D7E" w:rsidRPr="00A748BB">
        <w:rPr>
          <w:b w:val="0"/>
          <w:bCs/>
          <w:i w:val="0"/>
          <w:iCs/>
        </w:rPr>
        <w:t xml:space="preserve"> la formation peut se définir d’une manière générale, comme : « l’action d’un formateur s’</w:t>
      </w:r>
      <w:r w:rsidR="00EF75D8" w:rsidRPr="00A748BB">
        <w:rPr>
          <w:b w:val="0"/>
          <w:bCs/>
          <w:i w:val="0"/>
          <w:iCs/>
        </w:rPr>
        <w:t>exerçant</w:t>
      </w:r>
      <w:r w:rsidR="00A37D7E" w:rsidRPr="00A748BB">
        <w:rPr>
          <w:b w:val="0"/>
          <w:bCs/>
          <w:i w:val="0"/>
          <w:iCs/>
        </w:rPr>
        <w:t xml:space="preserve"> sur une ou plusieurs personnes en vue de les adapter techniquement, physiquement et psychologiquement à leur futures fonctions ». Il s’agit à la fois d’un apprentissage de connaissances et d’un apprentissage de méthodes de travail et de </w:t>
      </w:r>
      <w:r w:rsidR="00D574F0" w:rsidRPr="00A748BB">
        <w:rPr>
          <w:b w:val="0"/>
          <w:bCs/>
          <w:i w:val="0"/>
          <w:iCs/>
        </w:rPr>
        <w:t>savoir-faire</w:t>
      </w:r>
      <w:r w:rsidR="00A37D7E" w:rsidRPr="00A748BB">
        <w:rPr>
          <w:b w:val="0"/>
          <w:bCs/>
          <w:i w:val="0"/>
          <w:iCs/>
        </w:rPr>
        <w:t xml:space="preserve"> mais aussi d’une expérimentation de </w:t>
      </w:r>
      <w:r w:rsidR="00EF75D8" w:rsidRPr="00A748BB">
        <w:rPr>
          <w:b w:val="0"/>
          <w:bCs/>
          <w:i w:val="0"/>
          <w:iCs/>
        </w:rPr>
        <w:t>nouvelles attitudes</w:t>
      </w:r>
      <w:r w:rsidR="008D3BF6" w:rsidRPr="00A748BB">
        <w:rPr>
          <w:b w:val="0"/>
          <w:bCs/>
          <w:i w:val="0"/>
          <w:iCs/>
        </w:rPr>
        <w:t xml:space="preserve"> et de nouveaux comportements. Elle permet l’adaptation à l’emploi, le développement du potentiel des individus, le développement intellectuel et </w:t>
      </w:r>
      <w:r w:rsidR="00EF75D8" w:rsidRPr="00A748BB">
        <w:rPr>
          <w:b w:val="0"/>
          <w:bCs/>
          <w:i w:val="0"/>
          <w:iCs/>
        </w:rPr>
        <w:t>rationnel</w:t>
      </w:r>
      <w:r w:rsidR="008D3BF6" w:rsidRPr="00A748BB">
        <w:rPr>
          <w:b w:val="0"/>
          <w:bCs/>
          <w:i w:val="0"/>
          <w:iCs/>
        </w:rPr>
        <w:t xml:space="preserve">, la croissance </w:t>
      </w:r>
      <w:r w:rsidR="00EF75D8" w:rsidRPr="00A748BB">
        <w:rPr>
          <w:b w:val="0"/>
          <w:bCs/>
          <w:i w:val="0"/>
          <w:iCs/>
        </w:rPr>
        <w:t>des capacités</w:t>
      </w:r>
      <w:r w:rsidR="00663B4B" w:rsidRPr="00A748BB">
        <w:rPr>
          <w:b w:val="0"/>
          <w:bCs/>
          <w:i w:val="0"/>
          <w:iCs/>
        </w:rPr>
        <w:t xml:space="preserve"> d’adaptation et de régulation de l’individu dans ses rapports avec son environnement professionnel. [1.01]</w:t>
      </w:r>
    </w:p>
    <w:p w14:paraId="4245664D" w14:textId="1F9D13C4" w:rsidR="00DB63DF" w:rsidRPr="00A748BB" w:rsidRDefault="00DB63DF">
      <w:pPr>
        <w:pStyle w:val="111Loaten2"/>
        <w:numPr>
          <w:ilvl w:val="0"/>
          <w:numId w:val="11"/>
        </w:numPr>
        <w:spacing w:line="360" w:lineRule="auto"/>
        <w:ind w:right="-284"/>
        <w:outlineLvl w:val="9"/>
        <w:rPr>
          <w:b w:val="0"/>
          <w:bCs/>
          <w:i w:val="0"/>
          <w:iCs/>
        </w:rPr>
      </w:pPr>
      <w:r w:rsidRPr="00A748BB">
        <w:rPr>
          <w:b w:val="0"/>
          <w:bCs/>
          <w:i w:val="0"/>
          <w:iCs/>
        </w:rPr>
        <w:t>La recherche</w:t>
      </w:r>
      <w:r w:rsidR="00EF75D8" w:rsidRPr="00A748BB">
        <w:rPr>
          <w:b w:val="0"/>
          <w:bCs/>
          <w:i w:val="0"/>
          <w:iCs/>
        </w:rPr>
        <w:t xml:space="preserve"> : la recherche est l’examen minutieux d’une question ou d’un problème de recherche particulier à l’aide de méthodes scientifiques. Selon le sociologue américain Earl Robert Babbie, « la recherche est une </w:t>
      </w:r>
      <w:r w:rsidR="009414FF" w:rsidRPr="00A748BB">
        <w:rPr>
          <w:b w:val="0"/>
          <w:bCs/>
          <w:i w:val="0"/>
          <w:iCs/>
        </w:rPr>
        <w:t>enquête</w:t>
      </w:r>
      <w:r w:rsidR="00EF75D8" w:rsidRPr="00A748BB">
        <w:rPr>
          <w:b w:val="0"/>
          <w:bCs/>
          <w:i w:val="0"/>
          <w:iCs/>
        </w:rPr>
        <w:t xml:space="preserve"> </w:t>
      </w:r>
      <w:r w:rsidR="009414FF" w:rsidRPr="00A748BB">
        <w:rPr>
          <w:b w:val="0"/>
          <w:bCs/>
          <w:i w:val="0"/>
          <w:iCs/>
        </w:rPr>
        <w:t>systématique</w:t>
      </w:r>
      <w:r w:rsidR="00EF75D8" w:rsidRPr="00A748BB">
        <w:rPr>
          <w:b w:val="0"/>
          <w:bCs/>
          <w:i w:val="0"/>
          <w:iCs/>
        </w:rPr>
        <w:t xml:space="preserve"> visant à </w:t>
      </w:r>
      <w:r w:rsidR="009414FF" w:rsidRPr="00A748BB">
        <w:rPr>
          <w:b w:val="0"/>
          <w:bCs/>
          <w:i w:val="0"/>
          <w:iCs/>
        </w:rPr>
        <w:t>décrire</w:t>
      </w:r>
      <w:r w:rsidR="00EF75D8" w:rsidRPr="00A748BB">
        <w:rPr>
          <w:b w:val="0"/>
          <w:bCs/>
          <w:i w:val="0"/>
          <w:iCs/>
        </w:rPr>
        <w:t xml:space="preserve">, expliquer, prédire </w:t>
      </w:r>
      <w:r w:rsidR="00EF75D8" w:rsidRPr="00A748BB">
        <w:rPr>
          <w:b w:val="0"/>
          <w:bCs/>
          <w:i w:val="0"/>
          <w:iCs/>
        </w:rPr>
        <w:lastRenderedPageBreak/>
        <w:t xml:space="preserve">et </w:t>
      </w:r>
      <w:r w:rsidR="009414FF" w:rsidRPr="00A748BB">
        <w:rPr>
          <w:b w:val="0"/>
          <w:bCs/>
          <w:i w:val="0"/>
          <w:iCs/>
        </w:rPr>
        <w:t>contrôler</w:t>
      </w:r>
      <w:r w:rsidR="00EF75D8" w:rsidRPr="00A748BB">
        <w:rPr>
          <w:b w:val="0"/>
          <w:bCs/>
          <w:i w:val="0"/>
          <w:iCs/>
        </w:rPr>
        <w:t xml:space="preserve"> le </w:t>
      </w:r>
      <w:r w:rsidR="009414FF" w:rsidRPr="00A748BB">
        <w:rPr>
          <w:b w:val="0"/>
          <w:bCs/>
          <w:i w:val="0"/>
          <w:iCs/>
        </w:rPr>
        <w:t>phénomène</w:t>
      </w:r>
      <w:r w:rsidR="00EF75D8" w:rsidRPr="00A748BB">
        <w:rPr>
          <w:b w:val="0"/>
          <w:bCs/>
          <w:i w:val="0"/>
          <w:iCs/>
        </w:rPr>
        <w:t xml:space="preserve"> observe. Elle fait appel à des méthodes inductives et déductives ». [1.02]</w:t>
      </w:r>
    </w:p>
    <w:p w14:paraId="21352224" w14:textId="1B1D8095" w:rsidR="00DB63DF" w:rsidRPr="00A748BB" w:rsidRDefault="00DB63DF">
      <w:pPr>
        <w:pStyle w:val="111Loaten2"/>
        <w:numPr>
          <w:ilvl w:val="0"/>
          <w:numId w:val="11"/>
        </w:numPr>
        <w:spacing w:line="360" w:lineRule="auto"/>
        <w:ind w:right="-284"/>
        <w:outlineLvl w:val="9"/>
        <w:rPr>
          <w:b w:val="0"/>
          <w:bCs/>
          <w:i w:val="0"/>
          <w:iCs/>
        </w:rPr>
      </w:pPr>
      <w:r w:rsidRPr="00A748BB">
        <w:rPr>
          <w:b w:val="0"/>
          <w:bCs/>
          <w:i w:val="0"/>
          <w:iCs/>
        </w:rPr>
        <w:t>Communication pédagogique</w:t>
      </w:r>
      <w:r w:rsidR="009414FF" w:rsidRPr="00A748BB">
        <w:rPr>
          <w:b w:val="0"/>
          <w:bCs/>
          <w:i w:val="0"/>
          <w:iCs/>
        </w:rPr>
        <w:t> : elle désigne un processus par lequel un pédagogue, qu’il soit enseignant ou formateur, transmet des informations, des idées et des compétences à un apprenant afin de favoriser son apprentissage. Ce processus est complexe et implique non seulement la transmission des connaissances mais aussi la création d’un environnement propice à l’apprentissage, l’encouragement de la participation active et la fourniture de rétroactions constructives. [1.03]</w:t>
      </w:r>
    </w:p>
    <w:p w14:paraId="3EAA910A" w14:textId="0657F3C8" w:rsidR="00DB63DF" w:rsidRPr="00A748BB" w:rsidRDefault="002C5B1B">
      <w:pPr>
        <w:pStyle w:val="111Loaten2"/>
        <w:numPr>
          <w:ilvl w:val="0"/>
          <w:numId w:val="11"/>
        </w:numPr>
        <w:spacing w:line="360" w:lineRule="auto"/>
        <w:ind w:right="-284"/>
        <w:outlineLvl w:val="9"/>
        <w:rPr>
          <w:b w:val="0"/>
          <w:bCs/>
          <w:i w:val="0"/>
          <w:iCs/>
        </w:rPr>
      </w:pPr>
      <w:r w:rsidRPr="00A748BB">
        <w:rPr>
          <w:b w:val="0"/>
          <w:bCs/>
          <w:i w:val="0"/>
          <w:iCs/>
        </w:rPr>
        <w:t>Gestion acad</w:t>
      </w:r>
      <w:r w:rsidR="00E11A46" w:rsidRPr="00A748BB">
        <w:rPr>
          <w:b w:val="0"/>
          <w:bCs/>
          <w:i w:val="0"/>
          <w:iCs/>
        </w:rPr>
        <w:t>é</w:t>
      </w:r>
      <w:r w:rsidRPr="00A748BB">
        <w:rPr>
          <w:b w:val="0"/>
          <w:bCs/>
          <w:i w:val="0"/>
          <w:iCs/>
        </w:rPr>
        <w:t>mique</w:t>
      </w:r>
      <w:r w:rsidR="009414FF" w:rsidRPr="00A748BB">
        <w:rPr>
          <w:b w:val="0"/>
          <w:bCs/>
          <w:i w:val="0"/>
          <w:iCs/>
        </w:rPr>
        <w:t> : il s’agit de l’ensemble des processus, des politiques et des pratiques qui régissent l’organisation, l’administration et la supervision des activités académiques. [1.04]</w:t>
      </w:r>
    </w:p>
    <w:p w14:paraId="079A597D" w14:textId="779C883D" w:rsidR="009414FF" w:rsidRPr="00A748BB" w:rsidRDefault="009414FF" w:rsidP="009414FF">
      <w:pPr>
        <w:pStyle w:val="111Loaten2"/>
        <w:numPr>
          <w:ilvl w:val="0"/>
          <w:numId w:val="0"/>
        </w:numPr>
        <w:spacing w:line="360" w:lineRule="auto"/>
        <w:ind w:left="720" w:right="-284" w:hanging="720"/>
        <w:outlineLvl w:val="9"/>
        <w:rPr>
          <w:b w:val="0"/>
          <w:bCs/>
          <w:i w:val="0"/>
          <w:iCs/>
        </w:rPr>
      </w:pPr>
      <w:r w:rsidRPr="00A748BB">
        <w:rPr>
          <w:b w:val="0"/>
          <w:bCs/>
          <w:i w:val="0"/>
          <w:iCs/>
        </w:rPr>
        <w:t xml:space="preserve">Voici quelques exemples : </w:t>
      </w:r>
    </w:p>
    <w:p w14:paraId="2E427828" w14:textId="57FE2E29" w:rsidR="009414FF" w:rsidRPr="00A748BB" w:rsidRDefault="009414FF">
      <w:pPr>
        <w:pStyle w:val="111Loaten2"/>
        <w:numPr>
          <w:ilvl w:val="0"/>
          <w:numId w:val="11"/>
        </w:numPr>
        <w:spacing w:line="360" w:lineRule="auto"/>
        <w:ind w:right="-284"/>
        <w:outlineLvl w:val="9"/>
        <w:rPr>
          <w:b w:val="0"/>
          <w:bCs/>
          <w:i w:val="0"/>
          <w:iCs/>
        </w:rPr>
      </w:pPr>
      <w:r w:rsidRPr="00A748BB">
        <w:rPr>
          <w:b w:val="0"/>
          <w:bCs/>
          <w:i w:val="0"/>
          <w:iCs/>
        </w:rPr>
        <w:t>Gestion, modification et création de programmes d’études</w:t>
      </w:r>
    </w:p>
    <w:p w14:paraId="57CEEDFB" w14:textId="65D3D148" w:rsidR="009414FF" w:rsidRPr="00A748BB" w:rsidRDefault="009414FF">
      <w:pPr>
        <w:pStyle w:val="111Loaten2"/>
        <w:numPr>
          <w:ilvl w:val="0"/>
          <w:numId w:val="11"/>
        </w:numPr>
        <w:spacing w:line="360" w:lineRule="auto"/>
        <w:ind w:right="-284"/>
        <w:outlineLvl w:val="9"/>
        <w:rPr>
          <w:b w:val="0"/>
          <w:bCs/>
          <w:i w:val="0"/>
          <w:iCs/>
        </w:rPr>
      </w:pPr>
      <w:r w:rsidRPr="00A748BB">
        <w:rPr>
          <w:b w:val="0"/>
          <w:bCs/>
          <w:i w:val="0"/>
          <w:iCs/>
        </w:rPr>
        <w:t>Admission et inscription des personnes étudiantes.</w:t>
      </w:r>
    </w:p>
    <w:p w14:paraId="3A6063BF" w14:textId="388F722D" w:rsidR="009414FF" w:rsidRPr="00A748BB" w:rsidRDefault="009414FF">
      <w:pPr>
        <w:pStyle w:val="111Loaten2"/>
        <w:numPr>
          <w:ilvl w:val="0"/>
          <w:numId w:val="11"/>
        </w:numPr>
        <w:spacing w:line="360" w:lineRule="auto"/>
        <w:ind w:right="-284"/>
        <w:outlineLvl w:val="9"/>
        <w:rPr>
          <w:b w:val="0"/>
          <w:bCs/>
          <w:i w:val="0"/>
          <w:iCs/>
        </w:rPr>
      </w:pPr>
      <w:r w:rsidRPr="00A748BB">
        <w:rPr>
          <w:b w:val="0"/>
          <w:bCs/>
          <w:i w:val="0"/>
          <w:iCs/>
        </w:rPr>
        <w:t>Cheminement des personnes étudiantes</w:t>
      </w:r>
    </w:p>
    <w:p w14:paraId="384A7493" w14:textId="4AC9F719" w:rsidR="009414FF" w:rsidRPr="00A748BB" w:rsidRDefault="009414FF">
      <w:pPr>
        <w:pStyle w:val="111Loaten2"/>
        <w:numPr>
          <w:ilvl w:val="0"/>
          <w:numId w:val="11"/>
        </w:numPr>
        <w:spacing w:line="360" w:lineRule="auto"/>
        <w:ind w:right="-284"/>
        <w:outlineLvl w:val="9"/>
        <w:rPr>
          <w:b w:val="0"/>
          <w:bCs/>
          <w:i w:val="0"/>
          <w:iCs/>
        </w:rPr>
      </w:pPr>
      <w:r w:rsidRPr="00A748BB">
        <w:rPr>
          <w:b w:val="0"/>
          <w:bCs/>
          <w:i w:val="0"/>
          <w:iCs/>
        </w:rPr>
        <w:t xml:space="preserve">Affaires départementales </w:t>
      </w:r>
      <w:r w:rsidR="00B90872" w:rsidRPr="00A748BB">
        <w:rPr>
          <w:b w:val="0"/>
          <w:bCs/>
          <w:i w:val="0"/>
          <w:iCs/>
        </w:rPr>
        <w:t>(exemples</w:t>
      </w:r>
      <w:r w:rsidRPr="00A748BB">
        <w:rPr>
          <w:b w:val="0"/>
          <w:bCs/>
          <w:i w:val="0"/>
          <w:iCs/>
        </w:rPr>
        <w:t xml:space="preserve"> : justification des postes, gestion des budgets départementaux, </w:t>
      </w:r>
      <w:r w:rsidR="00B90872" w:rsidRPr="00A748BB">
        <w:rPr>
          <w:b w:val="0"/>
          <w:bCs/>
          <w:i w:val="0"/>
          <w:iCs/>
        </w:rPr>
        <w:t>etc.</w:t>
      </w:r>
      <w:r w:rsidRPr="00A748BB">
        <w:rPr>
          <w:b w:val="0"/>
          <w:bCs/>
          <w:i w:val="0"/>
          <w:iCs/>
        </w:rPr>
        <w:t>)</w:t>
      </w:r>
      <w:r w:rsidR="009B12E0" w:rsidRPr="00A748BB">
        <w:rPr>
          <w:b w:val="0"/>
          <w:bCs/>
          <w:i w:val="0"/>
          <w:iCs/>
        </w:rPr>
        <w:t>.</w:t>
      </w:r>
    </w:p>
    <w:p w14:paraId="04927B00" w14:textId="21D7A00F" w:rsidR="00443C60" w:rsidRPr="00A748BB" w:rsidRDefault="00443C60">
      <w:pPr>
        <w:pStyle w:val="111Loaten2"/>
        <w:numPr>
          <w:ilvl w:val="0"/>
          <w:numId w:val="11"/>
        </w:numPr>
        <w:spacing w:line="360" w:lineRule="auto"/>
        <w:ind w:right="-284"/>
        <w:outlineLvl w:val="9"/>
        <w:rPr>
          <w:b w:val="0"/>
          <w:bCs/>
          <w:i w:val="0"/>
          <w:iCs/>
        </w:rPr>
      </w:pPr>
      <w:r w:rsidRPr="00A748BB">
        <w:rPr>
          <w:b w:val="0"/>
          <w:bCs/>
          <w:i w:val="0"/>
          <w:iCs/>
        </w:rPr>
        <w:t xml:space="preserve">Affaires professorales </w:t>
      </w:r>
      <w:r w:rsidR="00B90872" w:rsidRPr="00A748BB">
        <w:rPr>
          <w:b w:val="0"/>
          <w:bCs/>
          <w:i w:val="0"/>
          <w:iCs/>
        </w:rPr>
        <w:t>(exemples</w:t>
      </w:r>
      <w:r w:rsidRPr="00A748BB">
        <w:rPr>
          <w:b w:val="0"/>
          <w:bCs/>
          <w:i w:val="0"/>
          <w:iCs/>
        </w:rPr>
        <w:t xml:space="preserve"> : dégagements discrétionnaires, approbation de la </w:t>
      </w:r>
      <w:r w:rsidR="00B90872" w:rsidRPr="00A748BB">
        <w:rPr>
          <w:b w:val="0"/>
          <w:bCs/>
          <w:i w:val="0"/>
          <w:iCs/>
        </w:rPr>
        <w:t>tâche</w:t>
      </w:r>
      <w:r w:rsidRPr="00A748BB">
        <w:rPr>
          <w:b w:val="0"/>
          <w:bCs/>
          <w:i w:val="0"/>
          <w:iCs/>
        </w:rPr>
        <w:t>, etc…)</w:t>
      </w:r>
    </w:p>
    <w:p w14:paraId="4DF7BA9F" w14:textId="40BE2DEB" w:rsidR="00BD30B2" w:rsidRPr="00A748BB" w:rsidRDefault="00BD30B2">
      <w:pPr>
        <w:pStyle w:val="111Loaten2"/>
        <w:numPr>
          <w:ilvl w:val="0"/>
          <w:numId w:val="11"/>
        </w:numPr>
        <w:spacing w:line="360" w:lineRule="auto"/>
        <w:ind w:right="-284"/>
        <w:outlineLvl w:val="9"/>
        <w:rPr>
          <w:b w:val="0"/>
          <w:bCs/>
          <w:i w:val="0"/>
          <w:iCs/>
        </w:rPr>
      </w:pPr>
      <w:r w:rsidRPr="00A748BB">
        <w:rPr>
          <w:b w:val="0"/>
          <w:bCs/>
          <w:i w:val="0"/>
          <w:iCs/>
        </w:rPr>
        <w:t>Gestion, animation et financement de la recherche.</w:t>
      </w:r>
    </w:p>
    <w:p w14:paraId="4D02083B" w14:textId="54E822BB" w:rsidR="00B90872" w:rsidRPr="00A748BB" w:rsidRDefault="00B90872" w:rsidP="006521C6">
      <w:pPr>
        <w:pStyle w:val="111Loaten2"/>
        <w:numPr>
          <w:ilvl w:val="0"/>
          <w:numId w:val="0"/>
        </w:numPr>
        <w:spacing w:line="360" w:lineRule="auto"/>
        <w:ind w:right="-284"/>
        <w:outlineLvl w:val="9"/>
        <w:rPr>
          <w:b w:val="0"/>
          <w:bCs/>
          <w:i w:val="0"/>
          <w:iCs/>
        </w:rPr>
      </w:pPr>
      <w:r w:rsidRPr="00A748BB">
        <w:rPr>
          <w:b w:val="0"/>
          <w:bCs/>
          <w:i w:val="0"/>
          <w:iCs/>
        </w:rPr>
        <w:t>Ces missions exigent aux Université de posséder une organisation structurée, des procédures efficaces et des méthodes de communication modernes. De nombreux éléments qui peuvent être optimisés en les intégrant dans des solutions numériques.</w:t>
      </w:r>
    </w:p>
    <w:p w14:paraId="58528F3C" w14:textId="7E27C66B" w:rsidR="00324203" w:rsidRPr="00A748BB" w:rsidRDefault="00324203" w:rsidP="00E11A46">
      <w:pPr>
        <w:pStyle w:val="111Loaten2"/>
        <w:spacing w:line="360" w:lineRule="auto"/>
      </w:pPr>
      <w:bookmarkStart w:id="15" w:name="_Toc210120104"/>
      <w:r w:rsidRPr="00A748BB">
        <w:t>Organisation fonctionnelle d’une Université</w:t>
      </w:r>
      <w:bookmarkEnd w:id="15"/>
    </w:p>
    <w:p w14:paraId="0EC3D87A" w14:textId="5213648D" w:rsidR="00E11A46" w:rsidRPr="00A748BB" w:rsidRDefault="00E11A46" w:rsidP="00552D80">
      <w:pPr>
        <w:pStyle w:val="111Loaten2"/>
        <w:numPr>
          <w:ilvl w:val="0"/>
          <w:numId w:val="0"/>
        </w:numPr>
        <w:spacing w:line="360" w:lineRule="auto"/>
        <w:ind w:right="-284" w:firstLine="709"/>
        <w:outlineLvl w:val="9"/>
        <w:rPr>
          <w:b w:val="0"/>
          <w:bCs/>
          <w:i w:val="0"/>
          <w:iCs/>
        </w:rPr>
      </w:pPr>
      <w:r w:rsidRPr="00A748BB">
        <w:rPr>
          <w:b w:val="0"/>
          <w:bCs/>
          <w:i w:val="0"/>
          <w:iCs/>
        </w:rPr>
        <w:t>Pour une Université, il est nécessaire d’avoir une organisation structurée et optimisée afin de bien gérer les acteurs qui y sont présents. Nous pouvons distinguer trois (3) acteurs importants dans une Université :</w:t>
      </w:r>
    </w:p>
    <w:p w14:paraId="604983E3" w14:textId="4FEAADA7" w:rsidR="00E11A46" w:rsidRPr="00A748BB" w:rsidRDefault="00E11A46">
      <w:pPr>
        <w:pStyle w:val="111Loaten2"/>
        <w:numPr>
          <w:ilvl w:val="0"/>
          <w:numId w:val="11"/>
        </w:numPr>
        <w:spacing w:line="360" w:lineRule="auto"/>
        <w:ind w:right="-284"/>
        <w:outlineLvl w:val="9"/>
        <w:rPr>
          <w:b w:val="0"/>
          <w:bCs/>
          <w:i w:val="0"/>
          <w:iCs/>
        </w:rPr>
      </w:pPr>
      <w:r w:rsidRPr="00A748BB">
        <w:rPr>
          <w:b w:val="0"/>
          <w:bCs/>
          <w:i w:val="0"/>
          <w:iCs/>
        </w:rPr>
        <w:t>Etudiants :</w:t>
      </w:r>
      <w:r w:rsidR="007F42AB" w:rsidRPr="00A748BB">
        <w:rPr>
          <w:b w:val="0"/>
          <w:bCs/>
          <w:i w:val="0"/>
          <w:iCs/>
        </w:rPr>
        <w:t xml:space="preserve"> c’est une personne inscrite dans une formation de l’enseignement supérieur [1.05].</w:t>
      </w:r>
    </w:p>
    <w:p w14:paraId="0AA8BDA1" w14:textId="26FE981F" w:rsidR="007F42AB" w:rsidRPr="00A748BB" w:rsidRDefault="00E11A46">
      <w:pPr>
        <w:pStyle w:val="111Loaten2"/>
        <w:numPr>
          <w:ilvl w:val="0"/>
          <w:numId w:val="11"/>
        </w:numPr>
        <w:spacing w:line="360" w:lineRule="auto"/>
        <w:ind w:right="-284"/>
        <w:outlineLvl w:val="9"/>
        <w:rPr>
          <w:b w:val="0"/>
          <w:bCs/>
          <w:i w:val="0"/>
          <w:iCs/>
        </w:rPr>
      </w:pPr>
      <w:r w:rsidRPr="00A748BB">
        <w:rPr>
          <w:b w:val="0"/>
          <w:bCs/>
          <w:i w:val="0"/>
          <w:iCs/>
        </w:rPr>
        <w:lastRenderedPageBreak/>
        <w:t>Enseignants</w:t>
      </w:r>
      <w:r w:rsidR="007F42AB" w:rsidRPr="00A748BB">
        <w:rPr>
          <w:b w:val="0"/>
          <w:bCs/>
          <w:i w:val="0"/>
          <w:iCs/>
        </w:rPr>
        <w:t> : c’est le personnel professionnel directement impliqué dans l’enseignement des étudiants, dont les enseignants de classe ; les enseignants de l’enseignement spécialisé, et d’autres enseignants qui travaillent avec des étudiants en classe entière, en petits groupes, ou individuellement à l’intérieur ou à l’</w:t>
      </w:r>
      <w:r w:rsidR="00DA7B87" w:rsidRPr="00A748BB">
        <w:rPr>
          <w:b w:val="0"/>
          <w:bCs/>
          <w:i w:val="0"/>
          <w:iCs/>
        </w:rPr>
        <w:t>extérieur</w:t>
      </w:r>
      <w:r w:rsidR="007F42AB" w:rsidRPr="00A748BB">
        <w:rPr>
          <w:b w:val="0"/>
          <w:bCs/>
          <w:i w:val="0"/>
          <w:iCs/>
        </w:rPr>
        <w:t xml:space="preserve"> d’une classe habituelle [1.06]</w:t>
      </w:r>
    </w:p>
    <w:p w14:paraId="0765AB03" w14:textId="0686F47C" w:rsidR="00E11A46" w:rsidRPr="00A748BB" w:rsidRDefault="00E11A46">
      <w:pPr>
        <w:pStyle w:val="111Loaten2"/>
        <w:numPr>
          <w:ilvl w:val="0"/>
          <w:numId w:val="11"/>
        </w:numPr>
        <w:spacing w:line="360" w:lineRule="auto"/>
        <w:ind w:right="-284"/>
        <w:outlineLvl w:val="9"/>
        <w:rPr>
          <w:b w:val="0"/>
          <w:bCs/>
          <w:i w:val="0"/>
          <w:iCs/>
        </w:rPr>
      </w:pPr>
      <w:r w:rsidRPr="00A748BB">
        <w:rPr>
          <w:b w:val="0"/>
          <w:bCs/>
          <w:i w:val="0"/>
          <w:iCs/>
        </w:rPr>
        <w:t>Administration :</w:t>
      </w:r>
      <w:r w:rsidR="007F42AB" w:rsidRPr="00A748BB">
        <w:rPr>
          <w:b w:val="0"/>
          <w:bCs/>
          <w:i w:val="0"/>
          <w:iCs/>
        </w:rPr>
        <w:t xml:space="preserve"> les administrateurs de l’enseignement organisent et gèrent l’administration, les systèmes de soutien et les activités d’un établissement d’enseignement. Ils accomplissent une série de </w:t>
      </w:r>
      <w:r w:rsidR="00002AA1" w:rsidRPr="00A748BB">
        <w:rPr>
          <w:b w:val="0"/>
          <w:bCs/>
          <w:i w:val="0"/>
          <w:iCs/>
        </w:rPr>
        <w:t>tâches</w:t>
      </w:r>
      <w:r w:rsidR="007F42AB" w:rsidRPr="00A748BB">
        <w:rPr>
          <w:b w:val="0"/>
          <w:bCs/>
          <w:i w:val="0"/>
          <w:iCs/>
        </w:rPr>
        <w:t xml:space="preserve"> administratif, de secrétariat, de soutien financier et par d’autres moyens afin de permettre l’exploitation efficace et rentable de l’</w:t>
      </w:r>
      <w:r w:rsidR="00DA7B87" w:rsidRPr="00A748BB">
        <w:rPr>
          <w:b w:val="0"/>
          <w:bCs/>
          <w:i w:val="0"/>
          <w:iCs/>
        </w:rPr>
        <w:t>Université</w:t>
      </w:r>
      <w:r w:rsidR="007F42AB" w:rsidRPr="00A748BB">
        <w:rPr>
          <w:b w:val="0"/>
          <w:bCs/>
          <w:i w:val="0"/>
          <w:iCs/>
        </w:rPr>
        <w:t>. Ils peuvent contribuer au recrutement d’étudiants, aux relations d’anciens étudiants, au financement, au travail sur les commissions, y compris les conseils universitaires et à l’assurance de la qualité [1.07]</w:t>
      </w:r>
      <w:r w:rsidR="00574F6E" w:rsidRPr="00A748BB">
        <w:rPr>
          <w:b w:val="0"/>
          <w:bCs/>
          <w:i w:val="0"/>
          <w:iCs/>
        </w:rPr>
        <w:t>.</w:t>
      </w:r>
    </w:p>
    <w:p w14:paraId="5CBCE8B8" w14:textId="5209CCC5" w:rsidR="00E11A46" w:rsidRPr="00A748BB" w:rsidRDefault="00E11A46" w:rsidP="00BF45B8">
      <w:pPr>
        <w:pStyle w:val="111Loaten2"/>
        <w:numPr>
          <w:ilvl w:val="0"/>
          <w:numId w:val="0"/>
        </w:numPr>
        <w:spacing w:line="360" w:lineRule="auto"/>
        <w:ind w:right="-284"/>
        <w:outlineLvl w:val="9"/>
        <w:rPr>
          <w:b w:val="0"/>
          <w:bCs/>
          <w:i w:val="0"/>
          <w:iCs/>
        </w:rPr>
      </w:pPr>
      <w:r w:rsidRPr="00A748BB">
        <w:rPr>
          <w:b w:val="0"/>
          <w:bCs/>
          <w:i w:val="0"/>
          <w:iCs/>
        </w:rPr>
        <w:t xml:space="preserve">Additionnellement, ces acteurs utilisent des </w:t>
      </w:r>
      <w:r w:rsidR="0001494C" w:rsidRPr="00A748BB">
        <w:rPr>
          <w:b w:val="0"/>
          <w:bCs/>
          <w:i w:val="0"/>
          <w:iCs/>
        </w:rPr>
        <w:t>méthodes</w:t>
      </w:r>
      <w:r w:rsidRPr="00A748BB">
        <w:rPr>
          <w:b w:val="0"/>
          <w:bCs/>
          <w:i w:val="0"/>
          <w:iCs/>
        </w:rPr>
        <w:t xml:space="preserve"> de communication et de diffusion d’informations variées et souvent éparpillées dans diverses plateformes tels que Facebook, groupes WhatsApp, email, ou autre plateforme externe. Ces acteurs entretiennent une relation étroite et importante pour le bon fonctionnement de l’Université dont chacun joue un rôle spécifique. Les moyens traditionnels de circulation de l’information.</w:t>
      </w:r>
    </w:p>
    <w:p w14:paraId="39D3BE7A" w14:textId="04F2756F" w:rsidR="00E11A46" w:rsidRPr="00A748BB" w:rsidRDefault="00E11A46">
      <w:pPr>
        <w:pStyle w:val="111Loaten2"/>
        <w:numPr>
          <w:ilvl w:val="0"/>
          <w:numId w:val="11"/>
        </w:numPr>
        <w:spacing w:line="360" w:lineRule="auto"/>
        <w:ind w:right="-284"/>
        <w:outlineLvl w:val="9"/>
        <w:rPr>
          <w:b w:val="0"/>
          <w:bCs/>
          <w:i w:val="0"/>
          <w:iCs/>
        </w:rPr>
      </w:pPr>
      <w:r w:rsidRPr="00A748BB">
        <w:rPr>
          <w:b w:val="0"/>
          <w:bCs/>
          <w:i w:val="0"/>
          <w:iCs/>
        </w:rPr>
        <w:t xml:space="preserve">Communication entre l’administration et les enseignants et les étudiants : </w:t>
      </w:r>
      <w:r w:rsidR="0001494C" w:rsidRPr="00A748BB">
        <w:rPr>
          <w:b w:val="0"/>
          <w:bCs/>
          <w:i w:val="0"/>
          <w:iCs/>
        </w:rPr>
        <w:t>les communications officielles</w:t>
      </w:r>
      <w:r w:rsidRPr="00A748BB">
        <w:rPr>
          <w:b w:val="0"/>
          <w:bCs/>
          <w:i w:val="0"/>
          <w:iCs/>
        </w:rPr>
        <w:t xml:space="preserve"> tels que les emplois du temps, calendrier universitaire, convocations aux examens, résultats, </w:t>
      </w:r>
      <w:r w:rsidR="0001494C" w:rsidRPr="00A748BB">
        <w:rPr>
          <w:b w:val="0"/>
          <w:bCs/>
          <w:i w:val="0"/>
          <w:iCs/>
        </w:rPr>
        <w:t>règlements</w:t>
      </w:r>
      <w:r w:rsidRPr="00A748BB">
        <w:rPr>
          <w:b w:val="0"/>
          <w:bCs/>
          <w:i w:val="0"/>
          <w:iCs/>
        </w:rPr>
        <w:t xml:space="preserve">, sont souvent transmis par : </w:t>
      </w:r>
    </w:p>
    <w:p w14:paraId="773845D9" w14:textId="3A756A95" w:rsidR="00E11A46" w:rsidRPr="00A748BB" w:rsidRDefault="00E11A46">
      <w:pPr>
        <w:pStyle w:val="111Loaten2"/>
        <w:numPr>
          <w:ilvl w:val="1"/>
          <w:numId w:val="11"/>
        </w:numPr>
        <w:spacing w:line="360" w:lineRule="auto"/>
        <w:ind w:right="-284"/>
        <w:outlineLvl w:val="9"/>
        <w:rPr>
          <w:b w:val="0"/>
          <w:bCs/>
          <w:i w:val="0"/>
          <w:iCs/>
        </w:rPr>
      </w:pPr>
      <w:r w:rsidRPr="00A748BB">
        <w:rPr>
          <w:b w:val="0"/>
          <w:bCs/>
          <w:i w:val="0"/>
          <w:iCs/>
        </w:rPr>
        <w:t>Affichage physique sur les tableaux d’annonces</w:t>
      </w:r>
    </w:p>
    <w:p w14:paraId="58CF2926" w14:textId="35C2278E" w:rsidR="00E11A46" w:rsidRPr="00A748BB" w:rsidRDefault="00E11A46">
      <w:pPr>
        <w:pStyle w:val="111Loaten2"/>
        <w:numPr>
          <w:ilvl w:val="1"/>
          <w:numId w:val="11"/>
        </w:numPr>
        <w:spacing w:line="360" w:lineRule="auto"/>
        <w:ind w:right="-284"/>
        <w:outlineLvl w:val="9"/>
        <w:rPr>
          <w:b w:val="0"/>
          <w:bCs/>
          <w:i w:val="0"/>
          <w:iCs/>
        </w:rPr>
      </w:pPr>
      <w:r w:rsidRPr="00A748BB">
        <w:rPr>
          <w:b w:val="0"/>
          <w:bCs/>
          <w:i w:val="0"/>
          <w:iCs/>
        </w:rPr>
        <w:t>Rassemblement générale périodique</w:t>
      </w:r>
    </w:p>
    <w:p w14:paraId="2599ED8E" w14:textId="616E0AF0" w:rsidR="00E11A46" w:rsidRPr="00A748BB" w:rsidRDefault="00E11A46">
      <w:pPr>
        <w:pStyle w:val="111Loaten2"/>
        <w:numPr>
          <w:ilvl w:val="1"/>
          <w:numId w:val="11"/>
        </w:numPr>
        <w:spacing w:line="360" w:lineRule="auto"/>
        <w:ind w:right="-284"/>
        <w:outlineLvl w:val="9"/>
        <w:rPr>
          <w:b w:val="0"/>
          <w:bCs/>
          <w:i w:val="0"/>
          <w:iCs/>
        </w:rPr>
      </w:pPr>
      <w:r w:rsidRPr="00A748BB">
        <w:rPr>
          <w:b w:val="0"/>
          <w:bCs/>
          <w:i w:val="0"/>
          <w:iCs/>
        </w:rPr>
        <w:t>Distribuer par des étudiants dans les groupes de discussion sur les réseaux sociaux</w:t>
      </w:r>
    </w:p>
    <w:p w14:paraId="6F0794A9" w14:textId="0ED4177D" w:rsidR="00E11A46" w:rsidRPr="00A748BB" w:rsidRDefault="0001494C" w:rsidP="00E11A46">
      <w:pPr>
        <w:pStyle w:val="111Loaten2"/>
        <w:numPr>
          <w:ilvl w:val="0"/>
          <w:numId w:val="0"/>
        </w:numPr>
        <w:spacing w:line="360" w:lineRule="auto"/>
        <w:ind w:left="720" w:right="-284" w:hanging="720"/>
        <w:outlineLvl w:val="9"/>
        <w:rPr>
          <w:b w:val="0"/>
          <w:bCs/>
          <w:i w:val="0"/>
          <w:iCs/>
        </w:rPr>
      </w:pPr>
      <w:r w:rsidRPr="00A748BB">
        <w:rPr>
          <w:b w:val="0"/>
          <w:bCs/>
          <w:i w:val="0"/>
          <w:iCs/>
        </w:rPr>
        <w:t>Ces moyens</w:t>
      </w:r>
      <w:r w:rsidR="00630FEB" w:rsidRPr="00A748BB">
        <w:rPr>
          <w:b w:val="0"/>
          <w:bCs/>
          <w:i w:val="0"/>
          <w:iCs/>
        </w:rPr>
        <w:t xml:space="preserve"> sont très éparpillés ce qui favorisent le retard de la distribution de l’information.</w:t>
      </w:r>
    </w:p>
    <w:p w14:paraId="01311DF1" w14:textId="49DEBA26" w:rsidR="00E11A46" w:rsidRPr="00A748BB" w:rsidRDefault="00E11A46">
      <w:pPr>
        <w:pStyle w:val="111Loaten2"/>
        <w:numPr>
          <w:ilvl w:val="0"/>
          <w:numId w:val="11"/>
        </w:numPr>
        <w:spacing w:line="360" w:lineRule="auto"/>
        <w:ind w:right="-284"/>
        <w:outlineLvl w:val="9"/>
        <w:rPr>
          <w:b w:val="0"/>
          <w:bCs/>
          <w:i w:val="0"/>
          <w:iCs/>
        </w:rPr>
      </w:pPr>
      <w:r w:rsidRPr="00A748BB">
        <w:rPr>
          <w:b w:val="0"/>
          <w:bCs/>
          <w:i w:val="0"/>
          <w:iCs/>
        </w:rPr>
        <w:t>Communication entre les enseignants et les étudiants :</w:t>
      </w:r>
      <w:r w:rsidR="00630FEB" w:rsidRPr="00A748BB">
        <w:rPr>
          <w:b w:val="0"/>
          <w:bCs/>
          <w:i w:val="0"/>
          <w:iCs/>
        </w:rPr>
        <w:t xml:space="preserve"> les enseignants envoient les supports de cours, devoirs, consignes ou toute autre instruction :</w:t>
      </w:r>
    </w:p>
    <w:p w14:paraId="6745CE25" w14:textId="2BD85FCD" w:rsidR="00630FEB" w:rsidRPr="00A748BB" w:rsidRDefault="00630FEB">
      <w:pPr>
        <w:pStyle w:val="111Loaten2"/>
        <w:numPr>
          <w:ilvl w:val="1"/>
          <w:numId w:val="11"/>
        </w:numPr>
        <w:spacing w:line="360" w:lineRule="auto"/>
        <w:ind w:right="-284"/>
        <w:outlineLvl w:val="9"/>
        <w:rPr>
          <w:b w:val="0"/>
          <w:bCs/>
          <w:i w:val="0"/>
          <w:iCs/>
        </w:rPr>
      </w:pPr>
      <w:r w:rsidRPr="00A748BB">
        <w:rPr>
          <w:b w:val="0"/>
          <w:bCs/>
          <w:i w:val="0"/>
          <w:iCs/>
        </w:rPr>
        <w:t>Lors des cours présentiels en salle de classe ;</w:t>
      </w:r>
    </w:p>
    <w:p w14:paraId="79EF9A26" w14:textId="54ECD6F5" w:rsidR="00630FEB" w:rsidRPr="00A748BB" w:rsidRDefault="0001494C">
      <w:pPr>
        <w:pStyle w:val="111Loaten2"/>
        <w:numPr>
          <w:ilvl w:val="1"/>
          <w:numId w:val="11"/>
        </w:numPr>
        <w:spacing w:line="360" w:lineRule="auto"/>
        <w:ind w:right="-284"/>
        <w:outlineLvl w:val="9"/>
        <w:rPr>
          <w:b w:val="0"/>
          <w:bCs/>
          <w:i w:val="0"/>
          <w:iCs/>
        </w:rPr>
      </w:pPr>
      <w:r w:rsidRPr="00A748BB">
        <w:rPr>
          <w:b w:val="0"/>
          <w:bCs/>
          <w:i w:val="0"/>
          <w:iCs/>
        </w:rPr>
        <w:t>Transférer</w:t>
      </w:r>
      <w:r w:rsidR="00630FEB" w:rsidRPr="00A748BB">
        <w:rPr>
          <w:b w:val="0"/>
          <w:bCs/>
          <w:i w:val="0"/>
          <w:iCs/>
        </w:rPr>
        <w:t xml:space="preserve"> des cours et exercices sous fourme de document </w:t>
      </w:r>
      <w:r w:rsidRPr="00A748BB">
        <w:rPr>
          <w:b w:val="0"/>
          <w:bCs/>
          <w:i w:val="0"/>
          <w:iCs/>
        </w:rPr>
        <w:t>électronique</w:t>
      </w:r>
      <w:r w:rsidR="00630FEB" w:rsidRPr="00A748BB">
        <w:rPr>
          <w:b w:val="0"/>
          <w:bCs/>
          <w:i w:val="0"/>
          <w:iCs/>
        </w:rPr>
        <w:t xml:space="preserve"> en utilisant une clé USB aux étudiants,</w:t>
      </w:r>
    </w:p>
    <w:p w14:paraId="7FA36ACB" w14:textId="01F42E21" w:rsidR="00630FEB" w:rsidRPr="00A748BB" w:rsidRDefault="00630FEB">
      <w:pPr>
        <w:pStyle w:val="111Loaten2"/>
        <w:numPr>
          <w:ilvl w:val="1"/>
          <w:numId w:val="11"/>
        </w:numPr>
        <w:spacing w:line="360" w:lineRule="auto"/>
        <w:ind w:right="-284"/>
        <w:outlineLvl w:val="9"/>
        <w:rPr>
          <w:b w:val="0"/>
          <w:bCs/>
          <w:i w:val="0"/>
          <w:iCs/>
        </w:rPr>
      </w:pPr>
      <w:r w:rsidRPr="00A748BB">
        <w:rPr>
          <w:b w:val="0"/>
          <w:bCs/>
          <w:i w:val="0"/>
          <w:iCs/>
        </w:rPr>
        <w:t>Par Email personnel</w:t>
      </w:r>
    </w:p>
    <w:p w14:paraId="2CA8B8F4" w14:textId="200A1561" w:rsidR="00630FEB" w:rsidRPr="00A748BB" w:rsidRDefault="00630FEB">
      <w:pPr>
        <w:pStyle w:val="111Loaten2"/>
        <w:numPr>
          <w:ilvl w:val="1"/>
          <w:numId w:val="11"/>
        </w:numPr>
        <w:spacing w:line="360" w:lineRule="auto"/>
        <w:ind w:right="-284"/>
        <w:outlineLvl w:val="9"/>
        <w:rPr>
          <w:b w:val="0"/>
          <w:bCs/>
          <w:i w:val="0"/>
          <w:iCs/>
        </w:rPr>
      </w:pPr>
      <w:r w:rsidRPr="00A748BB">
        <w:rPr>
          <w:b w:val="0"/>
          <w:bCs/>
          <w:i w:val="0"/>
          <w:iCs/>
        </w:rPr>
        <w:t>Groupe informel sur Facebook ou WhatsApp.</w:t>
      </w:r>
    </w:p>
    <w:p w14:paraId="476878B9" w14:textId="1F47CAC5" w:rsidR="00630FEB" w:rsidRPr="00A748BB" w:rsidRDefault="0001494C" w:rsidP="00552D80">
      <w:pPr>
        <w:pStyle w:val="111Loaten2"/>
        <w:numPr>
          <w:ilvl w:val="0"/>
          <w:numId w:val="0"/>
        </w:numPr>
        <w:spacing w:line="360" w:lineRule="auto"/>
        <w:ind w:right="-284"/>
        <w:outlineLvl w:val="9"/>
        <w:rPr>
          <w:b w:val="0"/>
          <w:bCs/>
          <w:i w:val="0"/>
          <w:iCs/>
        </w:rPr>
      </w:pPr>
      <w:r w:rsidRPr="00A748BB">
        <w:rPr>
          <w:b w:val="0"/>
          <w:bCs/>
          <w:i w:val="0"/>
          <w:iCs/>
        </w:rPr>
        <w:lastRenderedPageBreak/>
        <w:t>Ces moyens variés</w:t>
      </w:r>
      <w:r w:rsidR="00630FEB" w:rsidRPr="00A748BB">
        <w:rPr>
          <w:b w:val="0"/>
          <w:bCs/>
          <w:i w:val="0"/>
          <w:iCs/>
        </w:rPr>
        <w:t xml:space="preserve"> rendent les retours </w:t>
      </w:r>
      <w:r w:rsidRPr="00A748BB">
        <w:rPr>
          <w:b w:val="0"/>
          <w:bCs/>
          <w:i w:val="0"/>
          <w:iCs/>
        </w:rPr>
        <w:t>(remarques</w:t>
      </w:r>
      <w:r w:rsidR="00630FEB" w:rsidRPr="00A748BB">
        <w:rPr>
          <w:b w:val="0"/>
          <w:bCs/>
          <w:i w:val="0"/>
          <w:iCs/>
        </w:rPr>
        <w:t xml:space="preserve">, questions, explications) </w:t>
      </w:r>
      <w:r w:rsidRPr="00A748BB">
        <w:rPr>
          <w:b w:val="0"/>
          <w:bCs/>
          <w:i w:val="0"/>
          <w:iCs/>
        </w:rPr>
        <w:t>difficile</w:t>
      </w:r>
      <w:r w:rsidR="00630FEB" w:rsidRPr="00A748BB">
        <w:rPr>
          <w:b w:val="0"/>
          <w:bCs/>
          <w:i w:val="0"/>
          <w:iCs/>
        </w:rPr>
        <w:t xml:space="preserve"> et non centralisés.</w:t>
      </w:r>
    </w:p>
    <w:p w14:paraId="5402654F" w14:textId="25F5290B" w:rsidR="00630FEB" w:rsidRPr="00A748BB" w:rsidRDefault="00630FEB">
      <w:pPr>
        <w:pStyle w:val="111Loaten2"/>
        <w:numPr>
          <w:ilvl w:val="0"/>
          <w:numId w:val="11"/>
        </w:numPr>
        <w:spacing w:line="360" w:lineRule="auto"/>
        <w:ind w:right="-284"/>
        <w:outlineLvl w:val="9"/>
        <w:rPr>
          <w:b w:val="0"/>
          <w:bCs/>
          <w:i w:val="0"/>
          <w:iCs/>
        </w:rPr>
      </w:pPr>
      <w:r w:rsidRPr="00A748BB">
        <w:rPr>
          <w:b w:val="0"/>
          <w:bCs/>
          <w:i w:val="0"/>
          <w:iCs/>
        </w:rPr>
        <w:t>Communication entre les étudiants et l’administration et les enseignants : les étudiants posent leurs questions, remettent leurs travaux via :</w:t>
      </w:r>
    </w:p>
    <w:p w14:paraId="75F9C65B" w14:textId="587BA92B" w:rsidR="00630FEB" w:rsidRPr="00A748BB" w:rsidRDefault="00630FEB">
      <w:pPr>
        <w:pStyle w:val="111Loaten2"/>
        <w:numPr>
          <w:ilvl w:val="1"/>
          <w:numId w:val="11"/>
        </w:numPr>
        <w:spacing w:line="360" w:lineRule="auto"/>
        <w:ind w:right="-284"/>
        <w:outlineLvl w:val="9"/>
        <w:rPr>
          <w:b w:val="0"/>
          <w:bCs/>
          <w:i w:val="0"/>
          <w:iCs/>
        </w:rPr>
      </w:pPr>
      <w:r w:rsidRPr="00A748BB">
        <w:rPr>
          <w:b w:val="0"/>
          <w:bCs/>
          <w:i w:val="0"/>
          <w:iCs/>
        </w:rPr>
        <w:t>En présentiel, lors des cours présentiels ou par rendez-vous ou dépôt de papier</w:t>
      </w:r>
    </w:p>
    <w:p w14:paraId="296778D1" w14:textId="03DF00B9" w:rsidR="00630FEB" w:rsidRPr="00A748BB" w:rsidRDefault="00630FEB">
      <w:pPr>
        <w:pStyle w:val="111Loaten2"/>
        <w:numPr>
          <w:ilvl w:val="1"/>
          <w:numId w:val="11"/>
        </w:numPr>
        <w:spacing w:line="360" w:lineRule="auto"/>
        <w:ind w:right="-284"/>
        <w:outlineLvl w:val="9"/>
        <w:rPr>
          <w:b w:val="0"/>
          <w:bCs/>
          <w:i w:val="0"/>
          <w:iCs/>
        </w:rPr>
      </w:pPr>
      <w:r w:rsidRPr="00A748BB">
        <w:rPr>
          <w:b w:val="0"/>
          <w:bCs/>
          <w:i w:val="0"/>
          <w:iCs/>
        </w:rPr>
        <w:t xml:space="preserve">Par courriers </w:t>
      </w:r>
      <w:r w:rsidR="0001494C" w:rsidRPr="00A748BB">
        <w:rPr>
          <w:b w:val="0"/>
          <w:bCs/>
          <w:i w:val="0"/>
          <w:iCs/>
        </w:rPr>
        <w:t>électroniques</w:t>
      </w:r>
      <w:r w:rsidRPr="00A748BB">
        <w:rPr>
          <w:b w:val="0"/>
          <w:bCs/>
          <w:i w:val="0"/>
          <w:iCs/>
        </w:rPr>
        <w:t xml:space="preserve"> personnels ou institutionnels</w:t>
      </w:r>
    </w:p>
    <w:p w14:paraId="455E0EF3" w14:textId="409D9001" w:rsidR="00630FEB" w:rsidRPr="00A748BB" w:rsidRDefault="00630FEB">
      <w:pPr>
        <w:pStyle w:val="111Loaten2"/>
        <w:numPr>
          <w:ilvl w:val="1"/>
          <w:numId w:val="11"/>
        </w:numPr>
        <w:spacing w:line="360" w:lineRule="auto"/>
        <w:ind w:right="-284"/>
        <w:outlineLvl w:val="9"/>
        <w:rPr>
          <w:b w:val="0"/>
          <w:bCs/>
          <w:i w:val="0"/>
          <w:iCs/>
        </w:rPr>
      </w:pPr>
      <w:r w:rsidRPr="00A748BB">
        <w:rPr>
          <w:b w:val="0"/>
          <w:bCs/>
          <w:i w:val="0"/>
          <w:iCs/>
        </w:rPr>
        <w:t>Via les messageries sur les réseaux sociaux.</w:t>
      </w:r>
    </w:p>
    <w:p w14:paraId="38CB5C24" w14:textId="348993C8" w:rsidR="00E11A46" w:rsidRPr="00A748BB" w:rsidRDefault="0001494C" w:rsidP="00614565">
      <w:pPr>
        <w:pStyle w:val="111Loaten2"/>
        <w:numPr>
          <w:ilvl w:val="0"/>
          <w:numId w:val="0"/>
        </w:numPr>
        <w:spacing w:line="360" w:lineRule="auto"/>
        <w:ind w:right="-284"/>
        <w:outlineLvl w:val="9"/>
        <w:rPr>
          <w:b w:val="0"/>
          <w:bCs/>
          <w:i w:val="0"/>
          <w:iCs/>
        </w:rPr>
      </w:pPr>
      <w:r w:rsidRPr="00A748BB">
        <w:rPr>
          <w:b w:val="0"/>
          <w:bCs/>
          <w:i w:val="0"/>
          <w:iCs/>
        </w:rPr>
        <w:t>On peut constater que la circulation des informations importants dans l’université sont effectués par multiple moyens qui ne sont pas centralisés et le plus souvent informel ce qui peut avoir des conséquences indésirables comme les pertes ou retards d’information, confusion sur les informations officielles et ceux non vérifier et difficulté d’accès aux ressources pédagogiques.</w:t>
      </w:r>
    </w:p>
    <w:p w14:paraId="65272A94" w14:textId="3B57D0CE" w:rsidR="00324203" w:rsidRPr="00A748BB" w:rsidRDefault="00324203" w:rsidP="00E11A46">
      <w:pPr>
        <w:pStyle w:val="111Loaten2"/>
        <w:spacing w:line="360" w:lineRule="auto"/>
      </w:pPr>
      <w:bookmarkStart w:id="16" w:name="_Toc210120105"/>
      <w:r w:rsidRPr="00A748BB">
        <w:t xml:space="preserve">Limites </w:t>
      </w:r>
      <w:r w:rsidR="00402203" w:rsidRPr="00A748BB">
        <w:t>constatées</w:t>
      </w:r>
      <w:bookmarkEnd w:id="16"/>
    </w:p>
    <w:p w14:paraId="0A68BA60" w14:textId="66B20FFC" w:rsidR="00E20E7C" w:rsidRPr="00A748BB" w:rsidRDefault="0001494C" w:rsidP="008F5D86">
      <w:pPr>
        <w:ind w:left="0" w:firstLine="709"/>
      </w:pPr>
      <w:r w:rsidRPr="00A748BB">
        <w:t>Plusieurs limitations structurelles bloquent les Universités dans leur effort d’organiser et d’optimiser leur communication,</w:t>
      </w:r>
      <w:r w:rsidR="00E20E7C" w:rsidRPr="00A748BB">
        <w:t xml:space="preserve"> </w:t>
      </w:r>
      <w:r w:rsidRPr="00A748BB">
        <w:t xml:space="preserve">leur gestion </w:t>
      </w:r>
      <w:r w:rsidR="00E20E7C" w:rsidRPr="00A748BB">
        <w:t>pédagogique et l’accès à l’information. Ces contraintes se manifestent le plus dans les universités peu numérisés ou mal équipés sur le plan des outils ou plateformes collaboratifs.</w:t>
      </w:r>
    </w:p>
    <w:p w14:paraId="648CB06F" w14:textId="046E5124" w:rsidR="004B1306" w:rsidRPr="00A748BB" w:rsidRDefault="004B1306" w:rsidP="004B1306">
      <w:r w:rsidRPr="00A748BB">
        <w:t>Les points négatifs que nous avons constatés :</w:t>
      </w:r>
    </w:p>
    <w:p w14:paraId="09319EC1" w14:textId="19BED902" w:rsidR="004B1306" w:rsidRPr="00A748BB" w:rsidRDefault="004B1306">
      <w:pPr>
        <w:pStyle w:val="111Loaten2"/>
        <w:numPr>
          <w:ilvl w:val="0"/>
          <w:numId w:val="11"/>
        </w:numPr>
        <w:spacing w:line="360" w:lineRule="auto"/>
        <w:ind w:right="-284"/>
        <w:outlineLvl w:val="9"/>
        <w:rPr>
          <w:b w:val="0"/>
          <w:bCs/>
          <w:i w:val="0"/>
          <w:iCs/>
        </w:rPr>
      </w:pPr>
      <w:r w:rsidRPr="00A748BB">
        <w:rPr>
          <w:b w:val="0"/>
          <w:bCs/>
          <w:i w:val="0"/>
          <w:iCs/>
        </w:rPr>
        <w:t>Variations de canaux de communication :</w:t>
      </w:r>
      <w:r w:rsidR="006D27F9" w:rsidRPr="00A748BB">
        <w:rPr>
          <w:b w:val="0"/>
          <w:bCs/>
          <w:i w:val="0"/>
          <w:iCs/>
        </w:rPr>
        <w:t xml:space="preserve"> les échanges effectuer entre les étudiants, les enseignants et l’administration sont pour la plupart du temps faite par le biais de diverses plateformes de </w:t>
      </w:r>
      <w:r w:rsidR="00B36496" w:rsidRPr="00A748BB">
        <w:rPr>
          <w:b w:val="0"/>
          <w:bCs/>
          <w:i w:val="0"/>
          <w:iCs/>
        </w:rPr>
        <w:t>communication</w:t>
      </w:r>
      <w:r w:rsidR="006D27F9" w:rsidRPr="00A748BB">
        <w:rPr>
          <w:b w:val="0"/>
          <w:bCs/>
          <w:i w:val="0"/>
          <w:iCs/>
        </w:rPr>
        <w:t xml:space="preserve"> comme des courriers </w:t>
      </w:r>
      <w:r w:rsidR="00B36496" w:rsidRPr="00A748BB">
        <w:rPr>
          <w:b w:val="0"/>
          <w:bCs/>
          <w:i w:val="0"/>
          <w:iCs/>
        </w:rPr>
        <w:t>électroniques</w:t>
      </w:r>
      <w:r w:rsidR="006D27F9" w:rsidRPr="00A748BB">
        <w:rPr>
          <w:b w:val="0"/>
          <w:bCs/>
          <w:i w:val="0"/>
          <w:iCs/>
        </w:rPr>
        <w:t xml:space="preserve"> institutionnels ou personnels, </w:t>
      </w:r>
      <w:r w:rsidR="00B36496" w:rsidRPr="00A748BB">
        <w:rPr>
          <w:b w:val="0"/>
          <w:bCs/>
          <w:i w:val="0"/>
          <w:iCs/>
        </w:rPr>
        <w:t>groupe</w:t>
      </w:r>
      <w:r w:rsidR="006D27F9" w:rsidRPr="00A748BB">
        <w:rPr>
          <w:b w:val="0"/>
          <w:bCs/>
          <w:i w:val="0"/>
          <w:iCs/>
        </w:rPr>
        <w:t xml:space="preserve"> de messagerie WhatsApp, Messenger, par document imprimés ou affichés</w:t>
      </w:r>
      <w:r w:rsidR="00443DCE" w:rsidRPr="00A748BB">
        <w:rPr>
          <w:b w:val="0"/>
          <w:bCs/>
          <w:i w:val="0"/>
          <w:iCs/>
        </w:rPr>
        <w:t>. Cette grande diversité provoque un manque de cohérence dans la diffusion et une absence de centralisation des échanges.</w:t>
      </w:r>
    </w:p>
    <w:p w14:paraId="6E98F719" w14:textId="5E0C1D6B" w:rsidR="004B1306" w:rsidRPr="00A748BB" w:rsidRDefault="004B1306">
      <w:pPr>
        <w:pStyle w:val="111Loaten2"/>
        <w:numPr>
          <w:ilvl w:val="0"/>
          <w:numId w:val="11"/>
        </w:numPr>
        <w:spacing w:line="360" w:lineRule="auto"/>
        <w:ind w:right="-284"/>
        <w:outlineLvl w:val="9"/>
        <w:rPr>
          <w:b w:val="0"/>
          <w:bCs/>
          <w:i w:val="0"/>
          <w:iCs/>
        </w:rPr>
      </w:pPr>
      <w:r w:rsidRPr="00A748BB">
        <w:rPr>
          <w:b w:val="0"/>
          <w:bCs/>
          <w:i w:val="0"/>
          <w:iCs/>
        </w:rPr>
        <w:t>Diffusion des informations :</w:t>
      </w:r>
      <w:r w:rsidR="002834E9" w:rsidRPr="00A748BB">
        <w:rPr>
          <w:b w:val="0"/>
          <w:bCs/>
          <w:i w:val="0"/>
          <w:iCs/>
        </w:rPr>
        <w:t xml:space="preserve"> perte et lenteur de la diffusion des informations, la communication des informations importantes est transmise tardivement ou n’arrive pas à l’ensemble des destinataires.</w:t>
      </w:r>
    </w:p>
    <w:p w14:paraId="288F4BC4" w14:textId="58D3331A" w:rsidR="004B1306" w:rsidRPr="00A748BB" w:rsidRDefault="006D27F9">
      <w:pPr>
        <w:pStyle w:val="111Loaten2"/>
        <w:numPr>
          <w:ilvl w:val="0"/>
          <w:numId w:val="11"/>
        </w:numPr>
        <w:spacing w:line="360" w:lineRule="auto"/>
        <w:ind w:right="-284"/>
        <w:outlineLvl w:val="9"/>
        <w:rPr>
          <w:b w:val="0"/>
          <w:bCs/>
          <w:i w:val="0"/>
          <w:iCs/>
        </w:rPr>
      </w:pPr>
      <w:r w:rsidRPr="00A748BB">
        <w:rPr>
          <w:b w:val="0"/>
          <w:bCs/>
          <w:i w:val="0"/>
          <w:iCs/>
        </w:rPr>
        <w:t>Accès</w:t>
      </w:r>
      <w:r w:rsidR="004B1306" w:rsidRPr="00A748BB">
        <w:rPr>
          <w:b w:val="0"/>
          <w:bCs/>
          <w:i w:val="0"/>
          <w:iCs/>
        </w:rPr>
        <w:t xml:space="preserve"> aux ressource pédagogiques :</w:t>
      </w:r>
      <w:r w:rsidR="000E3BC1" w:rsidRPr="00A748BB">
        <w:rPr>
          <w:b w:val="0"/>
          <w:bCs/>
          <w:i w:val="0"/>
          <w:iCs/>
        </w:rPr>
        <w:t xml:space="preserve"> les support de cours, exercices distribuer par les enseignants sont parfois partagé de manière informelle comme par exemple via des clés USB lors des cours </w:t>
      </w:r>
      <w:r w:rsidR="00B36496" w:rsidRPr="00A748BB">
        <w:rPr>
          <w:b w:val="0"/>
          <w:bCs/>
          <w:i w:val="0"/>
          <w:iCs/>
        </w:rPr>
        <w:t>présentiels</w:t>
      </w:r>
      <w:r w:rsidR="000E3BC1" w:rsidRPr="00A748BB">
        <w:rPr>
          <w:b w:val="0"/>
          <w:bCs/>
          <w:i w:val="0"/>
          <w:iCs/>
        </w:rPr>
        <w:t xml:space="preserve">, par </w:t>
      </w:r>
      <w:r w:rsidR="00B36496" w:rsidRPr="00A748BB">
        <w:rPr>
          <w:b w:val="0"/>
          <w:bCs/>
          <w:i w:val="0"/>
          <w:iCs/>
        </w:rPr>
        <w:t>courriers</w:t>
      </w:r>
      <w:r w:rsidR="000E3BC1" w:rsidRPr="00A748BB">
        <w:rPr>
          <w:b w:val="0"/>
          <w:bCs/>
          <w:i w:val="0"/>
          <w:iCs/>
        </w:rPr>
        <w:t xml:space="preserve"> </w:t>
      </w:r>
      <w:r w:rsidR="00B36496" w:rsidRPr="00A748BB">
        <w:rPr>
          <w:b w:val="0"/>
          <w:bCs/>
          <w:i w:val="0"/>
          <w:iCs/>
        </w:rPr>
        <w:t>électroniques</w:t>
      </w:r>
      <w:r w:rsidR="000E3BC1" w:rsidRPr="00A748BB">
        <w:rPr>
          <w:b w:val="0"/>
          <w:bCs/>
          <w:i w:val="0"/>
          <w:iCs/>
        </w:rPr>
        <w:t xml:space="preserve">, par groupe de messagerie sur les </w:t>
      </w:r>
      <w:r w:rsidR="00B36496" w:rsidRPr="00A748BB">
        <w:rPr>
          <w:b w:val="0"/>
          <w:bCs/>
          <w:i w:val="0"/>
          <w:iCs/>
        </w:rPr>
        <w:t>réseaux</w:t>
      </w:r>
      <w:r w:rsidR="000E3BC1" w:rsidRPr="00A748BB">
        <w:rPr>
          <w:b w:val="0"/>
          <w:bCs/>
          <w:i w:val="0"/>
          <w:iCs/>
        </w:rPr>
        <w:t xml:space="preserve"> sociaux, ce qui entraine de nombreux problèmes comme accès inégal des ressources entre les </w:t>
      </w:r>
      <w:r w:rsidR="000E3BC1" w:rsidRPr="00A748BB">
        <w:rPr>
          <w:b w:val="0"/>
          <w:bCs/>
          <w:i w:val="0"/>
          <w:iCs/>
        </w:rPr>
        <w:lastRenderedPageBreak/>
        <w:t>étudiants, entraine une perte ou confusion sur les documents distribuer, empêche une cohésion éducatifs claire en cas d’absence ou de retard.</w:t>
      </w:r>
    </w:p>
    <w:p w14:paraId="6B5E9D18" w14:textId="0F555730" w:rsidR="004B1306" w:rsidRPr="00A748BB" w:rsidRDefault="004B1306" w:rsidP="00600EA9">
      <w:pPr>
        <w:ind w:left="0" w:firstLine="0"/>
      </w:pPr>
      <w:r w:rsidRPr="00A748BB">
        <w:t>Ces contraintes accentuent l’</w:t>
      </w:r>
      <w:r w:rsidR="006D27F9" w:rsidRPr="00A748BB">
        <w:t>intérêt</w:t>
      </w:r>
      <w:r w:rsidRPr="00A748BB">
        <w:t xml:space="preserve"> d’une solution </w:t>
      </w:r>
      <w:r w:rsidR="006D27F9" w:rsidRPr="00A748BB">
        <w:t>numérique</w:t>
      </w:r>
      <w:r w:rsidRPr="00A748BB">
        <w:t xml:space="preserve"> </w:t>
      </w:r>
      <w:r w:rsidR="006D27F9" w:rsidRPr="00A748BB">
        <w:t>centralisée</w:t>
      </w:r>
      <w:r w:rsidRPr="00A748BB">
        <w:t xml:space="preserve">. Une analyse des système existants nous aidera à </w:t>
      </w:r>
      <w:r w:rsidR="006D27F9" w:rsidRPr="00A748BB">
        <w:t>évaluer</w:t>
      </w:r>
      <w:r w:rsidRPr="00A748BB">
        <w:t xml:space="preserve"> les </w:t>
      </w:r>
      <w:r w:rsidR="006D27F9" w:rsidRPr="00A748BB">
        <w:t>réponses</w:t>
      </w:r>
      <w:r w:rsidRPr="00A748BB">
        <w:t xml:space="preserve"> déjà proposés et d’identifier leur </w:t>
      </w:r>
      <w:r w:rsidR="006D27F9" w:rsidRPr="00A748BB">
        <w:t>insuffisance</w:t>
      </w:r>
      <w:r w:rsidRPr="00A748BB">
        <w:t>.</w:t>
      </w:r>
    </w:p>
    <w:p w14:paraId="6845E0B5" w14:textId="619204B1" w:rsidR="004A12CC" w:rsidRPr="00A748BB" w:rsidRDefault="004A12CC" w:rsidP="00E11A46">
      <w:pPr>
        <w:pStyle w:val="11Loaten1"/>
        <w:spacing w:line="360" w:lineRule="auto"/>
      </w:pPr>
      <w:bookmarkStart w:id="17" w:name="_Toc210120106"/>
      <w:r w:rsidRPr="00A748BB">
        <w:t>Analyse de l’existant</w:t>
      </w:r>
      <w:bookmarkEnd w:id="17"/>
    </w:p>
    <w:p w14:paraId="0728A3C8" w14:textId="77777777" w:rsidR="00552D80" w:rsidRPr="00A748BB" w:rsidRDefault="002765BC" w:rsidP="006521C6">
      <w:pPr>
        <w:pStyle w:val="11Loaten1"/>
        <w:numPr>
          <w:ilvl w:val="0"/>
          <w:numId w:val="0"/>
        </w:numPr>
        <w:spacing w:before="120" w:line="360" w:lineRule="auto"/>
        <w:ind w:right="-284" w:firstLine="709"/>
        <w:outlineLvl w:val="9"/>
        <w:rPr>
          <w:b w:val="0"/>
          <w:bCs/>
        </w:rPr>
      </w:pPr>
      <w:r w:rsidRPr="00A748BB">
        <w:rPr>
          <w:b w:val="0"/>
          <w:bCs/>
        </w:rPr>
        <w:t>Les avancées technologique et la propagation de l’internet, ont provoqué des changements et évolution dans divers domaines dans le monde. Et le domaine de l’éducation n’est pas mise à l’écarts de ces transformations. Ces changements touchent notamment les établissements d’enseignements supérieure ou Université. Cela se manifeste par l’apparition des plateformes d’apprentissage universitaire aussi connu sous le terme de Learning Management System ou LMS. Ces plateformes permettent aux universités de diffuser leurs apprentissages à distance tant que l’internet est disponible. Elles facilitent aussi aux étudiants l’accès aux ressources éducatifs diffuser par l’université, comme les supports de cours, les notes d’évaluation et bien d’autres</w:t>
      </w:r>
      <w:r w:rsidR="00F36DF8" w:rsidRPr="00A748BB">
        <w:rPr>
          <w:b w:val="0"/>
          <w:bCs/>
        </w:rPr>
        <w:t>.</w:t>
      </w:r>
    </w:p>
    <w:p w14:paraId="11E0FD49" w14:textId="307EAFBD" w:rsidR="00402203" w:rsidRPr="00A748BB" w:rsidRDefault="002765BC" w:rsidP="00552D80">
      <w:pPr>
        <w:pStyle w:val="11Loaten1"/>
        <w:numPr>
          <w:ilvl w:val="0"/>
          <w:numId w:val="0"/>
        </w:numPr>
        <w:spacing w:line="360" w:lineRule="auto"/>
        <w:ind w:right="-284" w:firstLine="709"/>
        <w:outlineLvl w:val="9"/>
        <w:rPr>
          <w:b w:val="0"/>
          <w:bCs/>
        </w:rPr>
      </w:pPr>
      <w:r w:rsidRPr="00A748BB">
        <w:rPr>
          <w:b w:val="0"/>
          <w:bCs/>
        </w:rPr>
        <w:t xml:space="preserve">Nous appelons E-learning les modes d’apprentissage qui se repose sur </w:t>
      </w:r>
      <w:r w:rsidR="00B302B3" w:rsidRPr="00A748BB">
        <w:rPr>
          <w:b w:val="0"/>
          <w:bCs/>
        </w:rPr>
        <w:t>les plateformes</w:t>
      </w:r>
      <w:r w:rsidRPr="00A748BB">
        <w:rPr>
          <w:b w:val="0"/>
          <w:bCs/>
        </w:rPr>
        <w:t xml:space="preserve"> LMS. Le marché mondial de l’e-learning </w:t>
      </w:r>
      <w:r w:rsidR="00B302B3" w:rsidRPr="00A748BB">
        <w:rPr>
          <w:b w:val="0"/>
          <w:bCs/>
        </w:rPr>
        <w:t>repose</w:t>
      </w:r>
      <w:r w:rsidRPr="00A748BB">
        <w:rPr>
          <w:b w:val="0"/>
          <w:bCs/>
        </w:rPr>
        <w:t xml:space="preserve"> sur trois principes de base. Premièrement l’</w:t>
      </w:r>
      <w:r w:rsidR="00B302B3" w:rsidRPr="00A748BB">
        <w:rPr>
          <w:b w:val="0"/>
          <w:bCs/>
        </w:rPr>
        <w:t>accessibilité</w:t>
      </w:r>
      <w:r w:rsidRPr="00A748BB">
        <w:rPr>
          <w:b w:val="0"/>
          <w:bCs/>
        </w:rPr>
        <w:t> : les contenus sont accessibles en ligne, ce qui élimine les barrières géographiques et temporelle. Deuxièmement, la flexibilité : les apprenants peuvent suivre les cours à leur propre rythme, ce qui est particulièrement utile pour les employés qui doivent jongler entre travail et formation. Enfin, l’interactivité : les plateformes d’e-learning intègrent des outils interactifs comme les forums de discussion, les vidéos interactives et les quiz, rendant l’apprentissage plus engageant et efficace [1.08]. Ce marché ne cesse de grandir et d’évoluer au fil des années. Cette croissance et évolution peut être attribuer aux avancés technologiques faites ces dernières années mais aussi par nécessité car le domaine de l’éducation sera le premier touché sur toute changements dans les différents domaines dans le monde.</w:t>
      </w:r>
    </w:p>
    <w:p w14:paraId="485841B3" w14:textId="46D7FDC4" w:rsidR="00402203" w:rsidRPr="00A748BB" w:rsidRDefault="00402203" w:rsidP="00E11A46">
      <w:pPr>
        <w:pStyle w:val="111Loaten2"/>
        <w:spacing w:line="360" w:lineRule="auto"/>
      </w:pPr>
      <w:bookmarkStart w:id="18" w:name="_Toc210120107"/>
      <w:r w:rsidRPr="00A748BB">
        <w:t>Plateformes Universitaires existant</w:t>
      </w:r>
      <w:bookmarkEnd w:id="18"/>
    </w:p>
    <w:p w14:paraId="7145FFC9" w14:textId="5F88C49B" w:rsidR="00B302B3" w:rsidRPr="00A748BB" w:rsidRDefault="00392C95" w:rsidP="00F36DF8">
      <w:pPr>
        <w:pStyle w:val="111Loaten2"/>
        <w:numPr>
          <w:ilvl w:val="0"/>
          <w:numId w:val="0"/>
        </w:numPr>
        <w:spacing w:line="360" w:lineRule="auto"/>
        <w:ind w:right="-284" w:firstLine="709"/>
        <w:outlineLvl w:val="9"/>
        <w:rPr>
          <w:b w:val="0"/>
          <w:bCs/>
          <w:i w:val="0"/>
          <w:iCs/>
        </w:rPr>
      </w:pPr>
      <w:r w:rsidRPr="00A748BB">
        <w:rPr>
          <w:b w:val="0"/>
          <w:bCs/>
          <w:i w:val="0"/>
          <w:iCs/>
        </w:rPr>
        <w:t xml:space="preserve">Actuellement, plusieurs de </w:t>
      </w:r>
      <w:r w:rsidR="000B2F9C" w:rsidRPr="00A748BB">
        <w:rPr>
          <w:b w:val="0"/>
          <w:bCs/>
          <w:i w:val="0"/>
          <w:iCs/>
        </w:rPr>
        <w:t>ces plateformes</w:t>
      </w:r>
      <w:r w:rsidRPr="00A748BB">
        <w:rPr>
          <w:b w:val="0"/>
          <w:bCs/>
          <w:i w:val="0"/>
          <w:iCs/>
        </w:rPr>
        <w:t xml:space="preserve"> de type LMS sont déjà présente sur l’internet et coexiste</w:t>
      </w:r>
      <w:r w:rsidR="00955966" w:rsidRPr="00A748BB">
        <w:rPr>
          <w:b w:val="0"/>
          <w:bCs/>
          <w:i w:val="0"/>
          <w:iCs/>
        </w:rPr>
        <w:t xml:space="preserve"> entre eux ; on peut en cite quelque uns : </w:t>
      </w:r>
    </w:p>
    <w:p w14:paraId="41304823" w14:textId="1038F03E" w:rsidR="009952E6" w:rsidRPr="00A748BB" w:rsidRDefault="00955966">
      <w:pPr>
        <w:pStyle w:val="111Loaten2"/>
        <w:numPr>
          <w:ilvl w:val="0"/>
          <w:numId w:val="11"/>
        </w:numPr>
        <w:spacing w:line="360" w:lineRule="auto"/>
        <w:ind w:right="-284"/>
        <w:outlineLvl w:val="9"/>
        <w:rPr>
          <w:b w:val="0"/>
          <w:bCs/>
          <w:i w:val="0"/>
          <w:iCs/>
        </w:rPr>
      </w:pPr>
      <w:r w:rsidRPr="00A748BB">
        <w:rPr>
          <w:b w:val="0"/>
          <w:bCs/>
          <w:i w:val="0"/>
          <w:iCs/>
        </w:rPr>
        <w:t xml:space="preserve">Moodle : c’est une plateforme d’apprentissage destinée à fournir aux enseignants, </w:t>
      </w:r>
      <w:r w:rsidR="000B2F9C" w:rsidRPr="00A748BB">
        <w:rPr>
          <w:b w:val="0"/>
          <w:bCs/>
          <w:i w:val="0"/>
          <w:iCs/>
        </w:rPr>
        <w:t>administrateurs</w:t>
      </w:r>
      <w:r w:rsidRPr="00A748BB">
        <w:rPr>
          <w:b w:val="0"/>
          <w:bCs/>
          <w:i w:val="0"/>
          <w:iCs/>
        </w:rPr>
        <w:t xml:space="preserve"> et apprenants un système unique robuste, sûr et </w:t>
      </w:r>
      <w:r w:rsidR="000B2F9C" w:rsidRPr="00A748BB">
        <w:rPr>
          <w:b w:val="0"/>
          <w:bCs/>
          <w:i w:val="0"/>
          <w:iCs/>
        </w:rPr>
        <w:t>intègre</w:t>
      </w:r>
      <w:r w:rsidRPr="00A748BB">
        <w:rPr>
          <w:b w:val="0"/>
          <w:bCs/>
          <w:i w:val="0"/>
          <w:iCs/>
        </w:rPr>
        <w:t xml:space="preserve"> pour créer des environnements d’apprentissages personnalisés [1.09]</w:t>
      </w:r>
    </w:p>
    <w:p w14:paraId="411C04B1" w14:textId="4D77CE6F" w:rsidR="006C652E" w:rsidRPr="00A748BB" w:rsidRDefault="00371933" w:rsidP="006C652E">
      <w:pPr>
        <w:pStyle w:val="111Loaten2"/>
        <w:numPr>
          <w:ilvl w:val="0"/>
          <w:numId w:val="0"/>
        </w:numPr>
        <w:spacing w:line="360" w:lineRule="auto"/>
        <w:ind w:left="720" w:right="-284" w:hanging="720"/>
        <w:outlineLvl w:val="9"/>
        <w:rPr>
          <w:b w:val="0"/>
          <w:bCs/>
          <w:i w:val="0"/>
          <w:iCs/>
        </w:rPr>
      </w:pPr>
      <w:r w:rsidRPr="00A748BB">
        <w:rPr>
          <w:b w:val="0"/>
          <w:bCs/>
          <w:i w:val="0"/>
          <w:iCs/>
          <w:noProof/>
        </w:rPr>
        <w:lastRenderedPageBreak/>
        <w:drawing>
          <wp:inline distT="0" distB="0" distL="0" distR="0" wp14:anchorId="08374548" wp14:editId="1B0AF6F4">
            <wp:extent cx="6028298" cy="3158837"/>
            <wp:effectExtent l="0" t="0" r="0" b="3810"/>
            <wp:docPr id="955148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48315" name="Picture 955148315"/>
                    <pic:cNvPicPr/>
                  </pic:nvPicPr>
                  <pic:blipFill>
                    <a:blip r:embed="rId16">
                      <a:extLst>
                        <a:ext uri="{28A0092B-C50C-407E-A947-70E740481C1C}">
                          <a14:useLocalDpi xmlns:a14="http://schemas.microsoft.com/office/drawing/2010/main" val="0"/>
                        </a:ext>
                      </a:extLst>
                    </a:blip>
                    <a:stretch>
                      <a:fillRect/>
                    </a:stretch>
                  </pic:blipFill>
                  <pic:spPr>
                    <a:xfrm>
                      <a:off x="0" y="0"/>
                      <a:ext cx="6049957" cy="3170186"/>
                    </a:xfrm>
                    <a:prstGeom prst="rect">
                      <a:avLst/>
                    </a:prstGeom>
                  </pic:spPr>
                </pic:pic>
              </a:graphicData>
            </a:graphic>
          </wp:inline>
        </w:drawing>
      </w:r>
    </w:p>
    <w:p w14:paraId="1A53FD99" w14:textId="51064FBA" w:rsidR="006C652E" w:rsidRPr="00A748BB" w:rsidRDefault="0020081C" w:rsidP="0020081C">
      <w:pPr>
        <w:pStyle w:val="Figure"/>
        <w:rPr>
          <w:szCs w:val="24"/>
        </w:rPr>
      </w:pPr>
      <w:r w:rsidRPr="00A748BB">
        <w:rPr>
          <w:szCs w:val="24"/>
        </w:rPr>
        <w:t> </w:t>
      </w:r>
      <w:bookmarkStart w:id="19" w:name="_Toc209780185"/>
      <w:r w:rsidRPr="00A748BB">
        <w:rPr>
          <w:szCs w:val="24"/>
        </w:rPr>
        <w:t>Plateforme web Moodle</w:t>
      </w:r>
      <w:bookmarkEnd w:id="19"/>
    </w:p>
    <w:p w14:paraId="6A76A77A" w14:textId="718CFFED" w:rsidR="009952E6" w:rsidRPr="00A748BB" w:rsidRDefault="000B2F9C">
      <w:pPr>
        <w:pStyle w:val="111Loaten2"/>
        <w:numPr>
          <w:ilvl w:val="0"/>
          <w:numId w:val="11"/>
        </w:numPr>
        <w:spacing w:line="360" w:lineRule="auto"/>
        <w:ind w:right="-284"/>
        <w:outlineLvl w:val="9"/>
        <w:rPr>
          <w:b w:val="0"/>
          <w:bCs/>
          <w:i w:val="0"/>
          <w:iCs/>
        </w:rPr>
      </w:pPr>
      <w:r w:rsidRPr="00A748BB">
        <w:rPr>
          <w:b w:val="0"/>
          <w:bCs/>
          <w:i w:val="0"/>
          <w:iCs/>
        </w:rPr>
        <w:t>Blackboard</w:t>
      </w:r>
      <w:r w:rsidR="009952E6" w:rsidRPr="00A748BB">
        <w:rPr>
          <w:b w:val="0"/>
          <w:bCs/>
          <w:i w:val="0"/>
          <w:iCs/>
        </w:rPr>
        <w:t xml:space="preserve"> Learn : c’est un système de gestion de l’apprentissage avancé qui apporte tous les avantages de la technologie dans l’environnement de formation. Blackboard Learn est entièrement configurable en fonction des besoins ou des préférences des établissements. [1.10]</w:t>
      </w:r>
    </w:p>
    <w:p w14:paraId="33A69BD8" w14:textId="61DD13EE" w:rsidR="006C652E" w:rsidRPr="00A748BB" w:rsidRDefault="00371933" w:rsidP="006C652E">
      <w:pPr>
        <w:pStyle w:val="111Loaten2"/>
        <w:numPr>
          <w:ilvl w:val="0"/>
          <w:numId w:val="0"/>
        </w:numPr>
        <w:spacing w:line="360" w:lineRule="auto"/>
        <w:ind w:right="-284"/>
        <w:outlineLvl w:val="9"/>
        <w:rPr>
          <w:b w:val="0"/>
          <w:bCs/>
          <w:i w:val="0"/>
          <w:iCs/>
        </w:rPr>
      </w:pPr>
      <w:r w:rsidRPr="00A748BB">
        <w:rPr>
          <w:b w:val="0"/>
          <w:bCs/>
          <w:i w:val="0"/>
          <w:iCs/>
          <w:noProof/>
        </w:rPr>
        <w:drawing>
          <wp:inline distT="0" distB="0" distL="0" distR="0" wp14:anchorId="795271E4" wp14:editId="7F021B4B">
            <wp:extent cx="6029960" cy="3313216"/>
            <wp:effectExtent l="0" t="0" r="0" b="1905"/>
            <wp:docPr id="15608663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66380" name="Picture 1560866380"/>
                    <pic:cNvPicPr/>
                  </pic:nvPicPr>
                  <pic:blipFill>
                    <a:blip r:embed="rId17">
                      <a:extLst>
                        <a:ext uri="{28A0092B-C50C-407E-A947-70E740481C1C}">
                          <a14:useLocalDpi xmlns:a14="http://schemas.microsoft.com/office/drawing/2010/main" val="0"/>
                        </a:ext>
                      </a:extLst>
                    </a:blip>
                    <a:stretch>
                      <a:fillRect/>
                    </a:stretch>
                  </pic:blipFill>
                  <pic:spPr>
                    <a:xfrm>
                      <a:off x="0" y="0"/>
                      <a:ext cx="6033721" cy="3315282"/>
                    </a:xfrm>
                    <a:prstGeom prst="rect">
                      <a:avLst/>
                    </a:prstGeom>
                  </pic:spPr>
                </pic:pic>
              </a:graphicData>
            </a:graphic>
          </wp:inline>
        </w:drawing>
      </w:r>
    </w:p>
    <w:p w14:paraId="62150A64" w14:textId="70D9BB07" w:rsidR="006C652E" w:rsidRPr="00A748BB" w:rsidRDefault="0020081C" w:rsidP="0020081C">
      <w:pPr>
        <w:pStyle w:val="Figure"/>
        <w:rPr>
          <w:szCs w:val="24"/>
        </w:rPr>
      </w:pPr>
      <w:r w:rsidRPr="00A748BB">
        <w:rPr>
          <w:szCs w:val="24"/>
        </w:rPr>
        <w:t> </w:t>
      </w:r>
      <w:bookmarkStart w:id="20" w:name="_Toc209780186"/>
      <w:r w:rsidRPr="00A748BB">
        <w:rPr>
          <w:szCs w:val="24"/>
        </w:rPr>
        <w:t>Plateforme web Blackboard Learn</w:t>
      </w:r>
      <w:bookmarkEnd w:id="20"/>
    </w:p>
    <w:p w14:paraId="7331C2D5" w14:textId="04F20E56" w:rsidR="009952E6" w:rsidRPr="00A748BB" w:rsidRDefault="009952E6">
      <w:pPr>
        <w:pStyle w:val="111Loaten2"/>
        <w:numPr>
          <w:ilvl w:val="0"/>
          <w:numId w:val="11"/>
        </w:numPr>
        <w:spacing w:line="360" w:lineRule="auto"/>
        <w:ind w:right="-284"/>
        <w:outlineLvl w:val="9"/>
        <w:rPr>
          <w:b w:val="0"/>
          <w:bCs/>
          <w:i w:val="0"/>
          <w:iCs/>
        </w:rPr>
      </w:pPr>
      <w:r w:rsidRPr="00A748BB">
        <w:rPr>
          <w:b w:val="0"/>
          <w:bCs/>
          <w:i w:val="0"/>
          <w:iCs/>
        </w:rPr>
        <w:lastRenderedPageBreak/>
        <w:t>Google Classroom : c’est une plateforme qui aide les enseignants à créer des expériences d’apprentissage stimulantes qu’ils peuvent personnaliser, gérer et évaluer. Intégré à Google Workspace for Education, il permet aux éducateurs de renforcer leur impact et de mieux préparer les étudiants à l’avenir [1.11]</w:t>
      </w:r>
    </w:p>
    <w:p w14:paraId="177BD40E" w14:textId="2629CD93" w:rsidR="006C652E" w:rsidRPr="00A748BB" w:rsidRDefault="00371933" w:rsidP="006C652E">
      <w:pPr>
        <w:pStyle w:val="111Loaten2"/>
        <w:numPr>
          <w:ilvl w:val="0"/>
          <w:numId w:val="0"/>
        </w:numPr>
        <w:spacing w:line="360" w:lineRule="auto"/>
        <w:ind w:right="-284"/>
        <w:outlineLvl w:val="9"/>
        <w:rPr>
          <w:b w:val="0"/>
          <w:bCs/>
          <w:i w:val="0"/>
          <w:iCs/>
        </w:rPr>
      </w:pPr>
      <w:r w:rsidRPr="00A748BB">
        <w:rPr>
          <w:b w:val="0"/>
          <w:bCs/>
          <w:i w:val="0"/>
          <w:iCs/>
          <w:noProof/>
        </w:rPr>
        <w:drawing>
          <wp:inline distT="0" distB="0" distL="0" distR="0" wp14:anchorId="2CC057FF" wp14:editId="53A44241">
            <wp:extent cx="6028934" cy="3135085"/>
            <wp:effectExtent l="0" t="0" r="0" b="8255"/>
            <wp:docPr id="6569492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49280" name="Picture 656949280"/>
                    <pic:cNvPicPr/>
                  </pic:nvPicPr>
                  <pic:blipFill>
                    <a:blip r:embed="rId18">
                      <a:extLst>
                        <a:ext uri="{28A0092B-C50C-407E-A947-70E740481C1C}">
                          <a14:useLocalDpi xmlns:a14="http://schemas.microsoft.com/office/drawing/2010/main" val="0"/>
                        </a:ext>
                      </a:extLst>
                    </a:blip>
                    <a:stretch>
                      <a:fillRect/>
                    </a:stretch>
                  </pic:blipFill>
                  <pic:spPr>
                    <a:xfrm>
                      <a:off x="0" y="0"/>
                      <a:ext cx="6037312" cy="3139442"/>
                    </a:xfrm>
                    <a:prstGeom prst="rect">
                      <a:avLst/>
                    </a:prstGeom>
                  </pic:spPr>
                </pic:pic>
              </a:graphicData>
            </a:graphic>
          </wp:inline>
        </w:drawing>
      </w:r>
    </w:p>
    <w:p w14:paraId="295FB7CC" w14:textId="2A036505" w:rsidR="006C652E" w:rsidRPr="00A748BB" w:rsidRDefault="00FA0CFA" w:rsidP="00FA0CFA">
      <w:pPr>
        <w:pStyle w:val="Figure"/>
        <w:rPr>
          <w:szCs w:val="24"/>
        </w:rPr>
      </w:pPr>
      <w:r w:rsidRPr="00A748BB">
        <w:rPr>
          <w:szCs w:val="24"/>
        </w:rPr>
        <w:t> </w:t>
      </w:r>
      <w:bookmarkStart w:id="21" w:name="_Toc209780187"/>
      <w:r w:rsidRPr="00A748BB">
        <w:rPr>
          <w:szCs w:val="24"/>
        </w:rPr>
        <w:t>Plateforme web Google Classroom</w:t>
      </w:r>
      <w:bookmarkEnd w:id="21"/>
    </w:p>
    <w:p w14:paraId="2DA4050A" w14:textId="6C614BDB" w:rsidR="000B2F9C" w:rsidRPr="00A748BB" w:rsidRDefault="000B2F9C" w:rsidP="00F36DF8">
      <w:pPr>
        <w:pStyle w:val="111Loaten2"/>
        <w:numPr>
          <w:ilvl w:val="0"/>
          <w:numId w:val="0"/>
        </w:numPr>
        <w:spacing w:line="360" w:lineRule="auto"/>
        <w:ind w:right="-284" w:firstLine="709"/>
        <w:outlineLvl w:val="9"/>
        <w:rPr>
          <w:b w:val="0"/>
          <w:bCs/>
          <w:i w:val="0"/>
          <w:iCs/>
        </w:rPr>
      </w:pPr>
      <w:r w:rsidRPr="00A748BB">
        <w:rPr>
          <w:b w:val="0"/>
          <w:bCs/>
          <w:i w:val="0"/>
          <w:iCs/>
        </w:rPr>
        <w:t xml:space="preserve">Mise à part les plateformes présente sur l’internet, il y a aussi des plateformes qui sont développés localement. Ces plateformes sont souvent </w:t>
      </w:r>
      <w:r w:rsidR="00A41905" w:rsidRPr="00A748BB">
        <w:rPr>
          <w:b w:val="0"/>
          <w:bCs/>
          <w:i w:val="0"/>
          <w:iCs/>
        </w:rPr>
        <w:t>créées</w:t>
      </w:r>
      <w:r w:rsidRPr="00A748BB">
        <w:rPr>
          <w:b w:val="0"/>
          <w:bCs/>
          <w:i w:val="0"/>
          <w:iCs/>
        </w:rPr>
        <w:t xml:space="preserve"> pour une Université spécifique et sont parfois limitées aux fonctions de base </w:t>
      </w:r>
      <w:r w:rsidR="00A41905" w:rsidRPr="00A748BB">
        <w:rPr>
          <w:b w:val="0"/>
          <w:bCs/>
          <w:i w:val="0"/>
          <w:iCs/>
        </w:rPr>
        <w:t>telle que la gestion</w:t>
      </w:r>
      <w:r w:rsidRPr="00A748BB">
        <w:rPr>
          <w:b w:val="0"/>
          <w:bCs/>
          <w:i w:val="0"/>
          <w:iCs/>
        </w:rPr>
        <w:t xml:space="preserve"> des notes, planification des cours et autres, ne sont pas maintenue régulièrement</w:t>
      </w:r>
      <w:r w:rsidR="00BB034C" w:rsidRPr="00A748BB">
        <w:rPr>
          <w:b w:val="0"/>
          <w:bCs/>
          <w:i w:val="0"/>
          <w:iCs/>
        </w:rPr>
        <w:t>.</w:t>
      </w:r>
    </w:p>
    <w:p w14:paraId="1636F1CD" w14:textId="48F5FB1A" w:rsidR="00402203" w:rsidRPr="00A748BB" w:rsidRDefault="00402203" w:rsidP="00E11A46">
      <w:pPr>
        <w:pStyle w:val="111Loaten2"/>
        <w:spacing w:line="360" w:lineRule="auto"/>
      </w:pPr>
      <w:bookmarkStart w:id="22" w:name="_Toc210120108"/>
      <w:r w:rsidRPr="00A748BB">
        <w:t>Analyse comparative des plateformes</w:t>
      </w:r>
      <w:bookmarkEnd w:id="22"/>
    </w:p>
    <w:p w14:paraId="003E36C0" w14:textId="190A3AB1" w:rsidR="00F73FA1" w:rsidRDefault="00F73FA1" w:rsidP="00F36DF8">
      <w:pPr>
        <w:pStyle w:val="111Loaten2"/>
        <w:numPr>
          <w:ilvl w:val="0"/>
          <w:numId w:val="0"/>
        </w:numPr>
        <w:spacing w:line="360" w:lineRule="auto"/>
        <w:ind w:right="-284" w:firstLine="709"/>
        <w:outlineLvl w:val="9"/>
        <w:rPr>
          <w:b w:val="0"/>
          <w:bCs/>
          <w:i w:val="0"/>
          <w:iCs/>
        </w:rPr>
      </w:pPr>
      <w:r w:rsidRPr="00A748BB">
        <w:rPr>
          <w:b w:val="0"/>
          <w:bCs/>
          <w:i w:val="0"/>
          <w:iCs/>
        </w:rPr>
        <w:t>Voici un tableau de comparaison entre les plateformes universitaires cité précédemment :</w:t>
      </w:r>
    </w:p>
    <w:p w14:paraId="4B91E0E6" w14:textId="366DC181" w:rsidR="00886C0F" w:rsidRPr="00886C0F" w:rsidRDefault="00886C0F" w:rsidP="00886C0F">
      <w:pPr>
        <w:rPr>
          <w:bCs/>
          <w:iCs/>
          <w:color w:val="000000"/>
        </w:rPr>
      </w:pPr>
      <w:r>
        <w:rPr>
          <w:b/>
          <w:bCs/>
          <w:i/>
          <w:iCs/>
        </w:rPr>
        <w:br w:type="page"/>
      </w:r>
    </w:p>
    <w:p w14:paraId="6C164864" w14:textId="3661742F" w:rsidR="00F73FA1" w:rsidRPr="00A748BB" w:rsidRDefault="00CE5C2D" w:rsidP="00CE5C2D">
      <w:pPr>
        <w:pStyle w:val="Tabilao"/>
        <w:rPr>
          <w:szCs w:val="24"/>
        </w:rPr>
      </w:pPr>
      <w:r w:rsidRPr="00A748BB">
        <w:rPr>
          <w:szCs w:val="24"/>
        </w:rPr>
        <w:lastRenderedPageBreak/>
        <w:t> </w:t>
      </w:r>
      <w:bookmarkStart w:id="23" w:name="_Toc209780236"/>
      <w:r w:rsidR="0068315C" w:rsidRPr="00A748BB">
        <w:rPr>
          <w:szCs w:val="24"/>
        </w:rPr>
        <w:t>Tableaux comparatifs</w:t>
      </w:r>
      <w:r w:rsidRPr="00A748BB">
        <w:rPr>
          <w:szCs w:val="24"/>
        </w:rPr>
        <w:t xml:space="preserve"> de divers plateforme universitaire</w:t>
      </w:r>
      <w:bookmarkEnd w:id="23"/>
    </w:p>
    <w:tbl>
      <w:tblPr>
        <w:tblStyle w:val="TableGrid"/>
        <w:tblW w:w="0" w:type="auto"/>
        <w:tblLook w:val="04A0" w:firstRow="1" w:lastRow="0" w:firstColumn="1" w:lastColumn="0" w:noHBand="0" w:noVBand="1"/>
      </w:tblPr>
      <w:tblGrid>
        <w:gridCol w:w="3162"/>
        <w:gridCol w:w="3162"/>
        <w:gridCol w:w="3162"/>
      </w:tblGrid>
      <w:tr w:rsidR="0068315C" w:rsidRPr="00A748BB" w14:paraId="23D8DD9B" w14:textId="77777777" w:rsidTr="0068315C">
        <w:tc>
          <w:tcPr>
            <w:tcW w:w="3162" w:type="dxa"/>
          </w:tcPr>
          <w:p w14:paraId="000C1237" w14:textId="758C2A37" w:rsidR="0068315C" w:rsidRPr="00A748BB" w:rsidRDefault="0068315C" w:rsidP="0099491A">
            <w:pPr>
              <w:pStyle w:val="111Loaten2"/>
              <w:numPr>
                <w:ilvl w:val="0"/>
                <w:numId w:val="0"/>
              </w:numPr>
              <w:spacing w:line="360" w:lineRule="auto"/>
              <w:ind w:right="-284"/>
              <w:jc w:val="center"/>
              <w:outlineLvl w:val="9"/>
              <w:rPr>
                <w:i w:val="0"/>
                <w:iCs/>
              </w:rPr>
            </w:pPr>
            <w:r w:rsidRPr="00A748BB">
              <w:rPr>
                <w:i w:val="0"/>
                <w:iCs/>
              </w:rPr>
              <w:t>Critère</w:t>
            </w:r>
          </w:p>
        </w:tc>
        <w:tc>
          <w:tcPr>
            <w:tcW w:w="3162" w:type="dxa"/>
          </w:tcPr>
          <w:p w14:paraId="6A237263" w14:textId="5AE4AA67" w:rsidR="0068315C" w:rsidRPr="00A748BB" w:rsidRDefault="0068315C" w:rsidP="0099491A">
            <w:pPr>
              <w:pStyle w:val="111Loaten2"/>
              <w:numPr>
                <w:ilvl w:val="0"/>
                <w:numId w:val="0"/>
              </w:numPr>
              <w:spacing w:line="360" w:lineRule="auto"/>
              <w:ind w:right="-284"/>
              <w:jc w:val="center"/>
              <w:outlineLvl w:val="9"/>
              <w:rPr>
                <w:i w:val="0"/>
                <w:iCs/>
              </w:rPr>
            </w:pPr>
            <w:r w:rsidRPr="00A748BB">
              <w:rPr>
                <w:i w:val="0"/>
                <w:iCs/>
              </w:rPr>
              <w:t>Moodle</w:t>
            </w:r>
          </w:p>
        </w:tc>
        <w:tc>
          <w:tcPr>
            <w:tcW w:w="3162" w:type="dxa"/>
          </w:tcPr>
          <w:p w14:paraId="6CE838D3" w14:textId="27539AFC" w:rsidR="0068315C" w:rsidRPr="00A748BB" w:rsidRDefault="0068315C" w:rsidP="0099491A">
            <w:pPr>
              <w:pStyle w:val="111Loaten2"/>
              <w:numPr>
                <w:ilvl w:val="0"/>
                <w:numId w:val="0"/>
              </w:numPr>
              <w:spacing w:line="360" w:lineRule="auto"/>
              <w:ind w:right="-284"/>
              <w:jc w:val="center"/>
              <w:outlineLvl w:val="9"/>
              <w:rPr>
                <w:i w:val="0"/>
                <w:iCs/>
              </w:rPr>
            </w:pPr>
            <w:r w:rsidRPr="00A748BB">
              <w:rPr>
                <w:i w:val="0"/>
                <w:iCs/>
              </w:rPr>
              <w:t>Google Classroom</w:t>
            </w:r>
          </w:p>
        </w:tc>
      </w:tr>
      <w:tr w:rsidR="0068315C" w:rsidRPr="00A748BB" w14:paraId="4D85119F" w14:textId="77777777" w:rsidTr="0068315C">
        <w:tc>
          <w:tcPr>
            <w:tcW w:w="3162" w:type="dxa"/>
          </w:tcPr>
          <w:p w14:paraId="51BA4CF6" w14:textId="4C65BBFD" w:rsidR="0068315C" w:rsidRPr="00A748BB" w:rsidRDefault="00A86ED4" w:rsidP="0099491A">
            <w:pPr>
              <w:pStyle w:val="111Loaten2"/>
              <w:numPr>
                <w:ilvl w:val="0"/>
                <w:numId w:val="0"/>
              </w:numPr>
              <w:spacing w:line="360" w:lineRule="auto"/>
              <w:ind w:right="-284"/>
              <w:jc w:val="left"/>
              <w:outlineLvl w:val="9"/>
              <w:rPr>
                <w:i w:val="0"/>
                <w:iCs/>
              </w:rPr>
            </w:pPr>
            <w:r w:rsidRPr="00A748BB">
              <w:rPr>
                <w:i w:val="0"/>
                <w:iCs/>
              </w:rPr>
              <w:t>Accessibilité</w:t>
            </w:r>
          </w:p>
        </w:tc>
        <w:tc>
          <w:tcPr>
            <w:tcW w:w="3162" w:type="dxa"/>
          </w:tcPr>
          <w:p w14:paraId="73276868" w14:textId="3B89BF6E" w:rsidR="0068315C" w:rsidRPr="00A748BB" w:rsidRDefault="0099491A" w:rsidP="00F73FA1">
            <w:pPr>
              <w:pStyle w:val="111Loaten2"/>
              <w:numPr>
                <w:ilvl w:val="0"/>
                <w:numId w:val="0"/>
              </w:numPr>
              <w:spacing w:line="360" w:lineRule="auto"/>
              <w:ind w:right="-284"/>
              <w:outlineLvl w:val="9"/>
              <w:rPr>
                <w:b w:val="0"/>
                <w:bCs/>
                <w:i w:val="0"/>
                <w:iCs/>
              </w:rPr>
            </w:pPr>
            <w:r w:rsidRPr="00A748BB">
              <w:rPr>
                <w:b w:val="0"/>
                <w:bCs/>
                <w:i w:val="0"/>
                <w:iCs/>
              </w:rPr>
              <w:t>Facile</w:t>
            </w:r>
          </w:p>
        </w:tc>
        <w:tc>
          <w:tcPr>
            <w:tcW w:w="3162" w:type="dxa"/>
          </w:tcPr>
          <w:p w14:paraId="49DD6554" w14:textId="4FB550C6" w:rsidR="0068315C" w:rsidRPr="00A748BB" w:rsidRDefault="00A86ED4" w:rsidP="00F73FA1">
            <w:pPr>
              <w:pStyle w:val="111Loaten2"/>
              <w:numPr>
                <w:ilvl w:val="0"/>
                <w:numId w:val="0"/>
              </w:numPr>
              <w:spacing w:line="360" w:lineRule="auto"/>
              <w:ind w:right="-284"/>
              <w:outlineLvl w:val="9"/>
              <w:rPr>
                <w:b w:val="0"/>
                <w:bCs/>
                <w:i w:val="0"/>
                <w:iCs/>
              </w:rPr>
            </w:pPr>
            <w:r w:rsidRPr="00A748BB">
              <w:rPr>
                <w:b w:val="0"/>
                <w:bCs/>
                <w:i w:val="0"/>
                <w:iCs/>
              </w:rPr>
              <w:t>Très</w:t>
            </w:r>
            <w:r w:rsidR="0099491A" w:rsidRPr="00A748BB">
              <w:rPr>
                <w:b w:val="0"/>
                <w:bCs/>
                <w:i w:val="0"/>
                <w:iCs/>
              </w:rPr>
              <w:t xml:space="preserve"> facile</w:t>
            </w:r>
          </w:p>
        </w:tc>
      </w:tr>
      <w:tr w:rsidR="0068315C" w:rsidRPr="00A748BB" w14:paraId="6B5F7B80" w14:textId="77777777" w:rsidTr="0068315C">
        <w:tc>
          <w:tcPr>
            <w:tcW w:w="3162" w:type="dxa"/>
          </w:tcPr>
          <w:p w14:paraId="0501CCE5" w14:textId="5085953A" w:rsidR="0068315C" w:rsidRPr="00A748BB" w:rsidRDefault="009B4CC3" w:rsidP="0099491A">
            <w:pPr>
              <w:pStyle w:val="111Loaten2"/>
              <w:numPr>
                <w:ilvl w:val="0"/>
                <w:numId w:val="0"/>
              </w:numPr>
              <w:spacing w:line="360" w:lineRule="auto"/>
              <w:ind w:right="-284"/>
              <w:jc w:val="left"/>
              <w:outlineLvl w:val="9"/>
              <w:rPr>
                <w:i w:val="0"/>
                <w:iCs/>
              </w:rPr>
            </w:pPr>
            <w:r w:rsidRPr="00A748BB">
              <w:rPr>
                <w:i w:val="0"/>
                <w:iCs/>
              </w:rPr>
              <w:t>Coût</w:t>
            </w:r>
          </w:p>
        </w:tc>
        <w:tc>
          <w:tcPr>
            <w:tcW w:w="3162" w:type="dxa"/>
          </w:tcPr>
          <w:p w14:paraId="311E0F49" w14:textId="56000874" w:rsidR="0068315C" w:rsidRPr="00A748BB" w:rsidRDefault="0099491A" w:rsidP="00F73FA1">
            <w:pPr>
              <w:pStyle w:val="111Loaten2"/>
              <w:numPr>
                <w:ilvl w:val="0"/>
                <w:numId w:val="0"/>
              </w:numPr>
              <w:spacing w:line="360" w:lineRule="auto"/>
              <w:ind w:right="-284"/>
              <w:outlineLvl w:val="9"/>
              <w:rPr>
                <w:b w:val="0"/>
                <w:bCs/>
                <w:i w:val="0"/>
                <w:iCs/>
              </w:rPr>
            </w:pPr>
            <w:r w:rsidRPr="00A748BB">
              <w:rPr>
                <w:b w:val="0"/>
                <w:bCs/>
                <w:i w:val="0"/>
                <w:iCs/>
              </w:rPr>
              <w:t>Gratuit</w:t>
            </w:r>
          </w:p>
        </w:tc>
        <w:tc>
          <w:tcPr>
            <w:tcW w:w="3162" w:type="dxa"/>
          </w:tcPr>
          <w:p w14:paraId="693D2FCB" w14:textId="785342BD" w:rsidR="0068315C" w:rsidRPr="00A748BB" w:rsidRDefault="0099491A" w:rsidP="00F73FA1">
            <w:pPr>
              <w:pStyle w:val="111Loaten2"/>
              <w:numPr>
                <w:ilvl w:val="0"/>
                <w:numId w:val="0"/>
              </w:numPr>
              <w:spacing w:line="360" w:lineRule="auto"/>
              <w:ind w:right="-284"/>
              <w:outlineLvl w:val="9"/>
              <w:rPr>
                <w:b w:val="0"/>
                <w:bCs/>
                <w:i w:val="0"/>
                <w:iCs/>
              </w:rPr>
            </w:pPr>
            <w:r w:rsidRPr="00A748BB">
              <w:rPr>
                <w:b w:val="0"/>
                <w:bCs/>
                <w:i w:val="0"/>
                <w:iCs/>
              </w:rPr>
              <w:t>Gratuit avec G suite</w:t>
            </w:r>
          </w:p>
        </w:tc>
      </w:tr>
      <w:tr w:rsidR="0068315C" w:rsidRPr="00A748BB" w14:paraId="2458051D" w14:textId="77777777" w:rsidTr="0068315C">
        <w:tc>
          <w:tcPr>
            <w:tcW w:w="3162" w:type="dxa"/>
          </w:tcPr>
          <w:p w14:paraId="4911C7E6" w14:textId="2F7FE91E" w:rsidR="0068315C" w:rsidRPr="00A748BB" w:rsidRDefault="009B4CC3" w:rsidP="0099491A">
            <w:pPr>
              <w:pStyle w:val="111Loaten2"/>
              <w:numPr>
                <w:ilvl w:val="0"/>
                <w:numId w:val="0"/>
              </w:numPr>
              <w:spacing w:line="360" w:lineRule="auto"/>
              <w:ind w:right="-284"/>
              <w:jc w:val="left"/>
              <w:outlineLvl w:val="9"/>
              <w:rPr>
                <w:i w:val="0"/>
                <w:iCs/>
              </w:rPr>
            </w:pPr>
            <w:r w:rsidRPr="00A748BB">
              <w:rPr>
                <w:i w:val="0"/>
                <w:iCs/>
              </w:rPr>
              <w:t>Ergonomie</w:t>
            </w:r>
          </w:p>
        </w:tc>
        <w:tc>
          <w:tcPr>
            <w:tcW w:w="3162" w:type="dxa"/>
          </w:tcPr>
          <w:p w14:paraId="4A2E99B2" w14:textId="787B209B" w:rsidR="0068315C" w:rsidRPr="00A748BB" w:rsidRDefault="00767BB3" w:rsidP="00F73FA1">
            <w:pPr>
              <w:pStyle w:val="111Loaten2"/>
              <w:numPr>
                <w:ilvl w:val="0"/>
                <w:numId w:val="0"/>
              </w:numPr>
              <w:spacing w:line="360" w:lineRule="auto"/>
              <w:ind w:right="-284"/>
              <w:outlineLvl w:val="9"/>
              <w:rPr>
                <w:b w:val="0"/>
                <w:bCs/>
                <w:i w:val="0"/>
                <w:iCs/>
              </w:rPr>
            </w:pPr>
            <w:r w:rsidRPr="00A748BB">
              <w:rPr>
                <w:b w:val="0"/>
                <w:bCs/>
                <w:i w:val="0"/>
                <w:iCs/>
              </w:rPr>
              <w:t>Moyen</w:t>
            </w:r>
          </w:p>
        </w:tc>
        <w:tc>
          <w:tcPr>
            <w:tcW w:w="3162" w:type="dxa"/>
          </w:tcPr>
          <w:p w14:paraId="78CB2504" w14:textId="49327355" w:rsidR="0068315C" w:rsidRPr="00A748BB" w:rsidRDefault="00767BB3" w:rsidP="00F73FA1">
            <w:pPr>
              <w:pStyle w:val="111Loaten2"/>
              <w:numPr>
                <w:ilvl w:val="0"/>
                <w:numId w:val="0"/>
              </w:numPr>
              <w:spacing w:line="360" w:lineRule="auto"/>
              <w:ind w:right="-284"/>
              <w:outlineLvl w:val="9"/>
              <w:rPr>
                <w:b w:val="0"/>
                <w:bCs/>
                <w:i w:val="0"/>
                <w:iCs/>
              </w:rPr>
            </w:pPr>
            <w:r w:rsidRPr="00A748BB">
              <w:rPr>
                <w:b w:val="0"/>
                <w:bCs/>
                <w:i w:val="0"/>
                <w:iCs/>
              </w:rPr>
              <w:t>Simple et intuitive</w:t>
            </w:r>
          </w:p>
        </w:tc>
      </w:tr>
      <w:tr w:rsidR="0068315C" w:rsidRPr="00A748BB" w14:paraId="3A4CA8C0" w14:textId="77777777" w:rsidTr="0068315C">
        <w:tc>
          <w:tcPr>
            <w:tcW w:w="3162" w:type="dxa"/>
          </w:tcPr>
          <w:p w14:paraId="5FC8EA59" w14:textId="242C079C" w:rsidR="0068315C" w:rsidRPr="00A748BB" w:rsidRDefault="009B4CC3" w:rsidP="0099491A">
            <w:pPr>
              <w:pStyle w:val="111Loaten2"/>
              <w:numPr>
                <w:ilvl w:val="0"/>
                <w:numId w:val="0"/>
              </w:numPr>
              <w:spacing w:line="360" w:lineRule="auto"/>
              <w:ind w:right="-284"/>
              <w:jc w:val="left"/>
              <w:outlineLvl w:val="9"/>
              <w:rPr>
                <w:i w:val="0"/>
                <w:iCs/>
              </w:rPr>
            </w:pPr>
            <w:r w:rsidRPr="00A748BB">
              <w:rPr>
                <w:i w:val="0"/>
                <w:iCs/>
              </w:rPr>
              <w:t>Fonctionnalité pédagogique</w:t>
            </w:r>
          </w:p>
        </w:tc>
        <w:tc>
          <w:tcPr>
            <w:tcW w:w="3162" w:type="dxa"/>
          </w:tcPr>
          <w:p w14:paraId="39D336BE" w14:textId="133A1C58" w:rsidR="0068315C" w:rsidRPr="00A748BB" w:rsidRDefault="00767BB3" w:rsidP="00F73FA1">
            <w:pPr>
              <w:pStyle w:val="111Loaten2"/>
              <w:numPr>
                <w:ilvl w:val="0"/>
                <w:numId w:val="0"/>
              </w:numPr>
              <w:spacing w:line="360" w:lineRule="auto"/>
              <w:ind w:right="-284"/>
              <w:outlineLvl w:val="9"/>
              <w:rPr>
                <w:b w:val="0"/>
                <w:bCs/>
                <w:i w:val="0"/>
                <w:iCs/>
              </w:rPr>
            </w:pPr>
            <w:r w:rsidRPr="00A748BB">
              <w:rPr>
                <w:b w:val="0"/>
                <w:bCs/>
                <w:i w:val="0"/>
                <w:iCs/>
              </w:rPr>
              <w:t>Très riche</w:t>
            </w:r>
          </w:p>
        </w:tc>
        <w:tc>
          <w:tcPr>
            <w:tcW w:w="3162" w:type="dxa"/>
          </w:tcPr>
          <w:p w14:paraId="76E7EBC4" w14:textId="779886D0" w:rsidR="0068315C" w:rsidRPr="00A748BB" w:rsidRDefault="00767BB3" w:rsidP="00F73FA1">
            <w:pPr>
              <w:pStyle w:val="111Loaten2"/>
              <w:numPr>
                <w:ilvl w:val="0"/>
                <w:numId w:val="0"/>
              </w:numPr>
              <w:spacing w:line="360" w:lineRule="auto"/>
              <w:ind w:right="-284"/>
              <w:outlineLvl w:val="9"/>
              <w:rPr>
                <w:b w:val="0"/>
                <w:bCs/>
                <w:i w:val="0"/>
                <w:iCs/>
              </w:rPr>
            </w:pPr>
            <w:r w:rsidRPr="00A748BB">
              <w:rPr>
                <w:b w:val="0"/>
                <w:bCs/>
                <w:i w:val="0"/>
                <w:iCs/>
              </w:rPr>
              <w:t>Basiques</w:t>
            </w:r>
          </w:p>
        </w:tc>
      </w:tr>
      <w:tr w:rsidR="0068315C" w:rsidRPr="00A748BB" w14:paraId="659D185E" w14:textId="77777777" w:rsidTr="0068315C">
        <w:tc>
          <w:tcPr>
            <w:tcW w:w="3162" w:type="dxa"/>
          </w:tcPr>
          <w:p w14:paraId="29F2B2FB" w14:textId="4A739420" w:rsidR="0068315C" w:rsidRPr="00A748BB" w:rsidRDefault="009B4CC3" w:rsidP="0099491A">
            <w:pPr>
              <w:pStyle w:val="111Loaten2"/>
              <w:numPr>
                <w:ilvl w:val="0"/>
                <w:numId w:val="0"/>
              </w:numPr>
              <w:spacing w:line="360" w:lineRule="auto"/>
              <w:ind w:right="-284"/>
              <w:jc w:val="left"/>
              <w:outlineLvl w:val="9"/>
              <w:rPr>
                <w:i w:val="0"/>
                <w:iCs/>
              </w:rPr>
            </w:pPr>
            <w:r w:rsidRPr="00A748BB">
              <w:rPr>
                <w:i w:val="0"/>
                <w:iCs/>
              </w:rPr>
              <w:t>Personnalisation</w:t>
            </w:r>
          </w:p>
        </w:tc>
        <w:tc>
          <w:tcPr>
            <w:tcW w:w="3162" w:type="dxa"/>
          </w:tcPr>
          <w:p w14:paraId="5EC909DE" w14:textId="7799D082" w:rsidR="0068315C" w:rsidRPr="00A748BB" w:rsidRDefault="00767BB3" w:rsidP="00F73FA1">
            <w:pPr>
              <w:pStyle w:val="111Loaten2"/>
              <w:numPr>
                <w:ilvl w:val="0"/>
                <w:numId w:val="0"/>
              </w:numPr>
              <w:spacing w:line="360" w:lineRule="auto"/>
              <w:ind w:right="-284"/>
              <w:outlineLvl w:val="9"/>
              <w:rPr>
                <w:b w:val="0"/>
                <w:bCs/>
                <w:i w:val="0"/>
                <w:iCs/>
              </w:rPr>
            </w:pPr>
            <w:r w:rsidRPr="00A748BB">
              <w:rPr>
                <w:b w:val="0"/>
                <w:bCs/>
                <w:i w:val="0"/>
                <w:iCs/>
              </w:rPr>
              <w:t>Elevée</w:t>
            </w:r>
          </w:p>
        </w:tc>
        <w:tc>
          <w:tcPr>
            <w:tcW w:w="3162" w:type="dxa"/>
          </w:tcPr>
          <w:p w14:paraId="618C7CD0" w14:textId="039AD102" w:rsidR="0068315C" w:rsidRPr="00A748BB" w:rsidRDefault="00767BB3" w:rsidP="00F73FA1">
            <w:pPr>
              <w:pStyle w:val="111Loaten2"/>
              <w:numPr>
                <w:ilvl w:val="0"/>
                <w:numId w:val="0"/>
              </w:numPr>
              <w:spacing w:line="360" w:lineRule="auto"/>
              <w:ind w:right="-284"/>
              <w:outlineLvl w:val="9"/>
              <w:rPr>
                <w:b w:val="0"/>
                <w:bCs/>
                <w:i w:val="0"/>
                <w:iCs/>
              </w:rPr>
            </w:pPr>
            <w:r w:rsidRPr="00A748BB">
              <w:rPr>
                <w:b w:val="0"/>
                <w:bCs/>
                <w:i w:val="0"/>
                <w:iCs/>
              </w:rPr>
              <w:t>Faible</w:t>
            </w:r>
          </w:p>
        </w:tc>
      </w:tr>
      <w:tr w:rsidR="0068315C" w:rsidRPr="00A748BB" w14:paraId="385E321B" w14:textId="77777777" w:rsidTr="0068315C">
        <w:tc>
          <w:tcPr>
            <w:tcW w:w="3162" w:type="dxa"/>
          </w:tcPr>
          <w:p w14:paraId="56BCC210" w14:textId="7AAAAF11" w:rsidR="0068315C" w:rsidRPr="00A748BB" w:rsidRDefault="009B4CC3" w:rsidP="0099491A">
            <w:pPr>
              <w:pStyle w:val="111Loaten2"/>
              <w:numPr>
                <w:ilvl w:val="0"/>
                <w:numId w:val="0"/>
              </w:numPr>
              <w:spacing w:line="360" w:lineRule="auto"/>
              <w:ind w:right="-284"/>
              <w:jc w:val="left"/>
              <w:outlineLvl w:val="9"/>
              <w:rPr>
                <w:i w:val="0"/>
                <w:iCs/>
              </w:rPr>
            </w:pPr>
            <w:r w:rsidRPr="00A748BB">
              <w:rPr>
                <w:i w:val="0"/>
                <w:iCs/>
              </w:rPr>
              <w:t>Maintenance</w:t>
            </w:r>
          </w:p>
        </w:tc>
        <w:tc>
          <w:tcPr>
            <w:tcW w:w="3162" w:type="dxa"/>
          </w:tcPr>
          <w:p w14:paraId="226DB994" w14:textId="67E64D7E" w:rsidR="0068315C" w:rsidRPr="00A748BB" w:rsidRDefault="00767BB3" w:rsidP="00F73FA1">
            <w:pPr>
              <w:pStyle w:val="111Loaten2"/>
              <w:numPr>
                <w:ilvl w:val="0"/>
                <w:numId w:val="0"/>
              </w:numPr>
              <w:spacing w:line="360" w:lineRule="auto"/>
              <w:ind w:right="-284"/>
              <w:outlineLvl w:val="9"/>
              <w:rPr>
                <w:b w:val="0"/>
                <w:bCs/>
                <w:i w:val="0"/>
                <w:iCs/>
              </w:rPr>
            </w:pPr>
            <w:r w:rsidRPr="00A748BB">
              <w:rPr>
                <w:b w:val="0"/>
                <w:bCs/>
                <w:i w:val="0"/>
                <w:iCs/>
              </w:rPr>
              <w:t>Nécessite une équipe IT</w:t>
            </w:r>
          </w:p>
        </w:tc>
        <w:tc>
          <w:tcPr>
            <w:tcW w:w="3162" w:type="dxa"/>
          </w:tcPr>
          <w:p w14:paraId="66752D78" w14:textId="4754FEF5" w:rsidR="0068315C" w:rsidRPr="00A748BB" w:rsidRDefault="00767BB3" w:rsidP="00F73FA1">
            <w:pPr>
              <w:pStyle w:val="111Loaten2"/>
              <w:numPr>
                <w:ilvl w:val="0"/>
                <w:numId w:val="0"/>
              </w:numPr>
              <w:spacing w:line="360" w:lineRule="auto"/>
              <w:ind w:right="-284"/>
              <w:outlineLvl w:val="9"/>
              <w:rPr>
                <w:b w:val="0"/>
                <w:bCs/>
                <w:i w:val="0"/>
                <w:iCs/>
              </w:rPr>
            </w:pPr>
            <w:r w:rsidRPr="00A748BB">
              <w:rPr>
                <w:b w:val="0"/>
                <w:bCs/>
                <w:i w:val="0"/>
                <w:iCs/>
              </w:rPr>
              <w:t>Gérée par Google</w:t>
            </w:r>
          </w:p>
        </w:tc>
      </w:tr>
    </w:tbl>
    <w:p w14:paraId="1467CB08" w14:textId="77777777" w:rsidR="006707D8" w:rsidRPr="00A748BB" w:rsidRDefault="006707D8" w:rsidP="00F73FA1">
      <w:pPr>
        <w:pStyle w:val="111Loaten2"/>
        <w:numPr>
          <w:ilvl w:val="0"/>
          <w:numId w:val="0"/>
        </w:numPr>
        <w:spacing w:line="360" w:lineRule="auto"/>
        <w:ind w:right="-284"/>
        <w:outlineLvl w:val="9"/>
        <w:rPr>
          <w:b w:val="0"/>
          <w:bCs/>
          <w:i w:val="0"/>
          <w:iCs/>
        </w:rPr>
      </w:pPr>
    </w:p>
    <w:p w14:paraId="39668AA4" w14:textId="5E71A921" w:rsidR="004A12CC" w:rsidRPr="00A748BB" w:rsidRDefault="004A12CC" w:rsidP="00E11A46">
      <w:pPr>
        <w:pStyle w:val="11Loaten1"/>
        <w:spacing w:line="360" w:lineRule="auto"/>
      </w:pPr>
      <w:bookmarkStart w:id="24" w:name="_Toc210120109"/>
      <w:r w:rsidRPr="00A748BB">
        <w:t>Description du projet</w:t>
      </w:r>
      <w:bookmarkEnd w:id="24"/>
    </w:p>
    <w:p w14:paraId="7E4BEB4B" w14:textId="418EAB49" w:rsidR="00371933" w:rsidRPr="00A748BB" w:rsidRDefault="006707D8" w:rsidP="00F31603">
      <w:pPr>
        <w:pStyle w:val="11Loaten1"/>
        <w:numPr>
          <w:ilvl w:val="0"/>
          <w:numId w:val="0"/>
        </w:numPr>
        <w:spacing w:before="120" w:line="360" w:lineRule="auto"/>
        <w:ind w:right="-284" w:firstLine="709"/>
        <w:outlineLvl w:val="9"/>
        <w:rPr>
          <w:b w:val="0"/>
          <w:bCs/>
        </w:rPr>
      </w:pPr>
      <w:r w:rsidRPr="00A748BB">
        <w:rPr>
          <w:b w:val="0"/>
          <w:bCs/>
        </w:rPr>
        <w:t>Notre projet s’intitule Développement et réalisation d’une plateforme Universitaire qui portera le nom « UniSphere ». Ce projet consi</w:t>
      </w:r>
      <w:r w:rsidR="00463333" w:rsidRPr="00A748BB">
        <w:rPr>
          <w:b w:val="0"/>
          <w:bCs/>
        </w:rPr>
        <w:t xml:space="preserve">stera </w:t>
      </w:r>
      <w:r w:rsidR="0095335C" w:rsidRPr="00A748BB">
        <w:rPr>
          <w:b w:val="0"/>
          <w:bCs/>
        </w:rPr>
        <w:t xml:space="preserve">à concevoir une plateforme web qui nous permettra de résoudre les points négatifs que nous avons constatés sur les Universités. </w:t>
      </w:r>
      <w:r w:rsidR="004C2501" w:rsidRPr="00A748BB">
        <w:rPr>
          <w:b w:val="0"/>
          <w:bCs/>
        </w:rPr>
        <w:t>Premièrement</w:t>
      </w:r>
      <w:r w:rsidR="0095335C" w:rsidRPr="00A748BB">
        <w:rPr>
          <w:b w:val="0"/>
          <w:bCs/>
        </w:rPr>
        <w:t xml:space="preserve">, centraliser la </w:t>
      </w:r>
      <w:r w:rsidR="004C2501" w:rsidRPr="00A748BB">
        <w:rPr>
          <w:b w:val="0"/>
          <w:bCs/>
        </w:rPr>
        <w:t>méthode</w:t>
      </w:r>
      <w:r w:rsidR="0095335C" w:rsidRPr="00A748BB">
        <w:rPr>
          <w:b w:val="0"/>
          <w:bCs/>
        </w:rPr>
        <w:t xml:space="preserve"> de communication entre les étudiants, enseignants et l’administration. Ensuite, facilité l’accès aux ressources éducatifs aux étudiants et enfin optimiser la diffusion des informations partager par l’administration</w:t>
      </w:r>
      <w:r w:rsidR="004F1733" w:rsidRPr="00A748BB">
        <w:rPr>
          <w:b w:val="0"/>
          <w:bCs/>
        </w:rPr>
        <w:t>.</w:t>
      </w:r>
    </w:p>
    <w:p w14:paraId="3E1B376D" w14:textId="6F698FEA" w:rsidR="004A12CC" w:rsidRPr="00A748BB" w:rsidRDefault="004A12CC" w:rsidP="00E11A46">
      <w:pPr>
        <w:pStyle w:val="11Loaten1"/>
        <w:spacing w:line="360" w:lineRule="auto"/>
      </w:pPr>
      <w:bookmarkStart w:id="25" w:name="_Toc210120110"/>
      <w:r w:rsidRPr="00A748BB">
        <w:t>Objectifs du projet</w:t>
      </w:r>
      <w:bookmarkEnd w:id="25"/>
    </w:p>
    <w:p w14:paraId="2FF1E210" w14:textId="564C8907" w:rsidR="004C2501" w:rsidRPr="00A748BB" w:rsidRDefault="00BE77C6" w:rsidP="002A7B12">
      <w:pPr>
        <w:pStyle w:val="11Loaten1"/>
        <w:numPr>
          <w:ilvl w:val="0"/>
          <w:numId w:val="0"/>
        </w:numPr>
        <w:spacing w:before="120" w:line="360" w:lineRule="auto"/>
        <w:ind w:right="-284" w:firstLine="709"/>
        <w:outlineLvl w:val="9"/>
        <w:rPr>
          <w:b w:val="0"/>
          <w:bCs/>
        </w:rPr>
      </w:pPr>
      <w:r w:rsidRPr="00A748BB">
        <w:rPr>
          <w:b w:val="0"/>
          <w:bCs/>
        </w:rPr>
        <w:t>Notre projet « UniSphere » a pour objectif de développer et réaliser une plateforme web qui nous permettra d’améliorer la gestion et la communication dans une université. Cette plateforme doit être capable de répondre aux besoins des acteurs principaux de l’université en modernisant la gestion de l’université et en optimisant la circulation des ressources et de l’information entre eux.</w:t>
      </w:r>
    </w:p>
    <w:p w14:paraId="36971CFD" w14:textId="52947186" w:rsidR="00BE77C6" w:rsidRPr="00A748BB" w:rsidRDefault="00BE77C6" w:rsidP="001B6025">
      <w:pPr>
        <w:pStyle w:val="11Loaten1"/>
        <w:numPr>
          <w:ilvl w:val="0"/>
          <w:numId w:val="0"/>
        </w:numPr>
        <w:spacing w:before="120" w:line="360" w:lineRule="auto"/>
        <w:ind w:right="-284"/>
        <w:outlineLvl w:val="9"/>
        <w:rPr>
          <w:b w:val="0"/>
          <w:bCs/>
        </w:rPr>
      </w:pPr>
      <w:r w:rsidRPr="00A748BB">
        <w:rPr>
          <w:b w:val="0"/>
          <w:bCs/>
        </w:rPr>
        <w:t xml:space="preserve">Pour plus de précision, les objectifs du projet sont </w:t>
      </w:r>
      <w:r w:rsidR="0065748E" w:rsidRPr="00A748BB">
        <w:rPr>
          <w:b w:val="0"/>
          <w:bCs/>
        </w:rPr>
        <w:t>les suivantes</w:t>
      </w:r>
      <w:r w:rsidR="00A400CF" w:rsidRPr="00A748BB">
        <w:rPr>
          <w:b w:val="0"/>
          <w:bCs/>
        </w:rPr>
        <w:t> :</w:t>
      </w:r>
    </w:p>
    <w:p w14:paraId="08E18E3B" w14:textId="1398EECE" w:rsidR="00A400CF" w:rsidRPr="00A748BB" w:rsidRDefault="00A400CF">
      <w:pPr>
        <w:pStyle w:val="11Loaten1"/>
        <w:numPr>
          <w:ilvl w:val="0"/>
          <w:numId w:val="11"/>
        </w:numPr>
        <w:spacing w:before="120" w:line="360" w:lineRule="auto"/>
        <w:ind w:left="714" w:right="-284" w:hanging="357"/>
        <w:outlineLvl w:val="9"/>
        <w:rPr>
          <w:b w:val="0"/>
          <w:bCs/>
        </w:rPr>
      </w:pPr>
      <w:r w:rsidRPr="00A748BB">
        <w:rPr>
          <w:b w:val="0"/>
          <w:bCs/>
        </w:rPr>
        <w:t xml:space="preserve">Numériser et </w:t>
      </w:r>
      <w:r w:rsidR="0065748E" w:rsidRPr="00A748BB">
        <w:rPr>
          <w:b w:val="0"/>
          <w:bCs/>
        </w:rPr>
        <w:t>structurer</w:t>
      </w:r>
      <w:r w:rsidRPr="00A748BB">
        <w:rPr>
          <w:b w:val="0"/>
          <w:bCs/>
        </w:rPr>
        <w:t xml:space="preserve"> le processus de gestion d’université, tels que : </w:t>
      </w:r>
    </w:p>
    <w:p w14:paraId="2DD81516" w14:textId="5956828C" w:rsidR="0065748E" w:rsidRPr="00A748BB" w:rsidRDefault="0065748E">
      <w:pPr>
        <w:pStyle w:val="11Loaten1"/>
        <w:numPr>
          <w:ilvl w:val="1"/>
          <w:numId w:val="11"/>
        </w:numPr>
        <w:spacing w:before="120" w:line="360" w:lineRule="auto"/>
        <w:ind w:left="1434" w:right="-284" w:hanging="357"/>
        <w:outlineLvl w:val="9"/>
        <w:rPr>
          <w:b w:val="0"/>
          <w:bCs/>
        </w:rPr>
      </w:pPr>
      <w:r w:rsidRPr="00A748BB">
        <w:rPr>
          <w:b w:val="0"/>
          <w:bCs/>
        </w:rPr>
        <w:t>L’organisation et la diffusion des ressource pédagogique</w:t>
      </w:r>
    </w:p>
    <w:p w14:paraId="0614507B" w14:textId="3D62ECD4" w:rsidR="0065748E" w:rsidRPr="00A748BB" w:rsidRDefault="0065748E">
      <w:pPr>
        <w:pStyle w:val="11Loaten1"/>
        <w:numPr>
          <w:ilvl w:val="1"/>
          <w:numId w:val="11"/>
        </w:numPr>
        <w:spacing w:before="120" w:line="360" w:lineRule="auto"/>
        <w:ind w:left="1434" w:right="-284" w:hanging="357"/>
        <w:outlineLvl w:val="9"/>
        <w:rPr>
          <w:b w:val="0"/>
          <w:bCs/>
        </w:rPr>
      </w:pPr>
      <w:r w:rsidRPr="00A748BB">
        <w:rPr>
          <w:b w:val="0"/>
          <w:bCs/>
        </w:rPr>
        <w:t>Gestion des classes et cours</w:t>
      </w:r>
    </w:p>
    <w:p w14:paraId="7BF52082" w14:textId="14D119A0" w:rsidR="00615846" w:rsidRPr="00A748BB" w:rsidRDefault="00615846">
      <w:pPr>
        <w:pStyle w:val="11Loaten1"/>
        <w:numPr>
          <w:ilvl w:val="1"/>
          <w:numId w:val="11"/>
        </w:numPr>
        <w:spacing w:before="120" w:line="360" w:lineRule="auto"/>
        <w:ind w:left="1434" w:right="-284" w:hanging="357"/>
        <w:outlineLvl w:val="9"/>
        <w:rPr>
          <w:b w:val="0"/>
          <w:bCs/>
        </w:rPr>
      </w:pPr>
      <w:r w:rsidRPr="00A748BB">
        <w:rPr>
          <w:b w:val="0"/>
          <w:bCs/>
        </w:rPr>
        <w:lastRenderedPageBreak/>
        <w:t>Gestion des acteurs : étudiants et enseignants</w:t>
      </w:r>
    </w:p>
    <w:p w14:paraId="3C3900F2" w14:textId="33CBAE91" w:rsidR="00A400CF" w:rsidRPr="00A748BB" w:rsidRDefault="00A400CF">
      <w:pPr>
        <w:pStyle w:val="11Loaten1"/>
        <w:numPr>
          <w:ilvl w:val="0"/>
          <w:numId w:val="11"/>
        </w:numPr>
        <w:spacing w:before="120" w:line="360" w:lineRule="auto"/>
        <w:ind w:left="714" w:right="-284" w:hanging="357"/>
        <w:outlineLvl w:val="9"/>
        <w:rPr>
          <w:b w:val="0"/>
          <w:bCs/>
        </w:rPr>
      </w:pPr>
      <w:r w:rsidRPr="00A748BB">
        <w:rPr>
          <w:b w:val="0"/>
          <w:bCs/>
        </w:rPr>
        <w:t>Optimiser la communication interne en mettant en place un système de messagerie sécurisé, permettant aux acteurs d’échanger plus facilement.</w:t>
      </w:r>
    </w:p>
    <w:p w14:paraId="692B9050" w14:textId="028EB878" w:rsidR="0065748E" w:rsidRPr="00A748BB" w:rsidRDefault="004A12CC" w:rsidP="0065748E">
      <w:pPr>
        <w:pStyle w:val="11Loaten1"/>
        <w:spacing w:line="360" w:lineRule="auto"/>
      </w:pPr>
      <w:bookmarkStart w:id="26" w:name="_Toc210120111"/>
      <w:r w:rsidRPr="00A748BB">
        <w:t>Contrainte du projet</w:t>
      </w:r>
      <w:bookmarkEnd w:id="26"/>
    </w:p>
    <w:p w14:paraId="2AF310C4" w14:textId="59075925" w:rsidR="0065748E" w:rsidRPr="00A748BB" w:rsidRDefault="0065748E" w:rsidP="00112E0E">
      <w:pPr>
        <w:pStyle w:val="11Loaten1"/>
        <w:numPr>
          <w:ilvl w:val="0"/>
          <w:numId w:val="0"/>
        </w:numPr>
        <w:spacing w:before="120" w:line="360" w:lineRule="auto"/>
        <w:ind w:right="-284" w:firstLine="709"/>
        <w:outlineLvl w:val="9"/>
        <w:rPr>
          <w:b w:val="0"/>
          <w:bCs/>
        </w:rPr>
      </w:pPr>
      <w:r w:rsidRPr="00A748BB">
        <w:rPr>
          <w:b w:val="0"/>
          <w:bCs/>
        </w:rPr>
        <w:t>Nous devons prendre en compte plusieurs contraintes lors du développement de la plateforme UniSphere, notamment du point de vue technique, organisationnels et humaines. La planification, la conception et même le déploiement de notre plateforme pourrait être influence par ces différentes contraintes.</w:t>
      </w:r>
    </w:p>
    <w:p w14:paraId="5207ECB4" w14:textId="1D603F94" w:rsidR="0065748E" w:rsidRPr="00A748BB" w:rsidRDefault="00402203" w:rsidP="0065748E">
      <w:pPr>
        <w:pStyle w:val="111Loaten2"/>
        <w:spacing w:line="360" w:lineRule="auto"/>
      </w:pPr>
      <w:bookmarkStart w:id="27" w:name="_Toc210120112"/>
      <w:r w:rsidRPr="00A748BB">
        <w:t>Contraintes techniques</w:t>
      </w:r>
      <w:bookmarkEnd w:id="27"/>
    </w:p>
    <w:p w14:paraId="46785676" w14:textId="7249CF9E" w:rsidR="0065748E" w:rsidRPr="00A748BB" w:rsidRDefault="0065748E">
      <w:pPr>
        <w:pStyle w:val="111Loaten2"/>
        <w:numPr>
          <w:ilvl w:val="0"/>
          <w:numId w:val="11"/>
        </w:numPr>
        <w:spacing w:line="360" w:lineRule="auto"/>
        <w:ind w:left="714" w:right="-284" w:hanging="357"/>
        <w:outlineLvl w:val="9"/>
        <w:rPr>
          <w:b w:val="0"/>
          <w:bCs/>
          <w:i w:val="0"/>
          <w:iCs/>
        </w:rPr>
      </w:pPr>
      <w:r w:rsidRPr="00A748BB">
        <w:rPr>
          <w:b w:val="0"/>
          <w:bCs/>
          <w:i w:val="0"/>
          <w:iCs/>
        </w:rPr>
        <w:t xml:space="preserve">Limitation des </w:t>
      </w:r>
      <w:r w:rsidR="00484501" w:rsidRPr="00A748BB">
        <w:rPr>
          <w:b w:val="0"/>
          <w:bCs/>
          <w:i w:val="0"/>
          <w:iCs/>
        </w:rPr>
        <w:t>infrastructures</w:t>
      </w:r>
      <w:r w:rsidRPr="00A748BB">
        <w:rPr>
          <w:b w:val="0"/>
          <w:bCs/>
          <w:i w:val="0"/>
          <w:iCs/>
        </w:rPr>
        <w:t xml:space="preserve"> réseau : </w:t>
      </w:r>
      <w:r w:rsidR="00484501" w:rsidRPr="00A748BB">
        <w:rPr>
          <w:b w:val="0"/>
          <w:bCs/>
          <w:i w:val="0"/>
          <w:iCs/>
        </w:rPr>
        <w:t>certaine université</w:t>
      </w:r>
      <w:r w:rsidRPr="00A748BB">
        <w:rPr>
          <w:b w:val="0"/>
          <w:bCs/>
          <w:i w:val="0"/>
          <w:iCs/>
        </w:rPr>
        <w:t xml:space="preserve"> ne </w:t>
      </w:r>
      <w:r w:rsidR="00484501" w:rsidRPr="00A748BB">
        <w:rPr>
          <w:b w:val="0"/>
          <w:bCs/>
          <w:i w:val="0"/>
          <w:iCs/>
        </w:rPr>
        <w:t>dispose</w:t>
      </w:r>
      <w:r w:rsidRPr="00A748BB">
        <w:rPr>
          <w:b w:val="0"/>
          <w:bCs/>
          <w:i w:val="0"/>
          <w:iCs/>
        </w:rPr>
        <w:t xml:space="preserve"> pas d’une connexion internet stable pour accéder à la plateforme</w:t>
      </w:r>
    </w:p>
    <w:p w14:paraId="038D05DD" w14:textId="2FCC0AA3" w:rsidR="0065748E" w:rsidRPr="00A748BB" w:rsidRDefault="0065748E">
      <w:pPr>
        <w:pStyle w:val="111Loaten2"/>
        <w:numPr>
          <w:ilvl w:val="0"/>
          <w:numId w:val="11"/>
        </w:numPr>
        <w:spacing w:line="360" w:lineRule="auto"/>
        <w:ind w:left="714" w:right="-284" w:hanging="357"/>
        <w:outlineLvl w:val="9"/>
        <w:rPr>
          <w:b w:val="0"/>
          <w:bCs/>
          <w:i w:val="0"/>
          <w:iCs/>
        </w:rPr>
      </w:pPr>
      <w:r w:rsidRPr="00A748BB">
        <w:rPr>
          <w:b w:val="0"/>
          <w:bCs/>
          <w:i w:val="0"/>
          <w:iCs/>
        </w:rPr>
        <w:t xml:space="preserve">Compatibilité sur divers supports : la plateforme doit </w:t>
      </w:r>
      <w:r w:rsidR="00484501" w:rsidRPr="00A748BB">
        <w:rPr>
          <w:b w:val="0"/>
          <w:bCs/>
          <w:i w:val="0"/>
          <w:iCs/>
        </w:rPr>
        <w:t>être</w:t>
      </w:r>
      <w:r w:rsidRPr="00A748BB">
        <w:rPr>
          <w:b w:val="0"/>
          <w:bCs/>
          <w:i w:val="0"/>
          <w:iCs/>
        </w:rPr>
        <w:t xml:space="preserve"> disponible sur </w:t>
      </w:r>
      <w:r w:rsidR="00484501" w:rsidRPr="00A748BB">
        <w:rPr>
          <w:b w:val="0"/>
          <w:bCs/>
          <w:i w:val="0"/>
          <w:iCs/>
        </w:rPr>
        <w:t>différents appareils</w:t>
      </w:r>
      <w:r w:rsidRPr="00A748BB">
        <w:rPr>
          <w:b w:val="0"/>
          <w:bCs/>
          <w:i w:val="0"/>
          <w:iCs/>
        </w:rPr>
        <w:t xml:space="preserve"> comme les téléphones et les ordinateurs</w:t>
      </w:r>
    </w:p>
    <w:p w14:paraId="5B941063" w14:textId="27282A7A" w:rsidR="00371933" w:rsidRPr="00A748BB" w:rsidRDefault="0065748E">
      <w:pPr>
        <w:pStyle w:val="111Loaten2"/>
        <w:numPr>
          <w:ilvl w:val="0"/>
          <w:numId w:val="11"/>
        </w:numPr>
        <w:spacing w:line="360" w:lineRule="auto"/>
        <w:ind w:left="714" w:right="-284" w:hanging="357"/>
        <w:outlineLvl w:val="9"/>
        <w:rPr>
          <w:b w:val="0"/>
          <w:bCs/>
          <w:i w:val="0"/>
          <w:iCs/>
        </w:rPr>
      </w:pPr>
      <w:r w:rsidRPr="00A748BB">
        <w:rPr>
          <w:b w:val="0"/>
          <w:bCs/>
          <w:i w:val="0"/>
          <w:iCs/>
        </w:rPr>
        <w:t xml:space="preserve">Sécurité des données : la protection des données </w:t>
      </w:r>
      <w:r w:rsidR="00484501" w:rsidRPr="00A748BB">
        <w:rPr>
          <w:b w:val="0"/>
          <w:bCs/>
          <w:i w:val="0"/>
          <w:iCs/>
        </w:rPr>
        <w:t>personnelles</w:t>
      </w:r>
      <w:r w:rsidRPr="00A748BB">
        <w:rPr>
          <w:b w:val="0"/>
          <w:bCs/>
          <w:i w:val="0"/>
          <w:iCs/>
        </w:rPr>
        <w:t xml:space="preserve"> des utilisateurs est une contrainte importante et nous somme de respecter les normes de sécurité : authentification, confidentialité, sauvegarde</w:t>
      </w:r>
    </w:p>
    <w:p w14:paraId="3D87F1A4" w14:textId="41398AF8" w:rsidR="00402203" w:rsidRPr="00A748BB" w:rsidRDefault="00402203" w:rsidP="00E11A46">
      <w:pPr>
        <w:pStyle w:val="111Loaten2"/>
        <w:spacing w:line="360" w:lineRule="auto"/>
      </w:pPr>
      <w:bookmarkStart w:id="28" w:name="_Toc210120113"/>
      <w:r w:rsidRPr="00A748BB">
        <w:t>Contraintes organisationnelles</w:t>
      </w:r>
      <w:bookmarkEnd w:id="28"/>
    </w:p>
    <w:p w14:paraId="497CA131" w14:textId="25E90098" w:rsidR="00484501" w:rsidRPr="00A748BB" w:rsidRDefault="00484501">
      <w:pPr>
        <w:pStyle w:val="111Loaten2"/>
        <w:numPr>
          <w:ilvl w:val="0"/>
          <w:numId w:val="11"/>
        </w:numPr>
        <w:spacing w:line="360" w:lineRule="auto"/>
        <w:ind w:left="714" w:right="-284" w:hanging="357"/>
        <w:outlineLvl w:val="9"/>
        <w:rPr>
          <w:b w:val="0"/>
          <w:bCs/>
          <w:i w:val="0"/>
          <w:iCs/>
        </w:rPr>
      </w:pPr>
      <w:r w:rsidRPr="00A748BB">
        <w:rPr>
          <w:b w:val="0"/>
          <w:bCs/>
          <w:i w:val="0"/>
          <w:iCs/>
        </w:rPr>
        <w:t>Multitude de processus internes : chaque université utilise une méthode de gestion différentes ce qui complique l’implémentation d’un système d’unifié</w:t>
      </w:r>
    </w:p>
    <w:p w14:paraId="63077DA8" w14:textId="21190E9B" w:rsidR="00484501" w:rsidRPr="00A748BB" w:rsidRDefault="00484501">
      <w:pPr>
        <w:pStyle w:val="111Loaten2"/>
        <w:numPr>
          <w:ilvl w:val="0"/>
          <w:numId w:val="11"/>
        </w:numPr>
        <w:spacing w:line="360" w:lineRule="auto"/>
        <w:ind w:left="714" w:right="-284" w:hanging="357"/>
        <w:outlineLvl w:val="9"/>
        <w:rPr>
          <w:b w:val="0"/>
          <w:bCs/>
          <w:i w:val="0"/>
          <w:iCs/>
        </w:rPr>
      </w:pPr>
      <w:r w:rsidRPr="00A748BB">
        <w:rPr>
          <w:b w:val="0"/>
          <w:bCs/>
          <w:i w:val="0"/>
          <w:iCs/>
        </w:rPr>
        <w:t>Absence ou manque de personnel qualifier : le personnel administratifs et les enseignants peuvent rencontrer des difficultés lors de l’utilisation de nouvel outil numérique sans formations adéquate.</w:t>
      </w:r>
    </w:p>
    <w:p w14:paraId="038ACD5D" w14:textId="4BE7118E" w:rsidR="00402203" w:rsidRPr="00A748BB" w:rsidRDefault="00402203" w:rsidP="00E11A46">
      <w:pPr>
        <w:pStyle w:val="111Loaten2"/>
        <w:spacing w:line="360" w:lineRule="auto"/>
      </w:pPr>
      <w:bookmarkStart w:id="29" w:name="_Toc210120114"/>
      <w:r w:rsidRPr="00A748BB">
        <w:t>Contraintes humaines</w:t>
      </w:r>
      <w:bookmarkEnd w:id="29"/>
    </w:p>
    <w:p w14:paraId="7F1F974D" w14:textId="1D2F78C0" w:rsidR="00D64ACE" w:rsidRPr="00A748BB" w:rsidRDefault="000A4A51">
      <w:pPr>
        <w:pStyle w:val="111Loaten2"/>
        <w:numPr>
          <w:ilvl w:val="0"/>
          <w:numId w:val="11"/>
        </w:numPr>
        <w:spacing w:line="360" w:lineRule="auto"/>
        <w:ind w:left="714" w:right="-284" w:hanging="357"/>
        <w:outlineLvl w:val="9"/>
        <w:rPr>
          <w:b w:val="0"/>
          <w:bCs/>
          <w:i w:val="0"/>
          <w:iCs/>
        </w:rPr>
      </w:pPr>
      <w:r w:rsidRPr="00A748BB">
        <w:rPr>
          <w:b w:val="0"/>
          <w:bCs/>
          <w:i w:val="0"/>
          <w:iCs/>
        </w:rPr>
        <w:t>Opposition</w:t>
      </w:r>
      <w:r w:rsidR="00D64ACE" w:rsidRPr="00A748BB">
        <w:rPr>
          <w:b w:val="0"/>
          <w:bCs/>
          <w:i w:val="0"/>
          <w:iCs/>
        </w:rPr>
        <w:t xml:space="preserve"> au changement : l’introduction de la plateforme peut </w:t>
      </w:r>
      <w:r w:rsidRPr="00A748BB">
        <w:rPr>
          <w:b w:val="0"/>
          <w:bCs/>
          <w:i w:val="0"/>
          <w:iCs/>
        </w:rPr>
        <w:t>être</w:t>
      </w:r>
      <w:r w:rsidR="00D64ACE" w:rsidRPr="00A748BB">
        <w:rPr>
          <w:b w:val="0"/>
          <w:bCs/>
          <w:i w:val="0"/>
          <w:iCs/>
        </w:rPr>
        <w:t xml:space="preserve"> vue comme une rupture avec les habitudes de travail, ce qui ralenti considérablement son utilisation</w:t>
      </w:r>
    </w:p>
    <w:p w14:paraId="7BED4675" w14:textId="4B119B73" w:rsidR="00D64ACE" w:rsidRPr="00A748BB" w:rsidRDefault="00D64ACE">
      <w:pPr>
        <w:pStyle w:val="111Loaten2"/>
        <w:numPr>
          <w:ilvl w:val="0"/>
          <w:numId w:val="11"/>
        </w:numPr>
        <w:spacing w:line="360" w:lineRule="auto"/>
        <w:ind w:left="714" w:right="-284" w:hanging="357"/>
        <w:outlineLvl w:val="9"/>
        <w:rPr>
          <w:b w:val="0"/>
          <w:bCs/>
          <w:i w:val="0"/>
          <w:iCs/>
        </w:rPr>
      </w:pPr>
      <w:r w:rsidRPr="00A748BB">
        <w:rPr>
          <w:b w:val="0"/>
          <w:bCs/>
          <w:i w:val="0"/>
          <w:iCs/>
        </w:rPr>
        <w:t xml:space="preserve">Disponibilité des utilisateurs pour </w:t>
      </w:r>
      <w:r w:rsidR="000A4A51" w:rsidRPr="00A748BB">
        <w:rPr>
          <w:b w:val="0"/>
          <w:bCs/>
          <w:i w:val="0"/>
          <w:iCs/>
        </w:rPr>
        <w:t>tester</w:t>
      </w:r>
      <w:r w:rsidRPr="00A748BB">
        <w:rPr>
          <w:b w:val="0"/>
          <w:bCs/>
          <w:i w:val="0"/>
          <w:iCs/>
        </w:rPr>
        <w:t xml:space="preserve"> la plateforme : </w:t>
      </w:r>
      <w:r w:rsidR="000A4A51" w:rsidRPr="00A748BB">
        <w:rPr>
          <w:b w:val="0"/>
          <w:bCs/>
          <w:i w:val="0"/>
          <w:iCs/>
        </w:rPr>
        <w:t>difficulté</w:t>
      </w:r>
      <w:r w:rsidRPr="00A748BB">
        <w:rPr>
          <w:b w:val="0"/>
          <w:bCs/>
          <w:i w:val="0"/>
          <w:iCs/>
        </w:rPr>
        <w:t xml:space="preserve"> d’impliquer les utilisateurs finaux dans la validation du système.</w:t>
      </w:r>
    </w:p>
    <w:p w14:paraId="0B65908E" w14:textId="498EEAD3" w:rsidR="004A12CC" w:rsidRPr="00A748BB" w:rsidRDefault="004A12CC" w:rsidP="00E11A46">
      <w:pPr>
        <w:pStyle w:val="11Loaten1"/>
        <w:spacing w:line="360" w:lineRule="auto"/>
      </w:pPr>
      <w:bookmarkStart w:id="30" w:name="_Toc210120115"/>
      <w:r w:rsidRPr="00A748BB">
        <w:t>Fonctionnalités du projet</w:t>
      </w:r>
      <w:bookmarkEnd w:id="30"/>
    </w:p>
    <w:p w14:paraId="4EDE3743" w14:textId="43907BDE" w:rsidR="00FB24F9" w:rsidRPr="00A748BB" w:rsidRDefault="00FB24F9" w:rsidP="00314C7D">
      <w:pPr>
        <w:pStyle w:val="11Loaten1"/>
        <w:numPr>
          <w:ilvl w:val="0"/>
          <w:numId w:val="0"/>
        </w:numPr>
        <w:spacing w:before="120" w:line="360" w:lineRule="auto"/>
        <w:ind w:right="-284" w:firstLine="709"/>
        <w:outlineLvl w:val="9"/>
        <w:rPr>
          <w:b w:val="0"/>
          <w:bCs/>
        </w:rPr>
      </w:pPr>
      <w:r w:rsidRPr="00A748BB">
        <w:rPr>
          <w:b w:val="0"/>
          <w:bCs/>
        </w:rPr>
        <w:lastRenderedPageBreak/>
        <w:t xml:space="preserve">Notre plateforme UniSphere offrira un ensemble de fonctionnalité qui répondra aux besoins d’une Université. Ces fonctionnalités </w:t>
      </w:r>
      <w:r w:rsidR="002E2B7A" w:rsidRPr="00A748BB">
        <w:rPr>
          <w:b w:val="0"/>
          <w:bCs/>
        </w:rPr>
        <w:t>ont</w:t>
      </w:r>
      <w:r w:rsidRPr="00A748BB">
        <w:rPr>
          <w:b w:val="0"/>
          <w:bCs/>
        </w:rPr>
        <w:t xml:space="preserve"> été conçue dans le but d’améliorer la gestion des ressources pédagogiques et la communication dans l’Université</w:t>
      </w:r>
      <w:r w:rsidR="002836BE" w:rsidRPr="00A748BB">
        <w:rPr>
          <w:b w:val="0"/>
          <w:bCs/>
        </w:rPr>
        <w:t>.</w:t>
      </w:r>
    </w:p>
    <w:p w14:paraId="663FFED2" w14:textId="6258AF21" w:rsidR="00402203" w:rsidRPr="00A748BB" w:rsidRDefault="00402203" w:rsidP="00E11A46">
      <w:pPr>
        <w:pStyle w:val="111Loaten2"/>
        <w:spacing w:line="360" w:lineRule="auto"/>
      </w:pPr>
      <w:bookmarkStart w:id="31" w:name="_Toc210120116"/>
      <w:r w:rsidRPr="00A748BB">
        <w:t>Fonctionnalités générales</w:t>
      </w:r>
      <w:bookmarkEnd w:id="31"/>
    </w:p>
    <w:p w14:paraId="4AFEF750" w14:textId="135D68A4" w:rsidR="00766342" w:rsidRPr="00A748BB" w:rsidRDefault="00766342" w:rsidP="007F4DCA">
      <w:pPr>
        <w:pStyle w:val="111Loaten2"/>
        <w:numPr>
          <w:ilvl w:val="0"/>
          <w:numId w:val="0"/>
        </w:numPr>
        <w:spacing w:line="360" w:lineRule="auto"/>
        <w:ind w:right="-284" w:firstLine="709"/>
        <w:outlineLvl w:val="9"/>
        <w:rPr>
          <w:b w:val="0"/>
          <w:bCs/>
          <w:i w:val="0"/>
          <w:iCs/>
        </w:rPr>
      </w:pPr>
      <w:r w:rsidRPr="00A748BB">
        <w:rPr>
          <w:b w:val="0"/>
          <w:bCs/>
          <w:i w:val="0"/>
          <w:iCs/>
        </w:rPr>
        <w:t>Les fonctionnalités générales sont accessibles pour tous les utilisateurs de la plateforme :</w:t>
      </w:r>
    </w:p>
    <w:p w14:paraId="42875AA7" w14:textId="4DB3FBAE" w:rsidR="00766342" w:rsidRPr="00A748BB" w:rsidRDefault="00766342">
      <w:pPr>
        <w:pStyle w:val="111Loaten2"/>
        <w:numPr>
          <w:ilvl w:val="0"/>
          <w:numId w:val="11"/>
        </w:numPr>
        <w:spacing w:line="360" w:lineRule="auto"/>
        <w:ind w:right="-284"/>
        <w:outlineLvl w:val="9"/>
        <w:rPr>
          <w:b w:val="0"/>
          <w:bCs/>
          <w:i w:val="0"/>
          <w:iCs/>
        </w:rPr>
      </w:pPr>
      <w:r w:rsidRPr="00A748BB">
        <w:rPr>
          <w:b w:val="0"/>
          <w:bCs/>
          <w:i w:val="0"/>
          <w:iCs/>
        </w:rPr>
        <w:t xml:space="preserve">Authentification : permet aux utilisateurs inscrit sur la plateforme d’accéder </w:t>
      </w:r>
      <w:r w:rsidR="002E2B7A" w:rsidRPr="00A748BB">
        <w:rPr>
          <w:b w:val="0"/>
          <w:bCs/>
          <w:i w:val="0"/>
          <w:iCs/>
        </w:rPr>
        <w:t>à</w:t>
      </w:r>
      <w:r w:rsidRPr="00A748BB">
        <w:rPr>
          <w:b w:val="0"/>
          <w:bCs/>
          <w:i w:val="0"/>
          <w:iCs/>
        </w:rPr>
        <w:t xml:space="preserve"> un tableau de bords.</w:t>
      </w:r>
    </w:p>
    <w:p w14:paraId="1D6E01D3" w14:textId="1388DE21" w:rsidR="004A5AA8" w:rsidRPr="00A748BB" w:rsidRDefault="004A5AA8">
      <w:pPr>
        <w:pStyle w:val="111Loaten2"/>
        <w:numPr>
          <w:ilvl w:val="0"/>
          <w:numId w:val="11"/>
        </w:numPr>
        <w:spacing w:line="360" w:lineRule="auto"/>
        <w:ind w:right="-284"/>
        <w:outlineLvl w:val="9"/>
        <w:rPr>
          <w:b w:val="0"/>
          <w:bCs/>
          <w:i w:val="0"/>
          <w:iCs/>
        </w:rPr>
      </w:pPr>
      <w:r w:rsidRPr="00A748BB">
        <w:rPr>
          <w:b w:val="0"/>
          <w:bCs/>
          <w:i w:val="0"/>
          <w:iCs/>
        </w:rPr>
        <w:t xml:space="preserve">Manipulation de profil : permet aux utilisateurs authentifier de manipuler leur profil, cependant </w:t>
      </w:r>
      <w:r w:rsidR="002E2B7A" w:rsidRPr="00A748BB">
        <w:rPr>
          <w:b w:val="0"/>
          <w:bCs/>
          <w:i w:val="0"/>
          <w:iCs/>
        </w:rPr>
        <w:t>ils ne peuvent</w:t>
      </w:r>
      <w:r w:rsidRPr="00A748BB">
        <w:rPr>
          <w:b w:val="0"/>
          <w:bCs/>
          <w:i w:val="0"/>
          <w:iCs/>
        </w:rPr>
        <w:t xml:space="preserve"> pas supprimer leur compte.</w:t>
      </w:r>
    </w:p>
    <w:p w14:paraId="594356FF" w14:textId="7DBFD1FF" w:rsidR="004A5AA8" w:rsidRPr="00A748BB" w:rsidRDefault="004A5AA8">
      <w:pPr>
        <w:pStyle w:val="111Loaten2"/>
        <w:numPr>
          <w:ilvl w:val="0"/>
          <w:numId w:val="11"/>
        </w:numPr>
        <w:spacing w:line="360" w:lineRule="auto"/>
        <w:ind w:right="-284"/>
        <w:outlineLvl w:val="9"/>
        <w:rPr>
          <w:b w:val="0"/>
          <w:bCs/>
          <w:i w:val="0"/>
          <w:iCs/>
        </w:rPr>
      </w:pPr>
      <w:r w:rsidRPr="00A748BB">
        <w:rPr>
          <w:b w:val="0"/>
          <w:bCs/>
          <w:i w:val="0"/>
          <w:iCs/>
        </w:rPr>
        <w:t>Envoie et téléchargement des fichiers : envoyer, télécharger des fichiers sur la plateforme</w:t>
      </w:r>
    </w:p>
    <w:p w14:paraId="23785533" w14:textId="375F64FA" w:rsidR="00402203" w:rsidRPr="00A748BB" w:rsidRDefault="00402203" w:rsidP="00E11A46">
      <w:pPr>
        <w:pStyle w:val="111Loaten2"/>
        <w:spacing w:line="360" w:lineRule="auto"/>
      </w:pPr>
      <w:bookmarkStart w:id="32" w:name="_Toc210120117"/>
      <w:r w:rsidRPr="00A748BB">
        <w:t>Fonctionnalités partagées par les « Etudiants » et les « Enseignants »</w:t>
      </w:r>
      <w:bookmarkEnd w:id="32"/>
    </w:p>
    <w:p w14:paraId="5721AFA9" w14:textId="2FDE45F1" w:rsidR="008D757D" w:rsidRPr="00A748BB" w:rsidRDefault="002E2B7A" w:rsidP="007F4DCA">
      <w:pPr>
        <w:pStyle w:val="111Loaten2"/>
        <w:numPr>
          <w:ilvl w:val="0"/>
          <w:numId w:val="0"/>
        </w:numPr>
        <w:spacing w:line="360" w:lineRule="auto"/>
        <w:ind w:right="-284" w:firstLine="709"/>
        <w:outlineLvl w:val="9"/>
        <w:rPr>
          <w:b w:val="0"/>
          <w:bCs/>
          <w:i w:val="0"/>
          <w:iCs/>
        </w:rPr>
      </w:pPr>
      <w:r w:rsidRPr="00A748BB">
        <w:rPr>
          <w:b w:val="0"/>
          <w:bCs/>
          <w:i w:val="0"/>
          <w:iCs/>
        </w:rPr>
        <w:t>Les fonctionnalités citées</w:t>
      </w:r>
      <w:r w:rsidR="008D757D" w:rsidRPr="00A748BB">
        <w:rPr>
          <w:b w:val="0"/>
          <w:bCs/>
          <w:i w:val="0"/>
          <w:iCs/>
        </w:rPr>
        <w:t xml:space="preserve"> </w:t>
      </w:r>
      <w:r w:rsidRPr="00A748BB">
        <w:rPr>
          <w:b w:val="0"/>
          <w:bCs/>
          <w:i w:val="0"/>
          <w:iCs/>
        </w:rPr>
        <w:t>ci-après</w:t>
      </w:r>
      <w:r w:rsidR="008D757D" w:rsidRPr="00A748BB">
        <w:rPr>
          <w:b w:val="0"/>
          <w:bCs/>
          <w:i w:val="0"/>
          <w:iCs/>
        </w:rPr>
        <w:t xml:space="preserve"> ne seront disponible que pour les utilisateurs ayant le </w:t>
      </w:r>
      <w:r w:rsidRPr="00A748BB">
        <w:rPr>
          <w:b w:val="0"/>
          <w:bCs/>
          <w:i w:val="0"/>
          <w:iCs/>
        </w:rPr>
        <w:t>rôle</w:t>
      </w:r>
      <w:r w:rsidR="008D757D" w:rsidRPr="00A748BB">
        <w:rPr>
          <w:b w:val="0"/>
          <w:bCs/>
          <w:i w:val="0"/>
          <w:iCs/>
        </w:rPr>
        <w:t xml:space="preserve"> d’étudiant ou d’enseignant :</w:t>
      </w:r>
    </w:p>
    <w:p w14:paraId="76506604" w14:textId="34112908" w:rsidR="008D757D" w:rsidRPr="00A748BB" w:rsidRDefault="008D757D">
      <w:pPr>
        <w:pStyle w:val="111Loaten2"/>
        <w:numPr>
          <w:ilvl w:val="0"/>
          <w:numId w:val="11"/>
        </w:numPr>
        <w:spacing w:line="360" w:lineRule="auto"/>
        <w:ind w:right="-284"/>
        <w:outlineLvl w:val="9"/>
        <w:rPr>
          <w:b w:val="0"/>
          <w:bCs/>
          <w:i w:val="0"/>
          <w:iCs/>
        </w:rPr>
      </w:pPr>
      <w:r w:rsidRPr="00A748BB">
        <w:rPr>
          <w:b w:val="0"/>
          <w:bCs/>
          <w:i w:val="0"/>
          <w:iCs/>
        </w:rPr>
        <w:t>Accéder aux annonces : lecture des annonces postées par l’administration</w:t>
      </w:r>
    </w:p>
    <w:p w14:paraId="28F7FBFE" w14:textId="290A7042" w:rsidR="008D757D" w:rsidRPr="00A748BB" w:rsidRDefault="008D757D">
      <w:pPr>
        <w:pStyle w:val="111Loaten2"/>
        <w:numPr>
          <w:ilvl w:val="0"/>
          <w:numId w:val="11"/>
        </w:numPr>
        <w:spacing w:line="360" w:lineRule="auto"/>
        <w:ind w:right="-284"/>
        <w:outlineLvl w:val="9"/>
        <w:rPr>
          <w:b w:val="0"/>
          <w:bCs/>
          <w:i w:val="0"/>
          <w:iCs/>
        </w:rPr>
      </w:pPr>
      <w:r w:rsidRPr="00A748BB">
        <w:rPr>
          <w:b w:val="0"/>
          <w:bCs/>
          <w:i w:val="0"/>
          <w:iCs/>
        </w:rPr>
        <w:t>Accéder au système de messagerie : permet aux utilisateurs d’envoyer et de recevoir des messages</w:t>
      </w:r>
    </w:p>
    <w:p w14:paraId="727DF4D8" w14:textId="599F44AB" w:rsidR="00D52598" w:rsidRPr="00A748BB" w:rsidRDefault="00402203" w:rsidP="00D52598">
      <w:pPr>
        <w:pStyle w:val="111Loaten2"/>
        <w:spacing w:line="360" w:lineRule="auto"/>
      </w:pPr>
      <w:bookmarkStart w:id="33" w:name="_Toc210120118"/>
      <w:r w:rsidRPr="00A748BB">
        <w:t>Fonctionnalités des « Etudiants »</w:t>
      </w:r>
      <w:bookmarkEnd w:id="33"/>
    </w:p>
    <w:p w14:paraId="5D1FEB03" w14:textId="155E2459" w:rsidR="00D52598" w:rsidRPr="00A748BB" w:rsidRDefault="002E2B7A" w:rsidP="00E90A33">
      <w:pPr>
        <w:pStyle w:val="111Loaten2"/>
        <w:numPr>
          <w:ilvl w:val="0"/>
          <w:numId w:val="0"/>
        </w:numPr>
        <w:spacing w:line="360" w:lineRule="auto"/>
        <w:ind w:right="-284" w:firstLine="720"/>
        <w:outlineLvl w:val="9"/>
        <w:rPr>
          <w:b w:val="0"/>
          <w:bCs/>
          <w:i w:val="0"/>
          <w:iCs/>
        </w:rPr>
      </w:pPr>
      <w:r w:rsidRPr="00A748BB">
        <w:rPr>
          <w:b w:val="0"/>
          <w:bCs/>
          <w:i w:val="0"/>
          <w:iCs/>
        </w:rPr>
        <w:t>Les fonctionnalités destinées</w:t>
      </w:r>
      <w:r w:rsidR="00D52598" w:rsidRPr="00A748BB">
        <w:rPr>
          <w:b w:val="0"/>
          <w:bCs/>
          <w:i w:val="0"/>
          <w:iCs/>
        </w:rPr>
        <w:t xml:space="preserve"> aux étudiants :</w:t>
      </w:r>
    </w:p>
    <w:p w14:paraId="57A6C5CE" w14:textId="382D4760" w:rsidR="00D52598" w:rsidRPr="00A748BB" w:rsidRDefault="00D52598">
      <w:pPr>
        <w:pStyle w:val="111Loaten2"/>
        <w:numPr>
          <w:ilvl w:val="0"/>
          <w:numId w:val="11"/>
        </w:numPr>
        <w:spacing w:line="360" w:lineRule="auto"/>
        <w:ind w:right="-284"/>
        <w:outlineLvl w:val="9"/>
        <w:rPr>
          <w:b w:val="0"/>
          <w:bCs/>
          <w:i w:val="0"/>
          <w:iCs/>
        </w:rPr>
      </w:pPr>
      <w:r w:rsidRPr="00A748BB">
        <w:rPr>
          <w:b w:val="0"/>
          <w:bCs/>
          <w:i w:val="0"/>
          <w:iCs/>
        </w:rPr>
        <w:t>Accéder aux ressources pédagogiques : donne aux étudiants l’</w:t>
      </w:r>
      <w:r w:rsidR="002E2B7A" w:rsidRPr="00A748BB">
        <w:rPr>
          <w:b w:val="0"/>
          <w:bCs/>
          <w:i w:val="0"/>
          <w:iCs/>
        </w:rPr>
        <w:t>accès</w:t>
      </w:r>
      <w:r w:rsidRPr="00A748BB">
        <w:rPr>
          <w:b w:val="0"/>
          <w:bCs/>
          <w:i w:val="0"/>
          <w:iCs/>
        </w:rPr>
        <w:t xml:space="preserve"> aux contenus selon leur classe </w:t>
      </w:r>
    </w:p>
    <w:p w14:paraId="594D9D2F" w14:textId="6831E172" w:rsidR="00D52598" w:rsidRPr="00A748BB" w:rsidRDefault="00D52598">
      <w:pPr>
        <w:pStyle w:val="111Loaten2"/>
        <w:numPr>
          <w:ilvl w:val="0"/>
          <w:numId w:val="11"/>
        </w:numPr>
        <w:spacing w:line="360" w:lineRule="auto"/>
        <w:ind w:right="-284"/>
        <w:outlineLvl w:val="9"/>
        <w:rPr>
          <w:b w:val="0"/>
          <w:bCs/>
          <w:i w:val="0"/>
          <w:iCs/>
        </w:rPr>
      </w:pPr>
      <w:r w:rsidRPr="00A748BB">
        <w:rPr>
          <w:b w:val="0"/>
          <w:bCs/>
          <w:i w:val="0"/>
          <w:iCs/>
        </w:rPr>
        <w:t xml:space="preserve">Accéder à l’emploi du temps : affichage de l’emploi du temps selon la classe </w:t>
      </w:r>
    </w:p>
    <w:p w14:paraId="1FA0CDA5" w14:textId="54B9B0D3" w:rsidR="00402203" w:rsidRPr="00A748BB" w:rsidRDefault="00402203" w:rsidP="00E11A46">
      <w:pPr>
        <w:pStyle w:val="111Loaten2"/>
        <w:spacing w:line="360" w:lineRule="auto"/>
      </w:pPr>
      <w:bookmarkStart w:id="34" w:name="_Toc210120119"/>
      <w:r w:rsidRPr="00A748BB">
        <w:t>Fonctionnalités des « Enseignants »</w:t>
      </w:r>
      <w:bookmarkEnd w:id="34"/>
    </w:p>
    <w:p w14:paraId="4F673A2F" w14:textId="2468B768" w:rsidR="00A55B91" w:rsidRPr="00A748BB" w:rsidRDefault="002E2B7A" w:rsidP="00E90A33">
      <w:pPr>
        <w:pStyle w:val="111Loaten2"/>
        <w:numPr>
          <w:ilvl w:val="0"/>
          <w:numId w:val="0"/>
        </w:numPr>
        <w:spacing w:line="360" w:lineRule="auto"/>
        <w:ind w:right="-284" w:firstLine="720"/>
        <w:outlineLvl w:val="9"/>
        <w:rPr>
          <w:b w:val="0"/>
          <w:bCs/>
          <w:i w:val="0"/>
          <w:iCs/>
        </w:rPr>
      </w:pPr>
      <w:r w:rsidRPr="00A748BB">
        <w:rPr>
          <w:b w:val="0"/>
          <w:bCs/>
          <w:i w:val="0"/>
          <w:iCs/>
        </w:rPr>
        <w:t>Les fonctionnalités destinées</w:t>
      </w:r>
      <w:r w:rsidR="00A55B91" w:rsidRPr="00A748BB">
        <w:rPr>
          <w:b w:val="0"/>
          <w:bCs/>
          <w:i w:val="0"/>
          <w:iCs/>
        </w:rPr>
        <w:t xml:space="preserve"> aux enseignants :</w:t>
      </w:r>
    </w:p>
    <w:p w14:paraId="015874E7" w14:textId="429FD3BB" w:rsidR="00A55B91" w:rsidRPr="00A748BB" w:rsidRDefault="00A55B91">
      <w:pPr>
        <w:pStyle w:val="111Loaten2"/>
        <w:numPr>
          <w:ilvl w:val="0"/>
          <w:numId w:val="11"/>
        </w:numPr>
        <w:spacing w:line="360" w:lineRule="auto"/>
        <w:ind w:right="-284"/>
        <w:outlineLvl w:val="9"/>
        <w:rPr>
          <w:b w:val="0"/>
          <w:bCs/>
          <w:i w:val="0"/>
          <w:iCs/>
        </w:rPr>
      </w:pPr>
      <w:r w:rsidRPr="00A748BB">
        <w:rPr>
          <w:b w:val="0"/>
          <w:bCs/>
          <w:i w:val="0"/>
          <w:iCs/>
        </w:rPr>
        <w:t>Gestion des cours : ajouter, modifier, supprimer les contenus pour les cours attribués. Attribution des notes.</w:t>
      </w:r>
    </w:p>
    <w:p w14:paraId="44AEF39F" w14:textId="4F81D188" w:rsidR="00A55B91" w:rsidRPr="00A748BB" w:rsidRDefault="00A55B91">
      <w:pPr>
        <w:pStyle w:val="111Loaten2"/>
        <w:numPr>
          <w:ilvl w:val="0"/>
          <w:numId w:val="11"/>
        </w:numPr>
        <w:spacing w:line="360" w:lineRule="auto"/>
        <w:ind w:right="-284"/>
        <w:outlineLvl w:val="9"/>
        <w:rPr>
          <w:b w:val="0"/>
          <w:bCs/>
          <w:i w:val="0"/>
          <w:iCs/>
        </w:rPr>
      </w:pPr>
      <w:r w:rsidRPr="00A748BB">
        <w:rPr>
          <w:b w:val="0"/>
          <w:bCs/>
          <w:i w:val="0"/>
          <w:iCs/>
        </w:rPr>
        <w:t>Accès aux listes des matières et de classes</w:t>
      </w:r>
      <w:r w:rsidR="002E2B7A" w:rsidRPr="00A748BB">
        <w:rPr>
          <w:b w:val="0"/>
          <w:bCs/>
          <w:i w:val="0"/>
          <w:iCs/>
        </w:rPr>
        <w:t xml:space="preserve"> : accédé</w:t>
      </w:r>
      <w:r w:rsidRPr="00A748BB">
        <w:rPr>
          <w:b w:val="0"/>
          <w:bCs/>
          <w:i w:val="0"/>
          <w:iCs/>
        </w:rPr>
        <w:t xml:space="preserve"> à une liste des classes qui lui sont attribué.</w:t>
      </w:r>
    </w:p>
    <w:p w14:paraId="0447D39E" w14:textId="25724201" w:rsidR="00402203" w:rsidRPr="00A748BB" w:rsidRDefault="00402203" w:rsidP="00E11A46">
      <w:pPr>
        <w:pStyle w:val="111Loaten2"/>
        <w:spacing w:line="360" w:lineRule="auto"/>
      </w:pPr>
      <w:bookmarkStart w:id="35" w:name="_Toc210120120"/>
      <w:r w:rsidRPr="00A748BB">
        <w:t>Fonctionnalités des « Administrateurs »</w:t>
      </w:r>
      <w:bookmarkEnd w:id="35"/>
    </w:p>
    <w:p w14:paraId="6708D88E" w14:textId="76D937F4" w:rsidR="00A55B91" w:rsidRPr="00A748BB" w:rsidRDefault="002E2B7A" w:rsidP="004E2BDE">
      <w:pPr>
        <w:pStyle w:val="111Loaten2"/>
        <w:numPr>
          <w:ilvl w:val="0"/>
          <w:numId w:val="0"/>
        </w:numPr>
        <w:spacing w:line="360" w:lineRule="auto"/>
        <w:ind w:right="-284" w:firstLine="720"/>
        <w:outlineLvl w:val="9"/>
        <w:rPr>
          <w:b w:val="0"/>
          <w:bCs/>
          <w:i w:val="0"/>
          <w:iCs/>
        </w:rPr>
      </w:pPr>
      <w:r w:rsidRPr="00A748BB">
        <w:rPr>
          <w:b w:val="0"/>
          <w:bCs/>
          <w:i w:val="0"/>
          <w:iCs/>
        </w:rPr>
        <w:lastRenderedPageBreak/>
        <w:t>Les fonctionnalités destinées</w:t>
      </w:r>
      <w:r w:rsidR="00A55B91" w:rsidRPr="00A748BB">
        <w:rPr>
          <w:b w:val="0"/>
          <w:bCs/>
          <w:i w:val="0"/>
          <w:iCs/>
        </w:rPr>
        <w:t xml:space="preserve"> aux administrateurs :</w:t>
      </w:r>
    </w:p>
    <w:p w14:paraId="31E24CA6" w14:textId="4CA53CAE" w:rsidR="00A55B91" w:rsidRPr="00A748BB" w:rsidRDefault="00A55B91">
      <w:pPr>
        <w:pStyle w:val="111Loaten2"/>
        <w:numPr>
          <w:ilvl w:val="0"/>
          <w:numId w:val="11"/>
        </w:numPr>
        <w:spacing w:line="360" w:lineRule="auto"/>
        <w:ind w:right="-284"/>
        <w:outlineLvl w:val="9"/>
        <w:rPr>
          <w:b w:val="0"/>
          <w:bCs/>
          <w:i w:val="0"/>
          <w:iCs/>
        </w:rPr>
      </w:pPr>
      <w:r w:rsidRPr="00A748BB">
        <w:rPr>
          <w:b w:val="0"/>
          <w:bCs/>
          <w:i w:val="0"/>
          <w:iCs/>
        </w:rPr>
        <w:t>Gestion des utilisateurs : permet aux administrateurs d’activé ou désactiver, modifier mais de manière restreinte les utilisateurs qui sont les étudiants et enseignants.</w:t>
      </w:r>
    </w:p>
    <w:p w14:paraId="603FF1FF" w14:textId="49B87C29" w:rsidR="001B322D" w:rsidRPr="00A748BB" w:rsidRDefault="001B322D">
      <w:pPr>
        <w:pStyle w:val="111Loaten2"/>
        <w:numPr>
          <w:ilvl w:val="0"/>
          <w:numId w:val="11"/>
        </w:numPr>
        <w:spacing w:line="360" w:lineRule="auto"/>
        <w:ind w:right="-284"/>
        <w:outlineLvl w:val="9"/>
        <w:rPr>
          <w:b w:val="0"/>
          <w:bCs/>
          <w:i w:val="0"/>
          <w:iCs/>
        </w:rPr>
      </w:pPr>
      <w:r w:rsidRPr="00A748BB">
        <w:rPr>
          <w:b w:val="0"/>
          <w:bCs/>
          <w:i w:val="0"/>
          <w:iCs/>
        </w:rPr>
        <w:t>Gestion des annonces : permet aux administrateurs de créer, modifier, supprimer des annonces.</w:t>
      </w:r>
    </w:p>
    <w:p w14:paraId="5E67861A" w14:textId="44B65899" w:rsidR="001B322D" w:rsidRPr="00A748BB" w:rsidRDefault="001B322D">
      <w:pPr>
        <w:pStyle w:val="111Loaten2"/>
        <w:numPr>
          <w:ilvl w:val="0"/>
          <w:numId w:val="11"/>
        </w:numPr>
        <w:spacing w:line="360" w:lineRule="auto"/>
        <w:ind w:right="-284"/>
        <w:outlineLvl w:val="9"/>
        <w:rPr>
          <w:b w:val="0"/>
          <w:bCs/>
          <w:i w:val="0"/>
          <w:iCs/>
        </w:rPr>
      </w:pPr>
      <w:r w:rsidRPr="00A748BB">
        <w:rPr>
          <w:b w:val="0"/>
          <w:bCs/>
          <w:i w:val="0"/>
          <w:iCs/>
        </w:rPr>
        <w:t>Gestion des classes : permet de créer, modifier, supprimer les classes.</w:t>
      </w:r>
    </w:p>
    <w:p w14:paraId="791D9B41" w14:textId="2C736C7C" w:rsidR="00FA0668" w:rsidRPr="00A748BB" w:rsidRDefault="00FA0668">
      <w:pPr>
        <w:pStyle w:val="111Loaten2"/>
        <w:numPr>
          <w:ilvl w:val="0"/>
          <w:numId w:val="11"/>
        </w:numPr>
        <w:spacing w:line="360" w:lineRule="auto"/>
        <w:ind w:right="-284"/>
        <w:outlineLvl w:val="9"/>
        <w:rPr>
          <w:b w:val="0"/>
          <w:bCs/>
          <w:i w:val="0"/>
          <w:iCs/>
        </w:rPr>
      </w:pPr>
      <w:r w:rsidRPr="00A748BB">
        <w:rPr>
          <w:b w:val="0"/>
          <w:bCs/>
          <w:i w:val="0"/>
          <w:iCs/>
        </w:rPr>
        <w:t>Gestion des cours : permet d’ajouter, modifier, supprimer des cours.</w:t>
      </w:r>
    </w:p>
    <w:p w14:paraId="26749A96" w14:textId="72338864" w:rsidR="00E42698" w:rsidRPr="00A748BB" w:rsidRDefault="004A12CC" w:rsidP="00E42698">
      <w:pPr>
        <w:pStyle w:val="11Loaten1"/>
        <w:spacing w:line="360" w:lineRule="auto"/>
      </w:pPr>
      <w:bookmarkStart w:id="36" w:name="_Toc210120121"/>
      <w:r w:rsidRPr="00A748BB">
        <w:t>Avantages du projet</w:t>
      </w:r>
      <w:bookmarkEnd w:id="36"/>
    </w:p>
    <w:p w14:paraId="46E845E1" w14:textId="0B7C9472" w:rsidR="00E42698" w:rsidRPr="00A748BB" w:rsidRDefault="00E42698" w:rsidP="007F4DCA">
      <w:pPr>
        <w:pStyle w:val="11Loaten1"/>
        <w:numPr>
          <w:ilvl w:val="0"/>
          <w:numId w:val="0"/>
        </w:numPr>
        <w:spacing w:before="120" w:line="360" w:lineRule="auto"/>
        <w:ind w:right="-284" w:firstLine="709"/>
        <w:outlineLvl w:val="9"/>
        <w:rPr>
          <w:b w:val="0"/>
          <w:bCs/>
        </w:rPr>
      </w:pPr>
      <w:r w:rsidRPr="00A748BB">
        <w:rPr>
          <w:b w:val="0"/>
          <w:bCs/>
        </w:rPr>
        <w:t>La création de la plateforme UniSphere présente de nombreux avantages pour une université. Avec l’</w:t>
      </w:r>
      <w:r w:rsidR="00E75AB9" w:rsidRPr="00A748BB">
        <w:rPr>
          <w:b w:val="0"/>
          <w:bCs/>
        </w:rPr>
        <w:t>implémentation</w:t>
      </w:r>
      <w:r w:rsidRPr="00A748BB">
        <w:rPr>
          <w:b w:val="0"/>
          <w:bCs/>
        </w:rPr>
        <w:t xml:space="preserve"> de ces outil numériques dans le processus de l’Université, notre projet apporte des </w:t>
      </w:r>
      <w:r w:rsidR="00E75AB9" w:rsidRPr="00A748BB">
        <w:rPr>
          <w:b w:val="0"/>
          <w:bCs/>
        </w:rPr>
        <w:t>améliorations</w:t>
      </w:r>
      <w:r w:rsidRPr="00A748BB">
        <w:rPr>
          <w:b w:val="0"/>
          <w:bCs/>
        </w:rPr>
        <w:t xml:space="preserve"> concrète et mesurable :</w:t>
      </w:r>
    </w:p>
    <w:p w14:paraId="2F5860D1" w14:textId="39A0AB30" w:rsidR="00E42698" w:rsidRPr="00A748BB" w:rsidRDefault="00E75AB9">
      <w:pPr>
        <w:pStyle w:val="11Loaten1"/>
        <w:numPr>
          <w:ilvl w:val="0"/>
          <w:numId w:val="11"/>
        </w:numPr>
        <w:spacing w:line="360" w:lineRule="auto"/>
        <w:ind w:right="-284"/>
        <w:outlineLvl w:val="9"/>
        <w:rPr>
          <w:b w:val="0"/>
          <w:bCs/>
        </w:rPr>
      </w:pPr>
      <w:r w:rsidRPr="00A748BB">
        <w:rPr>
          <w:b w:val="0"/>
          <w:bCs/>
        </w:rPr>
        <w:t>Améliorations</w:t>
      </w:r>
      <w:r w:rsidR="00E42698" w:rsidRPr="00A748BB">
        <w:rPr>
          <w:b w:val="0"/>
          <w:bCs/>
        </w:rPr>
        <w:t xml:space="preserve"> de la gestion de l’Université : avec la centralisation des données, toutes les informations sur les cours, emplois du temps sont </w:t>
      </w:r>
      <w:r w:rsidRPr="00A748BB">
        <w:rPr>
          <w:b w:val="0"/>
          <w:bCs/>
        </w:rPr>
        <w:t>réunir</w:t>
      </w:r>
      <w:r w:rsidR="00E42698" w:rsidRPr="00A748BB">
        <w:rPr>
          <w:b w:val="0"/>
          <w:bCs/>
        </w:rPr>
        <w:t xml:space="preserve"> dans en une seule plateforme, ce qui diminue grandement la difficulté d’accès, la mise à jour et la supervision. Cela permet aussi de réduire </w:t>
      </w:r>
      <w:r w:rsidRPr="00A748BB">
        <w:rPr>
          <w:b w:val="0"/>
          <w:bCs/>
        </w:rPr>
        <w:t xml:space="preserve">les </w:t>
      </w:r>
      <w:r w:rsidR="005E5968" w:rsidRPr="00A748BB">
        <w:rPr>
          <w:b w:val="0"/>
          <w:bCs/>
        </w:rPr>
        <w:t>tâches</w:t>
      </w:r>
      <w:r w:rsidRPr="00A748BB">
        <w:rPr>
          <w:b w:val="0"/>
          <w:bCs/>
        </w:rPr>
        <w:t xml:space="preserve"> répétitives</w:t>
      </w:r>
      <w:r w:rsidR="00E42698" w:rsidRPr="00A748BB">
        <w:rPr>
          <w:b w:val="0"/>
          <w:bCs/>
        </w:rPr>
        <w:t xml:space="preserve"> à l’</w:t>
      </w:r>
      <w:r w:rsidRPr="00A748BB">
        <w:rPr>
          <w:b w:val="0"/>
          <w:bCs/>
        </w:rPr>
        <w:t>administration</w:t>
      </w:r>
      <w:r w:rsidR="00E42698" w:rsidRPr="00A748BB">
        <w:rPr>
          <w:b w:val="0"/>
          <w:bCs/>
        </w:rPr>
        <w:t xml:space="preserve"> comme devoir attribuer des notes aux étudiants, faisant gagner </w:t>
      </w:r>
      <w:r w:rsidRPr="00A748BB">
        <w:rPr>
          <w:b w:val="0"/>
          <w:bCs/>
        </w:rPr>
        <w:t>du temps significatif</w:t>
      </w:r>
      <w:r w:rsidR="00E42698" w:rsidRPr="00A748BB">
        <w:rPr>
          <w:b w:val="0"/>
          <w:bCs/>
        </w:rPr>
        <w:t xml:space="preserve"> aux personnels administratifs, aux enseignants et aux étudiants ;</w:t>
      </w:r>
    </w:p>
    <w:p w14:paraId="18B30527" w14:textId="60A9831E" w:rsidR="00E42698" w:rsidRPr="00A748BB" w:rsidRDefault="00E42698">
      <w:pPr>
        <w:pStyle w:val="11Loaten1"/>
        <w:numPr>
          <w:ilvl w:val="0"/>
          <w:numId w:val="11"/>
        </w:numPr>
        <w:spacing w:before="120" w:line="360" w:lineRule="auto"/>
        <w:ind w:left="714" w:right="-284" w:hanging="357"/>
        <w:outlineLvl w:val="9"/>
        <w:rPr>
          <w:b w:val="0"/>
          <w:bCs/>
        </w:rPr>
      </w:pPr>
      <w:r w:rsidRPr="00A748BB">
        <w:rPr>
          <w:b w:val="0"/>
          <w:bCs/>
        </w:rPr>
        <w:t>Centralisation de la communication : l’</w:t>
      </w:r>
      <w:r w:rsidR="00E75AB9" w:rsidRPr="00A748BB">
        <w:rPr>
          <w:b w:val="0"/>
          <w:bCs/>
        </w:rPr>
        <w:t>implémentation</w:t>
      </w:r>
      <w:r w:rsidRPr="00A748BB">
        <w:rPr>
          <w:b w:val="0"/>
          <w:bCs/>
        </w:rPr>
        <w:t xml:space="preserve"> de la messagerie interne limite la dépendance aux outils externes comme le WhatsApp, Messenger, elle </w:t>
      </w:r>
      <w:r w:rsidR="00E75AB9" w:rsidRPr="00A748BB">
        <w:rPr>
          <w:b w:val="0"/>
          <w:bCs/>
        </w:rPr>
        <w:t>réduit</w:t>
      </w:r>
      <w:r w:rsidRPr="00A748BB">
        <w:rPr>
          <w:b w:val="0"/>
          <w:bCs/>
        </w:rPr>
        <w:t xml:space="preserve"> aussi la perte et </w:t>
      </w:r>
      <w:r w:rsidR="00E75AB9" w:rsidRPr="00A748BB">
        <w:rPr>
          <w:b w:val="0"/>
          <w:bCs/>
        </w:rPr>
        <w:t>distorsion</w:t>
      </w:r>
      <w:r w:rsidRPr="00A748BB">
        <w:rPr>
          <w:b w:val="0"/>
          <w:bCs/>
        </w:rPr>
        <w:t xml:space="preserve"> d’information et les confusions tout en offrant un moyen de communication sécuriser et fiable. Elle permet aussi de facilité le partages des informations comme les annonces administratives.</w:t>
      </w:r>
    </w:p>
    <w:p w14:paraId="25730613" w14:textId="1A350B6C" w:rsidR="00E42698" w:rsidRPr="00A748BB" w:rsidRDefault="00E42698">
      <w:pPr>
        <w:pStyle w:val="11Loaten1"/>
        <w:numPr>
          <w:ilvl w:val="0"/>
          <w:numId w:val="11"/>
        </w:numPr>
        <w:spacing w:before="120" w:line="360" w:lineRule="auto"/>
        <w:ind w:left="714" w:right="-284" w:hanging="357"/>
        <w:outlineLvl w:val="9"/>
        <w:rPr>
          <w:b w:val="0"/>
          <w:bCs/>
        </w:rPr>
      </w:pPr>
      <w:r w:rsidRPr="00A748BB">
        <w:rPr>
          <w:b w:val="0"/>
          <w:bCs/>
        </w:rPr>
        <w:t>Facilitation des accès aux ressources : avec la plateforme, les étudiants peuvent accéder plus facilement et à distance aux ressources éducatifs depuis n’importe quel appareil connecté à l’internet.</w:t>
      </w:r>
    </w:p>
    <w:p w14:paraId="0BBE1198" w14:textId="5FF4AD7A" w:rsidR="003B338C" w:rsidRPr="00A748BB" w:rsidRDefault="004A12CC" w:rsidP="00E11A46">
      <w:pPr>
        <w:pStyle w:val="11Loaten1"/>
        <w:spacing w:line="360" w:lineRule="auto"/>
        <w:rPr>
          <w:i/>
        </w:rPr>
      </w:pPr>
      <w:bookmarkStart w:id="37" w:name="_Toc210120122"/>
      <w:r w:rsidRPr="00A748BB">
        <w:t>Conclusion</w:t>
      </w:r>
      <w:bookmarkStart w:id="38" w:name="_Toc435582334"/>
      <w:bookmarkEnd w:id="37"/>
    </w:p>
    <w:p w14:paraId="7089E738" w14:textId="77777777" w:rsidR="00386E51" w:rsidRPr="00A748BB" w:rsidRDefault="00E21604" w:rsidP="00314C7D">
      <w:pPr>
        <w:pStyle w:val="11Loaten1"/>
        <w:numPr>
          <w:ilvl w:val="0"/>
          <w:numId w:val="0"/>
        </w:numPr>
        <w:spacing w:before="120" w:line="360" w:lineRule="auto"/>
        <w:ind w:right="-284" w:firstLine="709"/>
        <w:outlineLvl w:val="9"/>
        <w:rPr>
          <w:b w:val="0"/>
          <w:bCs/>
        </w:rPr>
      </w:pPr>
      <w:r w:rsidRPr="00A748BB">
        <w:rPr>
          <w:b w:val="0"/>
          <w:bCs/>
        </w:rPr>
        <w:t xml:space="preserve">En définitive, dans le premier chapitre de cet ouvrage, on a pu présenter notre projet, une plateforme universitaire appelé « UniSphere » de manière générale. Nous avons aussi pu décrire son </w:t>
      </w:r>
      <w:r w:rsidRPr="00A748BB">
        <w:rPr>
          <w:b w:val="0"/>
          <w:bCs/>
        </w:rPr>
        <w:lastRenderedPageBreak/>
        <w:t>objectif ainsi que les fonctionnalités qui seront présente mais aussi les contraintes auquel il sera soumis. Dans le prochain chapitre, nous allons effectuer l’analyse et la conception de notre plateforme.</w:t>
      </w:r>
      <w:bookmarkEnd w:id="38"/>
    </w:p>
    <w:p w14:paraId="1C983472" w14:textId="7A06C393" w:rsidR="00336AB2" w:rsidRPr="00A748BB" w:rsidRDefault="00336AB2" w:rsidP="00386E51">
      <w:pPr>
        <w:pStyle w:val="11Loaten1"/>
        <w:numPr>
          <w:ilvl w:val="0"/>
          <w:numId w:val="0"/>
        </w:numPr>
        <w:spacing w:before="120" w:line="360" w:lineRule="auto"/>
        <w:ind w:right="-284" w:firstLine="709"/>
        <w:outlineLvl w:val="9"/>
      </w:pPr>
      <w:r w:rsidRPr="00A748BB">
        <w:br w:type="page"/>
      </w:r>
    </w:p>
    <w:p w14:paraId="7DC961AE" w14:textId="71A70BFE" w:rsidR="00776FC8" w:rsidRPr="00A748BB" w:rsidRDefault="002B469A" w:rsidP="00BE5B09">
      <w:pPr>
        <w:pStyle w:val="Heading1"/>
        <w:rPr>
          <w:rStyle w:val="hps"/>
          <w:szCs w:val="24"/>
        </w:rPr>
      </w:pPr>
      <w:bookmarkStart w:id="39" w:name="_Toc210120123"/>
      <w:r w:rsidRPr="00A748BB">
        <w:rPr>
          <w:rStyle w:val="hps"/>
          <w:szCs w:val="24"/>
        </w:rPr>
        <w:lastRenderedPageBreak/>
        <w:t>ANALYSE ET CONCEPTION DU PROJET</w:t>
      </w:r>
      <w:bookmarkEnd w:id="39"/>
    </w:p>
    <w:p w14:paraId="31B541A7" w14:textId="77777777" w:rsidR="00776FC8" w:rsidRPr="00A748BB" w:rsidRDefault="00776FC8" w:rsidP="00955966">
      <w:pPr>
        <w:pStyle w:val="11Loaten1"/>
        <w:spacing w:line="360" w:lineRule="auto"/>
      </w:pPr>
      <w:bookmarkStart w:id="40" w:name="_Toc210120124"/>
      <w:r w:rsidRPr="00A748BB">
        <w:t>Introduction</w:t>
      </w:r>
      <w:bookmarkEnd w:id="40"/>
    </w:p>
    <w:p w14:paraId="2E147C83" w14:textId="5733C212" w:rsidR="007C5427" w:rsidRPr="00A748BB" w:rsidRDefault="007C5427" w:rsidP="003078EB">
      <w:pPr>
        <w:pStyle w:val="11Loaten1"/>
        <w:numPr>
          <w:ilvl w:val="0"/>
          <w:numId w:val="0"/>
        </w:numPr>
        <w:spacing w:before="120" w:line="360" w:lineRule="auto"/>
        <w:ind w:right="-284" w:firstLine="709"/>
        <w:outlineLvl w:val="9"/>
        <w:rPr>
          <w:b w:val="0"/>
          <w:bCs/>
        </w:rPr>
      </w:pPr>
      <w:r w:rsidRPr="00A748BB">
        <w:rPr>
          <w:b w:val="0"/>
          <w:bCs/>
        </w:rPr>
        <w:t xml:space="preserve">Pour chaque développement d’un projet, on doit toujours passer par la phase de conception. Cette phase nous permettra de délimiter le projet mais aussi de déterminer et analyser chaque fonctionnalité qui le composera. La phase de conception nous aidera à donner une fondation stable et solide à notre projet qui s’intitule « UniSphere » et nous permettra de minimiser les problèmes que nous pourrons rencontrés lors de sa réalisation. De ce fait dans ce chapitre, nous allons expliquer la méthode de conception que l’on va utiliser afin de concevoir le </w:t>
      </w:r>
      <w:r w:rsidR="00965055" w:rsidRPr="00A748BB">
        <w:rPr>
          <w:b w:val="0"/>
          <w:bCs/>
        </w:rPr>
        <w:t>projet</w:t>
      </w:r>
    </w:p>
    <w:p w14:paraId="2F8630D5" w14:textId="06AE62D9" w:rsidR="00CB4644" w:rsidRPr="00A748BB" w:rsidRDefault="00CB4644" w:rsidP="00955966">
      <w:pPr>
        <w:pStyle w:val="11Loaten1"/>
        <w:spacing w:line="360" w:lineRule="auto"/>
      </w:pPr>
      <w:bookmarkStart w:id="41" w:name="_Toc210120125"/>
      <w:r w:rsidRPr="00A748BB">
        <w:t>Notation Unified Modeling Language ou UML</w:t>
      </w:r>
      <w:bookmarkEnd w:id="41"/>
    </w:p>
    <w:p w14:paraId="01839B28" w14:textId="4F2DB9C4" w:rsidR="00027239" w:rsidRPr="00A748BB" w:rsidRDefault="003012A0" w:rsidP="003078EB">
      <w:pPr>
        <w:pStyle w:val="11Loaten1"/>
        <w:numPr>
          <w:ilvl w:val="0"/>
          <w:numId w:val="0"/>
        </w:numPr>
        <w:spacing w:before="120" w:line="360" w:lineRule="auto"/>
        <w:ind w:right="-284" w:firstLine="709"/>
        <w:outlineLvl w:val="9"/>
        <w:rPr>
          <w:b w:val="0"/>
          <w:bCs/>
        </w:rPr>
      </w:pPr>
      <w:r w:rsidRPr="00A748BB">
        <w:rPr>
          <w:b w:val="0"/>
          <w:bCs/>
        </w:rPr>
        <w:t>L</w:t>
      </w:r>
      <w:r w:rsidR="00194A5E" w:rsidRPr="00A748BB">
        <w:rPr>
          <w:b w:val="0"/>
          <w:bCs/>
        </w:rPr>
        <w:t>e développement de notre plateforme UniSphere nécessite une conception minutieuse afin de minimiser les problèmes. Pour cela nous utiliserons l’Unified Modeling Language ou Langage de Modélisation Unifié durant la phase de conception</w:t>
      </w:r>
      <w:r w:rsidR="0067585A" w:rsidRPr="00A748BB">
        <w:rPr>
          <w:b w:val="0"/>
          <w:bCs/>
        </w:rPr>
        <w:t>.</w:t>
      </w:r>
    </w:p>
    <w:p w14:paraId="26A7E948" w14:textId="0E62781D" w:rsidR="00CB4644" w:rsidRPr="00A748BB" w:rsidRDefault="00CB4644" w:rsidP="00955966">
      <w:pPr>
        <w:pStyle w:val="111Loaten2"/>
        <w:spacing w:line="360" w:lineRule="auto"/>
      </w:pPr>
      <w:bookmarkStart w:id="42" w:name="_Toc210120126"/>
      <w:r w:rsidRPr="00A748BB">
        <w:t>Définition de la notation UML</w:t>
      </w:r>
      <w:bookmarkEnd w:id="42"/>
    </w:p>
    <w:p w14:paraId="621F9081" w14:textId="0C08D42C" w:rsidR="00531026" w:rsidRPr="00A748BB" w:rsidRDefault="00E35EAF" w:rsidP="003078EB">
      <w:pPr>
        <w:pStyle w:val="111Loaten2"/>
        <w:numPr>
          <w:ilvl w:val="0"/>
          <w:numId w:val="0"/>
        </w:numPr>
        <w:spacing w:line="360" w:lineRule="auto"/>
        <w:ind w:right="-284" w:firstLine="709"/>
        <w:outlineLvl w:val="9"/>
        <w:rPr>
          <w:b w:val="0"/>
          <w:bCs/>
          <w:i w:val="0"/>
          <w:iCs/>
        </w:rPr>
      </w:pPr>
      <w:r w:rsidRPr="00A748BB">
        <w:rPr>
          <w:b w:val="0"/>
          <w:bCs/>
          <w:i w:val="0"/>
          <w:iCs/>
        </w:rPr>
        <w:t>L’UML</w:t>
      </w:r>
      <w:r w:rsidRPr="00A748BB">
        <w:t xml:space="preserve"> </w:t>
      </w:r>
      <w:r w:rsidRPr="00A748BB">
        <w:rPr>
          <w:b w:val="0"/>
          <w:bCs/>
          <w:i w:val="0"/>
          <w:iCs/>
        </w:rPr>
        <w:t>(Unified Modeling Language) est un langage universel de modélisation de logiciel construite à l’aide d’objets et de notation, outil de communication visuelle [2.01]. La notation UML est fréquemment employer lors de la phase de conception d’un projet avec ces modélisations visuelle qui offrent différentes perspectives d’un système d’un projet.</w:t>
      </w:r>
    </w:p>
    <w:p w14:paraId="7E423502" w14:textId="1C6CD910" w:rsidR="00CB4644" w:rsidRPr="00A748BB" w:rsidRDefault="00CB4644" w:rsidP="00955966">
      <w:pPr>
        <w:pStyle w:val="111Loaten2"/>
        <w:spacing w:line="360" w:lineRule="auto"/>
      </w:pPr>
      <w:bookmarkStart w:id="43" w:name="_Toc210120127"/>
      <w:r w:rsidRPr="00A748BB">
        <w:t>Origine de l’UML</w:t>
      </w:r>
      <w:bookmarkEnd w:id="43"/>
    </w:p>
    <w:p w14:paraId="04E84FA4" w14:textId="77777777" w:rsidR="00B45114" w:rsidRPr="00A748BB" w:rsidRDefault="002555D8" w:rsidP="00B45114">
      <w:pPr>
        <w:pStyle w:val="111Loaten2"/>
        <w:numPr>
          <w:ilvl w:val="0"/>
          <w:numId w:val="0"/>
        </w:numPr>
        <w:spacing w:line="360" w:lineRule="auto"/>
        <w:ind w:right="-284" w:firstLine="709"/>
        <w:outlineLvl w:val="9"/>
        <w:rPr>
          <w:b w:val="0"/>
          <w:bCs/>
          <w:i w:val="0"/>
          <w:iCs/>
        </w:rPr>
      </w:pPr>
      <w:r w:rsidRPr="00A748BB">
        <w:rPr>
          <w:b w:val="0"/>
          <w:bCs/>
          <w:i w:val="0"/>
          <w:iCs/>
        </w:rPr>
        <w:t xml:space="preserve">La notation UML n’est pas apparue sans préambule. Il est né dans les années 1990 de la fusion de trois méthodes de développement orienté objet : la méthode Booch de Grady Booch, OMT (Object Modeling Technique) de James Rumbaugh et OOSE (Object-Oriente Software Engineering) de Ivar Jacobson [2.02]. Plus précisément, les Three Amigos du génie logiciel, comme on les appelait alors, avait élaboré d’autres méthodologies. Ils se sont associés pour apporter plus de clarté aux programmeurs en créant de nouvelles normes. La collaboration entre Grady, Booch et Rumbaugh a renforcé les trois méthodes et a amélioré le produit final. Les efforts de ces penseurs ont abouti à la publication des documents UML 0.9 et 0.91 en 1996. Il est rapidement devenu évident que des sociétés comme Microsoft, Oracle et International Business Machines (IBM) voyant l’UML comme un élément critique pour leur développement futur. Elles ont donc mis en place des ressources, accompagnées en cela par de nombreuses autres sociétés et personnes, permettant de développer un langage de </w:t>
      </w:r>
      <w:r w:rsidRPr="00A748BB">
        <w:rPr>
          <w:b w:val="0"/>
          <w:bCs/>
          <w:i w:val="0"/>
          <w:iCs/>
        </w:rPr>
        <w:lastRenderedPageBreak/>
        <w:t>modélisation complet. Les Three Amigos ont publié The Unified Modeling Language User Guide en 1999, qui fut suivi d’une mise à jour comportant des informations sur l’UML 2.0</w:t>
      </w:r>
      <w:r w:rsidR="00D85D93" w:rsidRPr="00A748BB">
        <w:rPr>
          <w:b w:val="0"/>
          <w:bCs/>
          <w:i w:val="0"/>
          <w:iCs/>
        </w:rPr>
        <w:t xml:space="preserve"> en 2005 [2.03]</w:t>
      </w:r>
      <w:r w:rsidR="00D465DA" w:rsidRPr="00A748BB">
        <w:rPr>
          <w:b w:val="0"/>
          <w:bCs/>
          <w:i w:val="0"/>
          <w:iCs/>
        </w:rPr>
        <w:t>.</w:t>
      </w:r>
    </w:p>
    <w:p w14:paraId="309E19BE" w14:textId="1D0932A3" w:rsidR="008135C8" w:rsidRPr="00A748BB" w:rsidRDefault="008135C8" w:rsidP="007F4DCA">
      <w:pPr>
        <w:pStyle w:val="111Loaten2"/>
        <w:numPr>
          <w:ilvl w:val="0"/>
          <w:numId w:val="0"/>
        </w:numPr>
        <w:spacing w:line="360" w:lineRule="auto"/>
        <w:ind w:left="720" w:right="-284" w:hanging="720"/>
        <w:outlineLvl w:val="9"/>
        <w:rPr>
          <w:b w:val="0"/>
          <w:bCs/>
          <w:i w:val="0"/>
          <w:iCs/>
        </w:rPr>
      </w:pPr>
      <w:r w:rsidRPr="00A748BB">
        <w:rPr>
          <w:b w:val="0"/>
          <w:bCs/>
          <w:i w:val="0"/>
          <w:iCs/>
        </w:rPr>
        <w:t>Les Trois Amigos et les méthodes qu’ils ont créées :</w:t>
      </w:r>
    </w:p>
    <w:p w14:paraId="66464F2A" w14:textId="6390D82A" w:rsidR="008135C8" w:rsidRPr="00A748BB" w:rsidRDefault="008135C8">
      <w:pPr>
        <w:pStyle w:val="111Loaten2"/>
        <w:numPr>
          <w:ilvl w:val="0"/>
          <w:numId w:val="11"/>
        </w:numPr>
        <w:spacing w:line="360" w:lineRule="auto"/>
        <w:ind w:right="-284"/>
        <w:outlineLvl w:val="9"/>
        <w:rPr>
          <w:b w:val="0"/>
          <w:bCs/>
          <w:i w:val="0"/>
          <w:iCs/>
        </w:rPr>
      </w:pPr>
      <w:r w:rsidRPr="00A748BB">
        <w:rPr>
          <w:b w:val="0"/>
          <w:bCs/>
          <w:i w:val="0"/>
          <w:iCs/>
        </w:rPr>
        <w:t>Grady Booch depuis 1981, travaillait à la mise au point de formalismes graphiques pour représenter le développement de programme Orienté Objet (OO)</w:t>
      </w:r>
      <w:r w:rsidR="00D6507E" w:rsidRPr="00A748BB">
        <w:rPr>
          <w:b w:val="0"/>
          <w:bCs/>
          <w:i w:val="0"/>
          <w:iCs/>
        </w:rPr>
        <w:t>. Sa méthode Object Oriented Design (OOD) fut conçue à la demande du ministère de la Défense des États-Unis. Il avait mis au point des diagrammes de classe et d’objet, des diagrammes d’état-transition, et d’autres diagrammes de processus, pour mieux visualiser les programmes pendant leur exécution. Ces diagrammes devaient accompagner et améliorer l’organisation et la structure de programmes écrits en ADA et C++ [2.04].</w:t>
      </w:r>
    </w:p>
    <w:p w14:paraId="7212D3FD" w14:textId="3B5367E4" w:rsidR="009A618A" w:rsidRPr="00A748BB" w:rsidRDefault="009A618A">
      <w:pPr>
        <w:pStyle w:val="111Loaten2"/>
        <w:numPr>
          <w:ilvl w:val="0"/>
          <w:numId w:val="11"/>
        </w:numPr>
        <w:spacing w:line="360" w:lineRule="auto"/>
        <w:ind w:right="-284"/>
        <w:outlineLvl w:val="9"/>
        <w:rPr>
          <w:b w:val="0"/>
          <w:bCs/>
          <w:i w:val="0"/>
          <w:iCs/>
        </w:rPr>
      </w:pPr>
      <w:r w:rsidRPr="00A748BB">
        <w:rPr>
          <w:b w:val="0"/>
          <w:bCs/>
          <w:i w:val="0"/>
          <w:iCs/>
        </w:rPr>
        <w:t>James Rumbaugh, alors à la Général Electric, fut l’auteur d’un formalisme graphique, précédant et en cela anticipant UML, appelé Object Modeling Technique (OMT). C’est d’OMT qu’UML s’est indéniablement le plus inspiré. Cette inspiration fut puisée dans les langages à objet mais également dans la modélisation conceptuelle appliquée à l’analyse et au stockage des données. La plupart des diagrammes importants faisant partie d’UML se retrouvaient déjà dans OMT, comme le diagramme de classe et autres diagrammes dynamiques et fonctionnels. C’est de fait Rumbaugh qui, chez IBM aujourd’hui, est le plus impliqué dans la maintenance et l’évolution de son bébé. Il accorde aussi énormément d’importance, au-delà de l’utilisation de ces diagrammes, au suivi d’une méthodologie décomposée en plusieurs phases, de l’analyse à l’implémentation, phases qui, au lieu d’être complètement séquentielles, se recouvrent en partie. Un développement logiciel devrait plutôt se dérouler comme une succession de petites itérations, de courte durée, toutes intégrant de l’analyse et du développement, mais le poids de l’analyse et du développement s’inversant graduellement vers la fin. On retrouve ces directives méthodologiques dans RUP (Rational Unified Process) et dans la programmation agile [2.04].</w:t>
      </w:r>
    </w:p>
    <w:p w14:paraId="2CDAEAB7" w14:textId="1A70D300" w:rsidR="00F824A0" w:rsidRPr="00A748BB" w:rsidRDefault="00F824A0">
      <w:pPr>
        <w:pStyle w:val="111Loaten2"/>
        <w:numPr>
          <w:ilvl w:val="0"/>
          <w:numId w:val="11"/>
        </w:numPr>
        <w:spacing w:line="360" w:lineRule="auto"/>
        <w:ind w:right="-284"/>
        <w:outlineLvl w:val="9"/>
        <w:rPr>
          <w:b w:val="0"/>
          <w:bCs/>
          <w:i w:val="0"/>
          <w:iCs/>
        </w:rPr>
      </w:pPr>
      <w:r w:rsidRPr="00A748BB">
        <w:rPr>
          <w:b w:val="0"/>
          <w:bCs/>
          <w:i w:val="0"/>
          <w:iCs/>
        </w:rPr>
        <w:t xml:space="preserve">Ivar Jacobson, auteur de la méthode Object Oriented Software Engineering (OOSE) est surtout connu pour avoir recentré l’analyse et le développement informatique sur les besoins humains et, en conséquence, pour l’apport dans UML de la notion de cas d’utilisation et du diagramme correspondant. Il s’est toujours intéressé à la nécessité première d’une bonne représentation du cahier des charges de l’application, ainsi que d’une bonne stratégie de développement, également basée sur une succession de phases courtes, dans lesquelles l’analyse et le développement varient en importance durant la progression du projet. C’est essentiellement à </w:t>
      </w:r>
      <w:r w:rsidRPr="00A748BB">
        <w:rPr>
          <w:b w:val="0"/>
          <w:bCs/>
          <w:i w:val="0"/>
          <w:iCs/>
        </w:rPr>
        <w:lastRenderedPageBreak/>
        <w:t>lui que l’on doit RUP, la méthodologie de développement logiciel, qui accompagne souvent l’apprentissage d’UML [2.04].</w:t>
      </w:r>
    </w:p>
    <w:p w14:paraId="7725C018" w14:textId="208EB224" w:rsidR="00253E29" w:rsidRPr="00A748BB" w:rsidRDefault="00253E29" w:rsidP="003078EB">
      <w:pPr>
        <w:pStyle w:val="111Loaten2"/>
        <w:numPr>
          <w:ilvl w:val="0"/>
          <w:numId w:val="0"/>
        </w:numPr>
        <w:spacing w:line="360" w:lineRule="auto"/>
        <w:ind w:right="-284"/>
        <w:outlineLvl w:val="9"/>
        <w:rPr>
          <w:b w:val="0"/>
          <w:bCs/>
          <w:i w:val="0"/>
          <w:iCs/>
        </w:rPr>
      </w:pPr>
      <w:r w:rsidRPr="00A748BB">
        <w:rPr>
          <w:b w:val="0"/>
          <w:bCs/>
          <w:i w:val="0"/>
          <w:iCs/>
        </w:rPr>
        <w:t>La version de l’UML 1.0 a été adopté comme standard par l’Object Management Group (OMG) en janvier 1997. Des versions successives ont ensuite été validées, la dernière en date étant l’UML 2.5.1 [2.05].</w:t>
      </w:r>
    </w:p>
    <w:p w14:paraId="18A73DC5" w14:textId="06AEB0E2" w:rsidR="00AC3E4D" w:rsidRPr="00A748BB" w:rsidRDefault="00AC3E4D" w:rsidP="00B45114">
      <w:pPr>
        <w:pStyle w:val="111Loaten2"/>
        <w:numPr>
          <w:ilvl w:val="0"/>
          <w:numId w:val="0"/>
        </w:numPr>
        <w:spacing w:line="360" w:lineRule="auto"/>
        <w:ind w:right="-284"/>
        <w:outlineLvl w:val="9"/>
        <w:rPr>
          <w:b w:val="0"/>
          <w:bCs/>
          <w:i w:val="0"/>
          <w:iCs/>
        </w:rPr>
      </w:pPr>
      <w:r w:rsidRPr="00A748BB">
        <w:rPr>
          <w:b w:val="0"/>
          <w:bCs/>
          <w:i w:val="0"/>
          <w:iCs/>
        </w:rPr>
        <w:t>L’Object Management Group (OMG) est un consortium de normes technologiques international, ouvert à tous et sans but lucratif créé en 1989. Les normes de l'OMG sont appliquées par les entreprises, les utilisateurs, le monde universitaire et les agences gouvernementales. Les groupes de travail de l'OMG développent des normes d'intégration aux entreprises pour un grand nombre de technologies et de secteurs industriels. Les normes de modélisation de l'OMG, dont l'UML et le Model Driven Architecture (MDA), permettent la conception, l'exécution et la maintenance de logiciels et d'autres processus d'une façon visuellement efficace [2.03].</w:t>
      </w:r>
    </w:p>
    <w:p w14:paraId="02DD7B23" w14:textId="53DD8FFC" w:rsidR="001D4982" w:rsidRPr="00A748BB" w:rsidRDefault="004C48EA" w:rsidP="00B45114">
      <w:pPr>
        <w:pStyle w:val="111Loaten2"/>
        <w:numPr>
          <w:ilvl w:val="0"/>
          <w:numId w:val="0"/>
        </w:numPr>
        <w:spacing w:line="360" w:lineRule="auto"/>
        <w:ind w:right="-284"/>
        <w:outlineLvl w:val="9"/>
        <w:rPr>
          <w:b w:val="0"/>
          <w:bCs/>
          <w:i w:val="0"/>
          <w:iCs/>
        </w:rPr>
      </w:pPr>
      <w:r w:rsidRPr="00A748BB">
        <w:rPr>
          <w:b w:val="0"/>
          <w:bCs/>
          <w:i w:val="0"/>
          <w:iCs/>
        </w:rPr>
        <w:t>L'OMG (Object Management Group) supervise la définition et la maintenance des spécifications UML. Cette surveillance donne aux ingénieurs et aux programmeurs la possibilité d'utiliser un langage à des fins multiples pendant toutes les phases du cycle de vie du logiciel, quelle que soit la taille du système concerné. L'OMG (Object Management Group) supervise la définition et la maintenance des spécifications UML. Cette surveillance donne aux ingénieurs et aux programmeurs la possibilité d'utiliser un langage à des fins multiples pendant toutes les phases du cycle de vie du logiciel, quelle que soit la taille du système concerné [2.03].</w:t>
      </w:r>
    </w:p>
    <w:p w14:paraId="1BE1FCD0" w14:textId="49E6A6DF" w:rsidR="001D4982" w:rsidRPr="00A748BB" w:rsidRDefault="00EA71D0" w:rsidP="00386E51">
      <w:pPr>
        <w:pStyle w:val="111Loaten2"/>
        <w:numPr>
          <w:ilvl w:val="0"/>
          <w:numId w:val="0"/>
        </w:numPr>
        <w:spacing w:line="360" w:lineRule="auto"/>
        <w:ind w:right="-284"/>
        <w:outlineLvl w:val="9"/>
        <w:rPr>
          <w:b w:val="0"/>
          <w:bCs/>
          <w:i w:val="0"/>
          <w:iCs/>
        </w:rPr>
      </w:pPr>
      <w:r w:rsidRPr="00A748BB">
        <w:rPr>
          <w:noProof/>
        </w:rPr>
        <w:drawing>
          <wp:inline distT="0" distB="0" distL="0" distR="0" wp14:anchorId="309C9E64" wp14:editId="1B1FAF88">
            <wp:extent cx="5759315" cy="2624446"/>
            <wp:effectExtent l="0" t="0" r="0" b="5080"/>
            <wp:docPr id="1778278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78742" name="Picture 1778278742"/>
                    <pic:cNvPicPr/>
                  </pic:nvPicPr>
                  <pic:blipFill>
                    <a:blip r:embed="rId19">
                      <a:extLst>
                        <a:ext uri="{28A0092B-C50C-407E-A947-70E740481C1C}">
                          <a14:useLocalDpi xmlns:a14="http://schemas.microsoft.com/office/drawing/2010/main" val="0"/>
                        </a:ext>
                      </a:extLst>
                    </a:blip>
                    <a:stretch>
                      <a:fillRect/>
                    </a:stretch>
                  </pic:blipFill>
                  <pic:spPr>
                    <a:xfrm>
                      <a:off x="0" y="0"/>
                      <a:ext cx="5783438" cy="2635439"/>
                    </a:xfrm>
                    <a:prstGeom prst="rect">
                      <a:avLst/>
                    </a:prstGeom>
                  </pic:spPr>
                </pic:pic>
              </a:graphicData>
            </a:graphic>
          </wp:inline>
        </w:drawing>
      </w:r>
    </w:p>
    <w:p w14:paraId="512608C1" w14:textId="01EE695B" w:rsidR="001D4982" w:rsidRPr="00A748BB" w:rsidRDefault="00386E51" w:rsidP="00F00064">
      <w:pPr>
        <w:pStyle w:val="Figure"/>
        <w:rPr>
          <w:szCs w:val="24"/>
        </w:rPr>
      </w:pPr>
      <w:r w:rsidRPr="00A748BB">
        <w:rPr>
          <w:szCs w:val="24"/>
        </w:rPr>
        <w:t> </w:t>
      </w:r>
      <w:bookmarkStart w:id="44" w:name="_Toc209780188"/>
      <w:r w:rsidRPr="00A748BB">
        <w:rPr>
          <w:szCs w:val="24"/>
        </w:rPr>
        <w:t>Ordre Chronologique de l’évolution de l’UML</w:t>
      </w:r>
      <w:bookmarkEnd w:id="44"/>
    </w:p>
    <w:p w14:paraId="4176E43F" w14:textId="218EE209" w:rsidR="00CB4644" w:rsidRPr="00A748BB" w:rsidRDefault="00CB4644" w:rsidP="00955966">
      <w:pPr>
        <w:pStyle w:val="111Loaten2"/>
        <w:spacing w:line="360" w:lineRule="auto"/>
      </w:pPr>
      <w:bookmarkStart w:id="45" w:name="_Toc210120128"/>
      <w:r w:rsidRPr="00A748BB">
        <w:lastRenderedPageBreak/>
        <w:t>Objectifs de l’UML</w:t>
      </w:r>
      <w:bookmarkEnd w:id="45"/>
    </w:p>
    <w:p w14:paraId="7E084C47" w14:textId="77777777" w:rsidR="00B45114" w:rsidRPr="00A748BB" w:rsidRDefault="00D35B56" w:rsidP="00B45114">
      <w:pPr>
        <w:pStyle w:val="111Loaten2"/>
        <w:numPr>
          <w:ilvl w:val="0"/>
          <w:numId w:val="0"/>
        </w:numPr>
        <w:spacing w:line="360" w:lineRule="auto"/>
        <w:ind w:right="-284" w:firstLine="709"/>
        <w:outlineLvl w:val="9"/>
        <w:rPr>
          <w:b w:val="0"/>
          <w:bCs/>
          <w:i w:val="0"/>
          <w:iCs/>
        </w:rPr>
      </w:pPr>
      <w:r w:rsidRPr="00A748BB">
        <w:rPr>
          <w:b w:val="0"/>
          <w:bCs/>
          <w:i w:val="0"/>
          <w:iCs/>
        </w:rPr>
        <w:t>L’Unified Modeling Language a pour objectif principale de présenter un langage de modélisation permettant de représenter de manière visuelle et simplifier la structure et le comportement de système complexe. Facilité la communication entre les différents acteurs du projet comme les développeurs, concepteurs, chef de projet et le client. L’UML permet de réduire l’imprécision et d’amélioré la précision des besoins du client</w:t>
      </w:r>
      <w:r w:rsidR="009D37A0" w:rsidRPr="00A748BB">
        <w:rPr>
          <w:b w:val="0"/>
          <w:bCs/>
          <w:i w:val="0"/>
          <w:iCs/>
        </w:rPr>
        <w:t>.</w:t>
      </w:r>
    </w:p>
    <w:p w14:paraId="4DAF35C0" w14:textId="564A5E16" w:rsidR="004D220E" w:rsidRPr="00A748BB" w:rsidRDefault="004D220E" w:rsidP="00B45114">
      <w:pPr>
        <w:pStyle w:val="111Loaten2"/>
        <w:numPr>
          <w:ilvl w:val="0"/>
          <w:numId w:val="0"/>
        </w:numPr>
        <w:spacing w:line="360" w:lineRule="auto"/>
        <w:ind w:right="-284" w:firstLine="709"/>
        <w:outlineLvl w:val="9"/>
        <w:rPr>
          <w:b w:val="0"/>
          <w:bCs/>
          <w:i w:val="0"/>
          <w:iCs/>
        </w:rPr>
      </w:pPr>
      <w:r w:rsidRPr="00A748BB">
        <w:rPr>
          <w:b w:val="0"/>
          <w:bCs/>
          <w:i w:val="0"/>
          <w:iCs/>
        </w:rPr>
        <w:t>L’Object Management Group définit les objectifs de l’UML comme suite :</w:t>
      </w:r>
    </w:p>
    <w:p w14:paraId="5454693E" w14:textId="1EA7BE2E" w:rsidR="004D220E" w:rsidRPr="00A748BB" w:rsidRDefault="004D220E">
      <w:pPr>
        <w:pStyle w:val="111Loaten2"/>
        <w:numPr>
          <w:ilvl w:val="0"/>
          <w:numId w:val="11"/>
        </w:numPr>
        <w:spacing w:line="360" w:lineRule="auto"/>
        <w:ind w:right="-284"/>
        <w:outlineLvl w:val="9"/>
        <w:rPr>
          <w:b w:val="0"/>
          <w:bCs/>
          <w:i w:val="0"/>
          <w:iCs/>
        </w:rPr>
      </w:pPr>
      <w:r w:rsidRPr="00A748BB">
        <w:rPr>
          <w:b w:val="0"/>
          <w:bCs/>
          <w:i w:val="0"/>
          <w:iCs/>
        </w:rPr>
        <w:t>Fournit aux concepteurs de système, ingénieurs logiciels et développeurs de logiciels des outils pour l’analyse, la conception et la mise en œuvre de systèmes logiciels, ainsi que pour la modélisation de processus métier et d'autres processus similaires. [2.03]</w:t>
      </w:r>
    </w:p>
    <w:p w14:paraId="2D4BF3BB" w14:textId="5AF80C3A" w:rsidR="004D220E" w:rsidRPr="00A748BB" w:rsidRDefault="004D220E">
      <w:pPr>
        <w:pStyle w:val="111Loaten2"/>
        <w:numPr>
          <w:ilvl w:val="0"/>
          <w:numId w:val="11"/>
        </w:numPr>
        <w:spacing w:line="360" w:lineRule="auto"/>
        <w:ind w:right="-284"/>
        <w:outlineLvl w:val="9"/>
        <w:rPr>
          <w:b w:val="0"/>
          <w:bCs/>
          <w:i w:val="0"/>
          <w:iCs/>
        </w:rPr>
      </w:pPr>
      <w:r w:rsidRPr="00A748BB">
        <w:rPr>
          <w:b w:val="0"/>
          <w:bCs/>
          <w:i w:val="0"/>
          <w:iCs/>
        </w:rPr>
        <w:t>Faire progresser l'industrie en permettant l'interopérabilité des outils de modélisation visuelle orientés objet. Toutefois, pour permettre un échange significatif d'informations de modèles entre outils, il est nécessaire de trouver un accord sur la sémantique et la notation. [2.03]</w:t>
      </w:r>
    </w:p>
    <w:p w14:paraId="1AD8E24F" w14:textId="4FDD68C4" w:rsidR="00D04A3F" w:rsidRPr="00A748BB" w:rsidRDefault="00D04A3F" w:rsidP="00B45114">
      <w:pPr>
        <w:pStyle w:val="111Loaten2"/>
        <w:numPr>
          <w:ilvl w:val="0"/>
          <w:numId w:val="0"/>
        </w:numPr>
        <w:spacing w:line="360" w:lineRule="auto"/>
        <w:ind w:left="709" w:right="-284" w:hanging="709"/>
        <w:outlineLvl w:val="9"/>
        <w:rPr>
          <w:b w:val="0"/>
          <w:bCs/>
          <w:i w:val="0"/>
          <w:iCs/>
        </w:rPr>
      </w:pPr>
      <w:r w:rsidRPr="00A748BB">
        <w:rPr>
          <w:b w:val="0"/>
          <w:bCs/>
          <w:i w:val="0"/>
          <w:iCs/>
        </w:rPr>
        <w:t xml:space="preserve">L’UML réponds </w:t>
      </w:r>
      <w:r w:rsidR="009A2961" w:rsidRPr="00A748BB">
        <w:rPr>
          <w:b w:val="0"/>
          <w:bCs/>
          <w:i w:val="0"/>
          <w:iCs/>
        </w:rPr>
        <w:t>aux exigences suivantes</w:t>
      </w:r>
      <w:r w:rsidRPr="00A748BB">
        <w:rPr>
          <w:b w:val="0"/>
          <w:bCs/>
          <w:i w:val="0"/>
          <w:iCs/>
        </w:rPr>
        <w:t xml:space="preserve"> : </w:t>
      </w:r>
    </w:p>
    <w:p w14:paraId="3C21419C" w14:textId="71C4066A" w:rsidR="00D04A3F" w:rsidRPr="00A748BB" w:rsidRDefault="00D04A3F">
      <w:pPr>
        <w:pStyle w:val="111Loaten2"/>
        <w:numPr>
          <w:ilvl w:val="0"/>
          <w:numId w:val="11"/>
        </w:numPr>
        <w:spacing w:line="360" w:lineRule="auto"/>
        <w:ind w:right="-284"/>
        <w:outlineLvl w:val="9"/>
        <w:rPr>
          <w:b w:val="0"/>
          <w:bCs/>
          <w:i w:val="0"/>
          <w:iCs/>
        </w:rPr>
      </w:pPr>
      <w:r w:rsidRPr="00A748BB">
        <w:rPr>
          <w:b w:val="0"/>
          <w:bCs/>
          <w:i w:val="0"/>
          <w:iCs/>
        </w:rPr>
        <w:t xml:space="preserve">Fixer une </w:t>
      </w:r>
      <w:r w:rsidRPr="00A748BB">
        <w:rPr>
          <w:rFonts w:eastAsia="Times New Roman"/>
          <w:b w:val="0"/>
          <w:bCs/>
          <w:i w:val="0"/>
          <w:iCs/>
          <w:color w:val="282C33"/>
          <w:spacing w:val="-3"/>
          <w:lang w:eastAsia="fr-FR"/>
        </w:rPr>
        <w:t>définition formelle d'un métamodèle basé sur une norme Meta-Object Facility (MOF) commune qui spécifie la syntaxe abstraite de l'UML. La syntaxe abstraite définit l'ensemble des concepts de modélisation UML, leurs attributs et leurs relations, ainsi que les règles permettant d'associer ces concepts afin de créer des modèles UML partiels ou complets.</w:t>
      </w:r>
      <w:r w:rsidRPr="00A748BB">
        <w:rPr>
          <w:b w:val="0"/>
          <w:bCs/>
          <w:i w:val="0"/>
          <w:iCs/>
        </w:rPr>
        <w:t xml:space="preserve"> [2.03]</w:t>
      </w:r>
    </w:p>
    <w:p w14:paraId="66E94C0D" w14:textId="454AEE67" w:rsidR="00DB58FF" w:rsidRPr="00A748BB" w:rsidRDefault="00DB58FF">
      <w:pPr>
        <w:pStyle w:val="111Loaten2"/>
        <w:numPr>
          <w:ilvl w:val="0"/>
          <w:numId w:val="11"/>
        </w:numPr>
        <w:spacing w:line="360" w:lineRule="auto"/>
        <w:ind w:right="-284"/>
        <w:outlineLvl w:val="9"/>
        <w:rPr>
          <w:b w:val="0"/>
          <w:bCs/>
          <w:i w:val="0"/>
          <w:iCs/>
        </w:rPr>
      </w:pPr>
      <w:r w:rsidRPr="00A748BB">
        <w:rPr>
          <w:b w:val="0"/>
          <w:bCs/>
          <w:i w:val="0"/>
          <w:iCs/>
        </w:rPr>
        <w:t xml:space="preserve">Fournir une explication </w:t>
      </w:r>
      <w:r w:rsidRPr="00A748BB">
        <w:rPr>
          <w:rFonts w:eastAsia="Times New Roman"/>
          <w:b w:val="0"/>
          <w:bCs/>
          <w:i w:val="0"/>
          <w:iCs/>
          <w:color w:val="282C33"/>
          <w:spacing w:val="-3"/>
          <w:lang w:eastAsia="fr-FR"/>
        </w:rPr>
        <w:t>détaillée de la sémantique de chaque concept de modélisation UML. La sémantique définit, d'une façon indépendante de la technologie, comment les concepts UML doivent être mis en œuvre par les ordinateurs.</w:t>
      </w:r>
      <w:r w:rsidRPr="00A748BB">
        <w:rPr>
          <w:b w:val="0"/>
          <w:bCs/>
          <w:i w:val="0"/>
          <w:iCs/>
        </w:rPr>
        <w:t xml:space="preserve"> [2.03]</w:t>
      </w:r>
    </w:p>
    <w:p w14:paraId="3FBFD9C1" w14:textId="3256E80D" w:rsidR="00F771FD" w:rsidRPr="00A748BB" w:rsidRDefault="00F771FD">
      <w:pPr>
        <w:pStyle w:val="111Loaten2"/>
        <w:numPr>
          <w:ilvl w:val="0"/>
          <w:numId w:val="11"/>
        </w:numPr>
        <w:spacing w:line="360" w:lineRule="auto"/>
        <w:ind w:right="-284"/>
        <w:outlineLvl w:val="9"/>
        <w:rPr>
          <w:b w:val="0"/>
          <w:bCs/>
          <w:i w:val="0"/>
          <w:iCs/>
        </w:rPr>
      </w:pPr>
      <w:r w:rsidRPr="00A748BB">
        <w:rPr>
          <w:b w:val="0"/>
          <w:bCs/>
          <w:i w:val="0"/>
          <w:iCs/>
        </w:rPr>
        <w:t xml:space="preserve">Spécifier </w:t>
      </w:r>
      <w:r w:rsidRPr="00A748BB">
        <w:rPr>
          <w:rFonts w:eastAsia="Times New Roman"/>
          <w:b w:val="0"/>
          <w:bCs/>
          <w:i w:val="0"/>
          <w:iCs/>
          <w:color w:val="282C33"/>
          <w:spacing w:val="-3"/>
          <w:lang w:eastAsia="fr-FR"/>
        </w:rPr>
        <w:t xml:space="preserve">des éléments de notation lisibles par l'homme pour représenter chaque concept de modélisation UML, ainsi que les règles pour les combiner au sein d'une grande variété de diagrammes correspondant à différents aspects des systèmes modélisés. </w:t>
      </w:r>
      <w:r w:rsidRPr="00A748BB">
        <w:rPr>
          <w:b w:val="0"/>
          <w:bCs/>
          <w:i w:val="0"/>
          <w:iCs/>
        </w:rPr>
        <w:t>[2.03]</w:t>
      </w:r>
    </w:p>
    <w:p w14:paraId="76B51027" w14:textId="6F722710" w:rsidR="004E79C9" w:rsidRPr="00A748BB" w:rsidRDefault="004E79C9">
      <w:pPr>
        <w:pStyle w:val="111Loaten2"/>
        <w:numPr>
          <w:ilvl w:val="0"/>
          <w:numId w:val="11"/>
        </w:numPr>
        <w:spacing w:line="360" w:lineRule="auto"/>
        <w:ind w:right="-284"/>
        <w:outlineLvl w:val="9"/>
        <w:rPr>
          <w:b w:val="0"/>
          <w:bCs/>
          <w:i w:val="0"/>
          <w:iCs/>
        </w:rPr>
      </w:pPr>
      <w:r w:rsidRPr="00A748BB">
        <w:rPr>
          <w:b w:val="0"/>
          <w:bCs/>
          <w:i w:val="0"/>
          <w:iCs/>
        </w:rPr>
        <w:t xml:space="preserve">Définir des moyens grâce auxquels les outils UML </w:t>
      </w:r>
      <w:r w:rsidRPr="00A748BB">
        <w:rPr>
          <w:rFonts w:eastAsia="Times New Roman"/>
          <w:b w:val="0"/>
          <w:bCs/>
          <w:i w:val="0"/>
          <w:iCs/>
          <w:color w:val="282C33"/>
          <w:spacing w:val="-3"/>
          <w:lang w:eastAsia="fr-FR"/>
        </w:rPr>
        <w:t>peuvent être mis en conformité avec cette spécification. Ceci est pris en charge (dans une spécification distincte) par une spécification XML des formats d'échange de modèles correspondants (XMI) qui doivent être réalisés par des outils conformes.</w:t>
      </w:r>
      <w:r w:rsidRPr="00A748BB">
        <w:rPr>
          <w:b w:val="0"/>
          <w:bCs/>
          <w:i w:val="0"/>
          <w:iCs/>
        </w:rPr>
        <w:t xml:space="preserve"> [2.03]</w:t>
      </w:r>
    </w:p>
    <w:p w14:paraId="7BAD412E" w14:textId="01A0F703" w:rsidR="00CB4644" w:rsidRPr="00A748BB" w:rsidRDefault="00CB4644" w:rsidP="00955966">
      <w:pPr>
        <w:pStyle w:val="111Loaten2"/>
        <w:spacing w:line="360" w:lineRule="auto"/>
      </w:pPr>
      <w:bookmarkStart w:id="46" w:name="_Toc210120129"/>
      <w:r w:rsidRPr="00A748BB">
        <w:t>Avantages de l’UML</w:t>
      </w:r>
      <w:bookmarkEnd w:id="46"/>
    </w:p>
    <w:p w14:paraId="2DAEF61D" w14:textId="00F63546" w:rsidR="003311D5" w:rsidRPr="00A748BB" w:rsidRDefault="002F57FA" w:rsidP="00B45114">
      <w:pPr>
        <w:pStyle w:val="111Loaten2"/>
        <w:numPr>
          <w:ilvl w:val="0"/>
          <w:numId w:val="0"/>
        </w:numPr>
        <w:spacing w:line="360" w:lineRule="auto"/>
        <w:ind w:right="-284" w:firstLine="709"/>
        <w:outlineLvl w:val="9"/>
        <w:rPr>
          <w:b w:val="0"/>
          <w:bCs/>
          <w:i w:val="0"/>
          <w:iCs/>
        </w:rPr>
      </w:pPr>
      <w:r w:rsidRPr="00A748BB">
        <w:rPr>
          <w:b w:val="0"/>
          <w:bCs/>
          <w:i w:val="0"/>
          <w:iCs/>
        </w:rPr>
        <w:lastRenderedPageBreak/>
        <w:t>L’UML offre de nombreux avantages lors de la phase de conception d’un quelconque projet informatique, qu’ils s’agissent d’améliorer le flux de travail d’un ingénieur logiciel ou de rationaliser la communication au sein d’une équipe. Passons en revue tous les avantages :</w:t>
      </w:r>
    </w:p>
    <w:p w14:paraId="72EADCF2" w14:textId="5DF1CBB6" w:rsidR="003311D5" w:rsidRPr="00A748BB" w:rsidRDefault="003311D5">
      <w:pPr>
        <w:pStyle w:val="111Loaten2"/>
        <w:numPr>
          <w:ilvl w:val="0"/>
          <w:numId w:val="11"/>
        </w:numPr>
        <w:spacing w:line="360" w:lineRule="auto"/>
        <w:ind w:right="-284"/>
        <w:outlineLvl w:val="9"/>
        <w:rPr>
          <w:b w:val="0"/>
          <w:bCs/>
          <w:i w:val="0"/>
          <w:iCs/>
        </w:rPr>
      </w:pPr>
      <w:r w:rsidRPr="00A748BB">
        <w:rPr>
          <w:b w:val="0"/>
          <w:bCs/>
          <w:i w:val="0"/>
          <w:iCs/>
        </w:rPr>
        <w:t>Simplifier les idées et les systèmes complexes : les diagrammes UML simplifient visuellement les idées abstraites et les systèmes logiciels complexes, facilitant ainsi la collaboration entre les ingénieurs logiciels [2.07].</w:t>
      </w:r>
    </w:p>
    <w:p w14:paraId="7305270A" w14:textId="545E7A05" w:rsidR="00942DF6" w:rsidRPr="00A748BB" w:rsidRDefault="00942DF6">
      <w:pPr>
        <w:pStyle w:val="111Loaten2"/>
        <w:numPr>
          <w:ilvl w:val="0"/>
          <w:numId w:val="11"/>
        </w:numPr>
        <w:spacing w:line="360" w:lineRule="auto"/>
        <w:ind w:right="-284"/>
        <w:outlineLvl w:val="9"/>
        <w:rPr>
          <w:b w:val="0"/>
          <w:bCs/>
          <w:i w:val="0"/>
          <w:iCs/>
        </w:rPr>
      </w:pPr>
      <w:r w:rsidRPr="00A748BB">
        <w:rPr>
          <w:b w:val="0"/>
          <w:bCs/>
          <w:i w:val="0"/>
          <w:iCs/>
        </w:rPr>
        <w:t>Visualisation de code complexes : transformer des lignes de code compliquées en diagrammes visuels rend le développement de logiciels plus simple. Les diagrammes UML donnent une image claire de la manière dont les parties du code sont liées et fonctionnent ensemble, ce qui permet de gagner du temps et de réduire la confusion [2.07].</w:t>
      </w:r>
    </w:p>
    <w:p w14:paraId="0F98943A" w14:textId="174F9C1B" w:rsidR="007B26E7" w:rsidRPr="00A748BB" w:rsidRDefault="007B26E7">
      <w:pPr>
        <w:pStyle w:val="111Loaten2"/>
        <w:numPr>
          <w:ilvl w:val="0"/>
          <w:numId w:val="11"/>
        </w:numPr>
        <w:spacing w:line="360" w:lineRule="auto"/>
        <w:ind w:right="-284"/>
        <w:outlineLvl w:val="9"/>
        <w:rPr>
          <w:b w:val="0"/>
          <w:bCs/>
          <w:i w:val="0"/>
          <w:iCs/>
        </w:rPr>
      </w:pPr>
      <w:r w:rsidRPr="00A748BB">
        <w:rPr>
          <w:b w:val="0"/>
          <w:bCs/>
          <w:i w:val="0"/>
          <w:iCs/>
        </w:rPr>
        <w:t>Permet aux développeurs d’être sur la même longueur d’onde : UML est un langage visuel standard qui aide les membres de l’équipe à mieux communiquer entre eux, quels que soient leur langue et leur stade de développement.</w:t>
      </w:r>
      <w:r w:rsidR="005F6031" w:rsidRPr="00A748BB">
        <w:rPr>
          <w:b w:val="0"/>
          <w:bCs/>
          <w:i w:val="0"/>
          <w:iCs/>
        </w:rPr>
        <w:t xml:space="preserve"> </w:t>
      </w:r>
      <w:r w:rsidRPr="00A748BB">
        <w:rPr>
          <w:b w:val="0"/>
          <w:bCs/>
          <w:i w:val="0"/>
          <w:iCs/>
        </w:rPr>
        <w:t>[2.07]</w:t>
      </w:r>
    </w:p>
    <w:p w14:paraId="7DE2238E" w14:textId="76F00723" w:rsidR="004E100C" w:rsidRPr="00A748BB" w:rsidRDefault="004E100C">
      <w:pPr>
        <w:pStyle w:val="111Loaten2"/>
        <w:numPr>
          <w:ilvl w:val="0"/>
          <w:numId w:val="11"/>
        </w:numPr>
        <w:spacing w:line="360" w:lineRule="auto"/>
        <w:ind w:right="-284"/>
        <w:outlineLvl w:val="9"/>
        <w:rPr>
          <w:b w:val="0"/>
          <w:bCs/>
          <w:i w:val="0"/>
          <w:iCs/>
        </w:rPr>
      </w:pPr>
      <w:r w:rsidRPr="00A748BB">
        <w:rPr>
          <w:b w:val="0"/>
          <w:bCs/>
          <w:i w:val="0"/>
          <w:iCs/>
        </w:rPr>
        <w:t>Permet d’avoir une vue d’ensemble : au cours du processus de développement du logiciel, le fait de pouvoir se référer à un diagramme UML aide les développeurs à rester concentrés sur la conception globale et les objectifs du projet. [2.07].</w:t>
      </w:r>
    </w:p>
    <w:p w14:paraId="37F481F6" w14:textId="3B7649CF" w:rsidR="0044178E" w:rsidRPr="00A748BB" w:rsidRDefault="0044178E">
      <w:pPr>
        <w:pStyle w:val="111Loaten2"/>
        <w:numPr>
          <w:ilvl w:val="0"/>
          <w:numId w:val="11"/>
        </w:numPr>
        <w:spacing w:line="360" w:lineRule="auto"/>
        <w:ind w:right="-284"/>
        <w:outlineLvl w:val="9"/>
        <w:rPr>
          <w:b w:val="0"/>
          <w:bCs/>
          <w:i w:val="0"/>
          <w:iCs/>
        </w:rPr>
      </w:pPr>
      <w:r w:rsidRPr="00A748BB">
        <w:rPr>
          <w:b w:val="0"/>
          <w:bCs/>
          <w:i w:val="0"/>
          <w:iCs/>
        </w:rPr>
        <w:t>Ideal pour les explications non techniques : en plus d’aider les ingénieurs en informatiques, les diagrammes aident les propriétaires de produits, les gestionnaires et les parties prenantes à comprendre les processus et les fonctionnalités des logiciels. Ils comblent le fossé entre les membres techniques et non techniques de l’équipe, favorisant ainsi un meilleur travail d’équipe. [2.07].</w:t>
      </w:r>
    </w:p>
    <w:p w14:paraId="33855AA1" w14:textId="153FA428" w:rsidR="009F5858" w:rsidRPr="00A748BB" w:rsidRDefault="009F5858">
      <w:pPr>
        <w:pStyle w:val="111Loaten2"/>
        <w:numPr>
          <w:ilvl w:val="0"/>
          <w:numId w:val="11"/>
        </w:numPr>
        <w:spacing w:line="360" w:lineRule="auto"/>
        <w:ind w:right="-284"/>
        <w:outlineLvl w:val="9"/>
        <w:rPr>
          <w:b w:val="0"/>
          <w:bCs/>
          <w:i w:val="0"/>
          <w:iCs/>
        </w:rPr>
      </w:pPr>
      <w:r w:rsidRPr="00A748BB">
        <w:rPr>
          <w:b w:val="0"/>
          <w:bCs/>
          <w:i w:val="0"/>
          <w:iCs/>
        </w:rPr>
        <w:t>Améliore la collaboration entre les équipes : tous les programmeurs ne comprennent pas et ne se spécialisent pas dans le même type de code et de langage de programmation. En utilisant une notation standard, les diagrammes UML permettent à des programmeurs ayant des compétences différentes de travailler ensemble de manière efficace [2.07].</w:t>
      </w:r>
    </w:p>
    <w:p w14:paraId="496CC7CC" w14:textId="258FBB78" w:rsidR="00CB4644" w:rsidRPr="00A748BB" w:rsidRDefault="00CB4644" w:rsidP="00955966">
      <w:pPr>
        <w:pStyle w:val="111Loaten2"/>
        <w:spacing w:line="360" w:lineRule="auto"/>
      </w:pPr>
      <w:bookmarkStart w:id="47" w:name="_Toc210120130"/>
      <w:r w:rsidRPr="00A748BB">
        <w:t>Les diagrammes de l’UML</w:t>
      </w:r>
      <w:bookmarkEnd w:id="47"/>
    </w:p>
    <w:p w14:paraId="4D0A1520" w14:textId="2A79D61C" w:rsidR="00D22592" w:rsidRPr="00A748BB" w:rsidRDefault="00D22592" w:rsidP="00B45114">
      <w:pPr>
        <w:pStyle w:val="111Loaten2"/>
        <w:numPr>
          <w:ilvl w:val="0"/>
          <w:numId w:val="0"/>
        </w:numPr>
        <w:spacing w:line="360" w:lineRule="auto"/>
        <w:ind w:right="-284" w:firstLine="709"/>
        <w:outlineLvl w:val="9"/>
        <w:rPr>
          <w:b w:val="0"/>
          <w:bCs/>
          <w:i w:val="0"/>
          <w:iCs/>
        </w:rPr>
      </w:pPr>
      <w:r w:rsidRPr="00A748BB">
        <w:rPr>
          <w:b w:val="0"/>
          <w:bCs/>
          <w:i w:val="0"/>
          <w:iCs/>
        </w:rPr>
        <w:t>Afin de pouvoir concevoir un projet à partir de l’UML, plusieurs diagrammes sont utilisés pour représenter visuellement la structure du système du projet, les communications entre les acteurs et le système et présenter de façon concises le projet au client.</w:t>
      </w:r>
    </w:p>
    <w:p w14:paraId="6BD95E83" w14:textId="5E4F80C6" w:rsidR="00BA4B15" w:rsidRPr="00A748BB" w:rsidRDefault="00BA4B15" w:rsidP="00B45114">
      <w:pPr>
        <w:pStyle w:val="111Loaten2"/>
        <w:numPr>
          <w:ilvl w:val="0"/>
          <w:numId w:val="0"/>
        </w:numPr>
        <w:spacing w:line="360" w:lineRule="auto"/>
        <w:ind w:right="-284"/>
        <w:outlineLvl w:val="9"/>
        <w:rPr>
          <w:b w:val="0"/>
          <w:bCs/>
          <w:i w:val="0"/>
          <w:iCs/>
        </w:rPr>
      </w:pPr>
      <w:r w:rsidRPr="00A748BB">
        <w:rPr>
          <w:b w:val="0"/>
          <w:bCs/>
          <w:i w:val="0"/>
          <w:iCs/>
        </w:rPr>
        <w:lastRenderedPageBreak/>
        <w:t>L’UML possède 14 types de diagrammes qui sont repartis dans 2 catégories</w:t>
      </w:r>
      <w:r w:rsidR="009A2961" w:rsidRPr="00A748BB">
        <w:rPr>
          <w:b w:val="0"/>
          <w:bCs/>
          <w:i w:val="0"/>
          <w:iCs/>
        </w:rPr>
        <w:t xml:space="preserve"> : le</w:t>
      </w:r>
      <w:r w:rsidRPr="00A748BB">
        <w:rPr>
          <w:b w:val="0"/>
          <w:bCs/>
          <w:i w:val="0"/>
          <w:iCs/>
        </w:rPr>
        <w:t xml:space="preserve"> diagramme structurel ou statique et le diagramme comportementaux ou dynamique.</w:t>
      </w:r>
    </w:p>
    <w:p w14:paraId="1521E5BB" w14:textId="2C383651" w:rsidR="00524B99" w:rsidRPr="00A748BB" w:rsidRDefault="00700CD8" w:rsidP="00804233">
      <w:pPr>
        <w:pStyle w:val="111Loaten2"/>
        <w:numPr>
          <w:ilvl w:val="0"/>
          <w:numId w:val="0"/>
        </w:numPr>
        <w:spacing w:line="360" w:lineRule="auto"/>
        <w:ind w:right="-284"/>
        <w:outlineLvl w:val="9"/>
        <w:rPr>
          <w:b w:val="0"/>
          <w:bCs/>
          <w:i w:val="0"/>
          <w:iCs/>
        </w:rPr>
      </w:pPr>
      <w:r w:rsidRPr="00A748BB">
        <w:rPr>
          <w:noProof/>
        </w:rPr>
        <w:drawing>
          <wp:inline distT="0" distB="0" distL="0" distR="0" wp14:anchorId="03889CFE" wp14:editId="2AFB6E67">
            <wp:extent cx="5911703" cy="3463290"/>
            <wp:effectExtent l="0" t="0" r="0" b="3810"/>
            <wp:docPr id="350423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23823" name="Picture 350423823"/>
                    <pic:cNvPicPr/>
                  </pic:nvPicPr>
                  <pic:blipFill>
                    <a:blip r:embed="rId20">
                      <a:extLst>
                        <a:ext uri="{28A0092B-C50C-407E-A947-70E740481C1C}">
                          <a14:useLocalDpi xmlns:a14="http://schemas.microsoft.com/office/drawing/2010/main" val="0"/>
                        </a:ext>
                      </a:extLst>
                    </a:blip>
                    <a:stretch>
                      <a:fillRect/>
                    </a:stretch>
                  </pic:blipFill>
                  <pic:spPr>
                    <a:xfrm>
                      <a:off x="0" y="0"/>
                      <a:ext cx="5913282" cy="3464215"/>
                    </a:xfrm>
                    <a:prstGeom prst="rect">
                      <a:avLst/>
                    </a:prstGeom>
                  </pic:spPr>
                </pic:pic>
              </a:graphicData>
            </a:graphic>
          </wp:inline>
        </w:drawing>
      </w:r>
    </w:p>
    <w:p w14:paraId="008F4757" w14:textId="4FAD4A89" w:rsidR="00524B99" w:rsidRPr="00A748BB" w:rsidRDefault="00F043D5" w:rsidP="00F043D5">
      <w:pPr>
        <w:pStyle w:val="Figure"/>
        <w:rPr>
          <w:szCs w:val="24"/>
        </w:rPr>
      </w:pPr>
      <w:r w:rsidRPr="00A748BB">
        <w:rPr>
          <w:szCs w:val="24"/>
        </w:rPr>
        <w:t> </w:t>
      </w:r>
      <w:bookmarkStart w:id="48" w:name="_Toc209780189"/>
      <w:r w:rsidRPr="00A748BB">
        <w:rPr>
          <w:szCs w:val="24"/>
        </w:rPr>
        <w:t>Hiérarchie Schématique de l’UML</w:t>
      </w:r>
      <w:bookmarkEnd w:id="48"/>
    </w:p>
    <w:p w14:paraId="787AE71D" w14:textId="08837198" w:rsidR="00524B99" w:rsidRPr="00A748BB" w:rsidRDefault="00CB4644" w:rsidP="00524B99">
      <w:pPr>
        <w:pStyle w:val="1111Loaten3"/>
        <w:spacing w:line="360" w:lineRule="auto"/>
      </w:pPr>
      <w:r w:rsidRPr="00A748BB">
        <w:t>Les diagrammes structurels ou statiques</w:t>
      </w:r>
    </w:p>
    <w:p w14:paraId="43321010" w14:textId="1F01D3E2" w:rsidR="00524B99" w:rsidRPr="00A748BB" w:rsidRDefault="00142372" w:rsidP="00B45114">
      <w:pPr>
        <w:pStyle w:val="1111Loaten3"/>
        <w:numPr>
          <w:ilvl w:val="0"/>
          <w:numId w:val="0"/>
        </w:numPr>
        <w:spacing w:line="360" w:lineRule="auto"/>
        <w:ind w:right="-284" w:firstLine="709"/>
        <w:outlineLvl w:val="9"/>
      </w:pPr>
      <w:r w:rsidRPr="00A748BB">
        <w:t>Les diagrammes structurels sont des représentations visuelles des différentes éléments qui constitue un système et leurs relations statique dans un projet. En d’autres termes, les diagrammes UML structurels, comme leur nom l’indique, illustrent la structure d’un système, notamment les classes, les objets, les paquetages, les composants, etc…, et les relations entre ces éléments [2.08].</w:t>
      </w:r>
    </w:p>
    <w:p w14:paraId="6827C0C4" w14:textId="533965D0" w:rsidR="00C53C25" w:rsidRPr="00A748BB" w:rsidRDefault="00C53C25">
      <w:pPr>
        <w:pStyle w:val="1111Loaten3"/>
        <w:numPr>
          <w:ilvl w:val="0"/>
          <w:numId w:val="11"/>
        </w:numPr>
        <w:spacing w:line="360" w:lineRule="auto"/>
        <w:ind w:right="-284"/>
        <w:outlineLvl w:val="9"/>
      </w:pPr>
      <w:r w:rsidRPr="00A748BB">
        <w:t>Diagramme de classe : c’est l’une des diagrammes le plus utilisé dans l’UML car ils exposent la structure statique d’un système, notamment les classes, leurs attributs et leurs comportements, ainsi que les liens entre chacune d’elles. Une classe est représentée par un rectangle contenant trois (3) compartiments emplis verticalement. Le compartiment supérieur contient le nom de la classe et est indispensable, tandis que les deux compartiments inférieurs fournissent des détails sur les attributs et les opérations ou comportements de la classe [2.08].</w:t>
      </w:r>
    </w:p>
    <w:p w14:paraId="051A5562" w14:textId="432B6A7E" w:rsidR="002179A8" w:rsidRPr="00A748BB" w:rsidRDefault="00915C2B" w:rsidP="00B45114">
      <w:pPr>
        <w:pStyle w:val="1111Loaten3"/>
        <w:numPr>
          <w:ilvl w:val="0"/>
          <w:numId w:val="0"/>
        </w:numPr>
        <w:spacing w:line="360" w:lineRule="auto"/>
        <w:ind w:right="-284"/>
        <w:outlineLvl w:val="9"/>
      </w:pPr>
      <w:r w:rsidRPr="00A748BB">
        <w:rPr>
          <w:noProof/>
        </w:rPr>
        <w:lastRenderedPageBreak/>
        <w:drawing>
          <wp:inline distT="0" distB="0" distL="0" distR="0" wp14:anchorId="73A12CE7" wp14:editId="09447E8D">
            <wp:extent cx="5760720" cy="2634615"/>
            <wp:effectExtent l="0" t="0" r="0" b="0"/>
            <wp:docPr id="142017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71286" name="Picture 1420171286"/>
                    <pic:cNvPicPr/>
                  </pic:nvPicPr>
                  <pic:blipFill>
                    <a:blip r:embed="rId21">
                      <a:extLst>
                        <a:ext uri="{28A0092B-C50C-407E-A947-70E740481C1C}">
                          <a14:useLocalDpi xmlns:a14="http://schemas.microsoft.com/office/drawing/2010/main" val="0"/>
                        </a:ext>
                      </a:extLst>
                    </a:blip>
                    <a:stretch>
                      <a:fillRect/>
                    </a:stretch>
                  </pic:blipFill>
                  <pic:spPr>
                    <a:xfrm>
                      <a:off x="0" y="0"/>
                      <a:ext cx="5760720" cy="2634615"/>
                    </a:xfrm>
                    <a:prstGeom prst="rect">
                      <a:avLst/>
                    </a:prstGeom>
                  </pic:spPr>
                </pic:pic>
              </a:graphicData>
            </a:graphic>
          </wp:inline>
        </w:drawing>
      </w:r>
    </w:p>
    <w:p w14:paraId="69479528" w14:textId="2EB3C738" w:rsidR="00C36109" w:rsidRPr="00A748BB" w:rsidRDefault="00950FC1" w:rsidP="00950FC1">
      <w:pPr>
        <w:pStyle w:val="Figure"/>
        <w:rPr>
          <w:szCs w:val="24"/>
        </w:rPr>
      </w:pPr>
      <w:r w:rsidRPr="00A748BB">
        <w:rPr>
          <w:szCs w:val="24"/>
        </w:rPr>
        <w:t> </w:t>
      </w:r>
      <w:bookmarkStart w:id="49" w:name="_Toc209780190"/>
      <w:r w:rsidRPr="00A748BB">
        <w:rPr>
          <w:szCs w:val="24"/>
        </w:rPr>
        <w:t>Exemple de diagramme de classe</w:t>
      </w:r>
      <w:bookmarkEnd w:id="49"/>
    </w:p>
    <w:p w14:paraId="3A1ED1B7" w14:textId="374DB59F" w:rsidR="00C53C25" w:rsidRPr="00A748BB" w:rsidRDefault="00C53C25">
      <w:pPr>
        <w:pStyle w:val="1111Loaten3"/>
        <w:numPr>
          <w:ilvl w:val="0"/>
          <w:numId w:val="11"/>
        </w:numPr>
        <w:spacing w:line="360" w:lineRule="auto"/>
        <w:ind w:right="-284"/>
        <w:outlineLvl w:val="9"/>
      </w:pPr>
      <w:r w:rsidRPr="00A748BB">
        <w:t>Diagramme d’objet :</w:t>
      </w:r>
      <w:r w:rsidR="008C633C" w:rsidRPr="00A748BB">
        <w:t xml:space="preserve"> les diagrammes d’objets présentent des exemples de structure de données à un moment spécifiques [2.08]. Ces diagrammes sont utilisés comme scenarios de test à un diagramme de classes d’une structure d’un système.</w:t>
      </w:r>
    </w:p>
    <w:p w14:paraId="1677FDBF" w14:textId="01FA897A" w:rsidR="002179A8" w:rsidRPr="00A748BB" w:rsidRDefault="00915C2B" w:rsidP="00915C2B">
      <w:pPr>
        <w:pStyle w:val="1111Loaten3"/>
        <w:numPr>
          <w:ilvl w:val="0"/>
          <w:numId w:val="0"/>
        </w:numPr>
        <w:spacing w:line="360" w:lineRule="auto"/>
        <w:ind w:right="-284"/>
        <w:jc w:val="center"/>
        <w:outlineLvl w:val="9"/>
      </w:pPr>
      <w:r w:rsidRPr="00A748BB">
        <w:rPr>
          <w:noProof/>
        </w:rPr>
        <w:drawing>
          <wp:inline distT="0" distB="0" distL="0" distR="0" wp14:anchorId="0378B603" wp14:editId="48EB3668">
            <wp:extent cx="2790825" cy="1838325"/>
            <wp:effectExtent l="0" t="0" r="9525" b="9525"/>
            <wp:docPr id="6469749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74957" name="Picture 646974957"/>
                    <pic:cNvPicPr/>
                  </pic:nvPicPr>
                  <pic:blipFill>
                    <a:blip r:embed="rId22">
                      <a:extLst>
                        <a:ext uri="{28A0092B-C50C-407E-A947-70E740481C1C}">
                          <a14:useLocalDpi xmlns:a14="http://schemas.microsoft.com/office/drawing/2010/main" val="0"/>
                        </a:ext>
                      </a:extLst>
                    </a:blip>
                    <a:stretch>
                      <a:fillRect/>
                    </a:stretch>
                  </pic:blipFill>
                  <pic:spPr>
                    <a:xfrm>
                      <a:off x="0" y="0"/>
                      <a:ext cx="2790825" cy="1838325"/>
                    </a:xfrm>
                    <a:prstGeom prst="rect">
                      <a:avLst/>
                    </a:prstGeom>
                  </pic:spPr>
                </pic:pic>
              </a:graphicData>
            </a:graphic>
          </wp:inline>
        </w:drawing>
      </w:r>
    </w:p>
    <w:p w14:paraId="666BF212" w14:textId="101BBC70" w:rsidR="00C36109" w:rsidRPr="00A748BB" w:rsidRDefault="00C04275" w:rsidP="00C04275">
      <w:pPr>
        <w:pStyle w:val="Figure"/>
        <w:rPr>
          <w:szCs w:val="24"/>
        </w:rPr>
      </w:pPr>
      <w:r w:rsidRPr="00A748BB">
        <w:rPr>
          <w:szCs w:val="24"/>
        </w:rPr>
        <w:t> </w:t>
      </w:r>
      <w:bookmarkStart w:id="50" w:name="_Toc209780191"/>
      <w:r w:rsidRPr="00A748BB">
        <w:rPr>
          <w:szCs w:val="24"/>
        </w:rPr>
        <w:t>Exemple de diagramme d’objet</w:t>
      </w:r>
      <w:bookmarkEnd w:id="50"/>
    </w:p>
    <w:p w14:paraId="57B2A133" w14:textId="5BD8953A" w:rsidR="00C53C25" w:rsidRPr="00A748BB" w:rsidRDefault="00C53C25">
      <w:pPr>
        <w:pStyle w:val="1111Loaten3"/>
        <w:numPr>
          <w:ilvl w:val="0"/>
          <w:numId w:val="11"/>
        </w:numPr>
        <w:spacing w:line="360" w:lineRule="auto"/>
        <w:ind w:right="-284"/>
        <w:outlineLvl w:val="9"/>
      </w:pPr>
      <w:r w:rsidRPr="00A748BB">
        <w:t>Diagramme de composant :</w:t>
      </w:r>
      <w:r w:rsidR="008C633C" w:rsidRPr="00A748BB">
        <w:t xml:space="preserve"> c’est une version plus spécifique du diagramme de classes, et les mêmes règles de notation s’appliquent aux deux. Ce type de visuel découpe un système complexe en composants de taille réduite et représente les interactions entre ces derniers [2.08].</w:t>
      </w:r>
    </w:p>
    <w:p w14:paraId="5B8723F7" w14:textId="2B8178A7" w:rsidR="002179A8" w:rsidRPr="00A748BB" w:rsidRDefault="00915C2B" w:rsidP="00915C2B">
      <w:pPr>
        <w:pStyle w:val="1111Loaten3"/>
        <w:numPr>
          <w:ilvl w:val="0"/>
          <w:numId w:val="0"/>
        </w:numPr>
        <w:spacing w:line="360" w:lineRule="auto"/>
        <w:ind w:right="-284"/>
        <w:jc w:val="center"/>
        <w:outlineLvl w:val="9"/>
      </w:pPr>
      <w:r w:rsidRPr="00A748BB">
        <w:rPr>
          <w:noProof/>
        </w:rPr>
        <w:lastRenderedPageBreak/>
        <w:drawing>
          <wp:inline distT="0" distB="0" distL="0" distR="0" wp14:anchorId="20FE60E8" wp14:editId="59D86DA3">
            <wp:extent cx="4914900" cy="2343150"/>
            <wp:effectExtent l="0" t="0" r="0" b="0"/>
            <wp:docPr id="2965919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91969" name="Picture 296591969"/>
                    <pic:cNvPicPr/>
                  </pic:nvPicPr>
                  <pic:blipFill>
                    <a:blip r:embed="rId23">
                      <a:extLst>
                        <a:ext uri="{28A0092B-C50C-407E-A947-70E740481C1C}">
                          <a14:useLocalDpi xmlns:a14="http://schemas.microsoft.com/office/drawing/2010/main" val="0"/>
                        </a:ext>
                      </a:extLst>
                    </a:blip>
                    <a:stretch>
                      <a:fillRect/>
                    </a:stretch>
                  </pic:blipFill>
                  <pic:spPr>
                    <a:xfrm>
                      <a:off x="0" y="0"/>
                      <a:ext cx="4914900" cy="2343150"/>
                    </a:xfrm>
                    <a:prstGeom prst="rect">
                      <a:avLst/>
                    </a:prstGeom>
                  </pic:spPr>
                </pic:pic>
              </a:graphicData>
            </a:graphic>
          </wp:inline>
        </w:drawing>
      </w:r>
    </w:p>
    <w:p w14:paraId="157A999E" w14:textId="37AB693E" w:rsidR="00C36109" w:rsidRPr="00A748BB" w:rsidRDefault="001D6118" w:rsidP="001D6118">
      <w:pPr>
        <w:pStyle w:val="Figure"/>
        <w:rPr>
          <w:szCs w:val="24"/>
        </w:rPr>
      </w:pPr>
      <w:r w:rsidRPr="00A748BB">
        <w:rPr>
          <w:szCs w:val="24"/>
        </w:rPr>
        <w:t> </w:t>
      </w:r>
      <w:bookmarkStart w:id="51" w:name="_Toc209780192"/>
      <w:r w:rsidRPr="00A748BB">
        <w:rPr>
          <w:szCs w:val="24"/>
        </w:rPr>
        <w:t>Exemple de diagramme de composant</w:t>
      </w:r>
      <w:bookmarkEnd w:id="51"/>
    </w:p>
    <w:p w14:paraId="77078186" w14:textId="2383A598" w:rsidR="00C53C25" w:rsidRPr="00A748BB" w:rsidRDefault="00C53C25">
      <w:pPr>
        <w:pStyle w:val="1111Loaten3"/>
        <w:numPr>
          <w:ilvl w:val="0"/>
          <w:numId w:val="11"/>
        </w:numPr>
        <w:spacing w:line="360" w:lineRule="auto"/>
        <w:ind w:right="-284"/>
        <w:outlineLvl w:val="9"/>
      </w:pPr>
      <w:r w:rsidRPr="00A748BB">
        <w:t>Diagramme de déploiement :</w:t>
      </w:r>
      <w:r w:rsidR="008C633C" w:rsidRPr="00A748BB">
        <w:t xml:space="preserve"> c’est la manière dont les logiciels sont déployés sur les composants matériels d’un système. Ces visuels sont particulièrement utiles pour les ingénieurs système et ils illustrent généralement les performances, l’évolutivité, la maintenabilité et la portabilité. Lorsque les composants matériels sont représentés les uns par rapport aux autres, il est plus facile de suivre l’ensemble des infrastructures informatiques et de s’assurer que tous les éléments sont pris en compte lors d’un déploiement [2.08].</w:t>
      </w:r>
    </w:p>
    <w:p w14:paraId="2705CFB0" w14:textId="0FE9A88D" w:rsidR="002179A8" w:rsidRPr="00A748BB" w:rsidRDefault="00915C2B" w:rsidP="00915C2B">
      <w:pPr>
        <w:pStyle w:val="1111Loaten3"/>
        <w:numPr>
          <w:ilvl w:val="0"/>
          <w:numId w:val="0"/>
        </w:numPr>
        <w:spacing w:line="360" w:lineRule="auto"/>
        <w:ind w:right="-284"/>
        <w:jc w:val="center"/>
        <w:outlineLvl w:val="9"/>
      </w:pPr>
      <w:r w:rsidRPr="00A748BB">
        <w:rPr>
          <w:noProof/>
        </w:rPr>
        <w:drawing>
          <wp:inline distT="0" distB="0" distL="0" distR="0" wp14:anchorId="11F3F0EF" wp14:editId="566EADC8">
            <wp:extent cx="5248275" cy="3314700"/>
            <wp:effectExtent l="0" t="0" r="9525" b="0"/>
            <wp:docPr id="145185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541" name="Picture 14518541"/>
                    <pic:cNvPicPr/>
                  </pic:nvPicPr>
                  <pic:blipFill>
                    <a:blip r:embed="rId24">
                      <a:extLst>
                        <a:ext uri="{28A0092B-C50C-407E-A947-70E740481C1C}">
                          <a14:useLocalDpi xmlns:a14="http://schemas.microsoft.com/office/drawing/2010/main" val="0"/>
                        </a:ext>
                      </a:extLst>
                    </a:blip>
                    <a:stretch>
                      <a:fillRect/>
                    </a:stretch>
                  </pic:blipFill>
                  <pic:spPr>
                    <a:xfrm>
                      <a:off x="0" y="0"/>
                      <a:ext cx="5248275" cy="3314700"/>
                    </a:xfrm>
                    <a:prstGeom prst="rect">
                      <a:avLst/>
                    </a:prstGeom>
                  </pic:spPr>
                </pic:pic>
              </a:graphicData>
            </a:graphic>
          </wp:inline>
        </w:drawing>
      </w:r>
    </w:p>
    <w:p w14:paraId="61C0B71E" w14:textId="43083734" w:rsidR="00C36109" w:rsidRPr="00A748BB" w:rsidRDefault="005A4115" w:rsidP="005A4115">
      <w:pPr>
        <w:pStyle w:val="Figure"/>
        <w:rPr>
          <w:szCs w:val="24"/>
        </w:rPr>
      </w:pPr>
      <w:r w:rsidRPr="00A748BB">
        <w:rPr>
          <w:szCs w:val="24"/>
        </w:rPr>
        <w:t> </w:t>
      </w:r>
      <w:bookmarkStart w:id="52" w:name="_Toc209780193"/>
      <w:r w:rsidRPr="00A748BB">
        <w:rPr>
          <w:szCs w:val="24"/>
        </w:rPr>
        <w:t>Exemple de diagramme de déploiement</w:t>
      </w:r>
      <w:bookmarkEnd w:id="52"/>
    </w:p>
    <w:p w14:paraId="20608A0A" w14:textId="7BCB126E" w:rsidR="00C53C25" w:rsidRPr="00A748BB" w:rsidRDefault="00C53C25">
      <w:pPr>
        <w:pStyle w:val="1111Loaten3"/>
        <w:numPr>
          <w:ilvl w:val="0"/>
          <w:numId w:val="11"/>
        </w:numPr>
        <w:spacing w:line="360" w:lineRule="auto"/>
        <w:ind w:right="-284"/>
        <w:outlineLvl w:val="9"/>
      </w:pPr>
      <w:r w:rsidRPr="00A748BB">
        <w:lastRenderedPageBreak/>
        <w:t>Diagramme de paquetage :</w:t>
      </w:r>
      <w:r w:rsidR="008C633C" w:rsidRPr="00A748BB">
        <w:t xml:space="preserve"> ces diagrammes sont utilisés pour illustrer les dépendances entre les différents paquetages d’un système. Ces derniers, représentés sous la forme d’un dossier de fichiers, organisent en groupes les éléments de modèle, tels que les cas d’utilisation ou les classes [2.08].</w:t>
      </w:r>
    </w:p>
    <w:p w14:paraId="28C465A8" w14:textId="0F7DF9C7" w:rsidR="002179A8" w:rsidRPr="00A748BB" w:rsidRDefault="00915C2B" w:rsidP="00915C2B">
      <w:pPr>
        <w:pStyle w:val="1111Loaten3"/>
        <w:numPr>
          <w:ilvl w:val="0"/>
          <w:numId w:val="0"/>
        </w:numPr>
        <w:spacing w:line="360" w:lineRule="auto"/>
        <w:ind w:right="-284"/>
        <w:jc w:val="center"/>
        <w:outlineLvl w:val="9"/>
      </w:pPr>
      <w:r w:rsidRPr="00A748BB">
        <w:rPr>
          <w:noProof/>
        </w:rPr>
        <w:drawing>
          <wp:inline distT="0" distB="0" distL="0" distR="0" wp14:anchorId="6EE4119F" wp14:editId="3E84E1CB">
            <wp:extent cx="5334000" cy="2152650"/>
            <wp:effectExtent l="0" t="0" r="0" b="0"/>
            <wp:docPr id="15195997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99717" name="Picture 1519599717"/>
                    <pic:cNvPicPr/>
                  </pic:nvPicPr>
                  <pic:blipFill>
                    <a:blip r:embed="rId25">
                      <a:extLst>
                        <a:ext uri="{28A0092B-C50C-407E-A947-70E740481C1C}">
                          <a14:useLocalDpi xmlns:a14="http://schemas.microsoft.com/office/drawing/2010/main" val="0"/>
                        </a:ext>
                      </a:extLst>
                    </a:blip>
                    <a:stretch>
                      <a:fillRect/>
                    </a:stretch>
                  </pic:blipFill>
                  <pic:spPr>
                    <a:xfrm>
                      <a:off x="0" y="0"/>
                      <a:ext cx="5334000" cy="2152650"/>
                    </a:xfrm>
                    <a:prstGeom prst="rect">
                      <a:avLst/>
                    </a:prstGeom>
                  </pic:spPr>
                </pic:pic>
              </a:graphicData>
            </a:graphic>
          </wp:inline>
        </w:drawing>
      </w:r>
    </w:p>
    <w:p w14:paraId="77030A90" w14:textId="5EEF5DE9" w:rsidR="002179A8" w:rsidRPr="00A748BB" w:rsidRDefault="00F40F99" w:rsidP="00F40F99">
      <w:pPr>
        <w:pStyle w:val="Figure"/>
        <w:rPr>
          <w:szCs w:val="24"/>
        </w:rPr>
      </w:pPr>
      <w:r w:rsidRPr="00A748BB">
        <w:rPr>
          <w:szCs w:val="24"/>
        </w:rPr>
        <w:t> </w:t>
      </w:r>
      <w:bookmarkStart w:id="53" w:name="_Toc209780194"/>
      <w:r w:rsidRPr="00A748BB">
        <w:rPr>
          <w:szCs w:val="24"/>
        </w:rPr>
        <w:t>Exemple de diagramme de paquetage</w:t>
      </w:r>
      <w:bookmarkEnd w:id="53"/>
    </w:p>
    <w:p w14:paraId="12A09EAD" w14:textId="6C45C788" w:rsidR="00C53C25" w:rsidRPr="00A748BB" w:rsidRDefault="00C53C25">
      <w:pPr>
        <w:pStyle w:val="1111Loaten3"/>
        <w:numPr>
          <w:ilvl w:val="0"/>
          <w:numId w:val="11"/>
        </w:numPr>
        <w:spacing w:line="360" w:lineRule="auto"/>
        <w:ind w:right="-284"/>
        <w:outlineLvl w:val="9"/>
      </w:pPr>
      <w:r w:rsidRPr="00A748BB">
        <w:t>Diagramme de structure composite :</w:t>
      </w:r>
      <w:r w:rsidR="008C633C" w:rsidRPr="00A748BB">
        <w:t xml:space="preserve"> ce sont des plans de la structure interne d’un classifieur.</w:t>
      </w:r>
      <w:r w:rsidR="008C633C" w:rsidRPr="00A748BB">
        <w:rPr>
          <w:rFonts w:ascii="Segoe UI" w:hAnsi="Segoe UI" w:cs="Segoe UI"/>
          <w:color w:val="282C33"/>
          <w:spacing w:val="-3"/>
          <w:shd w:val="clear" w:color="auto" w:fill="FFFFFF"/>
        </w:rPr>
        <w:t xml:space="preserve"> </w:t>
      </w:r>
      <w:r w:rsidR="008C633C" w:rsidRPr="00A748BB">
        <w:t>Ils peuvent également être utilisés pour illustrer le comportement d’une collaboration ou les interactions du classifieur avec son environnement par le biais des ports. Ils permettent de représenter facilement les composants internes de tout type d’équipement pour mieux en comprendre le fonctionnement [2.08].</w:t>
      </w:r>
    </w:p>
    <w:p w14:paraId="3C8A4D6D" w14:textId="637F7DC4" w:rsidR="002179A8" w:rsidRPr="00A748BB" w:rsidRDefault="00915C2B" w:rsidP="00915C2B">
      <w:pPr>
        <w:pStyle w:val="1111Loaten3"/>
        <w:numPr>
          <w:ilvl w:val="0"/>
          <w:numId w:val="0"/>
        </w:numPr>
        <w:spacing w:line="360" w:lineRule="auto"/>
        <w:ind w:right="-284"/>
        <w:jc w:val="center"/>
        <w:outlineLvl w:val="9"/>
      </w:pPr>
      <w:r w:rsidRPr="00A748BB">
        <w:rPr>
          <w:noProof/>
        </w:rPr>
        <w:drawing>
          <wp:inline distT="0" distB="0" distL="0" distR="0" wp14:anchorId="2D08AF15" wp14:editId="41317B2A">
            <wp:extent cx="4086225" cy="1219200"/>
            <wp:effectExtent l="0" t="0" r="9525" b="0"/>
            <wp:docPr id="15173181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318194" name="Picture 1517318194"/>
                    <pic:cNvPicPr/>
                  </pic:nvPicPr>
                  <pic:blipFill>
                    <a:blip r:embed="rId26">
                      <a:extLst>
                        <a:ext uri="{28A0092B-C50C-407E-A947-70E740481C1C}">
                          <a14:useLocalDpi xmlns:a14="http://schemas.microsoft.com/office/drawing/2010/main" val="0"/>
                        </a:ext>
                      </a:extLst>
                    </a:blip>
                    <a:stretch>
                      <a:fillRect/>
                    </a:stretch>
                  </pic:blipFill>
                  <pic:spPr>
                    <a:xfrm>
                      <a:off x="0" y="0"/>
                      <a:ext cx="4086225" cy="1219200"/>
                    </a:xfrm>
                    <a:prstGeom prst="rect">
                      <a:avLst/>
                    </a:prstGeom>
                  </pic:spPr>
                </pic:pic>
              </a:graphicData>
            </a:graphic>
          </wp:inline>
        </w:drawing>
      </w:r>
    </w:p>
    <w:p w14:paraId="61603401" w14:textId="3F3FDF41" w:rsidR="002179A8" w:rsidRPr="00A748BB" w:rsidRDefault="00096467" w:rsidP="00096467">
      <w:pPr>
        <w:pStyle w:val="Figure"/>
        <w:rPr>
          <w:szCs w:val="24"/>
        </w:rPr>
      </w:pPr>
      <w:r w:rsidRPr="00A748BB">
        <w:rPr>
          <w:szCs w:val="24"/>
        </w:rPr>
        <w:t> </w:t>
      </w:r>
      <w:bookmarkStart w:id="54" w:name="_Toc209780195"/>
      <w:r w:rsidRPr="00A748BB">
        <w:rPr>
          <w:szCs w:val="24"/>
        </w:rPr>
        <w:t>Exemple de diagramme de structure composite</w:t>
      </w:r>
      <w:bookmarkEnd w:id="54"/>
    </w:p>
    <w:p w14:paraId="12B94A07" w14:textId="729F920A" w:rsidR="00C53C25" w:rsidRPr="00A748BB" w:rsidRDefault="00C53C25">
      <w:pPr>
        <w:pStyle w:val="1111Loaten3"/>
        <w:numPr>
          <w:ilvl w:val="0"/>
          <w:numId w:val="11"/>
        </w:numPr>
        <w:spacing w:line="360" w:lineRule="auto"/>
        <w:ind w:right="-284"/>
        <w:outlineLvl w:val="9"/>
      </w:pPr>
      <w:r w:rsidRPr="00A748BB">
        <w:t>Diagramme de profil :</w:t>
      </w:r>
      <w:r w:rsidR="008C633C" w:rsidRPr="00A748BB">
        <w:t xml:space="preserve"> récemment ajouté à UML 2.0, les diagrammes de profil sont uniques et rarement utilisés dans les spécifications. Un diagramme de profil est mieux compris comme un mécanisme d'extensibilité pour personnaliser les modèles UML pour des domaines et des plates-formes spécifiques.</w:t>
      </w:r>
    </w:p>
    <w:p w14:paraId="6DA2365B" w14:textId="75034A1B" w:rsidR="00C36109" w:rsidRPr="00A748BB" w:rsidRDefault="00915C2B" w:rsidP="00915C2B">
      <w:pPr>
        <w:pStyle w:val="1111Loaten3"/>
        <w:numPr>
          <w:ilvl w:val="0"/>
          <w:numId w:val="0"/>
        </w:numPr>
        <w:spacing w:line="360" w:lineRule="auto"/>
        <w:ind w:right="-284"/>
        <w:jc w:val="center"/>
        <w:outlineLvl w:val="9"/>
      </w:pPr>
      <w:r w:rsidRPr="00A748BB">
        <w:rPr>
          <w:noProof/>
        </w:rPr>
        <w:lastRenderedPageBreak/>
        <w:drawing>
          <wp:inline distT="0" distB="0" distL="0" distR="0" wp14:anchorId="1A3ED896" wp14:editId="78079FD2">
            <wp:extent cx="4667250" cy="3333750"/>
            <wp:effectExtent l="0" t="0" r="0" b="0"/>
            <wp:docPr id="14294768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76891" name="Picture 1429476891"/>
                    <pic:cNvPicPr/>
                  </pic:nvPicPr>
                  <pic:blipFill>
                    <a:blip r:embed="rId27">
                      <a:extLst>
                        <a:ext uri="{28A0092B-C50C-407E-A947-70E740481C1C}">
                          <a14:useLocalDpi xmlns:a14="http://schemas.microsoft.com/office/drawing/2010/main" val="0"/>
                        </a:ext>
                      </a:extLst>
                    </a:blip>
                    <a:stretch>
                      <a:fillRect/>
                    </a:stretch>
                  </pic:blipFill>
                  <pic:spPr>
                    <a:xfrm>
                      <a:off x="0" y="0"/>
                      <a:ext cx="4667250" cy="3333750"/>
                    </a:xfrm>
                    <a:prstGeom prst="rect">
                      <a:avLst/>
                    </a:prstGeom>
                  </pic:spPr>
                </pic:pic>
              </a:graphicData>
            </a:graphic>
          </wp:inline>
        </w:drawing>
      </w:r>
    </w:p>
    <w:p w14:paraId="276A7A2B" w14:textId="0858C718" w:rsidR="00C36109" w:rsidRPr="00A748BB" w:rsidRDefault="00131FBD" w:rsidP="00131FBD">
      <w:pPr>
        <w:pStyle w:val="Figure"/>
        <w:rPr>
          <w:szCs w:val="24"/>
        </w:rPr>
      </w:pPr>
      <w:r w:rsidRPr="00A748BB">
        <w:rPr>
          <w:szCs w:val="24"/>
        </w:rPr>
        <w:t> </w:t>
      </w:r>
      <w:bookmarkStart w:id="55" w:name="_Toc209780196"/>
      <w:r w:rsidRPr="00A748BB">
        <w:rPr>
          <w:szCs w:val="24"/>
        </w:rPr>
        <w:t>Exemple de diagramme de profil</w:t>
      </w:r>
      <w:bookmarkEnd w:id="55"/>
    </w:p>
    <w:p w14:paraId="78680187" w14:textId="7963BB91" w:rsidR="00CB4644" w:rsidRPr="00A748BB" w:rsidRDefault="00CB4644" w:rsidP="00955966">
      <w:pPr>
        <w:pStyle w:val="1111Loaten3"/>
        <w:spacing w:line="360" w:lineRule="auto"/>
      </w:pPr>
      <w:r w:rsidRPr="00A748BB">
        <w:t>Les diagrammes comportementaux ou dynamiques</w:t>
      </w:r>
    </w:p>
    <w:p w14:paraId="51B9E8ED" w14:textId="7A321ADC" w:rsidR="002179A8" w:rsidRPr="00A748BB" w:rsidRDefault="002179A8" w:rsidP="00B45114">
      <w:pPr>
        <w:pStyle w:val="1111Loaten3"/>
        <w:numPr>
          <w:ilvl w:val="0"/>
          <w:numId w:val="0"/>
        </w:numPr>
        <w:spacing w:line="360" w:lineRule="auto"/>
        <w:ind w:right="-284" w:firstLine="709"/>
        <w:outlineLvl w:val="9"/>
      </w:pPr>
      <w:r w:rsidRPr="00A748BB">
        <w:t>Les diagrammes comportementaux sont des représentation</w:t>
      </w:r>
      <w:r w:rsidR="00C36109" w:rsidRPr="00A748BB">
        <w:t>s</w:t>
      </w:r>
      <w:r w:rsidRPr="00A748BB">
        <w:t xml:space="preserve"> visuelles des comportement et communication entre les différents éléments et le système d’un projet. En d’autres termes, Ces diagrammes UML représentent la manière dont le système se comporte et interagit avec lui-même et avec les utilisateurs, les autres systèmes et les autres entités [2.08].</w:t>
      </w:r>
    </w:p>
    <w:p w14:paraId="3F68284B" w14:textId="2DD06E6B" w:rsidR="00962868" w:rsidRPr="00A748BB" w:rsidRDefault="00962868">
      <w:pPr>
        <w:pStyle w:val="1111Loaten3"/>
        <w:numPr>
          <w:ilvl w:val="0"/>
          <w:numId w:val="11"/>
        </w:numPr>
        <w:spacing w:line="360" w:lineRule="auto"/>
        <w:ind w:left="714" w:right="-284" w:hanging="357"/>
        <w:outlineLvl w:val="9"/>
      </w:pPr>
      <w:r w:rsidRPr="00A748BB">
        <w:t>Diagramme de cas d’utilisation :</w:t>
      </w:r>
      <w:r w:rsidR="00C36109" w:rsidRPr="00A748BB">
        <w:t xml:space="preserve"> les diagrammes de cas d’utilisation modélisent la manière dont les utilisateurs, représentés sous formes de figurine appelées « acteurs », interagissent avec le système. Ce type de diagramme UML est une vue d’ensemble des relations entre les acteurs et les systèmes, ce qui en fait un excellent outil pour présenter un système à un public non technique [2.08].</w:t>
      </w:r>
    </w:p>
    <w:p w14:paraId="04CB7A5D" w14:textId="70407163" w:rsidR="00C36109" w:rsidRPr="00A748BB" w:rsidRDefault="00915C2B" w:rsidP="00915C2B">
      <w:pPr>
        <w:pStyle w:val="1111Loaten3"/>
        <w:numPr>
          <w:ilvl w:val="0"/>
          <w:numId w:val="0"/>
        </w:numPr>
        <w:spacing w:line="360" w:lineRule="auto"/>
        <w:ind w:right="-284"/>
        <w:jc w:val="center"/>
        <w:outlineLvl w:val="9"/>
      </w:pPr>
      <w:r w:rsidRPr="00A748BB">
        <w:rPr>
          <w:noProof/>
        </w:rPr>
        <w:lastRenderedPageBreak/>
        <w:drawing>
          <wp:inline distT="0" distB="0" distL="0" distR="0" wp14:anchorId="734ACD23" wp14:editId="17ACA064">
            <wp:extent cx="4917485" cy="2891790"/>
            <wp:effectExtent l="0" t="0" r="0" b="3810"/>
            <wp:docPr id="18980890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89052" name="Picture 1898089052"/>
                    <pic:cNvPicPr/>
                  </pic:nvPicPr>
                  <pic:blipFill>
                    <a:blip r:embed="rId28">
                      <a:extLst>
                        <a:ext uri="{28A0092B-C50C-407E-A947-70E740481C1C}">
                          <a14:useLocalDpi xmlns:a14="http://schemas.microsoft.com/office/drawing/2010/main" val="0"/>
                        </a:ext>
                      </a:extLst>
                    </a:blip>
                    <a:stretch>
                      <a:fillRect/>
                    </a:stretch>
                  </pic:blipFill>
                  <pic:spPr>
                    <a:xfrm>
                      <a:off x="0" y="0"/>
                      <a:ext cx="4928732" cy="2898404"/>
                    </a:xfrm>
                    <a:prstGeom prst="rect">
                      <a:avLst/>
                    </a:prstGeom>
                  </pic:spPr>
                </pic:pic>
              </a:graphicData>
            </a:graphic>
          </wp:inline>
        </w:drawing>
      </w:r>
    </w:p>
    <w:p w14:paraId="6A71C105" w14:textId="0444B757" w:rsidR="00C36109" w:rsidRPr="00A748BB" w:rsidRDefault="00A26DB8" w:rsidP="00A26DB8">
      <w:pPr>
        <w:pStyle w:val="Figure"/>
        <w:rPr>
          <w:szCs w:val="24"/>
        </w:rPr>
      </w:pPr>
      <w:r w:rsidRPr="00A748BB">
        <w:rPr>
          <w:szCs w:val="24"/>
        </w:rPr>
        <w:t> </w:t>
      </w:r>
      <w:bookmarkStart w:id="56" w:name="_Toc209780197"/>
      <w:r w:rsidRPr="00A748BB">
        <w:rPr>
          <w:szCs w:val="24"/>
        </w:rPr>
        <w:t>Exemple de diagramme de cas d’utilisation</w:t>
      </w:r>
      <w:bookmarkEnd w:id="56"/>
    </w:p>
    <w:p w14:paraId="537C92C8" w14:textId="4A1DA8BA" w:rsidR="00962868" w:rsidRPr="00A748BB" w:rsidRDefault="00962868">
      <w:pPr>
        <w:pStyle w:val="1111Loaten3"/>
        <w:numPr>
          <w:ilvl w:val="0"/>
          <w:numId w:val="11"/>
        </w:numPr>
        <w:spacing w:line="360" w:lineRule="auto"/>
        <w:ind w:left="714" w:right="-284" w:hanging="357"/>
        <w:outlineLvl w:val="9"/>
      </w:pPr>
      <w:r w:rsidRPr="00A748BB">
        <w:t>Diagramme d’activité :</w:t>
      </w:r>
      <w:r w:rsidR="00C36109" w:rsidRPr="00A748BB">
        <w:t xml:space="preserve"> ces diagrammes représentent les étapes réalisées dans un cas d’utilisation. Les activités peuvent être séquentielles, ramifiées ou simultanées. Ce type de diagramme UML est utilisé pour montrer le comportement dynamique d’un système, mais il peut également être utile dans la modélisation des processus métier [2.08].</w:t>
      </w:r>
    </w:p>
    <w:p w14:paraId="036EA7A1" w14:textId="774E3E06" w:rsidR="00C36109" w:rsidRPr="00A748BB" w:rsidRDefault="00915C2B" w:rsidP="00915C2B">
      <w:pPr>
        <w:pStyle w:val="1111Loaten3"/>
        <w:numPr>
          <w:ilvl w:val="0"/>
          <w:numId w:val="0"/>
        </w:numPr>
        <w:spacing w:line="360" w:lineRule="auto"/>
        <w:ind w:right="-284"/>
        <w:jc w:val="center"/>
        <w:outlineLvl w:val="9"/>
      </w:pPr>
      <w:r w:rsidRPr="00A748BB">
        <w:rPr>
          <w:noProof/>
        </w:rPr>
        <w:drawing>
          <wp:inline distT="0" distB="0" distL="0" distR="0" wp14:anchorId="0FAE6498" wp14:editId="3055CACD">
            <wp:extent cx="4972502" cy="2413000"/>
            <wp:effectExtent l="0" t="0" r="0" b="6350"/>
            <wp:docPr id="8977713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71325" name="Picture 897771325"/>
                    <pic:cNvPicPr/>
                  </pic:nvPicPr>
                  <pic:blipFill>
                    <a:blip r:embed="rId29">
                      <a:extLst>
                        <a:ext uri="{28A0092B-C50C-407E-A947-70E740481C1C}">
                          <a14:useLocalDpi xmlns:a14="http://schemas.microsoft.com/office/drawing/2010/main" val="0"/>
                        </a:ext>
                      </a:extLst>
                    </a:blip>
                    <a:stretch>
                      <a:fillRect/>
                    </a:stretch>
                  </pic:blipFill>
                  <pic:spPr>
                    <a:xfrm>
                      <a:off x="0" y="0"/>
                      <a:ext cx="4990943" cy="2421949"/>
                    </a:xfrm>
                    <a:prstGeom prst="rect">
                      <a:avLst/>
                    </a:prstGeom>
                  </pic:spPr>
                </pic:pic>
              </a:graphicData>
            </a:graphic>
          </wp:inline>
        </w:drawing>
      </w:r>
    </w:p>
    <w:p w14:paraId="68111DEE" w14:textId="6FA71216" w:rsidR="00C36109" w:rsidRPr="00A748BB" w:rsidRDefault="0032158B" w:rsidP="0032158B">
      <w:pPr>
        <w:pStyle w:val="Figure"/>
        <w:rPr>
          <w:szCs w:val="24"/>
        </w:rPr>
      </w:pPr>
      <w:r w:rsidRPr="00A748BB">
        <w:rPr>
          <w:szCs w:val="24"/>
        </w:rPr>
        <w:t> </w:t>
      </w:r>
      <w:bookmarkStart w:id="57" w:name="_Toc209780198"/>
      <w:r w:rsidRPr="00A748BB">
        <w:rPr>
          <w:szCs w:val="24"/>
        </w:rPr>
        <w:t>Exemple de diagramme d’activité</w:t>
      </w:r>
      <w:bookmarkEnd w:id="57"/>
    </w:p>
    <w:p w14:paraId="4EF2AF1B" w14:textId="0F128A49" w:rsidR="00962868" w:rsidRPr="00A748BB" w:rsidRDefault="00962868">
      <w:pPr>
        <w:pStyle w:val="1111Loaten3"/>
        <w:numPr>
          <w:ilvl w:val="0"/>
          <w:numId w:val="11"/>
        </w:numPr>
        <w:spacing w:line="360" w:lineRule="auto"/>
        <w:ind w:left="714" w:right="-284" w:hanging="357"/>
        <w:outlineLvl w:val="9"/>
      </w:pPr>
      <w:r w:rsidRPr="00A748BB">
        <w:t>Diagramme d’</w:t>
      </w:r>
      <w:r w:rsidR="00AA1F51" w:rsidRPr="00A748BB">
        <w:t>é</w:t>
      </w:r>
      <w:r w:rsidRPr="00A748BB">
        <w:t>tat-transition :</w:t>
      </w:r>
      <w:r w:rsidR="00AA1F51" w:rsidRPr="00A748BB">
        <w:t xml:space="preserve"> ils décrivent les états et les transitions. Les états correspond aux différentes combinaisons d’informations qu’un objet peut contenir, et ce type de diagramme UML permet de visualiser tous les états possibles et la manière dont l’objet passe d’un état à l’autre [2.08].</w:t>
      </w:r>
    </w:p>
    <w:p w14:paraId="2E03084A" w14:textId="13350751" w:rsidR="00C36109" w:rsidRPr="00A748BB" w:rsidRDefault="00915C2B" w:rsidP="00915C2B">
      <w:pPr>
        <w:pStyle w:val="1111Loaten3"/>
        <w:numPr>
          <w:ilvl w:val="0"/>
          <w:numId w:val="0"/>
        </w:numPr>
        <w:spacing w:line="360" w:lineRule="auto"/>
        <w:ind w:right="-284"/>
        <w:jc w:val="center"/>
        <w:outlineLvl w:val="9"/>
      </w:pPr>
      <w:r w:rsidRPr="00A748BB">
        <w:rPr>
          <w:noProof/>
        </w:rPr>
        <w:lastRenderedPageBreak/>
        <w:drawing>
          <wp:inline distT="0" distB="0" distL="0" distR="0" wp14:anchorId="746675AE" wp14:editId="19BD8A73">
            <wp:extent cx="4391273" cy="2540635"/>
            <wp:effectExtent l="0" t="0" r="9525" b="0"/>
            <wp:docPr id="16316173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17310" name="Picture 1631617310"/>
                    <pic:cNvPicPr/>
                  </pic:nvPicPr>
                  <pic:blipFill>
                    <a:blip r:embed="rId30">
                      <a:extLst>
                        <a:ext uri="{28A0092B-C50C-407E-A947-70E740481C1C}">
                          <a14:useLocalDpi xmlns:a14="http://schemas.microsoft.com/office/drawing/2010/main" val="0"/>
                        </a:ext>
                      </a:extLst>
                    </a:blip>
                    <a:stretch>
                      <a:fillRect/>
                    </a:stretch>
                  </pic:blipFill>
                  <pic:spPr>
                    <a:xfrm>
                      <a:off x="0" y="0"/>
                      <a:ext cx="4402375" cy="2547058"/>
                    </a:xfrm>
                    <a:prstGeom prst="rect">
                      <a:avLst/>
                    </a:prstGeom>
                  </pic:spPr>
                </pic:pic>
              </a:graphicData>
            </a:graphic>
          </wp:inline>
        </w:drawing>
      </w:r>
    </w:p>
    <w:p w14:paraId="50D8FB86" w14:textId="11B261C0" w:rsidR="00C36109" w:rsidRPr="00A748BB" w:rsidRDefault="003F7A7D" w:rsidP="003F7A7D">
      <w:pPr>
        <w:pStyle w:val="Figure"/>
        <w:rPr>
          <w:szCs w:val="24"/>
        </w:rPr>
      </w:pPr>
      <w:r w:rsidRPr="00A748BB">
        <w:rPr>
          <w:szCs w:val="24"/>
        </w:rPr>
        <w:t> </w:t>
      </w:r>
      <w:bookmarkStart w:id="58" w:name="_Toc209780199"/>
      <w:r w:rsidRPr="00A748BB">
        <w:rPr>
          <w:szCs w:val="24"/>
        </w:rPr>
        <w:t>Exemple de diagramme d’état-transition</w:t>
      </w:r>
      <w:bookmarkEnd w:id="58"/>
    </w:p>
    <w:p w14:paraId="53D51D52" w14:textId="68F91A1D" w:rsidR="00962868" w:rsidRPr="00A748BB" w:rsidRDefault="00962868">
      <w:pPr>
        <w:pStyle w:val="1111Loaten3"/>
        <w:numPr>
          <w:ilvl w:val="0"/>
          <w:numId w:val="11"/>
        </w:numPr>
        <w:spacing w:line="360" w:lineRule="auto"/>
        <w:ind w:left="714" w:right="-284" w:hanging="357"/>
        <w:outlineLvl w:val="9"/>
      </w:pPr>
      <w:r w:rsidRPr="00A748BB">
        <w:t>Diagramme de séquence :</w:t>
      </w:r>
      <w:r w:rsidR="00AA1F51" w:rsidRPr="00A748BB">
        <w:t xml:space="preserve"> un diagramme parfois appelé diagramme d’événements ou scénario d’événements, montre l’ordre dans lequel les objets interagissent. Ils nous permettent ainsi de représenter visuellement des scénarios d’exécution simples [2.08].</w:t>
      </w:r>
    </w:p>
    <w:p w14:paraId="4A50C667" w14:textId="271FA9F1" w:rsidR="00C36109" w:rsidRPr="00A748BB" w:rsidRDefault="00915C2B" w:rsidP="00915C2B">
      <w:pPr>
        <w:pStyle w:val="1111Loaten3"/>
        <w:numPr>
          <w:ilvl w:val="0"/>
          <w:numId w:val="0"/>
        </w:numPr>
        <w:spacing w:line="360" w:lineRule="auto"/>
        <w:ind w:right="-284"/>
        <w:jc w:val="center"/>
        <w:outlineLvl w:val="9"/>
      </w:pPr>
      <w:r w:rsidRPr="00A748BB">
        <w:rPr>
          <w:noProof/>
        </w:rPr>
        <w:drawing>
          <wp:inline distT="0" distB="0" distL="0" distR="0" wp14:anchorId="04C745EA" wp14:editId="6BD1E0CC">
            <wp:extent cx="3304540" cy="2800144"/>
            <wp:effectExtent l="0" t="0" r="0" b="635"/>
            <wp:docPr id="6881164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16470" name="Picture 688116470"/>
                    <pic:cNvPicPr/>
                  </pic:nvPicPr>
                  <pic:blipFill>
                    <a:blip r:embed="rId31">
                      <a:extLst>
                        <a:ext uri="{28A0092B-C50C-407E-A947-70E740481C1C}">
                          <a14:useLocalDpi xmlns:a14="http://schemas.microsoft.com/office/drawing/2010/main" val="0"/>
                        </a:ext>
                      </a:extLst>
                    </a:blip>
                    <a:stretch>
                      <a:fillRect/>
                    </a:stretch>
                  </pic:blipFill>
                  <pic:spPr>
                    <a:xfrm>
                      <a:off x="0" y="0"/>
                      <a:ext cx="3325413" cy="2817831"/>
                    </a:xfrm>
                    <a:prstGeom prst="rect">
                      <a:avLst/>
                    </a:prstGeom>
                  </pic:spPr>
                </pic:pic>
              </a:graphicData>
            </a:graphic>
          </wp:inline>
        </w:drawing>
      </w:r>
    </w:p>
    <w:p w14:paraId="5BE0FB40" w14:textId="72D8C617" w:rsidR="00C36109" w:rsidRPr="00A748BB" w:rsidRDefault="00425689" w:rsidP="00425689">
      <w:pPr>
        <w:pStyle w:val="Figure"/>
        <w:rPr>
          <w:szCs w:val="24"/>
        </w:rPr>
      </w:pPr>
      <w:r w:rsidRPr="00A748BB">
        <w:rPr>
          <w:szCs w:val="24"/>
        </w:rPr>
        <w:t> </w:t>
      </w:r>
      <w:bookmarkStart w:id="59" w:name="_Toc209780200"/>
      <w:r w:rsidRPr="00A748BB">
        <w:rPr>
          <w:szCs w:val="24"/>
        </w:rPr>
        <w:t>Exemple de diagramme de séquence</w:t>
      </w:r>
      <w:bookmarkEnd w:id="59"/>
    </w:p>
    <w:p w14:paraId="0FBEEC1D" w14:textId="7EFDC1B6" w:rsidR="00962868" w:rsidRPr="00A748BB" w:rsidRDefault="00962868">
      <w:pPr>
        <w:pStyle w:val="1111Loaten3"/>
        <w:numPr>
          <w:ilvl w:val="0"/>
          <w:numId w:val="11"/>
        </w:numPr>
        <w:spacing w:line="360" w:lineRule="auto"/>
        <w:ind w:left="714" w:right="-284" w:hanging="357"/>
        <w:outlineLvl w:val="9"/>
      </w:pPr>
      <w:r w:rsidRPr="00A748BB">
        <w:t>Diagramme d’interaction :</w:t>
      </w:r>
      <w:r w:rsidR="00AA1F51" w:rsidRPr="00A748BB">
        <w:t xml:space="preserve"> ce diagramme donne un aperçu du flux de contrôle entre des nœuds en interaction. Ceux-ci incluent les nœuds initiaux, les nœuds finaux de flux, les nœuds finaux d’activité, les nœuds de décision, les nœuds de fusion, les nœuds de bifurcation et les nœuds de jonction [2.08].</w:t>
      </w:r>
    </w:p>
    <w:p w14:paraId="4D862F43" w14:textId="687EF124" w:rsidR="00C36109" w:rsidRPr="00A748BB" w:rsidRDefault="00915C2B" w:rsidP="00915C2B">
      <w:pPr>
        <w:pStyle w:val="1111Loaten3"/>
        <w:numPr>
          <w:ilvl w:val="0"/>
          <w:numId w:val="0"/>
        </w:numPr>
        <w:spacing w:line="360" w:lineRule="auto"/>
        <w:ind w:right="-284"/>
        <w:jc w:val="center"/>
        <w:outlineLvl w:val="9"/>
      </w:pPr>
      <w:r w:rsidRPr="00A748BB">
        <w:rPr>
          <w:noProof/>
        </w:rPr>
        <w:lastRenderedPageBreak/>
        <w:drawing>
          <wp:inline distT="0" distB="0" distL="0" distR="0" wp14:anchorId="68F5E5EA" wp14:editId="3C823B2B">
            <wp:extent cx="5760720" cy="2721935"/>
            <wp:effectExtent l="0" t="0" r="0" b="2540"/>
            <wp:docPr id="13442239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23916" name="Picture 1344223916"/>
                    <pic:cNvPicPr/>
                  </pic:nvPicPr>
                  <pic:blipFill>
                    <a:blip r:embed="rId32">
                      <a:extLst>
                        <a:ext uri="{28A0092B-C50C-407E-A947-70E740481C1C}">
                          <a14:useLocalDpi xmlns:a14="http://schemas.microsoft.com/office/drawing/2010/main" val="0"/>
                        </a:ext>
                      </a:extLst>
                    </a:blip>
                    <a:stretch>
                      <a:fillRect/>
                    </a:stretch>
                  </pic:blipFill>
                  <pic:spPr>
                    <a:xfrm>
                      <a:off x="0" y="0"/>
                      <a:ext cx="5765624" cy="2724252"/>
                    </a:xfrm>
                    <a:prstGeom prst="rect">
                      <a:avLst/>
                    </a:prstGeom>
                  </pic:spPr>
                </pic:pic>
              </a:graphicData>
            </a:graphic>
          </wp:inline>
        </w:drawing>
      </w:r>
    </w:p>
    <w:p w14:paraId="593626C7" w14:textId="4A93DACF" w:rsidR="00C36109" w:rsidRPr="00A748BB" w:rsidRDefault="00DB686A" w:rsidP="00DB686A">
      <w:pPr>
        <w:pStyle w:val="Figure"/>
        <w:rPr>
          <w:szCs w:val="24"/>
        </w:rPr>
      </w:pPr>
      <w:r w:rsidRPr="00A748BB">
        <w:rPr>
          <w:szCs w:val="24"/>
        </w:rPr>
        <w:t> </w:t>
      </w:r>
      <w:bookmarkStart w:id="60" w:name="_Toc209780201"/>
      <w:r w:rsidRPr="00A748BB">
        <w:rPr>
          <w:szCs w:val="24"/>
        </w:rPr>
        <w:t>Exemple de diagramme d’interaction</w:t>
      </w:r>
      <w:bookmarkEnd w:id="60"/>
    </w:p>
    <w:p w14:paraId="7FC0AA3E" w14:textId="12264CCF" w:rsidR="00962868" w:rsidRPr="00A748BB" w:rsidRDefault="00962868">
      <w:pPr>
        <w:pStyle w:val="1111Loaten3"/>
        <w:numPr>
          <w:ilvl w:val="0"/>
          <w:numId w:val="11"/>
        </w:numPr>
        <w:spacing w:line="360" w:lineRule="auto"/>
        <w:ind w:left="714" w:right="-284" w:hanging="357"/>
        <w:outlineLvl w:val="9"/>
      </w:pPr>
      <w:r w:rsidRPr="00A748BB">
        <w:t>Diagramme de communication :</w:t>
      </w:r>
      <w:r w:rsidR="00AA1F51" w:rsidRPr="00A748BB">
        <w:t xml:space="preserve"> ce diagramme, autrefois appelé diagramme de collaboration, illustrent les liens entre les objets. Ils modélisent la manière dont ces derniers s’associent et se connectent par le biais de messages dans le cadre de la conception architecturale d’un système. Ils peuvent également représenter des scénarios alternatifs dans des cas d’utilisation ou des opérations qui nécessitent la collaboration de différents objets et interactions [2.08].</w:t>
      </w:r>
    </w:p>
    <w:p w14:paraId="2FB4B020" w14:textId="541AAA4C" w:rsidR="00C36109" w:rsidRPr="00A748BB" w:rsidRDefault="00915C2B" w:rsidP="00915C2B">
      <w:pPr>
        <w:pStyle w:val="1111Loaten3"/>
        <w:numPr>
          <w:ilvl w:val="0"/>
          <w:numId w:val="0"/>
        </w:numPr>
        <w:spacing w:line="360" w:lineRule="auto"/>
        <w:ind w:right="-284"/>
        <w:jc w:val="center"/>
        <w:outlineLvl w:val="9"/>
      </w:pPr>
      <w:r w:rsidRPr="00A748BB">
        <w:rPr>
          <w:noProof/>
        </w:rPr>
        <w:drawing>
          <wp:inline distT="0" distB="0" distL="0" distR="0" wp14:anchorId="1E03FB08" wp14:editId="19C21815">
            <wp:extent cx="4770485" cy="2955852"/>
            <wp:effectExtent l="0" t="0" r="0" b="0"/>
            <wp:docPr id="21256508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50865" name="Picture 2125650865"/>
                    <pic:cNvPicPr/>
                  </pic:nvPicPr>
                  <pic:blipFill>
                    <a:blip r:embed="rId33">
                      <a:extLst>
                        <a:ext uri="{28A0092B-C50C-407E-A947-70E740481C1C}">
                          <a14:useLocalDpi xmlns:a14="http://schemas.microsoft.com/office/drawing/2010/main" val="0"/>
                        </a:ext>
                      </a:extLst>
                    </a:blip>
                    <a:stretch>
                      <a:fillRect/>
                    </a:stretch>
                  </pic:blipFill>
                  <pic:spPr>
                    <a:xfrm>
                      <a:off x="0" y="0"/>
                      <a:ext cx="4808534" cy="2979427"/>
                    </a:xfrm>
                    <a:prstGeom prst="rect">
                      <a:avLst/>
                    </a:prstGeom>
                  </pic:spPr>
                </pic:pic>
              </a:graphicData>
            </a:graphic>
          </wp:inline>
        </w:drawing>
      </w:r>
    </w:p>
    <w:p w14:paraId="3A6F00EB" w14:textId="329B6E9A" w:rsidR="00C36109" w:rsidRPr="00A748BB" w:rsidRDefault="004822EE" w:rsidP="004822EE">
      <w:pPr>
        <w:pStyle w:val="Figure"/>
        <w:rPr>
          <w:szCs w:val="24"/>
        </w:rPr>
      </w:pPr>
      <w:r w:rsidRPr="00A748BB">
        <w:rPr>
          <w:szCs w:val="24"/>
        </w:rPr>
        <w:t> </w:t>
      </w:r>
      <w:bookmarkStart w:id="61" w:name="_Toc209780202"/>
      <w:r w:rsidRPr="00A748BB">
        <w:rPr>
          <w:szCs w:val="24"/>
        </w:rPr>
        <w:t>Exemple de diagramme de communication</w:t>
      </w:r>
      <w:bookmarkEnd w:id="61"/>
    </w:p>
    <w:p w14:paraId="7B38C3F0" w14:textId="03C4653D" w:rsidR="00962868" w:rsidRPr="00A748BB" w:rsidRDefault="00962868">
      <w:pPr>
        <w:pStyle w:val="1111Loaten3"/>
        <w:numPr>
          <w:ilvl w:val="0"/>
          <w:numId w:val="11"/>
        </w:numPr>
        <w:spacing w:line="360" w:lineRule="auto"/>
        <w:ind w:left="714" w:right="-284" w:hanging="357"/>
        <w:outlineLvl w:val="9"/>
      </w:pPr>
      <w:r w:rsidRPr="00A748BB">
        <w:lastRenderedPageBreak/>
        <w:t>Diagramme de temps : souvent décrit comme un diagramme de séquence inversé, un diagramme de temps montre comment les objets interagissent entre eux dans un laps de temps donné [2.08].</w:t>
      </w:r>
    </w:p>
    <w:p w14:paraId="734C09DF" w14:textId="0F8A6356" w:rsidR="00C36109" w:rsidRPr="00A748BB" w:rsidRDefault="00915C2B" w:rsidP="00915C2B">
      <w:pPr>
        <w:pStyle w:val="1111Loaten3"/>
        <w:numPr>
          <w:ilvl w:val="0"/>
          <w:numId w:val="0"/>
        </w:numPr>
        <w:spacing w:line="360" w:lineRule="auto"/>
        <w:ind w:right="-284"/>
        <w:jc w:val="center"/>
        <w:outlineLvl w:val="9"/>
      </w:pPr>
      <w:r w:rsidRPr="00A748BB">
        <w:rPr>
          <w:noProof/>
        </w:rPr>
        <w:drawing>
          <wp:inline distT="0" distB="0" distL="0" distR="0" wp14:anchorId="4B119B34" wp14:editId="7D7C063C">
            <wp:extent cx="5238750" cy="3965945"/>
            <wp:effectExtent l="0" t="0" r="0" b="0"/>
            <wp:docPr id="1269537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3751" name="Picture 126953751"/>
                    <pic:cNvPicPr/>
                  </pic:nvPicPr>
                  <pic:blipFill>
                    <a:blip r:embed="rId34">
                      <a:extLst>
                        <a:ext uri="{28A0092B-C50C-407E-A947-70E740481C1C}">
                          <a14:useLocalDpi xmlns:a14="http://schemas.microsoft.com/office/drawing/2010/main" val="0"/>
                        </a:ext>
                      </a:extLst>
                    </a:blip>
                    <a:stretch>
                      <a:fillRect/>
                    </a:stretch>
                  </pic:blipFill>
                  <pic:spPr>
                    <a:xfrm>
                      <a:off x="0" y="0"/>
                      <a:ext cx="5251399" cy="3975521"/>
                    </a:xfrm>
                    <a:prstGeom prst="rect">
                      <a:avLst/>
                    </a:prstGeom>
                  </pic:spPr>
                </pic:pic>
              </a:graphicData>
            </a:graphic>
          </wp:inline>
        </w:drawing>
      </w:r>
    </w:p>
    <w:p w14:paraId="3D4ED532" w14:textId="3C5C5B5B" w:rsidR="00C36109" w:rsidRPr="00A748BB" w:rsidRDefault="00426840" w:rsidP="00426840">
      <w:pPr>
        <w:pStyle w:val="Figure"/>
        <w:rPr>
          <w:szCs w:val="24"/>
        </w:rPr>
      </w:pPr>
      <w:r w:rsidRPr="00A748BB">
        <w:rPr>
          <w:szCs w:val="24"/>
        </w:rPr>
        <w:t> </w:t>
      </w:r>
      <w:bookmarkStart w:id="62" w:name="_Toc209780203"/>
      <w:r w:rsidRPr="00A748BB">
        <w:rPr>
          <w:szCs w:val="24"/>
        </w:rPr>
        <w:t>Exemple de diagramme de temps</w:t>
      </w:r>
      <w:bookmarkEnd w:id="62"/>
    </w:p>
    <w:p w14:paraId="4B297D3C" w14:textId="3DD053A7" w:rsidR="00CB4644" w:rsidRPr="00A748BB" w:rsidRDefault="00CB4644" w:rsidP="00955966">
      <w:pPr>
        <w:pStyle w:val="11Loaten1"/>
        <w:spacing w:line="360" w:lineRule="auto"/>
      </w:pPr>
      <w:bookmarkStart w:id="63" w:name="_Toc210120131"/>
      <w:r w:rsidRPr="00A748BB">
        <w:t>Conception du projet</w:t>
      </w:r>
      <w:bookmarkEnd w:id="63"/>
    </w:p>
    <w:p w14:paraId="6958B32E" w14:textId="18178694" w:rsidR="00FD1B3F" w:rsidRPr="00A748BB" w:rsidRDefault="00A7245F" w:rsidP="00B45114">
      <w:pPr>
        <w:pStyle w:val="11Loaten1"/>
        <w:numPr>
          <w:ilvl w:val="0"/>
          <w:numId w:val="0"/>
        </w:numPr>
        <w:spacing w:before="120" w:line="360" w:lineRule="auto"/>
        <w:ind w:right="-284" w:firstLine="709"/>
        <w:outlineLvl w:val="9"/>
        <w:rPr>
          <w:b w:val="0"/>
          <w:bCs/>
        </w:rPr>
      </w:pPr>
      <w:r w:rsidRPr="00A748BB">
        <w:rPr>
          <w:b w:val="0"/>
          <w:bCs/>
        </w:rPr>
        <w:t xml:space="preserve">Dans le contexte de notre projet, nous emploierons l’Unified Modeling Language lors de sa conception pour sa </w:t>
      </w:r>
      <w:r w:rsidR="00D574F0" w:rsidRPr="00A748BB">
        <w:rPr>
          <w:b w:val="0"/>
          <w:bCs/>
        </w:rPr>
        <w:t>facilité</w:t>
      </w:r>
      <w:r w:rsidRPr="00A748BB">
        <w:rPr>
          <w:b w:val="0"/>
          <w:bCs/>
        </w:rPr>
        <w:t xml:space="preserve"> d’utilisation, de compréhension, son adaptabilité et ces modélisation visuels.</w:t>
      </w:r>
    </w:p>
    <w:p w14:paraId="5F59B672" w14:textId="5D218A96" w:rsidR="00FD1B3F" w:rsidRPr="00A748BB" w:rsidRDefault="00FD1B3F" w:rsidP="00B45114">
      <w:pPr>
        <w:pStyle w:val="11Loaten1"/>
        <w:numPr>
          <w:ilvl w:val="0"/>
          <w:numId w:val="0"/>
        </w:numPr>
        <w:spacing w:before="120" w:line="360" w:lineRule="auto"/>
        <w:ind w:right="-284"/>
        <w:outlineLvl w:val="9"/>
        <w:rPr>
          <w:b w:val="0"/>
          <w:bCs/>
        </w:rPr>
      </w:pPr>
      <w:r w:rsidRPr="00A748BB">
        <w:rPr>
          <w:b w:val="0"/>
          <w:bCs/>
        </w:rPr>
        <w:t>Pour cette conception, nous emploierons les diagrammes suivants :</w:t>
      </w:r>
    </w:p>
    <w:p w14:paraId="1089CAEE" w14:textId="22F2BCE3" w:rsidR="00FD1B3F" w:rsidRPr="00A748BB" w:rsidRDefault="00FD1B3F">
      <w:pPr>
        <w:pStyle w:val="11Loaten1"/>
        <w:numPr>
          <w:ilvl w:val="0"/>
          <w:numId w:val="11"/>
        </w:numPr>
        <w:spacing w:before="120" w:line="360" w:lineRule="auto"/>
        <w:ind w:right="-284"/>
        <w:outlineLvl w:val="9"/>
        <w:rPr>
          <w:b w:val="0"/>
          <w:bCs/>
        </w:rPr>
      </w:pPr>
      <w:r w:rsidRPr="00A748BB">
        <w:rPr>
          <w:b w:val="0"/>
          <w:bCs/>
        </w:rPr>
        <w:t>Diagramme de cas d’utilisation</w:t>
      </w:r>
    </w:p>
    <w:p w14:paraId="559230C1" w14:textId="10469EEC" w:rsidR="00FD1B3F" w:rsidRPr="00A748BB" w:rsidRDefault="00FD1B3F">
      <w:pPr>
        <w:pStyle w:val="11Loaten1"/>
        <w:numPr>
          <w:ilvl w:val="0"/>
          <w:numId w:val="11"/>
        </w:numPr>
        <w:spacing w:before="120" w:line="360" w:lineRule="auto"/>
        <w:ind w:right="-284"/>
        <w:outlineLvl w:val="9"/>
        <w:rPr>
          <w:b w:val="0"/>
          <w:bCs/>
        </w:rPr>
      </w:pPr>
      <w:r w:rsidRPr="00A748BB">
        <w:rPr>
          <w:b w:val="0"/>
          <w:bCs/>
        </w:rPr>
        <w:t>Diagramme de séquence</w:t>
      </w:r>
    </w:p>
    <w:p w14:paraId="6B233909" w14:textId="56990B8F" w:rsidR="00FD1B3F" w:rsidRPr="00A748BB" w:rsidRDefault="00FD1B3F">
      <w:pPr>
        <w:pStyle w:val="11Loaten1"/>
        <w:numPr>
          <w:ilvl w:val="0"/>
          <w:numId w:val="11"/>
        </w:numPr>
        <w:spacing w:before="120" w:line="360" w:lineRule="auto"/>
        <w:ind w:right="-284"/>
        <w:outlineLvl w:val="9"/>
        <w:rPr>
          <w:b w:val="0"/>
          <w:bCs/>
        </w:rPr>
      </w:pPr>
      <w:r w:rsidRPr="00A748BB">
        <w:rPr>
          <w:b w:val="0"/>
          <w:bCs/>
        </w:rPr>
        <w:t>Diagramme d’activité</w:t>
      </w:r>
    </w:p>
    <w:p w14:paraId="7DBBA03E" w14:textId="0FED2DC7" w:rsidR="00FD1B3F" w:rsidRPr="00A748BB" w:rsidRDefault="00FD1B3F">
      <w:pPr>
        <w:pStyle w:val="11Loaten1"/>
        <w:numPr>
          <w:ilvl w:val="0"/>
          <w:numId w:val="11"/>
        </w:numPr>
        <w:spacing w:before="120" w:line="360" w:lineRule="auto"/>
        <w:ind w:right="-284"/>
        <w:outlineLvl w:val="9"/>
        <w:rPr>
          <w:b w:val="0"/>
          <w:bCs/>
        </w:rPr>
      </w:pPr>
      <w:r w:rsidRPr="00A748BB">
        <w:rPr>
          <w:b w:val="0"/>
          <w:bCs/>
        </w:rPr>
        <w:t>Diagramme de classe</w:t>
      </w:r>
    </w:p>
    <w:p w14:paraId="2BFBF3A7" w14:textId="7473883B" w:rsidR="00D03986" w:rsidRPr="00A748BB" w:rsidRDefault="00D03986" w:rsidP="00955966">
      <w:pPr>
        <w:pStyle w:val="111Loaten2"/>
        <w:spacing w:line="360" w:lineRule="auto"/>
      </w:pPr>
      <w:bookmarkStart w:id="64" w:name="_Toc210120132"/>
      <w:r w:rsidRPr="00A748BB">
        <w:t>Diagrammes de cas d’utilisation</w:t>
      </w:r>
      <w:bookmarkEnd w:id="64"/>
    </w:p>
    <w:p w14:paraId="6BEBFD60" w14:textId="72128B94" w:rsidR="00235D01" w:rsidRPr="00A748BB" w:rsidRDefault="007B459D" w:rsidP="00B45114">
      <w:pPr>
        <w:pStyle w:val="111Loaten2"/>
        <w:numPr>
          <w:ilvl w:val="0"/>
          <w:numId w:val="0"/>
        </w:numPr>
        <w:spacing w:line="360" w:lineRule="auto"/>
        <w:ind w:right="-284" w:firstLine="709"/>
        <w:outlineLvl w:val="9"/>
        <w:rPr>
          <w:b w:val="0"/>
          <w:bCs/>
          <w:i w:val="0"/>
          <w:iCs/>
        </w:rPr>
      </w:pPr>
      <w:r w:rsidRPr="00A748BB">
        <w:rPr>
          <w:b w:val="0"/>
          <w:bCs/>
          <w:i w:val="0"/>
          <w:iCs/>
        </w:rPr>
        <w:lastRenderedPageBreak/>
        <w:t xml:space="preserve">Ce diagramme est </w:t>
      </w:r>
      <w:r w:rsidR="009A2961" w:rsidRPr="00A748BB">
        <w:rPr>
          <w:b w:val="0"/>
          <w:bCs/>
          <w:i w:val="0"/>
          <w:iCs/>
        </w:rPr>
        <w:t>utilisé</w:t>
      </w:r>
      <w:r w:rsidRPr="00A748BB">
        <w:rPr>
          <w:b w:val="0"/>
          <w:bCs/>
          <w:i w:val="0"/>
          <w:iCs/>
        </w:rPr>
        <w:t xml:space="preserve"> pour décrire les fonctionnalités d’un système d’un point de vue utilisateur sous la forme d’actions et de réaction.</w:t>
      </w:r>
    </w:p>
    <w:p w14:paraId="783AB424" w14:textId="7A336240" w:rsidR="005D33D2" w:rsidRPr="00A748BB" w:rsidRDefault="005D33D2" w:rsidP="00B45114">
      <w:pPr>
        <w:pStyle w:val="111Loaten2"/>
        <w:numPr>
          <w:ilvl w:val="0"/>
          <w:numId w:val="0"/>
        </w:numPr>
        <w:spacing w:line="360" w:lineRule="auto"/>
        <w:ind w:right="-284"/>
        <w:outlineLvl w:val="9"/>
        <w:rPr>
          <w:b w:val="0"/>
          <w:bCs/>
          <w:i w:val="0"/>
          <w:iCs/>
        </w:rPr>
      </w:pPr>
      <w:r w:rsidRPr="00A748BB">
        <w:rPr>
          <w:b w:val="0"/>
          <w:bCs/>
          <w:i w:val="0"/>
          <w:iCs/>
        </w:rPr>
        <w:t xml:space="preserve">Un diagramme de cas d’utilisation se compose </w:t>
      </w:r>
      <w:r w:rsidR="009A2961" w:rsidRPr="00A748BB">
        <w:rPr>
          <w:b w:val="0"/>
          <w:bCs/>
          <w:i w:val="0"/>
          <w:iCs/>
        </w:rPr>
        <w:t>des éléments suivants</w:t>
      </w:r>
      <w:r w:rsidRPr="00A748BB">
        <w:rPr>
          <w:b w:val="0"/>
          <w:bCs/>
          <w:i w:val="0"/>
          <w:iCs/>
        </w:rPr>
        <w:t> :</w:t>
      </w:r>
    </w:p>
    <w:p w14:paraId="02C9A541" w14:textId="14650DBD" w:rsidR="009B0A41" w:rsidRPr="00A748BB" w:rsidRDefault="00A33E02">
      <w:pPr>
        <w:pStyle w:val="111Loaten2"/>
        <w:numPr>
          <w:ilvl w:val="0"/>
          <w:numId w:val="11"/>
        </w:numPr>
        <w:spacing w:line="360" w:lineRule="auto"/>
        <w:ind w:left="714" w:right="-284" w:hanging="357"/>
        <w:outlineLvl w:val="9"/>
        <w:rPr>
          <w:b w:val="0"/>
          <w:bCs/>
          <w:i w:val="0"/>
          <w:iCs/>
        </w:rPr>
      </w:pPr>
      <w:r w:rsidRPr="00A748BB">
        <w:rPr>
          <w:b w:val="0"/>
          <w:bCs/>
          <w:i w:val="0"/>
          <w:iCs/>
        </w:rPr>
        <w:t>Acteur : c’est le rôle joue par une entité extérieure au système, ayant une interaction directe avec le système, peut-être de type humain ou de type non humaine comme matériel ou logiciel.</w:t>
      </w:r>
    </w:p>
    <w:p w14:paraId="4C4EF984" w14:textId="1D621F35" w:rsidR="00B46687" w:rsidRPr="00A748BB" w:rsidRDefault="00FC6F87" w:rsidP="00FC6F87">
      <w:pPr>
        <w:pStyle w:val="111Loaten2"/>
        <w:numPr>
          <w:ilvl w:val="0"/>
          <w:numId w:val="0"/>
        </w:numPr>
        <w:spacing w:line="360" w:lineRule="auto"/>
        <w:ind w:left="720" w:right="-284" w:hanging="720"/>
        <w:jc w:val="center"/>
        <w:outlineLvl w:val="9"/>
        <w:rPr>
          <w:b w:val="0"/>
          <w:bCs/>
          <w:i w:val="0"/>
          <w:iCs/>
        </w:rPr>
      </w:pPr>
      <w:r w:rsidRPr="00A748BB">
        <w:rPr>
          <w:noProof/>
        </w:rPr>
        <w:drawing>
          <wp:inline distT="0" distB="0" distL="0" distR="0" wp14:anchorId="5853E448" wp14:editId="336FACE8">
            <wp:extent cx="792733" cy="932815"/>
            <wp:effectExtent l="0" t="0" r="7620" b="635"/>
            <wp:docPr id="296704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04974" name="Picture 29670497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29411" cy="975974"/>
                    </a:xfrm>
                    <a:prstGeom prst="rect">
                      <a:avLst/>
                    </a:prstGeom>
                  </pic:spPr>
                </pic:pic>
              </a:graphicData>
            </a:graphic>
          </wp:inline>
        </w:drawing>
      </w:r>
    </w:p>
    <w:p w14:paraId="4ABFB291" w14:textId="10C4E92F" w:rsidR="00B46687" w:rsidRPr="00A748BB" w:rsidRDefault="00542E94" w:rsidP="00542E94">
      <w:pPr>
        <w:pStyle w:val="Figure"/>
        <w:rPr>
          <w:szCs w:val="24"/>
        </w:rPr>
      </w:pPr>
      <w:bookmarkStart w:id="65" w:name="_Toc209780204"/>
      <w:r w:rsidRPr="00A748BB">
        <w:rPr>
          <w:szCs w:val="24"/>
        </w:rPr>
        <w:t>Acteur</w:t>
      </w:r>
      <w:bookmarkEnd w:id="65"/>
    </w:p>
    <w:p w14:paraId="5F6343AE" w14:textId="74BCF1C0" w:rsidR="009A2961" w:rsidRPr="00A748BB" w:rsidRDefault="007945E9">
      <w:pPr>
        <w:pStyle w:val="111Loaten2"/>
        <w:numPr>
          <w:ilvl w:val="0"/>
          <w:numId w:val="11"/>
        </w:numPr>
        <w:spacing w:line="360" w:lineRule="auto"/>
        <w:ind w:left="714" w:right="-284" w:hanging="357"/>
        <w:outlineLvl w:val="9"/>
        <w:rPr>
          <w:b w:val="0"/>
          <w:bCs/>
          <w:i w:val="0"/>
          <w:iCs/>
        </w:rPr>
      </w:pPr>
      <w:r w:rsidRPr="00A748BB">
        <w:rPr>
          <w:b w:val="0"/>
          <w:bCs/>
          <w:i w:val="0"/>
          <w:iCs/>
        </w:rPr>
        <w:t>Système : le système permet de délimiter le sujet de l’étude, et est constitué de cas d’utilisation</w:t>
      </w:r>
    </w:p>
    <w:p w14:paraId="4FEC5311" w14:textId="627F8A48" w:rsidR="00B46687" w:rsidRPr="00A748BB" w:rsidRDefault="00FC6F87" w:rsidP="00FC6F87">
      <w:pPr>
        <w:pStyle w:val="111Loaten2"/>
        <w:numPr>
          <w:ilvl w:val="0"/>
          <w:numId w:val="0"/>
        </w:numPr>
        <w:spacing w:line="360" w:lineRule="auto"/>
        <w:ind w:left="720" w:right="-284" w:hanging="720"/>
        <w:jc w:val="center"/>
        <w:outlineLvl w:val="9"/>
        <w:rPr>
          <w:b w:val="0"/>
          <w:bCs/>
          <w:i w:val="0"/>
          <w:iCs/>
        </w:rPr>
      </w:pPr>
      <w:r w:rsidRPr="00A748BB">
        <w:rPr>
          <w:noProof/>
        </w:rPr>
        <w:drawing>
          <wp:inline distT="0" distB="0" distL="0" distR="0" wp14:anchorId="51E8E16B" wp14:editId="6E1CA9F9">
            <wp:extent cx="1257300" cy="1445895"/>
            <wp:effectExtent l="0" t="0" r="0" b="1905"/>
            <wp:docPr id="17032298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29807" name="Picture 1703229807"/>
                    <pic:cNvPicPr/>
                  </pic:nvPicPr>
                  <pic:blipFill>
                    <a:blip r:embed="rId36">
                      <a:extLst>
                        <a:ext uri="{28A0092B-C50C-407E-A947-70E740481C1C}">
                          <a14:useLocalDpi xmlns:a14="http://schemas.microsoft.com/office/drawing/2010/main" val="0"/>
                        </a:ext>
                      </a:extLst>
                    </a:blip>
                    <a:stretch>
                      <a:fillRect/>
                    </a:stretch>
                  </pic:blipFill>
                  <pic:spPr>
                    <a:xfrm>
                      <a:off x="0" y="0"/>
                      <a:ext cx="1267009" cy="1457060"/>
                    </a:xfrm>
                    <a:prstGeom prst="rect">
                      <a:avLst/>
                    </a:prstGeom>
                  </pic:spPr>
                </pic:pic>
              </a:graphicData>
            </a:graphic>
          </wp:inline>
        </w:drawing>
      </w:r>
    </w:p>
    <w:p w14:paraId="1757466F" w14:textId="2D2D8E6E" w:rsidR="00B46687" w:rsidRPr="00A748BB" w:rsidRDefault="00542E94" w:rsidP="00A855E0">
      <w:pPr>
        <w:pStyle w:val="Figure"/>
        <w:rPr>
          <w:szCs w:val="24"/>
        </w:rPr>
      </w:pPr>
      <w:bookmarkStart w:id="66" w:name="_Toc209780205"/>
      <w:r w:rsidRPr="00A748BB">
        <w:rPr>
          <w:szCs w:val="24"/>
        </w:rPr>
        <w:t>Système</w:t>
      </w:r>
      <w:bookmarkEnd w:id="66"/>
    </w:p>
    <w:p w14:paraId="0813EF59" w14:textId="591D1FA0" w:rsidR="007945E9" w:rsidRPr="00A748BB" w:rsidRDefault="007945E9">
      <w:pPr>
        <w:pStyle w:val="111Loaten2"/>
        <w:numPr>
          <w:ilvl w:val="0"/>
          <w:numId w:val="11"/>
        </w:numPr>
        <w:spacing w:line="360" w:lineRule="auto"/>
        <w:ind w:left="714" w:right="-284" w:hanging="357"/>
        <w:outlineLvl w:val="9"/>
        <w:rPr>
          <w:b w:val="0"/>
          <w:bCs/>
          <w:i w:val="0"/>
          <w:iCs/>
        </w:rPr>
      </w:pPr>
      <w:r w:rsidRPr="00A748BB">
        <w:rPr>
          <w:b w:val="0"/>
          <w:bCs/>
          <w:i w:val="0"/>
          <w:iCs/>
        </w:rPr>
        <w:t>Cas d’utilisation</w:t>
      </w:r>
      <w:r w:rsidR="00295F20" w:rsidRPr="00A748BB">
        <w:rPr>
          <w:b w:val="0"/>
          <w:bCs/>
          <w:i w:val="0"/>
          <w:iCs/>
        </w:rPr>
        <w:t xml:space="preserve"> : c’est</w:t>
      </w:r>
      <w:r w:rsidRPr="00A748BB">
        <w:rPr>
          <w:b w:val="0"/>
          <w:bCs/>
          <w:i w:val="0"/>
          <w:iCs/>
        </w:rPr>
        <w:t xml:space="preserve"> un moyen de représenter les </w:t>
      </w:r>
      <w:r w:rsidR="00295F20" w:rsidRPr="00A748BB">
        <w:rPr>
          <w:b w:val="0"/>
          <w:bCs/>
          <w:i w:val="0"/>
          <w:iCs/>
        </w:rPr>
        <w:t>différentes</w:t>
      </w:r>
      <w:r w:rsidRPr="00A748BB">
        <w:rPr>
          <w:b w:val="0"/>
          <w:bCs/>
          <w:i w:val="0"/>
          <w:iCs/>
        </w:rPr>
        <w:t xml:space="preserve"> possibilités d’utiliser un système. Il exprime toujours une suite d’interaction entre un acteur et un système</w:t>
      </w:r>
    </w:p>
    <w:p w14:paraId="132F8C82" w14:textId="52B69B52" w:rsidR="00B46687" w:rsidRPr="00A748BB" w:rsidRDefault="00FC6F87" w:rsidP="00FC6F87">
      <w:pPr>
        <w:pStyle w:val="111Loaten2"/>
        <w:numPr>
          <w:ilvl w:val="0"/>
          <w:numId w:val="0"/>
        </w:numPr>
        <w:spacing w:line="360" w:lineRule="auto"/>
        <w:ind w:left="720" w:right="-284" w:hanging="720"/>
        <w:jc w:val="center"/>
        <w:outlineLvl w:val="9"/>
        <w:rPr>
          <w:b w:val="0"/>
          <w:bCs/>
          <w:i w:val="0"/>
          <w:iCs/>
        </w:rPr>
      </w:pPr>
      <w:r w:rsidRPr="00A748BB">
        <w:rPr>
          <w:noProof/>
        </w:rPr>
        <w:drawing>
          <wp:inline distT="0" distB="0" distL="0" distR="0" wp14:anchorId="42717600" wp14:editId="15C8B658">
            <wp:extent cx="1466850" cy="916781"/>
            <wp:effectExtent l="0" t="0" r="0" b="0"/>
            <wp:docPr id="11978012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01289" name="Picture 119780128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89635" cy="931021"/>
                    </a:xfrm>
                    <a:prstGeom prst="rect">
                      <a:avLst/>
                    </a:prstGeom>
                  </pic:spPr>
                </pic:pic>
              </a:graphicData>
            </a:graphic>
          </wp:inline>
        </w:drawing>
      </w:r>
    </w:p>
    <w:p w14:paraId="4D62A7C9" w14:textId="64835869" w:rsidR="00B46687" w:rsidRPr="00A748BB" w:rsidRDefault="00F84E07" w:rsidP="00A855E0">
      <w:pPr>
        <w:pStyle w:val="Figure"/>
        <w:rPr>
          <w:szCs w:val="24"/>
        </w:rPr>
      </w:pPr>
      <w:bookmarkStart w:id="67" w:name="_Toc209780206"/>
      <w:r w:rsidRPr="00A748BB">
        <w:rPr>
          <w:szCs w:val="24"/>
        </w:rPr>
        <w:t>Cas d’utilisation</w:t>
      </w:r>
      <w:bookmarkEnd w:id="67"/>
    </w:p>
    <w:p w14:paraId="6F2EC847" w14:textId="06D01CFA" w:rsidR="00157A79" w:rsidRPr="00A748BB" w:rsidRDefault="00157A79" w:rsidP="00B45114">
      <w:pPr>
        <w:pStyle w:val="111Loaten2"/>
        <w:numPr>
          <w:ilvl w:val="0"/>
          <w:numId w:val="0"/>
        </w:numPr>
        <w:spacing w:line="360" w:lineRule="auto"/>
        <w:ind w:right="-284"/>
        <w:outlineLvl w:val="9"/>
        <w:rPr>
          <w:b w:val="0"/>
          <w:bCs/>
          <w:i w:val="0"/>
          <w:iCs/>
        </w:rPr>
      </w:pPr>
      <w:r w:rsidRPr="00A748BB">
        <w:rPr>
          <w:b w:val="0"/>
          <w:bCs/>
          <w:i w:val="0"/>
          <w:iCs/>
        </w:rPr>
        <w:t xml:space="preserve">Notre diagramme de cas d’utilisation est </w:t>
      </w:r>
      <w:r w:rsidR="00295F20" w:rsidRPr="00A748BB">
        <w:rPr>
          <w:b w:val="0"/>
          <w:bCs/>
          <w:i w:val="0"/>
          <w:iCs/>
        </w:rPr>
        <w:t>représenté</w:t>
      </w:r>
      <w:r w:rsidRPr="00A748BB">
        <w:rPr>
          <w:b w:val="0"/>
          <w:bCs/>
          <w:i w:val="0"/>
          <w:iCs/>
        </w:rPr>
        <w:t xml:space="preserve"> dans la figure :</w:t>
      </w:r>
    </w:p>
    <w:p w14:paraId="176714DA" w14:textId="26D0F6A5" w:rsidR="00157A79" w:rsidRPr="00A748BB" w:rsidRDefault="00D250EF" w:rsidP="004D7985">
      <w:pPr>
        <w:pStyle w:val="111Loaten2"/>
        <w:numPr>
          <w:ilvl w:val="0"/>
          <w:numId w:val="0"/>
        </w:numPr>
        <w:spacing w:line="360" w:lineRule="auto"/>
        <w:ind w:left="720" w:right="-284" w:hanging="720"/>
        <w:jc w:val="center"/>
        <w:outlineLvl w:val="9"/>
        <w:rPr>
          <w:b w:val="0"/>
          <w:bCs/>
          <w:i w:val="0"/>
          <w:iCs/>
        </w:rPr>
      </w:pPr>
      <w:r w:rsidRPr="00A748BB">
        <w:rPr>
          <w:b w:val="0"/>
          <w:bCs/>
          <w:i w:val="0"/>
          <w:iCs/>
          <w:noProof/>
        </w:rPr>
        <w:lastRenderedPageBreak/>
        <w:drawing>
          <wp:inline distT="0" distB="0" distL="0" distR="0" wp14:anchorId="3992CF3D" wp14:editId="505DC837">
            <wp:extent cx="6831773" cy="4109328"/>
            <wp:effectExtent l="8572" t="0" r="0" b="0"/>
            <wp:docPr id="20203337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33787" name="Picture 2020333787"/>
                    <pic:cNvPicPr/>
                  </pic:nvPicPr>
                  <pic:blipFill>
                    <a:blip r:embed="rId38" cstate="print">
                      <a:extLst>
                        <a:ext uri="{28A0092B-C50C-407E-A947-70E740481C1C}">
                          <a14:useLocalDpi xmlns:a14="http://schemas.microsoft.com/office/drawing/2010/main" val="0"/>
                        </a:ext>
                      </a:extLst>
                    </a:blip>
                    <a:stretch>
                      <a:fillRect/>
                    </a:stretch>
                  </pic:blipFill>
                  <pic:spPr>
                    <a:xfrm rot="5400000">
                      <a:off x="0" y="0"/>
                      <a:ext cx="6916857" cy="4160506"/>
                    </a:xfrm>
                    <a:prstGeom prst="rect">
                      <a:avLst/>
                    </a:prstGeom>
                  </pic:spPr>
                </pic:pic>
              </a:graphicData>
            </a:graphic>
          </wp:inline>
        </w:drawing>
      </w:r>
    </w:p>
    <w:p w14:paraId="1D81C410" w14:textId="61399AF4" w:rsidR="00157A79" w:rsidRPr="00A748BB" w:rsidRDefault="0050767B" w:rsidP="00A855E0">
      <w:pPr>
        <w:pStyle w:val="Figure"/>
        <w:rPr>
          <w:szCs w:val="24"/>
        </w:rPr>
      </w:pPr>
      <w:bookmarkStart w:id="68" w:name="_Toc209780207"/>
      <w:r w:rsidRPr="00A748BB">
        <w:rPr>
          <w:szCs w:val="24"/>
        </w:rPr>
        <w:t>Diagramme de cas d’utilisation</w:t>
      </w:r>
      <w:r w:rsidR="00A02F4A" w:rsidRPr="00A748BB">
        <w:rPr>
          <w:szCs w:val="24"/>
        </w:rPr>
        <w:t xml:space="preserve"> de UniSphere</w:t>
      </w:r>
      <w:bookmarkEnd w:id="68"/>
    </w:p>
    <w:p w14:paraId="1B46851A" w14:textId="3C91F1F1" w:rsidR="00B56C51" w:rsidRPr="00A748BB" w:rsidRDefault="00D03986" w:rsidP="00B56C51">
      <w:pPr>
        <w:pStyle w:val="111Loaten2"/>
        <w:spacing w:line="360" w:lineRule="auto"/>
      </w:pPr>
      <w:bookmarkStart w:id="69" w:name="_Toc210120133"/>
      <w:r w:rsidRPr="00A748BB">
        <w:t>Description textuelle</w:t>
      </w:r>
      <w:bookmarkEnd w:id="69"/>
    </w:p>
    <w:p w14:paraId="5D0A2263" w14:textId="0080CC5D" w:rsidR="00B56C51" w:rsidRPr="00A748BB" w:rsidRDefault="00A92C03" w:rsidP="00B45114">
      <w:pPr>
        <w:pStyle w:val="111Loaten2"/>
        <w:numPr>
          <w:ilvl w:val="0"/>
          <w:numId w:val="0"/>
        </w:numPr>
        <w:spacing w:line="360" w:lineRule="auto"/>
        <w:ind w:right="-284" w:firstLine="709"/>
        <w:outlineLvl w:val="9"/>
        <w:rPr>
          <w:b w:val="0"/>
          <w:bCs/>
          <w:i w:val="0"/>
          <w:iCs/>
        </w:rPr>
      </w:pPr>
      <w:r w:rsidRPr="00A748BB">
        <w:rPr>
          <w:b w:val="0"/>
          <w:bCs/>
          <w:i w:val="0"/>
          <w:iCs/>
        </w:rPr>
        <w:t>Cette étape de la conception nous permettra de décrire avec plus de détails les cas d’utilisation présentent dans notre diagramme de cas d’utilisation. La description textuelle nous permettra de clarifier les démarches entamer afin d’exécuter une fonctionnalité.</w:t>
      </w:r>
    </w:p>
    <w:p w14:paraId="083F36EE" w14:textId="416762AE" w:rsidR="00530AAA" w:rsidRPr="00A748BB" w:rsidRDefault="00530AAA" w:rsidP="00B45114">
      <w:pPr>
        <w:pStyle w:val="111Loaten2"/>
        <w:numPr>
          <w:ilvl w:val="0"/>
          <w:numId w:val="0"/>
        </w:numPr>
        <w:spacing w:line="360" w:lineRule="auto"/>
        <w:ind w:right="-284"/>
        <w:outlineLvl w:val="9"/>
        <w:rPr>
          <w:b w:val="0"/>
          <w:bCs/>
          <w:i w:val="0"/>
          <w:iCs/>
        </w:rPr>
      </w:pPr>
      <w:r w:rsidRPr="00A748BB">
        <w:rPr>
          <w:b w:val="0"/>
          <w:bCs/>
          <w:i w:val="0"/>
          <w:iCs/>
        </w:rPr>
        <w:lastRenderedPageBreak/>
        <w:t>Une description textuelle comprend les éléments suivants :</w:t>
      </w:r>
    </w:p>
    <w:p w14:paraId="557558B5" w14:textId="77D9B1DC" w:rsidR="00530AAA" w:rsidRPr="00A748BB" w:rsidRDefault="00530AAA">
      <w:pPr>
        <w:pStyle w:val="111Loaten2"/>
        <w:numPr>
          <w:ilvl w:val="0"/>
          <w:numId w:val="11"/>
        </w:numPr>
        <w:spacing w:line="360" w:lineRule="auto"/>
        <w:ind w:right="-284"/>
        <w:outlineLvl w:val="9"/>
        <w:rPr>
          <w:b w:val="0"/>
          <w:bCs/>
          <w:i w:val="0"/>
          <w:iCs/>
        </w:rPr>
      </w:pPr>
      <w:r w:rsidRPr="00A748BB">
        <w:rPr>
          <w:b w:val="0"/>
          <w:bCs/>
          <w:i w:val="0"/>
          <w:iCs/>
        </w:rPr>
        <w:t>Les préconditions : ce sont les conditions nécessaires pour déterminer si le cas d’utilisation peut fonctionner</w:t>
      </w:r>
    </w:p>
    <w:p w14:paraId="0118AE7A" w14:textId="5043776B" w:rsidR="00530AAA" w:rsidRPr="00A748BB" w:rsidRDefault="00530AAA">
      <w:pPr>
        <w:pStyle w:val="111Loaten2"/>
        <w:numPr>
          <w:ilvl w:val="0"/>
          <w:numId w:val="11"/>
        </w:numPr>
        <w:spacing w:line="360" w:lineRule="auto"/>
        <w:ind w:right="-284"/>
        <w:outlineLvl w:val="9"/>
        <w:rPr>
          <w:b w:val="0"/>
          <w:bCs/>
          <w:i w:val="0"/>
          <w:iCs/>
        </w:rPr>
      </w:pPr>
      <w:r w:rsidRPr="00A748BB">
        <w:rPr>
          <w:b w:val="0"/>
          <w:bCs/>
          <w:i w:val="0"/>
          <w:iCs/>
        </w:rPr>
        <w:t xml:space="preserve">Les acteurs : nous permettent de </w:t>
      </w:r>
      <w:r w:rsidR="00295F20" w:rsidRPr="00A748BB">
        <w:rPr>
          <w:b w:val="0"/>
          <w:bCs/>
          <w:i w:val="0"/>
          <w:iCs/>
        </w:rPr>
        <w:t>déterminer</w:t>
      </w:r>
      <w:r w:rsidRPr="00A748BB">
        <w:rPr>
          <w:b w:val="0"/>
          <w:bCs/>
          <w:i w:val="0"/>
          <w:iCs/>
        </w:rPr>
        <w:t xml:space="preserve"> quel acteur peut utiliser cette fonctionnalité</w:t>
      </w:r>
    </w:p>
    <w:p w14:paraId="6CEA4163" w14:textId="5D7E0456" w:rsidR="00530AAA" w:rsidRPr="00A748BB" w:rsidRDefault="00530AAA">
      <w:pPr>
        <w:pStyle w:val="111Loaten2"/>
        <w:numPr>
          <w:ilvl w:val="0"/>
          <w:numId w:val="11"/>
        </w:numPr>
        <w:spacing w:line="360" w:lineRule="auto"/>
        <w:ind w:right="-284"/>
        <w:outlineLvl w:val="9"/>
        <w:rPr>
          <w:b w:val="0"/>
          <w:bCs/>
          <w:i w:val="0"/>
          <w:iCs/>
        </w:rPr>
      </w:pPr>
      <w:r w:rsidRPr="00A748BB">
        <w:rPr>
          <w:b w:val="0"/>
          <w:bCs/>
          <w:i w:val="0"/>
          <w:iCs/>
        </w:rPr>
        <w:t>Les scénarios :</w:t>
      </w:r>
      <w:r w:rsidR="005A0366" w:rsidRPr="00A748BB">
        <w:rPr>
          <w:b w:val="0"/>
          <w:bCs/>
          <w:i w:val="0"/>
          <w:iCs/>
        </w:rPr>
        <w:t xml:space="preserve"> offre la description du fonctionnement du cas d’utilisation dans le cas d’un scénario le plus probable et le plus </w:t>
      </w:r>
      <w:r w:rsidR="00295F20" w:rsidRPr="00A748BB">
        <w:rPr>
          <w:b w:val="0"/>
          <w:bCs/>
          <w:i w:val="0"/>
          <w:iCs/>
        </w:rPr>
        <w:t>improbable</w:t>
      </w:r>
      <w:r w:rsidR="005A0366" w:rsidRPr="00A748BB">
        <w:rPr>
          <w:b w:val="0"/>
          <w:bCs/>
          <w:i w:val="0"/>
          <w:iCs/>
        </w:rPr>
        <w:t>.</w:t>
      </w:r>
    </w:p>
    <w:p w14:paraId="436191E9" w14:textId="5E7BBC4F" w:rsidR="00FF2C6E" w:rsidRPr="00A748BB" w:rsidRDefault="00295F20" w:rsidP="00FF2C6E">
      <w:pPr>
        <w:pStyle w:val="1111Loaten3"/>
      </w:pPr>
      <w:r w:rsidRPr="00A748BB">
        <w:t>Description</w:t>
      </w:r>
      <w:r w:rsidR="00FF2C6E" w:rsidRPr="00A748BB">
        <w:t xml:space="preserve"> textuelle de : « S’authentifier »</w:t>
      </w:r>
    </w:p>
    <w:p w14:paraId="05C8EB69" w14:textId="55C586C7" w:rsidR="003A5324" w:rsidRPr="00A748BB" w:rsidRDefault="00C708F9">
      <w:pPr>
        <w:pStyle w:val="1111Loaten3"/>
        <w:numPr>
          <w:ilvl w:val="0"/>
          <w:numId w:val="30"/>
        </w:numPr>
        <w:ind w:right="-284"/>
        <w:outlineLvl w:val="9"/>
      </w:pPr>
      <w:r w:rsidRPr="00A748BB">
        <w:t>Information</w:t>
      </w:r>
    </w:p>
    <w:p w14:paraId="332AF8DE" w14:textId="7965B9B9" w:rsidR="002874A4" w:rsidRPr="00A748BB" w:rsidRDefault="00C708F9">
      <w:pPr>
        <w:pStyle w:val="1111Loaten3"/>
        <w:numPr>
          <w:ilvl w:val="0"/>
          <w:numId w:val="11"/>
        </w:numPr>
        <w:ind w:right="-284"/>
        <w:outlineLvl w:val="9"/>
      </w:pPr>
      <w:r w:rsidRPr="00A748BB">
        <w:t>Nom</w:t>
      </w:r>
      <w:r w:rsidR="00EB3431" w:rsidRPr="00A748BB">
        <w:t> :</w:t>
      </w:r>
      <w:r w:rsidR="00753274" w:rsidRPr="00A748BB">
        <w:t xml:space="preserve"> S’authentifier</w:t>
      </w:r>
    </w:p>
    <w:p w14:paraId="550EC036" w14:textId="2881780B" w:rsidR="00C708F9" w:rsidRPr="00A748BB" w:rsidRDefault="00C708F9">
      <w:pPr>
        <w:pStyle w:val="1111Loaten3"/>
        <w:numPr>
          <w:ilvl w:val="0"/>
          <w:numId w:val="11"/>
        </w:numPr>
        <w:ind w:right="-284"/>
        <w:outlineLvl w:val="9"/>
      </w:pPr>
      <w:r w:rsidRPr="00A748BB">
        <w:t>Acteur</w:t>
      </w:r>
      <w:r w:rsidR="00EB3431" w:rsidRPr="00A748BB">
        <w:t> :</w:t>
      </w:r>
      <w:r w:rsidR="00753274" w:rsidRPr="00A748BB">
        <w:t xml:space="preserve"> Administrateurs, Etudiants, Enseignants</w:t>
      </w:r>
    </w:p>
    <w:p w14:paraId="7B4042C9" w14:textId="32CE6254" w:rsidR="00C708F9" w:rsidRPr="00A748BB" w:rsidRDefault="00C708F9">
      <w:pPr>
        <w:pStyle w:val="1111Loaten3"/>
        <w:numPr>
          <w:ilvl w:val="0"/>
          <w:numId w:val="11"/>
        </w:numPr>
        <w:ind w:right="-284"/>
        <w:outlineLvl w:val="9"/>
      </w:pPr>
      <w:r w:rsidRPr="00A748BB">
        <w:t>Précondition</w:t>
      </w:r>
      <w:r w:rsidR="00EB3431" w:rsidRPr="00A748BB">
        <w:t> :</w:t>
      </w:r>
      <w:r w:rsidR="003E3B4F" w:rsidRPr="00A748BB">
        <w:t xml:space="preserve"> accès à l’internet, </w:t>
      </w:r>
      <w:r w:rsidR="00934419" w:rsidRPr="00A748BB">
        <w:t>plateforme ouverte</w:t>
      </w:r>
      <w:r w:rsidR="003E3B4F" w:rsidRPr="00A748BB">
        <w:t>, possède déjà un compte</w:t>
      </w:r>
    </w:p>
    <w:p w14:paraId="74B32C4E" w14:textId="16B3F119" w:rsidR="00B441A0" w:rsidRPr="00A748BB" w:rsidRDefault="00B441A0">
      <w:pPr>
        <w:pStyle w:val="1111Loaten3"/>
        <w:numPr>
          <w:ilvl w:val="0"/>
          <w:numId w:val="30"/>
        </w:numPr>
        <w:ind w:right="-284"/>
        <w:outlineLvl w:val="9"/>
      </w:pPr>
      <w:r w:rsidRPr="00A748BB">
        <w:t>Scénario nominal</w:t>
      </w:r>
    </w:p>
    <w:p w14:paraId="53FD0614" w14:textId="0539FE5D" w:rsidR="00AA5732" w:rsidRPr="00A748BB" w:rsidRDefault="002E0BC9" w:rsidP="00B840D5">
      <w:pPr>
        <w:pStyle w:val="Tabilao"/>
      </w:pPr>
      <w:bookmarkStart w:id="70" w:name="_Toc209780237"/>
      <w:r w:rsidRPr="00A748BB">
        <w:t>S’authentifier (1)</w:t>
      </w:r>
      <w:bookmarkEnd w:id="70"/>
    </w:p>
    <w:tbl>
      <w:tblPr>
        <w:tblStyle w:val="TableGrid"/>
        <w:tblW w:w="9094" w:type="dxa"/>
        <w:tblLook w:val="04A0" w:firstRow="1" w:lastRow="0" w:firstColumn="1" w:lastColumn="0" w:noHBand="0" w:noVBand="1"/>
      </w:tblPr>
      <w:tblGrid>
        <w:gridCol w:w="1020"/>
        <w:gridCol w:w="8074"/>
      </w:tblGrid>
      <w:tr w:rsidR="008B6A86" w14:paraId="3191EE9C" w14:textId="77777777" w:rsidTr="00DC6F22">
        <w:trPr>
          <w:trHeight w:val="831"/>
        </w:trPr>
        <w:tc>
          <w:tcPr>
            <w:tcW w:w="1020" w:type="dxa"/>
          </w:tcPr>
          <w:p w14:paraId="0FD0FB3E" w14:textId="77777777" w:rsidR="008B6A86" w:rsidRDefault="008B6A86" w:rsidP="00DC6F22">
            <w:pPr>
              <w:ind w:left="0" w:firstLine="0"/>
            </w:pPr>
            <w:r>
              <w:t>N°</w:t>
            </w:r>
          </w:p>
        </w:tc>
        <w:tc>
          <w:tcPr>
            <w:tcW w:w="8074" w:type="dxa"/>
          </w:tcPr>
          <w:p w14:paraId="5F433D42" w14:textId="77777777" w:rsidR="008B6A86" w:rsidRDefault="008B6A86" w:rsidP="00DC6F22">
            <w:pPr>
              <w:ind w:left="0" w:firstLine="0"/>
            </w:pPr>
            <w:r>
              <w:t>Action</w:t>
            </w:r>
          </w:p>
        </w:tc>
      </w:tr>
      <w:tr w:rsidR="008B6A86" w14:paraId="2B9D9AC5" w14:textId="77777777" w:rsidTr="00DC6F22">
        <w:trPr>
          <w:trHeight w:val="454"/>
        </w:trPr>
        <w:tc>
          <w:tcPr>
            <w:tcW w:w="1020" w:type="dxa"/>
          </w:tcPr>
          <w:p w14:paraId="467BA426" w14:textId="77777777" w:rsidR="008B6A86" w:rsidRDefault="008B6A86" w:rsidP="00DC6F22">
            <w:pPr>
              <w:ind w:left="0" w:firstLine="0"/>
            </w:pPr>
            <w:r>
              <w:t>1</w:t>
            </w:r>
          </w:p>
        </w:tc>
        <w:tc>
          <w:tcPr>
            <w:tcW w:w="8074" w:type="dxa"/>
          </w:tcPr>
          <w:p w14:paraId="1055189B" w14:textId="77777777" w:rsidR="008B6A86" w:rsidRDefault="008B6A86" w:rsidP="00DC6F22">
            <w:pPr>
              <w:ind w:left="0" w:firstLine="0"/>
            </w:pPr>
            <w:r>
              <w:t>Accéder à la plateforme</w:t>
            </w:r>
          </w:p>
        </w:tc>
      </w:tr>
      <w:tr w:rsidR="008B6A86" w14:paraId="059F72B9" w14:textId="77777777" w:rsidTr="00DC6F22">
        <w:trPr>
          <w:trHeight w:val="454"/>
        </w:trPr>
        <w:tc>
          <w:tcPr>
            <w:tcW w:w="1020" w:type="dxa"/>
          </w:tcPr>
          <w:p w14:paraId="584754B3" w14:textId="77777777" w:rsidR="008B6A86" w:rsidRDefault="008B6A86" w:rsidP="00DC6F22">
            <w:pPr>
              <w:ind w:left="0" w:firstLine="0"/>
            </w:pPr>
            <w:r>
              <w:t>2</w:t>
            </w:r>
          </w:p>
        </w:tc>
        <w:tc>
          <w:tcPr>
            <w:tcW w:w="8074" w:type="dxa"/>
          </w:tcPr>
          <w:p w14:paraId="43894EC3" w14:textId="77777777" w:rsidR="008B6A86" w:rsidRDefault="008B6A86" w:rsidP="00DC6F22">
            <w:pPr>
              <w:ind w:left="0" w:firstLine="0"/>
            </w:pPr>
            <w:r>
              <w:t>La plateforme affiche la page d’accueil</w:t>
            </w:r>
          </w:p>
        </w:tc>
      </w:tr>
      <w:tr w:rsidR="008B6A86" w14:paraId="256E322C" w14:textId="77777777" w:rsidTr="00DC6F22">
        <w:trPr>
          <w:trHeight w:val="454"/>
        </w:trPr>
        <w:tc>
          <w:tcPr>
            <w:tcW w:w="1020" w:type="dxa"/>
          </w:tcPr>
          <w:p w14:paraId="5100DB8D" w14:textId="77777777" w:rsidR="008B6A86" w:rsidRDefault="008B6A86" w:rsidP="00DC6F22">
            <w:pPr>
              <w:ind w:left="0" w:firstLine="0"/>
            </w:pPr>
            <w:r>
              <w:t>3</w:t>
            </w:r>
          </w:p>
        </w:tc>
        <w:tc>
          <w:tcPr>
            <w:tcW w:w="8074" w:type="dxa"/>
          </w:tcPr>
          <w:p w14:paraId="28F3A0D7" w14:textId="77777777" w:rsidR="008B6A86" w:rsidRDefault="008B6A86" w:rsidP="00DC6F22">
            <w:pPr>
              <w:ind w:left="0" w:firstLine="0"/>
            </w:pPr>
            <w:r>
              <w:t>L’acteur se dirige vers la page d’authentification</w:t>
            </w:r>
          </w:p>
        </w:tc>
      </w:tr>
      <w:tr w:rsidR="008B6A86" w14:paraId="34B435F0" w14:textId="77777777" w:rsidTr="00DC6F22">
        <w:trPr>
          <w:trHeight w:val="454"/>
        </w:trPr>
        <w:tc>
          <w:tcPr>
            <w:tcW w:w="1020" w:type="dxa"/>
          </w:tcPr>
          <w:p w14:paraId="0F878234" w14:textId="77777777" w:rsidR="008B6A86" w:rsidRDefault="008B6A86" w:rsidP="00DC6F22">
            <w:pPr>
              <w:ind w:left="0" w:firstLine="0"/>
            </w:pPr>
            <w:r>
              <w:t>4</w:t>
            </w:r>
          </w:p>
        </w:tc>
        <w:tc>
          <w:tcPr>
            <w:tcW w:w="8074" w:type="dxa"/>
          </w:tcPr>
          <w:p w14:paraId="5C9AAB8D" w14:textId="77777777" w:rsidR="008B6A86" w:rsidRDefault="008B6A86" w:rsidP="00DC6F22">
            <w:pPr>
              <w:ind w:left="0" w:firstLine="0"/>
            </w:pPr>
            <w:r>
              <w:t>Affichage de la page d’authentification</w:t>
            </w:r>
          </w:p>
        </w:tc>
      </w:tr>
      <w:tr w:rsidR="008B6A86" w14:paraId="1822C958" w14:textId="77777777" w:rsidTr="00DC6F22">
        <w:trPr>
          <w:trHeight w:val="454"/>
        </w:trPr>
        <w:tc>
          <w:tcPr>
            <w:tcW w:w="1020" w:type="dxa"/>
          </w:tcPr>
          <w:p w14:paraId="0085F961" w14:textId="77777777" w:rsidR="008B6A86" w:rsidRDefault="008B6A86" w:rsidP="00DC6F22">
            <w:pPr>
              <w:ind w:left="0" w:firstLine="0"/>
            </w:pPr>
            <w:r>
              <w:t>5</w:t>
            </w:r>
          </w:p>
        </w:tc>
        <w:tc>
          <w:tcPr>
            <w:tcW w:w="8074" w:type="dxa"/>
          </w:tcPr>
          <w:p w14:paraId="2EBCB2C4" w14:textId="77777777" w:rsidR="008B6A86" w:rsidRDefault="008B6A86" w:rsidP="00DC6F22">
            <w:pPr>
              <w:ind w:left="0" w:firstLine="0"/>
            </w:pPr>
            <w:r>
              <w:t>L’acteur saisit les informations demandées</w:t>
            </w:r>
          </w:p>
        </w:tc>
      </w:tr>
      <w:tr w:rsidR="008B6A86" w14:paraId="6A464B7B" w14:textId="77777777" w:rsidTr="00DC6F22">
        <w:trPr>
          <w:trHeight w:val="454"/>
        </w:trPr>
        <w:tc>
          <w:tcPr>
            <w:tcW w:w="1020" w:type="dxa"/>
          </w:tcPr>
          <w:p w14:paraId="09930688" w14:textId="77777777" w:rsidR="008B6A86" w:rsidRDefault="008B6A86" w:rsidP="00DC6F22">
            <w:pPr>
              <w:ind w:left="0" w:firstLine="0"/>
            </w:pPr>
            <w:r>
              <w:t>6</w:t>
            </w:r>
          </w:p>
        </w:tc>
        <w:tc>
          <w:tcPr>
            <w:tcW w:w="8074" w:type="dxa"/>
          </w:tcPr>
          <w:p w14:paraId="686E4B29" w14:textId="77777777" w:rsidR="008B6A86" w:rsidRDefault="008B6A86" w:rsidP="00DC6F22">
            <w:pPr>
              <w:ind w:left="0" w:firstLine="0"/>
            </w:pPr>
            <w:r>
              <w:t>La plateforme vérifie et valide les informations entrées</w:t>
            </w:r>
          </w:p>
        </w:tc>
      </w:tr>
      <w:tr w:rsidR="008B6A86" w14:paraId="5012026D" w14:textId="77777777" w:rsidTr="00DC6F22">
        <w:trPr>
          <w:trHeight w:val="454"/>
        </w:trPr>
        <w:tc>
          <w:tcPr>
            <w:tcW w:w="1020" w:type="dxa"/>
          </w:tcPr>
          <w:p w14:paraId="25CA9F47" w14:textId="77777777" w:rsidR="008B6A86" w:rsidRDefault="008B6A86" w:rsidP="00DC6F22">
            <w:pPr>
              <w:ind w:left="0" w:firstLine="0"/>
            </w:pPr>
            <w:r>
              <w:t>7</w:t>
            </w:r>
          </w:p>
        </w:tc>
        <w:tc>
          <w:tcPr>
            <w:tcW w:w="8074" w:type="dxa"/>
          </w:tcPr>
          <w:p w14:paraId="694D285A" w14:textId="77777777" w:rsidR="008B6A86" w:rsidRDefault="008B6A86" w:rsidP="00DC6F22">
            <w:pPr>
              <w:ind w:left="0" w:firstLine="0"/>
            </w:pPr>
            <w:r>
              <w:t>La plateforme redirige l’acteur vers le tableau de bords qui lui correspond</w:t>
            </w:r>
          </w:p>
        </w:tc>
      </w:tr>
    </w:tbl>
    <w:p w14:paraId="7EFC2579" w14:textId="77777777" w:rsidR="00F435CF" w:rsidRPr="00A748BB" w:rsidRDefault="00F435CF" w:rsidP="00C65010">
      <w:pPr>
        <w:pStyle w:val="1111Loaten3"/>
        <w:numPr>
          <w:ilvl w:val="0"/>
          <w:numId w:val="0"/>
        </w:numPr>
        <w:ind w:right="-284"/>
        <w:outlineLvl w:val="9"/>
      </w:pPr>
    </w:p>
    <w:p w14:paraId="5E286C81" w14:textId="17400FDB" w:rsidR="00B441A0" w:rsidRPr="00A748BB" w:rsidRDefault="00B441A0">
      <w:pPr>
        <w:pStyle w:val="1111Loaten3"/>
        <w:numPr>
          <w:ilvl w:val="0"/>
          <w:numId w:val="30"/>
        </w:numPr>
        <w:ind w:right="-284"/>
        <w:outlineLvl w:val="9"/>
      </w:pPr>
      <w:r w:rsidRPr="00A748BB">
        <w:t>Scénario alternatif</w:t>
      </w:r>
    </w:p>
    <w:p w14:paraId="08655857" w14:textId="0FFB66D9" w:rsidR="00F435CF" w:rsidRPr="00A748BB" w:rsidRDefault="00F435CF" w:rsidP="00B840D5">
      <w:pPr>
        <w:pStyle w:val="Tabilao"/>
      </w:pPr>
      <w:bookmarkStart w:id="71" w:name="_Toc209780238"/>
      <w:r w:rsidRPr="00A748BB">
        <w:t>S’authentifier (2)</w:t>
      </w:r>
      <w:bookmarkEnd w:id="71"/>
    </w:p>
    <w:tbl>
      <w:tblPr>
        <w:tblStyle w:val="TableGrid"/>
        <w:tblW w:w="9094" w:type="dxa"/>
        <w:tblLook w:val="04A0" w:firstRow="1" w:lastRow="0" w:firstColumn="1" w:lastColumn="0" w:noHBand="0" w:noVBand="1"/>
      </w:tblPr>
      <w:tblGrid>
        <w:gridCol w:w="1020"/>
        <w:gridCol w:w="8074"/>
      </w:tblGrid>
      <w:tr w:rsidR="008B6A86" w14:paraId="5918BA73" w14:textId="77777777" w:rsidTr="00DC6F22">
        <w:trPr>
          <w:trHeight w:val="454"/>
        </w:trPr>
        <w:tc>
          <w:tcPr>
            <w:tcW w:w="1020" w:type="dxa"/>
          </w:tcPr>
          <w:p w14:paraId="6F9D1A6E" w14:textId="77777777" w:rsidR="008B6A86" w:rsidRDefault="008B6A86" w:rsidP="00DC6F22">
            <w:pPr>
              <w:ind w:left="0" w:firstLine="0"/>
            </w:pPr>
            <w:r>
              <w:t>N°</w:t>
            </w:r>
          </w:p>
        </w:tc>
        <w:tc>
          <w:tcPr>
            <w:tcW w:w="8074" w:type="dxa"/>
          </w:tcPr>
          <w:p w14:paraId="790BE9E4" w14:textId="77777777" w:rsidR="008B6A86" w:rsidRDefault="008B6A86" w:rsidP="00DC6F22">
            <w:pPr>
              <w:ind w:left="0" w:firstLine="0"/>
            </w:pPr>
            <w:r>
              <w:t>Action</w:t>
            </w:r>
          </w:p>
        </w:tc>
      </w:tr>
      <w:tr w:rsidR="008B6A86" w14:paraId="0533BB41" w14:textId="77777777" w:rsidTr="00DC6F22">
        <w:trPr>
          <w:trHeight w:val="454"/>
        </w:trPr>
        <w:tc>
          <w:tcPr>
            <w:tcW w:w="1020" w:type="dxa"/>
          </w:tcPr>
          <w:p w14:paraId="24B5B9E7" w14:textId="77777777" w:rsidR="008B6A86" w:rsidRDefault="008B6A86" w:rsidP="00DC6F22">
            <w:pPr>
              <w:ind w:left="0" w:firstLine="0"/>
            </w:pPr>
            <w:r>
              <w:t>6</w:t>
            </w:r>
          </w:p>
        </w:tc>
        <w:tc>
          <w:tcPr>
            <w:tcW w:w="8074" w:type="dxa"/>
          </w:tcPr>
          <w:p w14:paraId="6AA98A83" w14:textId="77777777" w:rsidR="008B6A86" w:rsidRDefault="008B6A86" w:rsidP="00DC6F22">
            <w:pPr>
              <w:ind w:left="0" w:firstLine="0"/>
            </w:pPr>
            <w:r>
              <w:t>La plateforme invalide les informations saisit</w:t>
            </w:r>
          </w:p>
        </w:tc>
      </w:tr>
      <w:tr w:rsidR="008B6A86" w14:paraId="4D7BEF73" w14:textId="77777777" w:rsidTr="00DC6F22">
        <w:trPr>
          <w:trHeight w:val="752"/>
        </w:trPr>
        <w:tc>
          <w:tcPr>
            <w:tcW w:w="1020" w:type="dxa"/>
          </w:tcPr>
          <w:p w14:paraId="2CA3632A" w14:textId="77777777" w:rsidR="008B6A86" w:rsidRDefault="008B6A86" w:rsidP="00DC6F22">
            <w:pPr>
              <w:ind w:left="0" w:firstLine="0"/>
            </w:pPr>
            <w:r>
              <w:t>6.1</w:t>
            </w:r>
          </w:p>
        </w:tc>
        <w:tc>
          <w:tcPr>
            <w:tcW w:w="8074" w:type="dxa"/>
          </w:tcPr>
          <w:p w14:paraId="131FFEBA" w14:textId="77777777" w:rsidR="008B6A86" w:rsidRDefault="008B6A86" w:rsidP="00DC6F22">
            <w:pPr>
              <w:ind w:left="0" w:firstLine="0"/>
            </w:pPr>
            <w:r>
              <w:t>La plateforme affiche un message d’erreur et attend que l’acteur saisisse à nouveau les informations demandées. Reprise au point 5</w:t>
            </w:r>
          </w:p>
        </w:tc>
      </w:tr>
    </w:tbl>
    <w:p w14:paraId="3AE47EE3" w14:textId="77777777" w:rsidR="00D966FF" w:rsidRPr="00A748BB" w:rsidRDefault="00D966FF" w:rsidP="00C65010">
      <w:pPr>
        <w:pStyle w:val="1111Loaten3"/>
        <w:numPr>
          <w:ilvl w:val="0"/>
          <w:numId w:val="0"/>
        </w:numPr>
        <w:ind w:right="-284"/>
        <w:outlineLvl w:val="9"/>
      </w:pPr>
    </w:p>
    <w:p w14:paraId="3467ECC4" w14:textId="58A4A4C9" w:rsidR="00295F20" w:rsidRPr="00A748BB" w:rsidRDefault="00295F20" w:rsidP="00FF2C6E">
      <w:pPr>
        <w:pStyle w:val="1111Loaten3"/>
      </w:pPr>
      <w:r w:rsidRPr="00A748BB">
        <w:t>Description textuelle de : « Créer un Compte »</w:t>
      </w:r>
    </w:p>
    <w:p w14:paraId="79010800" w14:textId="20E420D4" w:rsidR="00FC57A8" w:rsidRDefault="00D966FF">
      <w:pPr>
        <w:pStyle w:val="1111Loaten3"/>
        <w:numPr>
          <w:ilvl w:val="0"/>
          <w:numId w:val="32"/>
        </w:numPr>
        <w:ind w:right="-284"/>
        <w:outlineLvl w:val="9"/>
      </w:pPr>
      <w:r w:rsidRPr="00A748BB">
        <w:t>Information</w:t>
      </w:r>
    </w:p>
    <w:p w14:paraId="57D99C07" w14:textId="75201F54" w:rsidR="00934419" w:rsidRDefault="00934419">
      <w:pPr>
        <w:pStyle w:val="1111Loaten3"/>
        <w:numPr>
          <w:ilvl w:val="0"/>
          <w:numId w:val="11"/>
        </w:numPr>
        <w:ind w:right="-284"/>
        <w:outlineLvl w:val="9"/>
      </w:pPr>
      <w:r>
        <w:t>Nom</w:t>
      </w:r>
      <w:r w:rsidR="00BE49BA">
        <w:t xml:space="preserve"> : créer</w:t>
      </w:r>
      <w:r>
        <w:t xml:space="preserve"> un compte</w:t>
      </w:r>
    </w:p>
    <w:p w14:paraId="0E3488AE" w14:textId="6D03EE56" w:rsidR="00934419" w:rsidRDefault="00934419">
      <w:pPr>
        <w:pStyle w:val="1111Loaten3"/>
        <w:numPr>
          <w:ilvl w:val="0"/>
          <w:numId w:val="11"/>
        </w:numPr>
        <w:ind w:right="-284"/>
        <w:outlineLvl w:val="9"/>
      </w:pPr>
      <w:r>
        <w:t>Acteur</w:t>
      </w:r>
      <w:r w:rsidR="00BE49BA">
        <w:t xml:space="preserve"> : visiteur</w:t>
      </w:r>
    </w:p>
    <w:p w14:paraId="41692166" w14:textId="5910C0B4" w:rsidR="00934419" w:rsidRPr="00A748BB" w:rsidRDefault="00934419">
      <w:pPr>
        <w:pStyle w:val="1111Loaten3"/>
        <w:numPr>
          <w:ilvl w:val="0"/>
          <w:numId w:val="11"/>
        </w:numPr>
        <w:ind w:right="-284"/>
        <w:outlineLvl w:val="9"/>
      </w:pPr>
      <w:r>
        <w:t>Précondition</w:t>
      </w:r>
      <w:r w:rsidR="00B55120">
        <w:t xml:space="preserve"> : </w:t>
      </w:r>
      <w:r w:rsidR="00583322">
        <w:t>accès à l’internet, plateforme active</w:t>
      </w:r>
    </w:p>
    <w:p w14:paraId="24A44D05" w14:textId="19A786CC" w:rsidR="00901186" w:rsidRDefault="00901186">
      <w:pPr>
        <w:pStyle w:val="1111Loaten3"/>
        <w:numPr>
          <w:ilvl w:val="0"/>
          <w:numId w:val="32"/>
        </w:numPr>
        <w:ind w:right="-284"/>
        <w:outlineLvl w:val="9"/>
      </w:pPr>
      <w:r w:rsidRPr="00A748BB">
        <w:t>Scénario nominal</w:t>
      </w:r>
    </w:p>
    <w:p w14:paraId="570415C9" w14:textId="01F1422E" w:rsidR="00BE49BA" w:rsidRDefault="008F2426" w:rsidP="00B840D5">
      <w:pPr>
        <w:pStyle w:val="Tabilao"/>
      </w:pPr>
      <w:bookmarkStart w:id="72" w:name="_Toc209780239"/>
      <w:r>
        <w:t>Créer un compte (1)</w:t>
      </w:r>
      <w:bookmarkEnd w:id="72"/>
    </w:p>
    <w:tbl>
      <w:tblPr>
        <w:tblStyle w:val="TableGrid"/>
        <w:tblW w:w="9094" w:type="dxa"/>
        <w:tblLook w:val="04A0" w:firstRow="1" w:lastRow="0" w:firstColumn="1" w:lastColumn="0" w:noHBand="0" w:noVBand="1"/>
      </w:tblPr>
      <w:tblGrid>
        <w:gridCol w:w="1020"/>
        <w:gridCol w:w="8074"/>
      </w:tblGrid>
      <w:tr w:rsidR="005D28CC" w14:paraId="02EE8F5D" w14:textId="77777777" w:rsidTr="00DC6F22">
        <w:trPr>
          <w:trHeight w:val="454"/>
        </w:trPr>
        <w:tc>
          <w:tcPr>
            <w:tcW w:w="1020" w:type="dxa"/>
          </w:tcPr>
          <w:p w14:paraId="694A3A6C" w14:textId="77777777" w:rsidR="005D28CC" w:rsidRDefault="005D28CC" w:rsidP="00DC6F22">
            <w:pPr>
              <w:ind w:left="0" w:firstLine="0"/>
            </w:pPr>
            <w:r>
              <w:t>N°</w:t>
            </w:r>
          </w:p>
        </w:tc>
        <w:tc>
          <w:tcPr>
            <w:tcW w:w="8074" w:type="dxa"/>
          </w:tcPr>
          <w:p w14:paraId="5FB020FE" w14:textId="77777777" w:rsidR="005D28CC" w:rsidRDefault="005D28CC" w:rsidP="00DC6F22">
            <w:pPr>
              <w:ind w:left="0" w:firstLine="0"/>
            </w:pPr>
            <w:r>
              <w:t>Action</w:t>
            </w:r>
          </w:p>
        </w:tc>
      </w:tr>
      <w:tr w:rsidR="005D28CC" w14:paraId="59819B5D" w14:textId="77777777" w:rsidTr="00DC6F22">
        <w:trPr>
          <w:trHeight w:val="454"/>
        </w:trPr>
        <w:tc>
          <w:tcPr>
            <w:tcW w:w="1020" w:type="dxa"/>
          </w:tcPr>
          <w:p w14:paraId="14FE8328" w14:textId="77777777" w:rsidR="005D28CC" w:rsidRDefault="005D28CC" w:rsidP="00DC6F22">
            <w:pPr>
              <w:ind w:left="0" w:firstLine="0"/>
            </w:pPr>
            <w:r>
              <w:t>1</w:t>
            </w:r>
          </w:p>
        </w:tc>
        <w:tc>
          <w:tcPr>
            <w:tcW w:w="8074" w:type="dxa"/>
          </w:tcPr>
          <w:p w14:paraId="02FA5AFF" w14:textId="77777777" w:rsidR="005D28CC" w:rsidRDefault="005D28CC" w:rsidP="00DC6F22">
            <w:pPr>
              <w:ind w:left="0" w:firstLine="0"/>
            </w:pPr>
            <w:r>
              <w:t>Accéder à la plateforme</w:t>
            </w:r>
          </w:p>
        </w:tc>
      </w:tr>
      <w:tr w:rsidR="005D28CC" w14:paraId="420A4670" w14:textId="77777777" w:rsidTr="00DC6F22">
        <w:trPr>
          <w:trHeight w:val="454"/>
        </w:trPr>
        <w:tc>
          <w:tcPr>
            <w:tcW w:w="1020" w:type="dxa"/>
          </w:tcPr>
          <w:p w14:paraId="5C321780" w14:textId="77777777" w:rsidR="005D28CC" w:rsidRDefault="005D28CC" w:rsidP="00DC6F22">
            <w:pPr>
              <w:ind w:left="0" w:firstLine="0"/>
            </w:pPr>
            <w:r>
              <w:t>2</w:t>
            </w:r>
          </w:p>
        </w:tc>
        <w:tc>
          <w:tcPr>
            <w:tcW w:w="8074" w:type="dxa"/>
          </w:tcPr>
          <w:p w14:paraId="08BC7CBE" w14:textId="77777777" w:rsidR="005D28CC" w:rsidRDefault="005D28CC" w:rsidP="00DC6F22">
            <w:pPr>
              <w:ind w:left="0" w:firstLine="0"/>
            </w:pPr>
            <w:r>
              <w:t>La plateforme affiche la page d’accueil</w:t>
            </w:r>
          </w:p>
        </w:tc>
      </w:tr>
      <w:tr w:rsidR="005D28CC" w14:paraId="13769BD1" w14:textId="77777777" w:rsidTr="00DC6F22">
        <w:trPr>
          <w:trHeight w:val="454"/>
        </w:trPr>
        <w:tc>
          <w:tcPr>
            <w:tcW w:w="1020" w:type="dxa"/>
          </w:tcPr>
          <w:p w14:paraId="1F3D001F" w14:textId="77777777" w:rsidR="005D28CC" w:rsidRDefault="005D28CC" w:rsidP="00DC6F22">
            <w:pPr>
              <w:ind w:left="0" w:firstLine="0"/>
            </w:pPr>
            <w:r>
              <w:t>3</w:t>
            </w:r>
          </w:p>
        </w:tc>
        <w:tc>
          <w:tcPr>
            <w:tcW w:w="8074" w:type="dxa"/>
          </w:tcPr>
          <w:p w14:paraId="023A590B" w14:textId="77777777" w:rsidR="005D28CC" w:rsidRDefault="005D28CC" w:rsidP="00DC6F22">
            <w:pPr>
              <w:ind w:left="0" w:firstLine="0"/>
            </w:pPr>
            <w:r>
              <w:t>L’acteur se dirige vers la page d’inscription</w:t>
            </w:r>
          </w:p>
        </w:tc>
      </w:tr>
      <w:tr w:rsidR="005D28CC" w14:paraId="37C0A1C6" w14:textId="77777777" w:rsidTr="00DC6F22">
        <w:trPr>
          <w:trHeight w:val="454"/>
        </w:trPr>
        <w:tc>
          <w:tcPr>
            <w:tcW w:w="1020" w:type="dxa"/>
          </w:tcPr>
          <w:p w14:paraId="484469D5" w14:textId="77777777" w:rsidR="005D28CC" w:rsidRDefault="005D28CC" w:rsidP="00DC6F22">
            <w:pPr>
              <w:ind w:left="0" w:firstLine="0"/>
            </w:pPr>
            <w:r>
              <w:t>4</w:t>
            </w:r>
          </w:p>
        </w:tc>
        <w:tc>
          <w:tcPr>
            <w:tcW w:w="8074" w:type="dxa"/>
          </w:tcPr>
          <w:p w14:paraId="039CF71C" w14:textId="77777777" w:rsidR="005D28CC" w:rsidRDefault="005D28CC" w:rsidP="00DC6F22">
            <w:pPr>
              <w:ind w:left="0" w:firstLine="0"/>
            </w:pPr>
            <w:r>
              <w:t>La plateforme affiche la page d’inscription</w:t>
            </w:r>
          </w:p>
        </w:tc>
      </w:tr>
      <w:tr w:rsidR="005D28CC" w14:paraId="4CBCC1E2" w14:textId="77777777" w:rsidTr="00DC6F22">
        <w:trPr>
          <w:trHeight w:val="454"/>
        </w:trPr>
        <w:tc>
          <w:tcPr>
            <w:tcW w:w="1020" w:type="dxa"/>
          </w:tcPr>
          <w:p w14:paraId="740AF009" w14:textId="77777777" w:rsidR="005D28CC" w:rsidRDefault="005D28CC" w:rsidP="00DC6F22">
            <w:pPr>
              <w:ind w:left="0" w:firstLine="0"/>
            </w:pPr>
            <w:r>
              <w:t>5</w:t>
            </w:r>
          </w:p>
        </w:tc>
        <w:tc>
          <w:tcPr>
            <w:tcW w:w="8074" w:type="dxa"/>
          </w:tcPr>
          <w:p w14:paraId="62A77191" w14:textId="77777777" w:rsidR="005D28CC" w:rsidRDefault="005D28CC" w:rsidP="00DC6F22">
            <w:pPr>
              <w:ind w:left="0" w:firstLine="0"/>
            </w:pPr>
            <w:r>
              <w:t>L’acteur saisit les informations demandées</w:t>
            </w:r>
          </w:p>
        </w:tc>
      </w:tr>
      <w:tr w:rsidR="005D28CC" w14:paraId="149EDAC7" w14:textId="77777777" w:rsidTr="00DC6F22">
        <w:trPr>
          <w:trHeight w:val="454"/>
        </w:trPr>
        <w:tc>
          <w:tcPr>
            <w:tcW w:w="1020" w:type="dxa"/>
          </w:tcPr>
          <w:p w14:paraId="0066DEC3" w14:textId="77777777" w:rsidR="005D28CC" w:rsidRDefault="005D28CC" w:rsidP="00DC6F22">
            <w:pPr>
              <w:ind w:left="0" w:firstLine="0"/>
            </w:pPr>
            <w:r>
              <w:t>6</w:t>
            </w:r>
          </w:p>
        </w:tc>
        <w:tc>
          <w:tcPr>
            <w:tcW w:w="8074" w:type="dxa"/>
          </w:tcPr>
          <w:p w14:paraId="057C8249" w14:textId="77777777" w:rsidR="005D28CC" w:rsidRDefault="005D28CC" w:rsidP="00DC6F22">
            <w:pPr>
              <w:ind w:left="0" w:firstLine="0"/>
            </w:pPr>
            <w:r>
              <w:t>La plateforme vérifie et valide les informations entrées</w:t>
            </w:r>
          </w:p>
        </w:tc>
      </w:tr>
      <w:tr w:rsidR="005D28CC" w14:paraId="5A345A05" w14:textId="77777777" w:rsidTr="00DC6F22">
        <w:trPr>
          <w:trHeight w:val="454"/>
        </w:trPr>
        <w:tc>
          <w:tcPr>
            <w:tcW w:w="1020" w:type="dxa"/>
          </w:tcPr>
          <w:p w14:paraId="2D3BC53E" w14:textId="77777777" w:rsidR="005D28CC" w:rsidRDefault="005D28CC" w:rsidP="00DC6F22">
            <w:pPr>
              <w:ind w:left="0" w:firstLine="0"/>
            </w:pPr>
            <w:r>
              <w:t>7</w:t>
            </w:r>
          </w:p>
        </w:tc>
        <w:tc>
          <w:tcPr>
            <w:tcW w:w="8074" w:type="dxa"/>
          </w:tcPr>
          <w:p w14:paraId="690AB0FA" w14:textId="77777777" w:rsidR="005D28CC" w:rsidRDefault="005D28CC" w:rsidP="00DC6F22">
            <w:pPr>
              <w:ind w:left="0" w:firstLine="0"/>
            </w:pPr>
            <w:r>
              <w:t>La plateforme redirige l’acteur vers la page d’authentification</w:t>
            </w:r>
          </w:p>
        </w:tc>
      </w:tr>
    </w:tbl>
    <w:p w14:paraId="5C327460" w14:textId="77777777" w:rsidR="00BE49BA" w:rsidRPr="00A748BB" w:rsidRDefault="00BE49BA" w:rsidP="00FC57A8">
      <w:pPr>
        <w:pStyle w:val="1111Loaten3"/>
        <w:numPr>
          <w:ilvl w:val="0"/>
          <w:numId w:val="0"/>
        </w:numPr>
        <w:ind w:right="-284"/>
        <w:outlineLvl w:val="9"/>
      </w:pPr>
    </w:p>
    <w:p w14:paraId="4CF428D8" w14:textId="49B5FDCE" w:rsidR="00901186" w:rsidRDefault="00901186">
      <w:pPr>
        <w:pStyle w:val="1111Loaten3"/>
        <w:numPr>
          <w:ilvl w:val="0"/>
          <w:numId w:val="32"/>
        </w:numPr>
        <w:ind w:right="-284"/>
        <w:outlineLvl w:val="9"/>
      </w:pPr>
      <w:r w:rsidRPr="00A748BB">
        <w:t>Scénario alternatif</w:t>
      </w:r>
    </w:p>
    <w:p w14:paraId="3118DCEB" w14:textId="30EC30A6" w:rsidR="00BE49BA" w:rsidRDefault="008F2426" w:rsidP="00B840D5">
      <w:pPr>
        <w:pStyle w:val="Tabilao"/>
      </w:pPr>
      <w:bookmarkStart w:id="73" w:name="_Toc209780240"/>
      <w:r>
        <w:t>Créer un compte (2)</w:t>
      </w:r>
      <w:bookmarkEnd w:id="73"/>
    </w:p>
    <w:tbl>
      <w:tblPr>
        <w:tblStyle w:val="TableGrid"/>
        <w:tblW w:w="9094" w:type="dxa"/>
        <w:tblLook w:val="04A0" w:firstRow="1" w:lastRow="0" w:firstColumn="1" w:lastColumn="0" w:noHBand="0" w:noVBand="1"/>
      </w:tblPr>
      <w:tblGrid>
        <w:gridCol w:w="1020"/>
        <w:gridCol w:w="8074"/>
      </w:tblGrid>
      <w:tr w:rsidR="005D28CC" w14:paraId="1AA76FD2" w14:textId="77777777" w:rsidTr="00DC6F22">
        <w:trPr>
          <w:trHeight w:val="454"/>
        </w:trPr>
        <w:tc>
          <w:tcPr>
            <w:tcW w:w="1020" w:type="dxa"/>
          </w:tcPr>
          <w:p w14:paraId="4FA408D0" w14:textId="77777777" w:rsidR="005D28CC" w:rsidRDefault="005D28CC" w:rsidP="00DC6F22">
            <w:pPr>
              <w:ind w:left="0" w:firstLine="0"/>
            </w:pPr>
            <w:r>
              <w:t>N°</w:t>
            </w:r>
          </w:p>
        </w:tc>
        <w:tc>
          <w:tcPr>
            <w:tcW w:w="8074" w:type="dxa"/>
          </w:tcPr>
          <w:p w14:paraId="62F2E0D0" w14:textId="77777777" w:rsidR="005D28CC" w:rsidRDefault="005D28CC" w:rsidP="00DC6F22">
            <w:pPr>
              <w:ind w:left="0" w:firstLine="0"/>
            </w:pPr>
            <w:r>
              <w:t>Action</w:t>
            </w:r>
          </w:p>
        </w:tc>
      </w:tr>
      <w:tr w:rsidR="005D28CC" w14:paraId="54FF3ACC" w14:textId="77777777" w:rsidTr="00DC6F22">
        <w:trPr>
          <w:trHeight w:val="454"/>
        </w:trPr>
        <w:tc>
          <w:tcPr>
            <w:tcW w:w="1020" w:type="dxa"/>
          </w:tcPr>
          <w:p w14:paraId="2479801E" w14:textId="77777777" w:rsidR="005D28CC" w:rsidRDefault="005D28CC" w:rsidP="00DC6F22">
            <w:pPr>
              <w:ind w:left="0" w:firstLine="0"/>
            </w:pPr>
            <w:r>
              <w:t>6</w:t>
            </w:r>
          </w:p>
        </w:tc>
        <w:tc>
          <w:tcPr>
            <w:tcW w:w="8074" w:type="dxa"/>
          </w:tcPr>
          <w:p w14:paraId="6434B48C" w14:textId="77777777" w:rsidR="005D28CC" w:rsidRDefault="005D28CC" w:rsidP="00DC6F22">
            <w:pPr>
              <w:ind w:left="0" w:firstLine="0"/>
            </w:pPr>
            <w:r>
              <w:t>La plateforme invalide les informations entrées</w:t>
            </w:r>
          </w:p>
        </w:tc>
      </w:tr>
      <w:tr w:rsidR="005D28CC" w14:paraId="5F56F4C6" w14:textId="77777777" w:rsidTr="00DC6F22">
        <w:trPr>
          <w:trHeight w:val="708"/>
        </w:trPr>
        <w:tc>
          <w:tcPr>
            <w:tcW w:w="1020" w:type="dxa"/>
          </w:tcPr>
          <w:p w14:paraId="5E7F7914" w14:textId="77777777" w:rsidR="005D28CC" w:rsidRDefault="005D28CC" w:rsidP="00DC6F22">
            <w:pPr>
              <w:ind w:left="0" w:firstLine="0"/>
            </w:pPr>
            <w:r>
              <w:t>6.1</w:t>
            </w:r>
          </w:p>
        </w:tc>
        <w:tc>
          <w:tcPr>
            <w:tcW w:w="8074" w:type="dxa"/>
          </w:tcPr>
          <w:p w14:paraId="5B54CD5B" w14:textId="77777777" w:rsidR="005D28CC" w:rsidRDefault="005D28CC" w:rsidP="00DC6F22">
            <w:pPr>
              <w:ind w:left="0" w:firstLine="0"/>
            </w:pPr>
            <w:r>
              <w:t>La plateforme affiche la page d’inscription avec un message d’erreur et attend que l’acteur saisisse à nouveau les informations demandées. Reprise au point 5</w:t>
            </w:r>
          </w:p>
        </w:tc>
      </w:tr>
    </w:tbl>
    <w:p w14:paraId="25729B4A" w14:textId="77777777" w:rsidR="00BE49BA" w:rsidRPr="00A748BB" w:rsidRDefault="00BE49BA" w:rsidP="00FC57A8">
      <w:pPr>
        <w:pStyle w:val="1111Loaten3"/>
        <w:numPr>
          <w:ilvl w:val="0"/>
          <w:numId w:val="0"/>
        </w:numPr>
        <w:ind w:right="-284"/>
        <w:outlineLvl w:val="9"/>
      </w:pPr>
    </w:p>
    <w:p w14:paraId="5BDEB202" w14:textId="5007336E" w:rsidR="00295F20" w:rsidRPr="00A748BB" w:rsidRDefault="00295F20" w:rsidP="00FF2C6E">
      <w:pPr>
        <w:pStyle w:val="1111Loaten3"/>
      </w:pPr>
      <w:r w:rsidRPr="00A748BB">
        <w:t>Description textuelle de : « Accéder à une messagerie »</w:t>
      </w:r>
    </w:p>
    <w:p w14:paraId="175A333C" w14:textId="2F650A6F" w:rsidR="000B13C4" w:rsidRDefault="00A748BB">
      <w:pPr>
        <w:pStyle w:val="1111Loaten3"/>
        <w:numPr>
          <w:ilvl w:val="0"/>
          <w:numId w:val="33"/>
        </w:numPr>
        <w:ind w:right="-284"/>
        <w:outlineLvl w:val="9"/>
      </w:pPr>
      <w:r w:rsidRPr="00A748BB">
        <w:t>Information</w:t>
      </w:r>
    </w:p>
    <w:p w14:paraId="59445821" w14:textId="497D74F2" w:rsidR="000B13C4" w:rsidRDefault="000B13C4">
      <w:pPr>
        <w:pStyle w:val="1111Loaten3"/>
        <w:numPr>
          <w:ilvl w:val="0"/>
          <w:numId w:val="11"/>
        </w:numPr>
        <w:ind w:right="-284"/>
        <w:outlineLvl w:val="9"/>
      </w:pPr>
      <w:r>
        <w:t>Nom</w:t>
      </w:r>
      <w:r w:rsidR="008B6A86">
        <w:t xml:space="preserve"> : Accéder</w:t>
      </w:r>
      <w:r>
        <w:t xml:space="preserve"> à une messagerie</w:t>
      </w:r>
    </w:p>
    <w:p w14:paraId="28B40275" w14:textId="7E968A50" w:rsidR="000B13C4" w:rsidRDefault="000B13C4">
      <w:pPr>
        <w:pStyle w:val="1111Loaten3"/>
        <w:numPr>
          <w:ilvl w:val="0"/>
          <w:numId w:val="11"/>
        </w:numPr>
        <w:ind w:right="-284"/>
        <w:outlineLvl w:val="9"/>
      </w:pPr>
      <w:r>
        <w:t>Acteur : Etudiants, Enseignants</w:t>
      </w:r>
    </w:p>
    <w:p w14:paraId="1F4D5870" w14:textId="30D25026" w:rsidR="00012C7C" w:rsidRPr="00A748BB" w:rsidRDefault="00012C7C">
      <w:pPr>
        <w:pStyle w:val="1111Loaten3"/>
        <w:numPr>
          <w:ilvl w:val="0"/>
          <w:numId w:val="11"/>
        </w:numPr>
        <w:ind w:right="-284"/>
        <w:outlineLvl w:val="9"/>
      </w:pPr>
      <w:r>
        <w:t>Précondition</w:t>
      </w:r>
      <w:r w:rsidR="007737C8">
        <w:t> :</w:t>
      </w:r>
      <w:r w:rsidR="008164B6">
        <w:t xml:space="preserve"> accès à l’internet, plateforme active, être connecter sur la plateforme</w:t>
      </w:r>
    </w:p>
    <w:p w14:paraId="786C17A9" w14:textId="48D237BD" w:rsidR="00895385" w:rsidRDefault="00895385">
      <w:pPr>
        <w:pStyle w:val="1111Loaten3"/>
        <w:numPr>
          <w:ilvl w:val="0"/>
          <w:numId w:val="33"/>
        </w:numPr>
        <w:ind w:right="-284"/>
        <w:outlineLvl w:val="9"/>
      </w:pPr>
      <w:r w:rsidRPr="00A748BB">
        <w:t>Scénario nominal</w:t>
      </w:r>
    </w:p>
    <w:p w14:paraId="204B57F3" w14:textId="77777777" w:rsidR="00173D2F" w:rsidRDefault="00173D2F" w:rsidP="00173D2F">
      <w:pPr>
        <w:pStyle w:val="1111Loaten3"/>
        <w:numPr>
          <w:ilvl w:val="0"/>
          <w:numId w:val="0"/>
        </w:numPr>
        <w:ind w:left="360" w:right="-284"/>
        <w:outlineLvl w:val="9"/>
      </w:pPr>
    </w:p>
    <w:p w14:paraId="0C17DC64" w14:textId="7071D7D2" w:rsidR="00B71B6B" w:rsidRDefault="000C63D3" w:rsidP="00B840D5">
      <w:pPr>
        <w:pStyle w:val="Tabilao"/>
      </w:pPr>
      <w:bookmarkStart w:id="74" w:name="_Toc209780241"/>
      <w:r>
        <w:lastRenderedPageBreak/>
        <w:t xml:space="preserve">Accéder à une </w:t>
      </w:r>
      <w:r w:rsidR="00B840D5">
        <w:t>messagerie (</w:t>
      </w:r>
      <w:r>
        <w:t>1)</w:t>
      </w:r>
      <w:bookmarkEnd w:id="74"/>
    </w:p>
    <w:tbl>
      <w:tblPr>
        <w:tblStyle w:val="TableGrid"/>
        <w:tblW w:w="9094" w:type="dxa"/>
        <w:tblLook w:val="04A0" w:firstRow="1" w:lastRow="0" w:firstColumn="1" w:lastColumn="0" w:noHBand="0" w:noVBand="1"/>
      </w:tblPr>
      <w:tblGrid>
        <w:gridCol w:w="1020"/>
        <w:gridCol w:w="8074"/>
      </w:tblGrid>
      <w:tr w:rsidR="000C5274" w14:paraId="11960C87" w14:textId="77777777" w:rsidTr="00DC6F22">
        <w:trPr>
          <w:trHeight w:val="454"/>
        </w:trPr>
        <w:tc>
          <w:tcPr>
            <w:tcW w:w="1020" w:type="dxa"/>
          </w:tcPr>
          <w:p w14:paraId="5499BE44" w14:textId="77777777" w:rsidR="000C5274" w:rsidRDefault="000C5274" w:rsidP="00DC6F22">
            <w:pPr>
              <w:ind w:left="0" w:firstLine="0"/>
            </w:pPr>
            <w:r>
              <w:t>N°</w:t>
            </w:r>
          </w:p>
        </w:tc>
        <w:tc>
          <w:tcPr>
            <w:tcW w:w="8074" w:type="dxa"/>
          </w:tcPr>
          <w:p w14:paraId="292528AC" w14:textId="77777777" w:rsidR="000C5274" w:rsidRDefault="000C5274" w:rsidP="00DC6F22">
            <w:pPr>
              <w:ind w:left="0" w:firstLine="0"/>
            </w:pPr>
            <w:r>
              <w:t>Action</w:t>
            </w:r>
          </w:p>
        </w:tc>
      </w:tr>
      <w:tr w:rsidR="000C5274" w14:paraId="566DA1FE" w14:textId="77777777" w:rsidTr="00DC6F22">
        <w:trPr>
          <w:trHeight w:val="454"/>
        </w:trPr>
        <w:tc>
          <w:tcPr>
            <w:tcW w:w="1020" w:type="dxa"/>
          </w:tcPr>
          <w:p w14:paraId="446B59CE" w14:textId="77777777" w:rsidR="000C5274" w:rsidRDefault="000C5274" w:rsidP="00DC6F22">
            <w:pPr>
              <w:ind w:left="0" w:firstLine="0"/>
            </w:pPr>
            <w:r>
              <w:t>1</w:t>
            </w:r>
          </w:p>
        </w:tc>
        <w:tc>
          <w:tcPr>
            <w:tcW w:w="8074" w:type="dxa"/>
          </w:tcPr>
          <w:p w14:paraId="6561079B" w14:textId="77777777" w:rsidR="000C5274" w:rsidRDefault="000C5274" w:rsidP="00DC6F22">
            <w:pPr>
              <w:ind w:left="0" w:firstLine="0"/>
            </w:pPr>
            <w:r>
              <w:t>Inclusion du cas d’utilisation « S’authentifier »</w:t>
            </w:r>
          </w:p>
        </w:tc>
      </w:tr>
      <w:tr w:rsidR="000C5274" w14:paraId="1C4CEF0D" w14:textId="77777777" w:rsidTr="00DC6F22">
        <w:trPr>
          <w:trHeight w:val="454"/>
        </w:trPr>
        <w:tc>
          <w:tcPr>
            <w:tcW w:w="1020" w:type="dxa"/>
          </w:tcPr>
          <w:p w14:paraId="46EC8190" w14:textId="77777777" w:rsidR="000C5274" w:rsidRDefault="000C5274" w:rsidP="00DC6F22">
            <w:pPr>
              <w:ind w:left="0" w:firstLine="0"/>
            </w:pPr>
            <w:r>
              <w:t>2</w:t>
            </w:r>
          </w:p>
        </w:tc>
        <w:tc>
          <w:tcPr>
            <w:tcW w:w="8074" w:type="dxa"/>
          </w:tcPr>
          <w:p w14:paraId="7A33478D" w14:textId="77777777" w:rsidR="000C5274" w:rsidRDefault="000C5274" w:rsidP="00DC6F22">
            <w:pPr>
              <w:ind w:left="0" w:firstLine="0"/>
            </w:pPr>
            <w:r>
              <w:t>La plateforme affiche le tableau de bords qui correspond à l’acteur</w:t>
            </w:r>
          </w:p>
        </w:tc>
      </w:tr>
      <w:tr w:rsidR="000C5274" w14:paraId="4635CC9B" w14:textId="77777777" w:rsidTr="00DC6F22">
        <w:trPr>
          <w:trHeight w:val="454"/>
        </w:trPr>
        <w:tc>
          <w:tcPr>
            <w:tcW w:w="1020" w:type="dxa"/>
          </w:tcPr>
          <w:p w14:paraId="4E7B7EE4" w14:textId="77777777" w:rsidR="000C5274" w:rsidRDefault="000C5274" w:rsidP="00DC6F22">
            <w:pPr>
              <w:ind w:left="0" w:firstLine="0"/>
            </w:pPr>
            <w:r>
              <w:t>3</w:t>
            </w:r>
          </w:p>
        </w:tc>
        <w:tc>
          <w:tcPr>
            <w:tcW w:w="8074" w:type="dxa"/>
          </w:tcPr>
          <w:p w14:paraId="72BFE15E" w14:textId="77777777" w:rsidR="000C5274" w:rsidRDefault="000C5274" w:rsidP="00DC6F22">
            <w:pPr>
              <w:ind w:left="0" w:firstLine="0"/>
            </w:pPr>
            <w:r>
              <w:t>L’acteur se dirige vers la page de messagerie</w:t>
            </w:r>
          </w:p>
        </w:tc>
      </w:tr>
      <w:tr w:rsidR="000C5274" w14:paraId="72F8E3FF" w14:textId="77777777" w:rsidTr="00DC6F22">
        <w:trPr>
          <w:trHeight w:val="454"/>
        </w:trPr>
        <w:tc>
          <w:tcPr>
            <w:tcW w:w="1020" w:type="dxa"/>
          </w:tcPr>
          <w:p w14:paraId="18F74116" w14:textId="77777777" w:rsidR="000C5274" w:rsidRDefault="000C5274" w:rsidP="00DC6F22">
            <w:pPr>
              <w:ind w:left="0" w:firstLine="0"/>
            </w:pPr>
            <w:r>
              <w:t>4</w:t>
            </w:r>
          </w:p>
        </w:tc>
        <w:tc>
          <w:tcPr>
            <w:tcW w:w="8074" w:type="dxa"/>
          </w:tcPr>
          <w:p w14:paraId="6088963F" w14:textId="77777777" w:rsidR="000C5274" w:rsidRDefault="000C5274" w:rsidP="00DC6F22">
            <w:pPr>
              <w:ind w:left="0" w:firstLine="0"/>
            </w:pPr>
            <w:r>
              <w:t>La plateforme affiche la page de messagerie</w:t>
            </w:r>
          </w:p>
        </w:tc>
      </w:tr>
      <w:tr w:rsidR="000C5274" w14:paraId="4BB040C8" w14:textId="77777777" w:rsidTr="00B840D5">
        <w:trPr>
          <w:trHeight w:val="640"/>
        </w:trPr>
        <w:tc>
          <w:tcPr>
            <w:tcW w:w="1020" w:type="dxa"/>
          </w:tcPr>
          <w:p w14:paraId="514FAA2B" w14:textId="77777777" w:rsidR="000C5274" w:rsidRDefault="000C5274" w:rsidP="00DC6F22">
            <w:pPr>
              <w:ind w:left="0" w:firstLine="0"/>
            </w:pPr>
            <w:r>
              <w:t>5</w:t>
            </w:r>
          </w:p>
        </w:tc>
        <w:tc>
          <w:tcPr>
            <w:tcW w:w="8074" w:type="dxa"/>
          </w:tcPr>
          <w:p w14:paraId="78400943" w14:textId="77777777" w:rsidR="000C5274" w:rsidRPr="00133A1D" w:rsidRDefault="000C5274" w:rsidP="00DC6F22">
            <w:pPr>
              <w:ind w:left="0" w:firstLine="0"/>
            </w:pPr>
            <w:r>
              <w:t>L’acteur accède aux fonctionnalités de la messagerie : « Créer une discussion », « Accéder à une discussion »</w:t>
            </w:r>
          </w:p>
        </w:tc>
      </w:tr>
    </w:tbl>
    <w:p w14:paraId="2EAB44FA" w14:textId="77777777" w:rsidR="00B71B6B" w:rsidRPr="00A748BB" w:rsidRDefault="00B71B6B" w:rsidP="00FC57A8">
      <w:pPr>
        <w:pStyle w:val="1111Loaten3"/>
        <w:numPr>
          <w:ilvl w:val="0"/>
          <w:numId w:val="0"/>
        </w:numPr>
        <w:ind w:right="-284"/>
        <w:outlineLvl w:val="9"/>
      </w:pPr>
    </w:p>
    <w:p w14:paraId="01A2E2F4" w14:textId="0D86D082" w:rsidR="00295F20" w:rsidRPr="00A748BB" w:rsidRDefault="00295F20" w:rsidP="00FF2C6E">
      <w:pPr>
        <w:pStyle w:val="1111Loaten3"/>
      </w:pPr>
      <w:r w:rsidRPr="00A748BB">
        <w:t>Description textuelle de : « Envoyer/Télécharger des fichier</w:t>
      </w:r>
      <w:r w:rsidR="00FB0918">
        <w:t>s</w:t>
      </w:r>
      <w:r w:rsidRPr="00A748BB">
        <w:t> »</w:t>
      </w:r>
    </w:p>
    <w:p w14:paraId="588C0626" w14:textId="6D8B903A" w:rsidR="004E3213" w:rsidRDefault="0003719D">
      <w:pPr>
        <w:pStyle w:val="1111Loaten3"/>
        <w:numPr>
          <w:ilvl w:val="0"/>
          <w:numId w:val="34"/>
        </w:numPr>
        <w:ind w:right="-284"/>
        <w:outlineLvl w:val="9"/>
      </w:pPr>
      <w:r>
        <w:t>I</w:t>
      </w:r>
      <w:r w:rsidR="00A748BB">
        <w:t>nformation</w:t>
      </w:r>
    </w:p>
    <w:p w14:paraId="397F6A77" w14:textId="28959521" w:rsidR="00FB0918" w:rsidRDefault="00FB0918">
      <w:pPr>
        <w:pStyle w:val="1111Loaten3"/>
        <w:numPr>
          <w:ilvl w:val="0"/>
          <w:numId w:val="11"/>
        </w:numPr>
        <w:ind w:right="-284"/>
        <w:outlineLvl w:val="9"/>
      </w:pPr>
      <w:r>
        <w:t>Nom : Envoyer/Télécharger des fichiers</w:t>
      </w:r>
    </w:p>
    <w:p w14:paraId="63368E70" w14:textId="657AC069" w:rsidR="00EF64FE" w:rsidRDefault="00EF64FE">
      <w:pPr>
        <w:pStyle w:val="1111Loaten3"/>
        <w:numPr>
          <w:ilvl w:val="0"/>
          <w:numId w:val="11"/>
        </w:numPr>
        <w:ind w:right="-284"/>
        <w:outlineLvl w:val="9"/>
      </w:pPr>
      <w:r>
        <w:t>Acteur : Etudiants, Enseignants, Administrateurs</w:t>
      </w:r>
    </w:p>
    <w:p w14:paraId="7BA2C8EF" w14:textId="63960DE8" w:rsidR="001A4531" w:rsidRPr="00A748BB" w:rsidRDefault="001A4531">
      <w:pPr>
        <w:pStyle w:val="1111Loaten3"/>
        <w:numPr>
          <w:ilvl w:val="0"/>
          <w:numId w:val="11"/>
        </w:numPr>
        <w:ind w:right="-284"/>
        <w:outlineLvl w:val="9"/>
      </w:pPr>
      <w:r>
        <w:t>Précondition :</w:t>
      </w:r>
      <w:r w:rsidR="00EC0AEF">
        <w:t xml:space="preserve"> accès à l’internet, plateforme active, être connecter sur la plateforme</w:t>
      </w:r>
    </w:p>
    <w:p w14:paraId="0ED4B3F4" w14:textId="78FE1EEC" w:rsidR="004E3213" w:rsidRDefault="004E3213">
      <w:pPr>
        <w:pStyle w:val="1111Loaten3"/>
        <w:numPr>
          <w:ilvl w:val="0"/>
          <w:numId w:val="34"/>
        </w:numPr>
        <w:ind w:right="-284"/>
        <w:outlineLvl w:val="9"/>
      </w:pPr>
      <w:r w:rsidRPr="00A748BB">
        <w:t>Scénario nominal</w:t>
      </w:r>
    </w:p>
    <w:p w14:paraId="52156777" w14:textId="283385FF" w:rsidR="0003719D" w:rsidRDefault="00B50F61" w:rsidP="00B840D5">
      <w:pPr>
        <w:pStyle w:val="Tabilao"/>
      </w:pPr>
      <w:bookmarkStart w:id="75" w:name="_Toc209780242"/>
      <w:r>
        <w:t>Envoyer/Télécharger des fichiers (1)</w:t>
      </w:r>
      <w:bookmarkEnd w:id="75"/>
    </w:p>
    <w:tbl>
      <w:tblPr>
        <w:tblStyle w:val="TableGrid"/>
        <w:tblW w:w="9094" w:type="dxa"/>
        <w:tblLook w:val="04A0" w:firstRow="1" w:lastRow="0" w:firstColumn="1" w:lastColumn="0" w:noHBand="0" w:noVBand="1"/>
      </w:tblPr>
      <w:tblGrid>
        <w:gridCol w:w="1020"/>
        <w:gridCol w:w="8074"/>
      </w:tblGrid>
      <w:tr w:rsidR="00503B37" w14:paraId="5A1EA4BC" w14:textId="77777777" w:rsidTr="00DC6F22">
        <w:trPr>
          <w:trHeight w:val="454"/>
        </w:trPr>
        <w:tc>
          <w:tcPr>
            <w:tcW w:w="1020" w:type="dxa"/>
          </w:tcPr>
          <w:p w14:paraId="3A14A319" w14:textId="77777777" w:rsidR="00503B37" w:rsidRDefault="00503B37" w:rsidP="00DC6F22">
            <w:pPr>
              <w:ind w:left="0" w:firstLine="0"/>
            </w:pPr>
            <w:r>
              <w:t>N°</w:t>
            </w:r>
          </w:p>
        </w:tc>
        <w:tc>
          <w:tcPr>
            <w:tcW w:w="8074" w:type="dxa"/>
          </w:tcPr>
          <w:p w14:paraId="44C1CE93" w14:textId="77777777" w:rsidR="00503B37" w:rsidRDefault="00503B37" w:rsidP="00DC6F22">
            <w:pPr>
              <w:ind w:left="0" w:firstLine="0"/>
            </w:pPr>
            <w:r>
              <w:t>Action</w:t>
            </w:r>
          </w:p>
        </w:tc>
      </w:tr>
      <w:tr w:rsidR="00503B37" w14:paraId="5967DDBA" w14:textId="77777777" w:rsidTr="00DC6F22">
        <w:trPr>
          <w:trHeight w:val="454"/>
        </w:trPr>
        <w:tc>
          <w:tcPr>
            <w:tcW w:w="1020" w:type="dxa"/>
          </w:tcPr>
          <w:p w14:paraId="64A29723" w14:textId="77777777" w:rsidR="00503B37" w:rsidRDefault="00503B37" w:rsidP="00DC6F22">
            <w:pPr>
              <w:ind w:left="0" w:firstLine="0"/>
            </w:pPr>
            <w:r>
              <w:t>1</w:t>
            </w:r>
          </w:p>
        </w:tc>
        <w:tc>
          <w:tcPr>
            <w:tcW w:w="8074" w:type="dxa"/>
          </w:tcPr>
          <w:p w14:paraId="4C8D078F" w14:textId="77777777" w:rsidR="00503B37" w:rsidRDefault="00503B37" w:rsidP="00DC6F22">
            <w:pPr>
              <w:ind w:left="0" w:firstLine="0"/>
            </w:pPr>
            <w:r>
              <w:t>Inclusion du cas d’utilisation « S’authentifier »</w:t>
            </w:r>
          </w:p>
        </w:tc>
      </w:tr>
      <w:tr w:rsidR="00503B37" w14:paraId="47E5E726" w14:textId="77777777" w:rsidTr="00DC6F22">
        <w:trPr>
          <w:trHeight w:val="454"/>
        </w:trPr>
        <w:tc>
          <w:tcPr>
            <w:tcW w:w="1020" w:type="dxa"/>
          </w:tcPr>
          <w:p w14:paraId="00B20E2D" w14:textId="77777777" w:rsidR="00503B37" w:rsidRDefault="00503B37" w:rsidP="00DC6F22">
            <w:pPr>
              <w:ind w:left="0" w:firstLine="0"/>
            </w:pPr>
            <w:r>
              <w:t>2</w:t>
            </w:r>
          </w:p>
        </w:tc>
        <w:tc>
          <w:tcPr>
            <w:tcW w:w="8074" w:type="dxa"/>
          </w:tcPr>
          <w:p w14:paraId="49D69383" w14:textId="77777777" w:rsidR="00503B37" w:rsidRDefault="00503B37" w:rsidP="00DC6F22">
            <w:pPr>
              <w:ind w:left="0" w:firstLine="0"/>
            </w:pPr>
            <w:r>
              <w:t>Inclusion du cas d’utilisation « Accéder à une messagerie »</w:t>
            </w:r>
          </w:p>
        </w:tc>
      </w:tr>
      <w:tr w:rsidR="00503B37" w14:paraId="57179DCB" w14:textId="77777777" w:rsidTr="00DC6F22">
        <w:trPr>
          <w:trHeight w:val="454"/>
        </w:trPr>
        <w:tc>
          <w:tcPr>
            <w:tcW w:w="1020" w:type="dxa"/>
          </w:tcPr>
          <w:p w14:paraId="59E18AF3" w14:textId="77777777" w:rsidR="00503B37" w:rsidRDefault="00503B37" w:rsidP="00DC6F22">
            <w:pPr>
              <w:ind w:left="0" w:firstLine="0"/>
            </w:pPr>
            <w:r>
              <w:t>3</w:t>
            </w:r>
          </w:p>
        </w:tc>
        <w:tc>
          <w:tcPr>
            <w:tcW w:w="8074" w:type="dxa"/>
          </w:tcPr>
          <w:p w14:paraId="3C9C6691" w14:textId="77777777" w:rsidR="00503B37" w:rsidRDefault="00503B37" w:rsidP="00DC6F22">
            <w:pPr>
              <w:ind w:left="0" w:firstLine="0"/>
            </w:pPr>
            <w:r>
              <w:t>Inclusion du cas d’utilisation « Accéder à une discussion »</w:t>
            </w:r>
          </w:p>
        </w:tc>
      </w:tr>
      <w:tr w:rsidR="00503B37" w14:paraId="539ECB67" w14:textId="77777777" w:rsidTr="00DC6F22">
        <w:trPr>
          <w:trHeight w:val="454"/>
        </w:trPr>
        <w:tc>
          <w:tcPr>
            <w:tcW w:w="1020" w:type="dxa"/>
          </w:tcPr>
          <w:p w14:paraId="400D5BC6" w14:textId="77777777" w:rsidR="00503B37" w:rsidRDefault="00503B37" w:rsidP="00DC6F22">
            <w:pPr>
              <w:ind w:left="0" w:firstLine="0"/>
            </w:pPr>
            <w:r>
              <w:t>4</w:t>
            </w:r>
          </w:p>
        </w:tc>
        <w:tc>
          <w:tcPr>
            <w:tcW w:w="8074" w:type="dxa"/>
          </w:tcPr>
          <w:p w14:paraId="5B868B67" w14:textId="77777777" w:rsidR="00503B37" w:rsidRDefault="00503B37" w:rsidP="00DC6F22">
            <w:pPr>
              <w:ind w:left="0" w:firstLine="0"/>
            </w:pPr>
            <w:r>
              <w:t>La plateforme affiche une discussion privée ou groupée</w:t>
            </w:r>
          </w:p>
        </w:tc>
      </w:tr>
      <w:tr w:rsidR="00503B37" w14:paraId="35A5DD68" w14:textId="77777777" w:rsidTr="00DC6F22">
        <w:trPr>
          <w:trHeight w:val="454"/>
        </w:trPr>
        <w:tc>
          <w:tcPr>
            <w:tcW w:w="1020" w:type="dxa"/>
          </w:tcPr>
          <w:p w14:paraId="0DEE1838" w14:textId="77777777" w:rsidR="00503B37" w:rsidRDefault="00503B37" w:rsidP="00DC6F22">
            <w:pPr>
              <w:ind w:left="0" w:firstLine="0"/>
            </w:pPr>
            <w:r>
              <w:t>5</w:t>
            </w:r>
          </w:p>
        </w:tc>
        <w:tc>
          <w:tcPr>
            <w:tcW w:w="8074" w:type="dxa"/>
          </w:tcPr>
          <w:p w14:paraId="0223E21B" w14:textId="77777777" w:rsidR="00503B37" w:rsidRDefault="00503B37" w:rsidP="00DC6F22">
            <w:pPr>
              <w:ind w:left="0" w:firstLine="0"/>
            </w:pPr>
            <w:r>
              <w:t>L’acteur appuie sur le bouton envoyer fichier (image ou document)</w:t>
            </w:r>
          </w:p>
        </w:tc>
      </w:tr>
      <w:tr w:rsidR="00503B37" w14:paraId="302E357A" w14:textId="77777777" w:rsidTr="00DC6F22">
        <w:trPr>
          <w:trHeight w:val="454"/>
        </w:trPr>
        <w:tc>
          <w:tcPr>
            <w:tcW w:w="1020" w:type="dxa"/>
          </w:tcPr>
          <w:p w14:paraId="372BB015" w14:textId="77777777" w:rsidR="00503B37" w:rsidRDefault="00503B37" w:rsidP="00DC6F22">
            <w:pPr>
              <w:ind w:left="0" w:firstLine="0"/>
            </w:pPr>
            <w:r>
              <w:t>6</w:t>
            </w:r>
          </w:p>
        </w:tc>
        <w:tc>
          <w:tcPr>
            <w:tcW w:w="8074" w:type="dxa"/>
          </w:tcPr>
          <w:p w14:paraId="220EE32F" w14:textId="77777777" w:rsidR="00503B37" w:rsidRDefault="00503B37" w:rsidP="00DC6F22">
            <w:pPr>
              <w:ind w:left="0" w:firstLine="0"/>
            </w:pPr>
            <w:r>
              <w:t>La plateforme affiche un formulaire</w:t>
            </w:r>
          </w:p>
        </w:tc>
      </w:tr>
      <w:tr w:rsidR="00503B37" w14:paraId="1CD51F27" w14:textId="77777777" w:rsidTr="00DC6F22">
        <w:trPr>
          <w:trHeight w:val="454"/>
        </w:trPr>
        <w:tc>
          <w:tcPr>
            <w:tcW w:w="1020" w:type="dxa"/>
          </w:tcPr>
          <w:p w14:paraId="77C65405" w14:textId="77777777" w:rsidR="00503B37" w:rsidRDefault="00503B37" w:rsidP="00DC6F22">
            <w:pPr>
              <w:ind w:left="0" w:firstLine="0"/>
            </w:pPr>
            <w:r>
              <w:t>7</w:t>
            </w:r>
          </w:p>
        </w:tc>
        <w:tc>
          <w:tcPr>
            <w:tcW w:w="8074" w:type="dxa"/>
          </w:tcPr>
          <w:p w14:paraId="0E9247B2" w14:textId="77777777" w:rsidR="00503B37" w:rsidRDefault="00503B37" w:rsidP="00DC6F22">
            <w:pPr>
              <w:ind w:left="0" w:firstLine="0"/>
            </w:pPr>
            <w:r>
              <w:t>L’acteur choisi un fichier et envoie sur la plateforme</w:t>
            </w:r>
          </w:p>
        </w:tc>
      </w:tr>
      <w:tr w:rsidR="00503B37" w14:paraId="1F0512DD" w14:textId="77777777" w:rsidTr="00DC6F22">
        <w:trPr>
          <w:trHeight w:val="454"/>
        </w:trPr>
        <w:tc>
          <w:tcPr>
            <w:tcW w:w="1020" w:type="dxa"/>
          </w:tcPr>
          <w:p w14:paraId="3718EA71" w14:textId="77777777" w:rsidR="00503B37" w:rsidRDefault="00503B37" w:rsidP="00DC6F22">
            <w:pPr>
              <w:ind w:left="0" w:firstLine="0"/>
            </w:pPr>
            <w:r>
              <w:t>8</w:t>
            </w:r>
          </w:p>
        </w:tc>
        <w:tc>
          <w:tcPr>
            <w:tcW w:w="8074" w:type="dxa"/>
          </w:tcPr>
          <w:p w14:paraId="51E6D1A2" w14:textId="77777777" w:rsidR="00503B37" w:rsidRDefault="00503B37" w:rsidP="00DC6F22">
            <w:pPr>
              <w:ind w:left="0" w:firstLine="0"/>
            </w:pPr>
            <w:r>
              <w:t>La plateforme vérifie et valide le fichier</w:t>
            </w:r>
          </w:p>
        </w:tc>
      </w:tr>
      <w:tr w:rsidR="00503B37" w14:paraId="5C6D660C" w14:textId="77777777" w:rsidTr="00DC6F22">
        <w:trPr>
          <w:trHeight w:val="454"/>
        </w:trPr>
        <w:tc>
          <w:tcPr>
            <w:tcW w:w="1020" w:type="dxa"/>
          </w:tcPr>
          <w:p w14:paraId="20B1680D" w14:textId="77777777" w:rsidR="00503B37" w:rsidRDefault="00503B37" w:rsidP="00DC6F22">
            <w:pPr>
              <w:ind w:left="0" w:firstLine="0"/>
            </w:pPr>
            <w:r>
              <w:t>9</w:t>
            </w:r>
          </w:p>
        </w:tc>
        <w:tc>
          <w:tcPr>
            <w:tcW w:w="8074" w:type="dxa"/>
          </w:tcPr>
          <w:p w14:paraId="50F1844D" w14:textId="77777777" w:rsidR="00503B37" w:rsidRDefault="00503B37" w:rsidP="00DC6F22">
            <w:pPr>
              <w:ind w:left="0" w:firstLine="0"/>
            </w:pPr>
            <w:r>
              <w:t>La plateforme affiche le fichier dans la discussion privée ou groupée</w:t>
            </w:r>
          </w:p>
        </w:tc>
      </w:tr>
    </w:tbl>
    <w:p w14:paraId="1BA91A7B" w14:textId="6881F784" w:rsidR="004B75D4" w:rsidRDefault="004B75D4" w:rsidP="004E3213">
      <w:pPr>
        <w:pStyle w:val="1111Loaten3"/>
        <w:numPr>
          <w:ilvl w:val="0"/>
          <w:numId w:val="0"/>
        </w:numPr>
        <w:ind w:right="-284"/>
        <w:outlineLvl w:val="9"/>
      </w:pPr>
    </w:p>
    <w:p w14:paraId="4B17BB87" w14:textId="1D03335D" w:rsidR="0003719D" w:rsidRPr="004B75D4" w:rsidRDefault="004B75D4" w:rsidP="004B75D4">
      <w:pPr>
        <w:rPr>
          <w:color w:val="000000"/>
        </w:rPr>
      </w:pPr>
      <w:r>
        <w:br w:type="page"/>
      </w:r>
    </w:p>
    <w:p w14:paraId="11084A72" w14:textId="4BC99594" w:rsidR="004E3213" w:rsidRDefault="004E3213">
      <w:pPr>
        <w:pStyle w:val="1111Loaten3"/>
        <w:numPr>
          <w:ilvl w:val="0"/>
          <w:numId w:val="34"/>
        </w:numPr>
        <w:ind w:right="-284"/>
        <w:outlineLvl w:val="9"/>
      </w:pPr>
      <w:r w:rsidRPr="00A748BB">
        <w:lastRenderedPageBreak/>
        <w:t>Scénario alternatif</w:t>
      </w:r>
    </w:p>
    <w:p w14:paraId="338D4A2D" w14:textId="60A27A9C" w:rsidR="00503B37" w:rsidRDefault="00503B37" w:rsidP="00B840D5">
      <w:pPr>
        <w:pStyle w:val="Tabilao"/>
      </w:pPr>
      <w:bookmarkStart w:id="76" w:name="_Toc209780243"/>
      <w:r>
        <w:t>Envoyer/Télécharger des fichiers (</w:t>
      </w:r>
      <w:r w:rsidR="00B840D5">
        <w:t>2</w:t>
      </w:r>
      <w:r>
        <w:t>)</w:t>
      </w:r>
      <w:bookmarkEnd w:id="76"/>
    </w:p>
    <w:tbl>
      <w:tblPr>
        <w:tblStyle w:val="TableGrid"/>
        <w:tblW w:w="9094" w:type="dxa"/>
        <w:tblLook w:val="04A0" w:firstRow="1" w:lastRow="0" w:firstColumn="1" w:lastColumn="0" w:noHBand="0" w:noVBand="1"/>
      </w:tblPr>
      <w:tblGrid>
        <w:gridCol w:w="1020"/>
        <w:gridCol w:w="8074"/>
      </w:tblGrid>
      <w:tr w:rsidR="00C4162E" w14:paraId="219F9C88" w14:textId="77777777" w:rsidTr="00DC6F22">
        <w:trPr>
          <w:trHeight w:val="454"/>
        </w:trPr>
        <w:tc>
          <w:tcPr>
            <w:tcW w:w="1020" w:type="dxa"/>
          </w:tcPr>
          <w:p w14:paraId="255DEC71" w14:textId="77777777" w:rsidR="00C4162E" w:rsidRDefault="00C4162E" w:rsidP="00DC6F22">
            <w:pPr>
              <w:ind w:left="0" w:firstLine="0"/>
            </w:pPr>
            <w:r>
              <w:t>N°</w:t>
            </w:r>
          </w:p>
        </w:tc>
        <w:tc>
          <w:tcPr>
            <w:tcW w:w="8074" w:type="dxa"/>
          </w:tcPr>
          <w:p w14:paraId="1F447DEC" w14:textId="77777777" w:rsidR="00C4162E" w:rsidRDefault="00C4162E" w:rsidP="00DC6F22">
            <w:pPr>
              <w:ind w:left="0" w:firstLine="0"/>
            </w:pPr>
            <w:r>
              <w:t>Action</w:t>
            </w:r>
          </w:p>
        </w:tc>
      </w:tr>
      <w:tr w:rsidR="00C4162E" w14:paraId="3ECE4B86" w14:textId="77777777" w:rsidTr="00DC6F22">
        <w:trPr>
          <w:trHeight w:val="454"/>
        </w:trPr>
        <w:tc>
          <w:tcPr>
            <w:tcW w:w="1020" w:type="dxa"/>
          </w:tcPr>
          <w:p w14:paraId="0344C010" w14:textId="77777777" w:rsidR="00C4162E" w:rsidRDefault="00C4162E" w:rsidP="00DC6F22">
            <w:pPr>
              <w:ind w:left="0" w:firstLine="0"/>
            </w:pPr>
            <w:r>
              <w:t>8</w:t>
            </w:r>
          </w:p>
        </w:tc>
        <w:tc>
          <w:tcPr>
            <w:tcW w:w="8074" w:type="dxa"/>
          </w:tcPr>
          <w:p w14:paraId="7F88D131" w14:textId="77777777" w:rsidR="00C4162E" w:rsidRDefault="00C4162E" w:rsidP="00DC6F22">
            <w:pPr>
              <w:ind w:left="0" w:firstLine="0"/>
            </w:pPr>
            <w:r>
              <w:t>La plateforme invalide le fichier</w:t>
            </w:r>
          </w:p>
        </w:tc>
      </w:tr>
      <w:tr w:rsidR="00C4162E" w14:paraId="6D970495" w14:textId="77777777" w:rsidTr="00DC6F22">
        <w:trPr>
          <w:trHeight w:val="454"/>
        </w:trPr>
        <w:tc>
          <w:tcPr>
            <w:tcW w:w="1020" w:type="dxa"/>
          </w:tcPr>
          <w:p w14:paraId="0B3434DD" w14:textId="77777777" w:rsidR="00C4162E" w:rsidRDefault="00C4162E" w:rsidP="00DC6F22">
            <w:pPr>
              <w:ind w:left="0" w:firstLine="0"/>
            </w:pPr>
            <w:r>
              <w:t>8.1</w:t>
            </w:r>
          </w:p>
        </w:tc>
        <w:tc>
          <w:tcPr>
            <w:tcW w:w="8074" w:type="dxa"/>
          </w:tcPr>
          <w:p w14:paraId="6CDCCC50" w14:textId="77777777" w:rsidR="00C4162E" w:rsidRDefault="00C4162E" w:rsidP="00DC6F22">
            <w:pPr>
              <w:ind w:left="0" w:firstLine="0"/>
            </w:pPr>
            <w:r>
              <w:t>La plateforme affiche un message d’erreur et attend que l’acteur fasse une action. Reprise au point 6</w:t>
            </w:r>
          </w:p>
        </w:tc>
      </w:tr>
    </w:tbl>
    <w:p w14:paraId="3ACCA969" w14:textId="77777777" w:rsidR="004E3213" w:rsidRPr="00A748BB" w:rsidRDefault="004E3213" w:rsidP="00FC57A8">
      <w:pPr>
        <w:pStyle w:val="1111Loaten3"/>
        <w:numPr>
          <w:ilvl w:val="0"/>
          <w:numId w:val="0"/>
        </w:numPr>
        <w:ind w:right="-284"/>
        <w:outlineLvl w:val="9"/>
      </w:pPr>
    </w:p>
    <w:p w14:paraId="53E87498" w14:textId="33D53D19" w:rsidR="00295F20" w:rsidRPr="00A748BB" w:rsidRDefault="00295F20" w:rsidP="00FF2C6E">
      <w:pPr>
        <w:pStyle w:val="1111Loaten3"/>
      </w:pPr>
      <w:r w:rsidRPr="00A748BB">
        <w:t>Description textuelle de : « Créer des discussion »</w:t>
      </w:r>
    </w:p>
    <w:p w14:paraId="59FF2D9E" w14:textId="6F7A5153" w:rsidR="004E3213" w:rsidRDefault="00B54CFE">
      <w:pPr>
        <w:pStyle w:val="1111Loaten3"/>
        <w:numPr>
          <w:ilvl w:val="0"/>
          <w:numId w:val="35"/>
        </w:numPr>
        <w:ind w:right="-284"/>
        <w:outlineLvl w:val="9"/>
      </w:pPr>
      <w:r>
        <w:t>I</w:t>
      </w:r>
      <w:r w:rsidR="00A87BD8">
        <w:t>nformation</w:t>
      </w:r>
    </w:p>
    <w:p w14:paraId="1891D7AE" w14:textId="2C6F6368" w:rsidR="009C09A1" w:rsidRDefault="009C09A1">
      <w:pPr>
        <w:pStyle w:val="1111Loaten3"/>
        <w:numPr>
          <w:ilvl w:val="0"/>
          <w:numId w:val="11"/>
        </w:numPr>
        <w:ind w:right="-284"/>
        <w:outlineLvl w:val="9"/>
      </w:pPr>
      <w:r>
        <w:t>Nom</w:t>
      </w:r>
      <w:r w:rsidR="008B6A86">
        <w:t xml:space="preserve"> : Créer</w:t>
      </w:r>
      <w:r>
        <w:t xml:space="preserve"> des discussions</w:t>
      </w:r>
    </w:p>
    <w:p w14:paraId="553306E8" w14:textId="29146F39" w:rsidR="009C09A1" w:rsidRDefault="009C09A1">
      <w:pPr>
        <w:pStyle w:val="1111Loaten3"/>
        <w:numPr>
          <w:ilvl w:val="0"/>
          <w:numId w:val="11"/>
        </w:numPr>
        <w:ind w:right="-284"/>
        <w:outlineLvl w:val="9"/>
      </w:pPr>
      <w:r>
        <w:t>Acteur :</w:t>
      </w:r>
      <w:r w:rsidR="00A27CED">
        <w:t xml:space="preserve"> </w:t>
      </w:r>
      <w:r w:rsidR="008B6A86">
        <w:t>Etudiants,</w:t>
      </w:r>
      <w:r w:rsidR="00A27CED">
        <w:t xml:space="preserve"> Enseignants</w:t>
      </w:r>
    </w:p>
    <w:p w14:paraId="340E0EF6" w14:textId="11742DEA" w:rsidR="009C09A1" w:rsidRPr="00A748BB" w:rsidRDefault="009C09A1">
      <w:pPr>
        <w:pStyle w:val="1111Loaten3"/>
        <w:numPr>
          <w:ilvl w:val="0"/>
          <w:numId w:val="11"/>
        </w:numPr>
        <w:ind w:right="-284"/>
        <w:outlineLvl w:val="9"/>
      </w:pPr>
      <w:r>
        <w:t>Précondition :</w:t>
      </w:r>
      <w:r w:rsidR="00BC2921">
        <w:t xml:space="preserve"> accès à l’internet, plateforme active, être connecter sur la plateforme</w:t>
      </w:r>
    </w:p>
    <w:p w14:paraId="2D85FCC9" w14:textId="671A8E77" w:rsidR="004E3213" w:rsidRDefault="004E3213">
      <w:pPr>
        <w:pStyle w:val="1111Loaten3"/>
        <w:numPr>
          <w:ilvl w:val="0"/>
          <w:numId w:val="35"/>
        </w:numPr>
        <w:ind w:right="-284"/>
        <w:outlineLvl w:val="9"/>
      </w:pPr>
      <w:r w:rsidRPr="00A748BB">
        <w:t>Scénario nominal</w:t>
      </w:r>
    </w:p>
    <w:p w14:paraId="3E28E5C3" w14:textId="42033C7C" w:rsidR="003B4221" w:rsidRDefault="003B4221" w:rsidP="00B840D5">
      <w:pPr>
        <w:pStyle w:val="Tabilao"/>
      </w:pPr>
      <w:bookmarkStart w:id="77" w:name="_Toc209780244"/>
      <w:r>
        <w:t>Créer des discussions (1)</w:t>
      </w:r>
      <w:bookmarkEnd w:id="77"/>
    </w:p>
    <w:tbl>
      <w:tblPr>
        <w:tblStyle w:val="TableGrid"/>
        <w:tblW w:w="9094" w:type="dxa"/>
        <w:tblLook w:val="04A0" w:firstRow="1" w:lastRow="0" w:firstColumn="1" w:lastColumn="0" w:noHBand="0" w:noVBand="1"/>
      </w:tblPr>
      <w:tblGrid>
        <w:gridCol w:w="1020"/>
        <w:gridCol w:w="8074"/>
      </w:tblGrid>
      <w:tr w:rsidR="009D1F8B" w14:paraId="22AE447C" w14:textId="77777777" w:rsidTr="00DC6F22">
        <w:trPr>
          <w:trHeight w:val="454"/>
        </w:trPr>
        <w:tc>
          <w:tcPr>
            <w:tcW w:w="1020" w:type="dxa"/>
          </w:tcPr>
          <w:p w14:paraId="6312D977" w14:textId="77777777" w:rsidR="009D1F8B" w:rsidRDefault="009D1F8B" w:rsidP="00DC6F22">
            <w:pPr>
              <w:ind w:left="0" w:firstLine="0"/>
            </w:pPr>
            <w:r>
              <w:t>N°</w:t>
            </w:r>
          </w:p>
        </w:tc>
        <w:tc>
          <w:tcPr>
            <w:tcW w:w="8074" w:type="dxa"/>
          </w:tcPr>
          <w:p w14:paraId="652DA20A" w14:textId="77777777" w:rsidR="009D1F8B" w:rsidRDefault="009D1F8B" w:rsidP="00DC6F22">
            <w:pPr>
              <w:ind w:left="0" w:firstLine="0"/>
            </w:pPr>
            <w:r>
              <w:t>Action</w:t>
            </w:r>
          </w:p>
        </w:tc>
      </w:tr>
      <w:tr w:rsidR="009D1F8B" w14:paraId="2130E2FE" w14:textId="77777777" w:rsidTr="00DC6F22">
        <w:trPr>
          <w:trHeight w:val="454"/>
        </w:trPr>
        <w:tc>
          <w:tcPr>
            <w:tcW w:w="1020" w:type="dxa"/>
          </w:tcPr>
          <w:p w14:paraId="1285FD46" w14:textId="77777777" w:rsidR="009D1F8B" w:rsidRDefault="009D1F8B" w:rsidP="00DC6F22">
            <w:pPr>
              <w:ind w:left="0" w:firstLine="0"/>
            </w:pPr>
            <w:r>
              <w:t>1</w:t>
            </w:r>
          </w:p>
        </w:tc>
        <w:tc>
          <w:tcPr>
            <w:tcW w:w="8074" w:type="dxa"/>
          </w:tcPr>
          <w:p w14:paraId="3952310F" w14:textId="77777777" w:rsidR="009D1F8B" w:rsidRDefault="009D1F8B" w:rsidP="00DC6F22">
            <w:pPr>
              <w:ind w:left="0" w:firstLine="0"/>
            </w:pPr>
            <w:r>
              <w:t>Inclusion du cas d’utilisation « S’authentifier »</w:t>
            </w:r>
          </w:p>
        </w:tc>
      </w:tr>
      <w:tr w:rsidR="009D1F8B" w14:paraId="65EBC232" w14:textId="77777777" w:rsidTr="00DC6F22">
        <w:trPr>
          <w:trHeight w:val="454"/>
        </w:trPr>
        <w:tc>
          <w:tcPr>
            <w:tcW w:w="1020" w:type="dxa"/>
          </w:tcPr>
          <w:p w14:paraId="6B80FC3E" w14:textId="77777777" w:rsidR="009D1F8B" w:rsidRDefault="009D1F8B" w:rsidP="00DC6F22">
            <w:pPr>
              <w:ind w:left="0" w:firstLine="0"/>
            </w:pPr>
            <w:r>
              <w:t>2</w:t>
            </w:r>
          </w:p>
        </w:tc>
        <w:tc>
          <w:tcPr>
            <w:tcW w:w="8074" w:type="dxa"/>
          </w:tcPr>
          <w:p w14:paraId="4E59CBC9" w14:textId="77777777" w:rsidR="009D1F8B" w:rsidRDefault="009D1F8B" w:rsidP="00DC6F22">
            <w:pPr>
              <w:ind w:left="0" w:firstLine="0"/>
            </w:pPr>
            <w:r>
              <w:t>Inclusion du cas d’utilisation « Accéder à une messagerie »</w:t>
            </w:r>
          </w:p>
        </w:tc>
      </w:tr>
      <w:tr w:rsidR="009D1F8B" w14:paraId="1CE2EEE2" w14:textId="77777777" w:rsidTr="00DC6F22">
        <w:trPr>
          <w:trHeight w:val="454"/>
        </w:trPr>
        <w:tc>
          <w:tcPr>
            <w:tcW w:w="1020" w:type="dxa"/>
          </w:tcPr>
          <w:p w14:paraId="2085F2C0" w14:textId="77777777" w:rsidR="009D1F8B" w:rsidRDefault="009D1F8B" w:rsidP="00DC6F22">
            <w:pPr>
              <w:ind w:left="0" w:firstLine="0"/>
            </w:pPr>
            <w:r>
              <w:t>3</w:t>
            </w:r>
          </w:p>
        </w:tc>
        <w:tc>
          <w:tcPr>
            <w:tcW w:w="8074" w:type="dxa"/>
          </w:tcPr>
          <w:p w14:paraId="4DBE6985" w14:textId="77777777" w:rsidR="009D1F8B" w:rsidRDefault="009D1F8B" w:rsidP="00DC6F22">
            <w:pPr>
              <w:ind w:left="0" w:firstLine="0"/>
            </w:pPr>
            <w:r>
              <w:t>La plateforme affiche la page de messagerie</w:t>
            </w:r>
          </w:p>
        </w:tc>
      </w:tr>
      <w:tr w:rsidR="009D1F8B" w14:paraId="53B6520B" w14:textId="77777777" w:rsidTr="00DC6F22">
        <w:trPr>
          <w:trHeight w:val="454"/>
        </w:trPr>
        <w:tc>
          <w:tcPr>
            <w:tcW w:w="1020" w:type="dxa"/>
          </w:tcPr>
          <w:p w14:paraId="48F3063A" w14:textId="77777777" w:rsidR="009D1F8B" w:rsidRDefault="009D1F8B" w:rsidP="00DC6F22">
            <w:pPr>
              <w:ind w:left="0" w:firstLine="0"/>
            </w:pPr>
            <w:r>
              <w:t>4</w:t>
            </w:r>
          </w:p>
        </w:tc>
        <w:tc>
          <w:tcPr>
            <w:tcW w:w="8074" w:type="dxa"/>
          </w:tcPr>
          <w:p w14:paraId="2E42CCC4" w14:textId="77777777" w:rsidR="009D1F8B" w:rsidRDefault="009D1F8B" w:rsidP="00DC6F22">
            <w:pPr>
              <w:ind w:left="0" w:firstLine="0"/>
            </w:pPr>
            <w:r>
              <w:t>L’acteur appuie sur le bouton de création de discussion</w:t>
            </w:r>
          </w:p>
        </w:tc>
      </w:tr>
      <w:tr w:rsidR="009D1F8B" w14:paraId="0351F4B5" w14:textId="77777777" w:rsidTr="00DC6F22">
        <w:trPr>
          <w:trHeight w:val="454"/>
        </w:trPr>
        <w:tc>
          <w:tcPr>
            <w:tcW w:w="1020" w:type="dxa"/>
          </w:tcPr>
          <w:p w14:paraId="14765DD8" w14:textId="77777777" w:rsidR="009D1F8B" w:rsidRDefault="009D1F8B" w:rsidP="00DC6F22">
            <w:pPr>
              <w:ind w:left="0" w:firstLine="0"/>
            </w:pPr>
            <w:r>
              <w:t>5</w:t>
            </w:r>
          </w:p>
        </w:tc>
        <w:tc>
          <w:tcPr>
            <w:tcW w:w="8074" w:type="dxa"/>
          </w:tcPr>
          <w:p w14:paraId="1BFAE5E3" w14:textId="77777777" w:rsidR="009D1F8B" w:rsidRDefault="009D1F8B" w:rsidP="00DC6F22">
            <w:pPr>
              <w:ind w:left="0" w:firstLine="0"/>
            </w:pPr>
            <w:r>
              <w:t>La plateforme affiche une liste des utilisateurs (étudiants et enseignants)</w:t>
            </w:r>
          </w:p>
        </w:tc>
      </w:tr>
      <w:tr w:rsidR="009D1F8B" w14:paraId="35335738" w14:textId="77777777" w:rsidTr="00DC6F22">
        <w:trPr>
          <w:trHeight w:val="454"/>
        </w:trPr>
        <w:tc>
          <w:tcPr>
            <w:tcW w:w="1020" w:type="dxa"/>
          </w:tcPr>
          <w:p w14:paraId="7A2582EA" w14:textId="77777777" w:rsidR="009D1F8B" w:rsidRDefault="009D1F8B" w:rsidP="00DC6F22">
            <w:pPr>
              <w:ind w:left="0" w:firstLine="0"/>
            </w:pPr>
            <w:r>
              <w:t>6</w:t>
            </w:r>
          </w:p>
        </w:tc>
        <w:tc>
          <w:tcPr>
            <w:tcW w:w="8074" w:type="dxa"/>
          </w:tcPr>
          <w:p w14:paraId="0C1C4FF0" w14:textId="77777777" w:rsidR="009D1F8B" w:rsidRDefault="009D1F8B" w:rsidP="00DC6F22">
            <w:pPr>
              <w:ind w:left="0" w:firstLine="0"/>
            </w:pPr>
            <w:r>
              <w:t>L’acteur sélectionne un ou plusieurs utilisateurs pour participer à la discussion</w:t>
            </w:r>
          </w:p>
        </w:tc>
      </w:tr>
      <w:tr w:rsidR="009D1F8B" w14:paraId="10D5EE7C" w14:textId="77777777" w:rsidTr="00DC6F22">
        <w:trPr>
          <w:trHeight w:val="454"/>
        </w:trPr>
        <w:tc>
          <w:tcPr>
            <w:tcW w:w="1020" w:type="dxa"/>
          </w:tcPr>
          <w:p w14:paraId="0DA5DF8E" w14:textId="77777777" w:rsidR="009D1F8B" w:rsidRDefault="009D1F8B" w:rsidP="00DC6F22">
            <w:pPr>
              <w:ind w:left="0" w:firstLine="0"/>
            </w:pPr>
            <w:r>
              <w:t>7</w:t>
            </w:r>
          </w:p>
        </w:tc>
        <w:tc>
          <w:tcPr>
            <w:tcW w:w="8074" w:type="dxa"/>
          </w:tcPr>
          <w:p w14:paraId="2F7E06C1" w14:textId="77777777" w:rsidR="009D1F8B" w:rsidRDefault="009D1F8B" w:rsidP="00DC6F22">
            <w:pPr>
              <w:ind w:left="0" w:firstLine="0"/>
            </w:pPr>
            <w:r>
              <w:t>La plateforme crée une discussion dans avec les membres sélectionnés par l’acteur</w:t>
            </w:r>
          </w:p>
        </w:tc>
      </w:tr>
    </w:tbl>
    <w:p w14:paraId="37CBE05C" w14:textId="77777777" w:rsidR="009A4DD8" w:rsidRPr="00A748BB" w:rsidRDefault="009A4DD8" w:rsidP="004E3213">
      <w:pPr>
        <w:pStyle w:val="1111Loaten3"/>
        <w:numPr>
          <w:ilvl w:val="0"/>
          <w:numId w:val="0"/>
        </w:numPr>
        <w:ind w:right="-284"/>
        <w:outlineLvl w:val="9"/>
      </w:pPr>
    </w:p>
    <w:p w14:paraId="083F8490" w14:textId="4712C4B7" w:rsidR="004E3213" w:rsidRPr="00A748BB" w:rsidRDefault="004E3213">
      <w:pPr>
        <w:pStyle w:val="1111Loaten3"/>
        <w:numPr>
          <w:ilvl w:val="0"/>
          <w:numId w:val="35"/>
        </w:numPr>
        <w:ind w:right="-284"/>
        <w:outlineLvl w:val="9"/>
      </w:pPr>
      <w:r w:rsidRPr="00A748BB">
        <w:t>Scénario alternatif</w:t>
      </w:r>
    </w:p>
    <w:p w14:paraId="656B21DE" w14:textId="1B22D9C4" w:rsidR="004E3213" w:rsidRDefault="003B4221" w:rsidP="00B840D5">
      <w:pPr>
        <w:pStyle w:val="Tabilao"/>
      </w:pPr>
      <w:bookmarkStart w:id="78" w:name="_Toc209780245"/>
      <w:r>
        <w:t>Créer des discussion (2)</w:t>
      </w:r>
      <w:bookmarkEnd w:id="78"/>
    </w:p>
    <w:tbl>
      <w:tblPr>
        <w:tblStyle w:val="TableGrid"/>
        <w:tblW w:w="9094" w:type="dxa"/>
        <w:tblLook w:val="04A0" w:firstRow="1" w:lastRow="0" w:firstColumn="1" w:lastColumn="0" w:noHBand="0" w:noVBand="1"/>
      </w:tblPr>
      <w:tblGrid>
        <w:gridCol w:w="1020"/>
        <w:gridCol w:w="8074"/>
      </w:tblGrid>
      <w:tr w:rsidR="009D1F8B" w14:paraId="1CC7E033" w14:textId="77777777" w:rsidTr="00DC6F22">
        <w:trPr>
          <w:trHeight w:val="454"/>
        </w:trPr>
        <w:tc>
          <w:tcPr>
            <w:tcW w:w="1020" w:type="dxa"/>
          </w:tcPr>
          <w:p w14:paraId="3140AF7C" w14:textId="77777777" w:rsidR="009D1F8B" w:rsidRDefault="009D1F8B" w:rsidP="00DC6F22">
            <w:pPr>
              <w:ind w:left="0" w:firstLine="0"/>
            </w:pPr>
            <w:r>
              <w:t>N°</w:t>
            </w:r>
          </w:p>
        </w:tc>
        <w:tc>
          <w:tcPr>
            <w:tcW w:w="8074" w:type="dxa"/>
          </w:tcPr>
          <w:p w14:paraId="1998FA52" w14:textId="77777777" w:rsidR="009D1F8B" w:rsidRDefault="009D1F8B" w:rsidP="00DC6F22">
            <w:pPr>
              <w:ind w:left="0" w:firstLine="0"/>
            </w:pPr>
            <w:r>
              <w:t>Action</w:t>
            </w:r>
          </w:p>
        </w:tc>
      </w:tr>
      <w:tr w:rsidR="009D1F8B" w14:paraId="6E6C35C0" w14:textId="77777777" w:rsidTr="00DC6F22">
        <w:trPr>
          <w:trHeight w:val="454"/>
        </w:trPr>
        <w:tc>
          <w:tcPr>
            <w:tcW w:w="1020" w:type="dxa"/>
          </w:tcPr>
          <w:p w14:paraId="3AF0D826" w14:textId="77777777" w:rsidR="009D1F8B" w:rsidRDefault="009D1F8B" w:rsidP="00DC6F22">
            <w:pPr>
              <w:ind w:left="0" w:firstLine="0"/>
            </w:pPr>
            <w:r>
              <w:t>6</w:t>
            </w:r>
          </w:p>
        </w:tc>
        <w:tc>
          <w:tcPr>
            <w:tcW w:w="8074" w:type="dxa"/>
          </w:tcPr>
          <w:p w14:paraId="44A0F88E" w14:textId="77777777" w:rsidR="009D1F8B" w:rsidRDefault="009D1F8B" w:rsidP="00DC6F22">
            <w:pPr>
              <w:ind w:left="0" w:firstLine="0"/>
            </w:pPr>
            <w:r>
              <w:t>L’acteur ne sélectionne aucun utilisateur pour la discussion</w:t>
            </w:r>
          </w:p>
        </w:tc>
      </w:tr>
      <w:tr w:rsidR="009D1F8B" w14:paraId="5A6608AA" w14:textId="77777777" w:rsidTr="00DC6F22">
        <w:trPr>
          <w:trHeight w:val="454"/>
        </w:trPr>
        <w:tc>
          <w:tcPr>
            <w:tcW w:w="1020" w:type="dxa"/>
          </w:tcPr>
          <w:p w14:paraId="4857029B" w14:textId="77777777" w:rsidR="009D1F8B" w:rsidRDefault="009D1F8B" w:rsidP="00DC6F22">
            <w:pPr>
              <w:ind w:left="0" w:firstLine="0"/>
            </w:pPr>
            <w:r>
              <w:t>6.1</w:t>
            </w:r>
          </w:p>
        </w:tc>
        <w:tc>
          <w:tcPr>
            <w:tcW w:w="8074" w:type="dxa"/>
          </w:tcPr>
          <w:p w14:paraId="4D0BD7E3" w14:textId="77777777" w:rsidR="009D1F8B" w:rsidRDefault="009D1F8B" w:rsidP="00DC6F22">
            <w:pPr>
              <w:ind w:left="0" w:firstLine="0"/>
            </w:pPr>
            <w:r>
              <w:t>La plateforme ne crée pas de discussion. Reprise au point 3</w:t>
            </w:r>
          </w:p>
        </w:tc>
      </w:tr>
    </w:tbl>
    <w:p w14:paraId="58B9F1EB" w14:textId="77777777" w:rsidR="009A4DD8" w:rsidRPr="00A748BB" w:rsidRDefault="009A4DD8" w:rsidP="00FC57A8">
      <w:pPr>
        <w:pStyle w:val="1111Loaten3"/>
        <w:numPr>
          <w:ilvl w:val="0"/>
          <w:numId w:val="0"/>
        </w:numPr>
        <w:ind w:right="-284"/>
        <w:outlineLvl w:val="9"/>
      </w:pPr>
    </w:p>
    <w:p w14:paraId="67D4A20B" w14:textId="52DBC610" w:rsidR="004E3213" w:rsidRPr="00A748BB" w:rsidRDefault="00295F20" w:rsidP="00A27CED">
      <w:pPr>
        <w:pStyle w:val="1111Loaten3"/>
      </w:pPr>
      <w:r w:rsidRPr="00A748BB">
        <w:t>Description textuelle de : « Gérer les utilisateurs »</w:t>
      </w:r>
    </w:p>
    <w:p w14:paraId="2DAA790D" w14:textId="17F4BEC6" w:rsidR="004E3213" w:rsidRDefault="00B54CFE">
      <w:pPr>
        <w:pStyle w:val="1111Loaten3"/>
        <w:numPr>
          <w:ilvl w:val="0"/>
          <w:numId w:val="36"/>
        </w:numPr>
        <w:ind w:right="-284"/>
        <w:outlineLvl w:val="9"/>
      </w:pPr>
      <w:r>
        <w:lastRenderedPageBreak/>
        <w:t>Information</w:t>
      </w:r>
    </w:p>
    <w:p w14:paraId="3C3C378C" w14:textId="4CF79EA0" w:rsidR="00A27CED" w:rsidRDefault="00A27CED">
      <w:pPr>
        <w:pStyle w:val="1111Loaten3"/>
        <w:numPr>
          <w:ilvl w:val="0"/>
          <w:numId w:val="11"/>
        </w:numPr>
        <w:ind w:right="-284"/>
        <w:outlineLvl w:val="9"/>
      </w:pPr>
      <w:r>
        <w:t>Nom : Gérer les utilisateurs</w:t>
      </w:r>
    </w:p>
    <w:p w14:paraId="0F826412" w14:textId="42385FEA" w:rsidR="00A27CED" w:rsidRDefault="00A27CED">
      <w:pPr>
        <w:pStyle w:val="1111Loaten3"/>
        <w:numPr>
          <w:ilvl w:val="0"/>
          <w:numId w:val="11"/>
        </w:numPr>
        <w:ind w:right="-284"/>
        <w:outlineLvl w:val="9"/>
      </w:pPr>
      <w:r>
        <w:t>Acteur : Administrateurs</w:t>
      </w:r>
    </w:p>
    <w:p w14:paraId="2E03F197" w14:textId="7FC20206" w:rsidR="00255EE3" w:rsidRPr="00A748BB" w:rsidRDefault="00255EE3">
      <w:pPr>
        <w:pStyle w:val="1111Loaten3"/>
        <w:numPr>
          <w:ilvl w:val="0"/>
          <w:numId w:val="11"/>
        </w:numPr>
        <w:ind w:right="-284"/>
        <w:outlineLvl w:val="9"/>
      </w:pPr>
      <w:r>
        <w:t>Précondition :</w:t>
      </w:r>
      <w:r w:rsidR="00BC4A69">
        <w:t xml:space="preserve"> accès à l’internet, plateforme active, être connecter sur la plateforme</w:t>
      </w:r>
    </w:p>
    <w:p w14:paraId="7FF2C142" w14:textId="471B4054" w:rsidR="004E3213" w:rsidRDefault="004E3213">
      <w:pPr>
        <w:pStyle w:val="1111Loaten3"/>
        <w:numPr>
          <w:ilvl w:val="0"/>
          <w:numId w:val="36"/>
        </w:numPr>
        <w:ind w:right="-284"/>
        <w:outlineLvl w:val="9"/>
      </w:pPr>
      <w:r w:rsidRPr="00A748BB">
        <w:t>Scénario nominal</w:t>
      </w:r>
    </w:p>
    <w:p w14:paraId="00BD5930" w14:textId="12FB4BEB" w:rsidR="0086772F" w:rsidRDefault="00CE76E9" w:rsidP="00B840D5">
      <w:pPr>
        <w:pStyle w:val="Tabilao"/>
      </w:pPr>
      <w:bookmarkStart w:id="79" w:name="_Toc209780246"/>
      <w:r>
        <w:t>Gérer les utilisateurs</w:t>
      </w:r>
      <w:r w:rsidR="00EE2BAA">
        <w:t xml:space="preserve"> </w:t>
      </w:r>
      <w:r>
        <w:t>(</w:t>
      </w:r>
      <w:r w:rsidR="00EE2BAA">
        <w:t>1</w:t>
      </w:r>
      <w:r>
        <w:t>)</w:t>
      </w:r>
      <w:bookmarkEnd w:id="79"/>
    </w:p>
    <w:tbl>
      <w:tblPr>
        <w:tblStyle w:val="TableGrid"/>
        <w:tblW w:w="9094" w:type="dxa"/>
        <w:tblLook w:val="04A0" w:firstRow="1" w:lastRow="0" w:firstColumn="1" w:lastColumn="0" w:noHBand="0" w:noVBand="1"/>
      </w:tblPr>
      <w:tblGrid>
        <w:gridCol w:w="1020"/>
        <w:gridCol w:w="8074"/>
      </w:tblGrid>
      <w:tr w:rsidR="009131CC" w14:paraId="6B402E25" w14:textId="77777777" w:rsidTr="00DC6F22">
        <w:trPr>
          <w:trHeight w:val="454"/>
        </w:trPr>
        <w:tc>
          <w:tcPr>
            <w:tcW w:w="1020" w:type="dxa"/>
          </w:tcPr>
          <w:p w14:paraId="42EE91BC" w14:textId="77777777" w:rsidR="009131CC" w:rsidRDefault="009131CC" w:rsidP="00DC6F22">
            <w:pPr>
              <w:ind w:left="0" w:firstLine="0"/>
            </w:pPr>
            <w:r>
              <w:t>N°</w:t>
            </w:r>
          </w:p>
        </w:tc>
        <w:tc>
          <w:tcPr>
            <w:tcW w:w="8074" w:type="dxa"/>
          </w:tcPr>
          <w:p w14:paraId="5559A5F3" w14:textId="77777777" w:rsidR="009131CC" w:rsidRDefault="009131CC" w:rsidP="00DC6F22">
            <w:pPr>
              <w:ind w:left="0" w:firstLine="0"/>
            </w:pPr>
            <w:r>
              <w:t>Action</w:t>
            </w:r>
          </w:p>
        </w:tc>
      </w:tr>
      <w:tr w:rsidR="009131CC" w14:paraId="14F17234" w14:textId="77777777" w:rsidTr="00DC6F22">
        <w:trPr>
          <w:trHeight w:val="454"/>
        </w:trPr>
        <w:tc>
          <w:tcPr>
            <w:tcW w:w="1020" w:type="dxa"/>
          </w:tcPr>
          <w:p w14:paraId="18373D9A" w14:textId="77777777" w:rsidR="009131CC" w:rsidRDefault="009131CC" w:rsidP="00DC6F22">
            <w:pPr>
              <w:ind w:left="0" w:firstLine="0"/>
            </w:pPr>
            <w:r>
              <w:t>1</w:t>
            </w:r>
          </w:p>
        </w:tc>
        <w:tc>
          <w:tcPr>
            <w:tcW w:w="8074" w:type="dxa"/>
          </w:tcPr>
          <w:p w14:paraId="1A42EFAD" w14:textId="77777777" w:rsidR="009131CC" w:rsidRDefault="009131CC" w:rsidP="00DC6F22">
            <w:pPr>
              <w:ind w:left="0" w:firstLine="0"/>
            </w:pPr>
            <w:r>
              <w:t>Inclusion du cas d’utilisation « S’authentifier »</w:t>
            </w:r>
          </w:p>
        </w:tc>
      </w:tr>
      <w:tr w:rsidR="009131CC" w14:paraId="20EDA12F" w14:textId="77777777" w:rsidTr="00DC6F22">
        <w:trPr>
          <w:trHeight w:val="454"/>
        </w:trPr>
        <w:tc>
          <w:tcPr>
            <w:tcW w:w="1020" w:type="dxa"/>
          </w:tcPr>
          <w:p w14:paraId="0DB6EAC4" w14:textId="77777777" w:rsidR="009131CC" w:rsidRDefault="009131CC" w:rsidP="00DC6F22">
            <w:pPr>
              <w:ind w:left="0" w:firstLine="0"/>
            </w:pPr>
            <w:r>
              <w:t>2</w:t>
            </w:r>
          </w:p>
        </w:tc>
        <w:tc>
          <w:tcPr>
            <w:tcW w:w="8074" w:type="dxa"/>
          </w:tcPr>
          <w:p w14:paraId="3D592BAF" w14:textId="77777777" w:rsidR="009131CC" w:rsidRDefault="009131CC" w:rsidP="00DC6F22">
            <w:pPr>
              <w:ind w:left="0" w:firstLine="0"/>
            </w:pPr>
            <w:r>
              <w:t>La plateforme affiche le tableau de bords de l’administrateur</w:t>
            </w:r>
          </w:p>
        </w:tc>
      </w:tr>
      <w:tr w:rsidR="009131CC" w14:paraId="3D027909" w14:textId="77777777" w:rsidTr="00DC6F22">
        <w:trPr>
          <w:trHeight w:val="454"/>
        </w:trPr>
        <w:tc>
          <w:tcPr>
            <w:tcW w:w="1020" w:type="dxa"/>
          </w:tcPr>
          <w:p w14:paraId="574D3BEC" w14:textId="77777777" w:rsidR="009131CC" w:rsidRDefault="009131CC" w:rsidP="00DC6F22">
            <w:pPr>
              <w:ind w:left="0" w:firstLine="0"/>
            </w:pPr>
            <w:r>
              <w:t>3</w:t>
            </w:r>
          </w:p>
        </w:tc>
        <w:tc>
          <w:tcPr>
            <w:tcW w:w="8074" w:type="dxa"/>
          </w:tcPr>
          <w:p w14:paraId="4900C13F" w14:textId="77777777" w:rsidR="009131CC" w:rsidRDefault="009131CC" w:rsidP="00DC6F22">
            <w:pPr>
              <w:ind w:left="0" w:firstLine="0"/>
            </w:pPr>
            <w:r>
              <w:t>L’acteur se dirige vers la page de gestion d’utilisateur</w:t>
            </w:r>
          </w:p>
        </w:tc>
      </w:tr>
      <w:tr w:rsidR="009131CC" w14:paraId="2B74F397" w14:textId="77777777" w:rsidTr="00DC6F22">
        <w:trPr>
          <w:trHeight w:val="454"/>
        </w:trPr>
        <w:tc>
          <w:tcPr>
            <w:tcW w:w="1020" w:type="dxa"/>
          </w:tcPr>
          <w:p w14:paraId="22EA1E5F" w14:textId="77777777" w:rsidR="009131CC" w:rsidRDefault="009131CC" w:rsidP="00DC6F22">
            <w:pPr>
              <w:ind w:left="0" w:firstLine="0"/>
            </w:pPr>
            <w:r>
              <w:t>4</w:t>
            </w:r>
          </w:p>
        </w:tc>
        <w:tc>
          <w:tcPr>
            <w:tcW w:w="8074" w:type="dxa"/>
          </w:tcPr>
          <w:p w14:paraId="0A9BDCA9" w14:textId="77777777" w:rsidR="009131CC" w:rsidRDefault="009131CC" w:rsidP="00DC6F22">
            <w:pPr>
              <w:ind w:left="0" w:firstLine="0"/>
            </w:pPr>
            <w:r>
              <w:t>La plateforme affiche la page de gestion d’utilisateur :</w:t>
            </w:r>
          </w:p>
          <w:p w14:paraId="186CF113" w14:textId="77777777" w:rsidR="009131CC" w:rsidRPr="009131CC" w:rsidRDefault="009131CC">
            <w:pPr>
              <w:pStyle w:val="ListParagraph"/>
              <w:numPr>
                <w:ilvl w:val="0"/>
                <w:numId w:val="31"/>
              </w:numPr>
              <w:tabs>
                <w:tab w:val="clear" w:pos="142"/>
                <w:tab w:val="clear" w:pos="8789"/>
              </w:tabs>
              <w:ind w:right="0"/>
              <w:jc w:val="both"/>
              <w:rPr>
                <w:b w:val="0"/>
                <w:bCs/>
                <w:sz w:val="24"/>
                <w:szCs w:val="22"/>
              </w:rPr>
            </w:pPr>
            <w:r w:rsidRPr="009131CC">
              <w:rPr>
                <w:b w:val="0"/>
                <w:bCs/>
                <w:sz w:val="24"/>
                <w:szCs w:val="22"/>
              </w:rPr>
              <w:t>Gestion d’étudiants</w:t>
            </w:r>
          </w:p>
          <w:p w14:paraId="266929CA" w14:textId="77777777" w:rsidR="009131CC" w:rsidRPr="001A0D97" w:rsidRDefault="009131CC">
            <w:pPr>
              <w:pStyle w:val="ListParagraph"/>
              <w:numPr>
                <w:ilvl w:val="0"/>
                <w:numId w:val="31"/>
              </w:numPr>
              <w:tabs>
                <w:tab w:val="clear" w:pos="142"/>
                <w:tab w:val="clear" w:pos="8789"/>
              </w:tabs>
              <w:ind w:right="0"/>
              <w:jc w:val="both"/>
            </w:pPr>
            <w:r w:rsidRPr="009131CC">
              <w:rPr>
                <w:b w:val="0"/>
                <w:bCs/>
                <w:sz w:val="24"/>
                <w:szCs w:val="22"/>
              </w:rPr>
              <w:t>Gestion d’enseignants</w:t>
            </w:r>
          </w:p>
        </w:tc>
      </w:tr>
      <w:tr w:rsidR="009131CC" w14:paraId="65904BB3" w14:textId="77777777" w:rsidTr="00DC6F22">
        <w:trPr>
          <w:trHeight w:val="454"/>
        </w:trPr>
        <w:tc>
          <w:tcPr>
            <w:tcW w:w="1020" w:type="dxa"/>
          </w:tcPr>
          <w:p w14:paraId="40B1AD17" w14:textId="77777777" w:rsidR="009131CC" w:rsidRDefault="009131CC" w:rsidP="00DC6F22">
            <w:pPr>
              <w:ind w:left="0" w:firstLine="0"/>
            </w:pPr>
            <w:r>
              <w:t>5</w:t>
            </w:r>
          </w:p>
        </w:tc>
        <w:tc>
          <w:tcPr>
            <w:tcW w:w="8074" w:type="dxa"/>
          </w:tcPr>
          <w:p w14:paraId="7B4A1EE6" w14:textId="77777777" w:rsidR="009131CC" w:rsidRDefault="009131CC" w:rsidP="00DC6F22">
            <w:pPr>
              <w:ind w:left="0" w:firstLine="0"/>
            </w:pPr>
            <w:r>
              <w:t>L’acteur appuie sur le bouton de gestion d’étudiants</w:t>
            </w:r>
          </w:p>
        </w:tc>
      </w:tr>
      <w:tr w:rsidR="009131CC" w14:paraId="3BD9F374" w14:textId="77777777" w:rsidTr="00DC6F22">
        <w:trPr>
          <w:trHeight w:val="454"/>
        </w:trPr>
        <w:tc>
          <w:tcPr>
            <w:tcW w:w="1020" w:type="dxa"/>
          </w:tcPr>
          <w:p w14:paraId="6BB4EC77" w14:textId="77777777" w:rsidR="009131CC" w:rsidRDefault="009131CC" w:rsidP="00DC6F22">
            <w:pPr>
              <w:ind w:left="0" w:firstLine="0"/>
            </w:pPr>
            <w:r>
              <w:t>6</w:t>
            </w:r>
          </w:p>
        </w:tc>
        <w:tc>
          <w:tcPr>
            <w:tcW w:w="8074" w:type="dxa"/>
          </w:tcPr>
          <w:p w14:paraId="16E0744A" w14:textId="77777777" w:rsidR="009131CC" w:rsidRDefault="009131CC" w:rsidP="00DC6F22">
            <w:pPr>
              <w:ind w:left="0" w:firstLine="0"/>
            </w:pPr>
            <w:r>
              <w:t>La plateforme affiche la page de gestion d’étudiants</w:t>
            </w:r>
          </w:p>
        </w:tc>
      </w:tr>
    </w:tbl>
    <w:p w14:paraId="28F85655" w14:textId="77777777" w:rsidR="0086772F" w:rsidRPr="00A748BB" w:rsidRDefault="0086772F" w:rsidP="004E3213">
      <w:pPr>
        <w:pStyle w:val="1111Loaten3"/>
        <w:numPr>
          <w:ilvl w:val="0"/>
          <w:numId w:val="0"/>
        </w:numPr>
        <w:ind w:right="-284"/>
        <w:outlineLvl w:val="9"/>
      </w:pPr>
    </w:p>
    <w:p w14:paraId="1EED0381" w14:textId="34170E87" w:rsidR="004E3213" w:rsidRDefault="004E3213">
      <w:pPr>
        <w:pStyle w:val="1111Loaten3"/>
        <w:numPr>
          <w:ilvl w:val="0"/>
          <w:numId w:val="36"/>
        </w:numPr>
        <w:ind w:right="-284"/>
        <w:outlineLvl w:val="9"/>
      </w:pPr>
      <w:r w:rsidRPr="00A748BB">
        <w:t>Scénario alternatif</w:t>
      </w:r>
    </w:p>
    <w:p w14:paraId="6AC17911" w14:textId="1DE65654" w:rsidR="0086772F" w:rsidRPr="00A748BB" w:rsidRDefault="00EE2BAA" w:rsidP="00B840D5">
      <w:pPr>
        <w:pStyle w:val="Tabilao"/>
        <w:rPr>
          <w:szCs w:val="24"/>
        </w:rPr>
      </w:pPr>
      <w:bookmarkStart w:id="80" w:name="_Toc209780247"/>
      <w:r>
        <w:t>Gérer les utilisateurs (2)</w:t>
      </w:r>
      <w:bookmarkEnd w:id="80"/>
    </w:p>
    <w:tbl>
      <w:tblPr>
        <w:tblStyle w:val="TableGrid"/>
        <w:tblW w:w="9094" w:type="dxa"/>
        <w:tblLook w:val="04A0" w:firstRow="1" w:lastRow="0" w:firstColumn="1" w:lastColumn="0" w:noHBand="0" w:noVBand="1"/>
      </w:tblPr>
      <w:tblGrid>
        <w:gridCol w:w="1020"/>
        <w:gridCol w:w="8074"/>
      </w:tblGrid>
      <w:tr w:rsidR="003359A0" w14:paraId="554252C0" w14:textId="77777777" w:rsidTr="00DC6F22">
        <w:trPr>
          <w:trHeight w:val="454"/>
        </w:trPr>
        <w:tc>
          <w:tcPr>
            <w:tcW w:w="1020" w:type="dxa"/>
          </w:tcPr>
          <w:p w14:paraId="73E1DB26" w14:textId="77777777" w:rsidR="003359A0" w:rsidRDefault="003359A0" w:rsidP="00DC6F22">
            <w:pPr>
              <w:ind w:left="0" w:firstLine="0"/>
            </w:pPr>
            <w:r>
              <w:t>N°</w:t>
            </w:r>
          </w:p>
        </w:tc>
        <w:tc>
          <w:tcPr>
            <w:tcW w:w="8074" w:type="dxa"/>
          </w:tcPr>
          <w:p w14:paraId="3AA13385" w14:textId="77777777" w:rsidR="003359A0" w:rsidRDefault="003359A0" w:rsidP="00DC6F22">
            <w:pPr>
              <w:ind w:left="0" w:firstLine="0"/>
            </w:pPr>
            <w:r>
              <w:t>Action</w:t>
            </w:r>
          </w:p>
        </w:tc>
      </w:tr>
      <w:tr w:rsidR="003359A0" w14:paraId="0A971131" w14:textId="77777777" w:rsidTr="00DC6F22">
        <w:trPr>
          <w:trHeight w:val="454"/>
        </w:trPr>
        <w:tc>
          <w:tcPr>
            <w:tcW w:w="1020" w:type="dxa"/>
          </w:tcPr>
          <w:p w14:paraId="6C6D7CFE" w14:textId="77777777" w:rsidR="003359A0" w:rsidRDefault="003359A0" w:rsidP="00DC6F22">
            <w:pPr>
              <w:ind w:left="0" w:firstLine="0"/>
            </w:pPr>
            <w:r>
              <w:t>5</w:t>
            </w:r>
          </w:p>
        </w:tc>
        <w:tc>
          <w:tcPr>
            <w:tcW w:w="8074" w:type="dxa"/>
          </w:tcPr>
          <w:p w14:paraId="3F611608" w14:textId="77777777" w:rsidR="003359A0" w:rsidRDefault="003359A0" w:rsidP="00DC6F22">
            <w:pPr>
              <w:ind w:left="0" w:firstLine="0"/>
            </w:pPr>
            <w:r>
              <w:t>L’acteur appuie sur le bouton de gestion d’enseignants</w:t>
            </w:r>
          </w:p>
        </w:tc>
      </w:tr>
      <w:tr w:rsidR="003359A0" w14:paraId="76959AC4" w14:textId="77777777" w:rsidTr="00DC6F22">
        <w:trPr>
          <w:trHeight w:val="454"/>
        </w:trPr>
        <w:tc>
          <w:tcPr>
            <w:tcW w:w="1020" w:type="dxa"/>
          </w:tcPr>
          <w:p w14:paraId="607B47EF" w14:textId="77777777" w:rsidR="003359A0" w:rsidRDefault="003359A0" w:rsidP="00DC6F22">
            <w:pPr>
              <w:ind w:left="0" w:firstLine="0"/>
            </w:pPr>
            <w:r>
              <w:t>5.1</w:t>
            </w:r>
          </w:p>
        </w:tc>
        <w:tc>
          <w:tcPr>
            <w:tcW w:w="8074" w:type="dxa"/>
          </w:tcPr>
          <w:p w14:paraId="7483926F" w14:textId="77777777" w:rsidR="003359A0" w:rsidRDefault="003359A0" w:rsidP="00DC6F22">
            <w:pPr>
              <w:ind w:left="0" w:firstLine="0"/>
            </w:pPr>
            <w:r>
              <w:t>La plateforme affiche la page de gestion d’enseignants</w:t>
            </w:r>
          </w:p>
        </w:tc>
      </w:tr>
    </w:tbl>
    <w:p w14:paraId="79A0ECD4" w14:textId="77777777" w:rsidR="004E3213" w:rsidRPr="00A748BB" w:rsidRDefault="004E3213" w:rsidP="00FC57A8">
      <w:pPr>
        <w:pStyle w:val="1111Loaten3"/>
        <w:numPr>
          <w:ilvl w:val="0"/>
          <w:numId w:val="0"/>
        </w:numPr>
        <w:ind w:right="-284"/>
        <w:outlineLvl w:val="9"/>
      </w:pPr>
    </w:p>
    <w:p w14:paraId="4BA6A0FA" w14:textId="6BAD54A3" w:rsidR="00295F20" w:rsidRPr="00A748BB" w:rsidRDefault="00295F20" w:rsidP="00FF2C6E">
      <w:pPr>
        <w:pStyle w:val="1111Loaten3"/>
      </w:pPr>
      <w:r w:rsidRPr="00A748BB">
        <w:t>Description textuelle de : « Gérer les cours »</w:t>
      </w:r>
    </w:p>
    <w:p w14:paraId="7D6EBB90" w14:textId="4DB1E715" w:rsidR="004E3213" w:rsidRDefault="002B3A57">
      <w:pPr>
        <w:pStyle w:val="1111Loaten3"/>
        <w:numPr>
          <w:ilvl w:val="0"/>
          <w:numId w:val="37"/>
        </w:numPr>
        <w:ind w:right="-284"/>
        <w:outlineLvl w:val="9"/>
      </w:pPr>
      <w:r>
        <w:t>Information</w:t>
      </w:r>
    </w:p>
    <w:p w14:paraId="0571885E" w14:textId="5413CE6C" w:rsidR="006652C8" w:rsidRDefault="006652C8">
      <w:pPr>
        <w:pStyle w:val="1111Loaten3"/>
        <w:numPr>
          <w:ilvl w:val="0"/>
          <w:numId w:val="11"/>
        </w:numPr>
        <w:ind w:right="-284"/>
        <w:outlineLvl w:val="9"/>
      </w:pPr>
      <w:r>
        <w:t>Nom : Gérer les classes</w:t>
      </w:r>
    </w:p>
    <w:p w14:paraId="1CB0BE3E" w14:textId="3CD4605E" w:rsidR="006652C8" w:rsidRDefault="006652C8">
      <w:pPr>
        <w:pStyle w:val="1111Loaten3"/>
        <w:numPr>
          <w:ilvl w:val="0"/>
          <w:numId w:val="11"/>
        </w:numPr>
        <w:ind w:right="-284"/>
        <w:outlineLvl w:val="9"/>
      </w:pPr>
      <w:r>
        <w:t>Acteur : Administrateur</w:t>
      </w:r>
    </w:p>
    <w:p w14:paraId="1F51A2E3" w14:textId="701C2FEA" w:rsidR="006652C8" w:rsidRDefault="006652C8">
      <w:pPr>
        <w:pStyle w:val="1111Loaten3"/>
        <w:numPr>
          <w:ilvl w:val="0"/>
          <w:numId w:val="11"/>
        </w:numPr>
        <w:ind w:right="-284"/>
        <w:outlineLvl w:val="9"/>
      </w:pPr>
      <w:r>
        <w:t>Précondition</w:t>
      </w:r>
      <w:r w:rsidR="00C369F7">
        <w:t> :</w:t>
      </w:r>
      <w:r w:rsidR="00C369F7" w:rsidRPr="00C369F7">
        <w:t xml:space="preserve"> </w:t>
      </w:r>
      <w:r w:rsidR="00C369F7">
        <w:t>accès à l’internet, plateforme active, être connecter sur la plateforme</w:t>
      </w:r>
    </w:p>
    <w:p w14:paraId="199E9853" w14:textId="744665AA" w:rsidR="004B75D4" w:rsidRDefault="004B75D4">
      <w:pPr>
        <w:rPr>
          <w:color w:val="000000"/>
        </w:rPr>
      </w:pPr>
      <w:r>
        <w:br w:type="page"/>
      </w:r>
    </w:p>
    <w:p w14:paraId="4BB72FD4" w14:textId="77777777" w:rsidR="004B75D4" w:rsidRPr="00A748BB" w:rsidRDefault="004B75D4" w:rsidP="004B75D4">
      <w:pPr>
        <w:pStyle w:val="1111Loaten3"/>
        <w:numPr>
          <w:ilvl w:val="0"/>
          <w:numId w:val="0"/>
        </w:numPr>
        <w:ind w:right="-284"/>
        <w:outlineLvl w:val="9"/>
      </w:pPr>
    </w:p>
    <w:p w14:paraId="1C1E7C19" w14:textId="30497CFD" w:rsidR="004E3213" w:rsidRDefault="004E3213">
      <w:pPr>
        <w:pStyle w:val="1111Loaten3"/>
        <w:numPr>
          <w:ilvl w:val="0"/>
          <w:numId w:val="37"/>
        </w:numPr>
        <w:ind w:right="-284"/>
        <w:outlineLvl w:val="9"/>
      </w:pPr>
      <w:r w:rsidRPr="00A748BB">
        <w:t>Scénario nominal</w:t>
      </w:r>
    </w:p>
    <w:p w14:paraId="2B8BC0E8" w14:textId="5DA8BD6E" w:rsidR="00AB5608" w:rsidRDefault="0095320C" w:rsidP="00B840D5">
      <w:pPr>
        <w:pStyle w:val="Tabilao"/>
      </w:pPr>
      <w:bookmarkStart w:id="81" w:name="_Toc209780248"/>
      <w:r>
        <w:t>Gérer les classes (1)</w:t>
      </w:r>
      <w:bookmarkEnd w:id="81"/>
    </w:p>
    <w:tbl>
      <w:tblPr>
        <w:tblStyle w:val="TableGrid"/>
        <w:tblW w:w="9094" w:type="dxa"/>
        <w:tblLook w:val="04A0" w:firstRow="1" w:lastRow="0" w:firstColumn="1" w:lastColumn="0" w:noHBand="0" w:noVBand="1"/>
      </w:tblPr>
      <w:tblGrid>
        <w:gridCol w:w="1020"/>
        <w:gridCol w:w="8074"/>
      </w:tblGrid>
      <w:tr w:rsidR="0026230A" w14:paraId="4510ECC1" w14:textId="77777777" w:rsidTr="00DC6F22">
        <w:trPr>
          <w:trHeight w:val="454"/>
        </w:trPr>
        <w:tc>
          <w:tcPr>
            <w:tcW w:w="1020" w:type="dxa"/>
          </w:tcPr>
          <w:p w14:paraId="6132ED61" w14:textId="77777777" w:rsidR="0026230A" w:rsidRDefault="0026230A" w:rsidP="00DC6F22">
            <w:pPr>
              <w:ind w:left="0" w:firstLine="0"/>
            </w:pPr>
            <w:r>
              <w:t>N°</w:t>
            </w:r>
          </w:p>
        </w:tc>
        <w:tc>
          <w:tcPr>
            <w:tcW w:w="8074" w:type="dxa"/>
          </w:tcPr>
          <w:p w14:paraId="79C992C8" w14:textId="77777777" w:rsidR="0026230A" w:rsidRDefault="0026230A" w:rsidP="00DC6F22">
            <w:pPr>
              <w:ind w:left="0" w:firstLine="0"/>
            </w:pPr>
            <w:r>
              <w:t>Action</w:t>
            </w:r>
          </w:p>
        </w:tc>
      </w:tr>
      <w:tr w:rsidR="0026230A" w14:paraId="5821BE14" w14:textId="77777777" w:rsidTr="00DC6F22">
        <w:trPr>
          <w:trHeight w:val="454"/>
        </w:trPr>
        <w:tc>
          <w:tcPr>
            <w:tcW w:w="1020" w:type="dxa"/>
          </w:tcPr>
          <w:p w14:paraId="355789BF" w14:textId="77777777" w:rsidR="0026230A" w:rsidRDefault="0026230A" w:rsidP="00DC6F22">
            <w:pPr>
              <w:ind w:left="0" w:firstLine="0"/>
            </w:pPr>
            <w:r>
              <w:t>1</w:t>
            </w:r>
          </w:p>
        </w:tc>
        <w:tc>
          <w:tcPr>
            <w:tcW w:w="8074" w:type="dxa"/>
          </w:tcPr>
          <w:p w14:paraId="7A4C31DC" w14:textId="77777777" w:rsidR="0026230A" w:rsidRDefault="0026230A" w:rsidP="00DC6F22">
            <w:pPr>
              <w:ind w:left="0" w:firstLine="0"/>
            </w:pPr>
            <w:r>
              <w:t>Inclusion du cas d’utilisation « S’authentifier »</w:t>
            </w:r>
          </w:p>
        </w:tc>
      </w:tr>
      <w:tr w:rsidR="0026230A" w14:paraId="22780C0F" w14:textId="77777777" w:rsidTr="00DC6F22">
        <w:trPr>
          <w:trHeight w:val="454"/>
        </w:trPr>
        <w:tc>
          <w:tcPr>
            <w:tcW w:w="1020" w:type="dxa"/>
          </w:tcPr>
          <w:p w14:paraId="2185FA88" w14:textId="77777777" w:rsidR="0026230A" w:rsidRDefault="0026230A" w:rsidP="00DC6F22">
            <w:pPr>
              <w:ind w:left="0" w:firstLine="0"/>
            </w:pPr>
            <w:r>
              <w:t>2</w:t>
            </w:r>
          </w:p>
        </w:tc>
        <w:tc>
          <w:tcPr>
            <w:tcW w:w="8074" w:type="dxa"/>
          </w:tcPr>
          <w:p w14:paraId="2BE8F126" w14:textId="77777777" w:rsidR="0026230A" w:rsidRDefault="0026230A" w:rsidP="00DC6F22">
            <w:pPr>
              <w:ind w:left="0" w:firstLine="0"/>
            </w:pPr>
            <w:r>
              <w:t>La plateforme affiche le tableau de bords de l’administrateur</w:t>
            </w:r>
          </w:p>
        </w:tc>
      </w:tr>
      <w:tr w:rsidR="0026230A" w14:paraId="37B0FCD5" w14:textId="77777777" w:rsidTr="00DC6F22">
        <w:trPr>
          <w:trHeight w:val="454"/>
        </w:trPr>
        <w:tc>
          <w:tcPr>
            <w:tcW w:w="1020" w:type="dxa"/>
          </w:tcPr>
          <w:p w14:paraId="72735956" w14:textId="77777777" w:rsidR="0026230A" w:rsidRDefault="0026230A" w:rsidP="00DC6F22">
            <w:pPr>
              <w:ind w:left="0" w:firstLine="0"/>
            </w:pPr>
            <w:r>
              <w:t>3</w:t>
            </w:r>
          </w:p>
        </w:tc>
        <w:tc>
          <w:tcPr>
            <w:tcW w:w="8074" w:type="dxa"/>
          </w:tcPr>
          <w:p w14:paraId="4E3739CB" w14:textId="77777777" w:rsidR="0026230A" w:rsidRDefault="0026230A" w:rsidP="00DC6F22">
            <w:pPr>
              <w:ind w:left="0" w:firstLine="0"/>
            </w:pPr>
            <w:r>
              <w:t>L’acteur se dirige vers la page de gestion de classes</w:t>
            </w:r>
          </w:p>
        </w:tc>
      </w:tr>
      <w:tr w:rsidR="0026230A" w14:paraId="24FAB69D" w14:textId="77777777" w:rsidTr="00DC6F22">
        <w:trPr>
          <w:trHeight w:val="454"/>
        </w:trPr>
        <w:tc>
          <w:tcPr>
            <w:tcW w:w="1020" w:type="dxa"/>
          </w:tcPr>
          <w:p w14:paraId="1BE05A49" w14:textId="77777777" w:rsidR="0026230A" w:rsidRDefault="0026230A" w:rsidP="00DC6F22">
            <w:pPr>
              <w:ind w:left="0" w:firstLine="0"/>
            </w:pPr>
            <w:r>
              <w:t>4</w:t>
            </w:r>
          </w:p>
        </w:tc>
        <w:tc>
          <w:tcPr>
            <w:tcW w:w="8074" w:type="dxa"/>
          </w:tcPr>
          <w:p w14:paraId="08F4735F" w14:textId="77777777" w:rsidR="0026230A" w:rsidRDefault="0026230A" w:rsidP="00DC6F22">
            <w:pPr>
              <w:ind w:left="0" w:firstLine="0"/>
            </w:pPr>
            <w:r>
              <w:t>La plateforme affiche une liste des classes</w:t>
            </w:r>
          </w:p>
        </w:tc>
      </w:tr>
      <w:tr w:rsidR="0026230A" w14:paraId="0C11E588" w14:textId="77777777" w:rsidTr="00DC6F22">
        <w:trPr>
          <w:trHeight w:val="454"/>
        </w:trPr>
        <w:tc>
          <w:tcPr>
            <w:tcW w:w="1020" w:type="dxa"/>
          </w:tcPr>
          <w:p w14:paraId="413C7A3B" w14:textId="77777777" w:rsidR="0026230A" w:rsidRDefault="0026230A" w:rsidP="00DC6F22">
            <w:pPr>
              <w:ind w:left="0" w:firstLine="0"/>
            </w:pPr>
            <w:r>
              <w:t>5</w:t>
            </w:r>
          </w:p>
        </w:tc>
        <w:tc>
          <w:tcPr>
            <w:tcW w:w="8074" w:type="dxa"/>
          </w:tcPr>
          <w:p w14:paraId="4829F111" w14:textId="77777777" w:rsidR="0026230A" w:rsidRDefault="0026230A" w:rsidP="00DC6F22">
            <w:pPr>
              <w:ind w:left="0" w:firstLine="0"/>
            </w:pPr>
            <w:r>
              <w:t>L’acteur sélectionne une classe</w:t>
            </w:r>
          </w:p>
        </w:tc>
      </w:tr>
      <w:tr w:rsidR="0026230A" w14:paraId="4305B62E" w14:textId="77777777" w:rsidTr="00DC6F22">
        <w:trPr>
          <w:trHeight w:val="454"/>
        </w:trPr>
        <w:tc>
          <w:tcPr>
            <w:tcW w:w="1020" w:type="dxa"/>
          </w:tcPr>
          <w:p w14:paraId="259F4968" w14:textId="77777777" w:rsidR="0026230A" w:rsidRDefault="0026230A" w:rsidP="00DC6F22">
            <w:pPr>
              <w:ind w:left="0" w:firstLine="0"/>
            </w:pPr>
            <w:r>
              <w:t>6</w:t>
            </w:r>
          </w:p>
        </w:tc>
        <w:tc>
          <w:tcPr>
            <w:tcW w:w="8074" w:type="dxa"/>
          </w:tcPr>
          <w:p w14:paraId="6ACFDAB1" w14:textId="77777777" w:rsidR="0026230A" w:rsidRDefault="0026230A" w:rsidP="00DC6F22">
            <w:pPr>
              <w:ind w:left="0" w:firstLine="0"/>
            </w:pPr>
            <w:r>
              <w:t>La plateforme affiche les informations de la classe</w:t>
            </w:r>
          </w:p>
        </w:tc>
      </w:tr>
    </w:tbl>
    <w:p w14:paraId="39A80258" w14:textId="77777777" w:rsidR="004E3213" w:rsidRPr="00A748BB" w:rsidRDefault="004E3213" w:rsidP="00FC57A8">
      <w:pPr>
        <w:pStyle w:val="1111Loaten3"/>
        <w:numPr>
          <w:ilvl w:val="0"/>
          <w:numId w:val="0"/>
        </w:numPr>
        <w:ind w:right="-284"/>
        <w:outlineLvl w:val="9"/>
      </w:pPr>
    </w:p>
    <w:p w14:paraId="2F4481A0" w14:textId="10A78770" w:rsidR="00D03986" w:rsidRPr="00A748BB" w:rsidRDefault="00D03986" w:rsidP="00955966">
      <w:pPr>
        <w:pStyle w:val="111Loaten2"/>
        <w:spacing w:line="360" w:lineRule="auto"/>
      </w:pPr>
      <w:bookmarkStart w:id="82" w:name="_Toc210120134"/>
      <w:r w:rsidRPr="00A748BB">
        <w:t>Diagramme de séquence</w:t>
      </w:r>
      <w:bookmarkEnd w:id="82"/>
    </w:p>
    <w:p w14:paraId="29FF10BD" w14:textId="77777777" w:rsidR="000A02DC" w:rsidRPr="00A748BB" w:rsidRDefault="00FB311C" w:rsidP="000A02DC">
      <w:pPr>
        <w:pStyle w:val="111Loaten2"/>
        <w:numPr>
          <w:ilvl w:val="0"/>
          <w:numId w:val="0"/>
        </w:numPr>
        <w:spacing w:line="360" w:lineRule="auto"/>
        <w:ind w:right="-284" w:firstLine="709"/>
        <w:outlineLvl w:val="9"/>
        <w:rPr>
          <w:b w:val="0"/>
          <w:bCs/>
          <w:i w:val="0"/>
          <w:iCs/>
        </w:rPr>
      </w:pPr>
      <w:r w:rsidRPr="00A748BB">
        <w:rPr>
          <w:b w:val="0"/>
          <w:bCs/>
          <w:i w:val="0"/>
          <w:iCs/>
        </w:rPr>
        <w:t>Ce diagramme représente les interactions entre objets selon un point de vue temporel, et on y met l’accent sur la chronologie des envois de messages, montre les réactions du système aux actions des utilisateurs, la création et la manipulation des objets. Il document un ou plusieurs scenarios d’un cas d’utilisation</w:t>
      </w:r>
      <w:r w:rsidR="009E12C7" w:rsidRPr="00A748BB">
        <w:rPr>
          <w:b w:val="0"/>
          <w:bCs/>
          <w:i w:val="0"/>
          <w:iCs/>
        </w:rPr>
        <w:t>.</w:t>
      </w:r>
    </w:p>
    <w:p w14:paraId="2F46834F" w14:textId="4BB2EB70" w:rsidR="00F47F93" w:rsidRPr="00A748BB" w:rsidRDefault="00F47F93" w:rsidP="000A02DC">
      <w:pPr>
        <w:pStyle w:val="111Loaten2"/>
        <w:numPr>
          <w:ilvl w:val="0"/>
          <w:numId w:val="0"/>
        </w:numPr>
        <w:spacing w:line="360" w:lineRule="auto"/>
        <w:ind w:right="-284" w:firstLine="709"/>
        <w:outlineLvl w:val="9"/>
        <w:rPr>
          <w:b w:val="0"/>
          <w:bCs/>
          <w:i w:val="0"/>
          <w:iCs/>
        </w:rPr>
      </w:pPr>
      <w:r w:rsidRPr="00A748BB">
        <w:rPr>
          <w:b w:val="0"/>
          <w:bCs/>
          <w:i w:val="0"/>
          <w:iCs/>
        </w:rPr>
        <w:t>Un diagramme de séquence se compose :</w:t>
      </w:r>
    </w:p>
    <w:p w14:paraId="56579740" w14:textId="619A7788" w:rsidR="00F47F93" w:rsidRPr="00A748BB" w:rsidRDefault="00F47F93">
      <w:pPr>
        <w:pStyle w:val="111Loaten2"/>
        <w:numPr>
          <w:ilvl w:val="0"/>
          <w:numId w:val="11"/>
        </w:numPr>
        <w:spacing w:line="360" w:lineRule="auto"/>
        <w:ind w:right="-284"/>
        <w:outlineLvl w:val="9"/>
        <w:rPr>
          <w:b w:val="0"/>
          <w:bCs/>
          <w:i w:val="0"/>
          <w:iCs/>
        </w:rPr>
      </w:pPr>
      <w:r w:rsidRPr="00A748BB">
        <w:rPr>
          <w:b w:val="0"/>
          <w:bCs/>
          <w:i w:val="0"/>
          <w:iCs/>
        </w:rPr>
        <w:t>Les acteurs : permet de de préciser les utilisateurs qui effectue les actions durant le scénario</w:t>
      </w:r>
    </w:p>
    <w:p w14:paraId="7E7D6585" w14:textId="7FC6C379" w:rsidR="0063228D" w:rsidRPr="00A748BB" w:rsidRDefault="0063228D">
      <w:pPr>
        <w:pStyle w:val="111Loaten2"/>
        <w:numPr>
          <w:ilvl w:val="0"/>
          <w:numId w:val="11"/>
        </w:numPr>
        <w:spacing w:line="360" w:lineRule="auto"/>
        <w:ind w:right="-284"/>
        <w:outlineLvl w:val="9"/>
        <w:rPr>
          <w:b w:val="0"/>
          <w:bCs/>
          <w:i w:val="0"/>
          <w:iCs/>
        </w:rPr>
      </w:pPr>
      <w:r w:rsidRPr="00A748BB">
        <w:rPr>
          <w:b w:val="0"/>
          <w:bCs/>
          <w:i w:val="0"/>
          <w:iCs/>
        </w:rPr>
        <w:t>Les objets : qui sont représenté par un rectangle contenant le nom de l’objet</w:t>
      </w:r>
    </w:p>
    <w:p w14:paraId="5A76741A" w14:textId="7054D880" w:rsidR="00975FBD" w:rsidRPr="00A748BB" w:rsidRDefault="00975FBD">
      <w:pPr>
        <w:pStyle w:val="111Loaten2"/>
        <w:numPr>
          <w:ilvl w:val="0"/>
          <w:numId w:val="11"/>
        </w:numPr>
        <w:spacing w:line="360" w:lineRule="auto"/>
        <w:ind w:right="-284"/>
        <w:outlineLvl w:val="9"/>
        <w:rPr>
          <w:b w:val="0"/>
          <w:bCs/>
          <w:i w:val="0"/>
          <w:iCs/>
        </w:rPr>
      </w:pPr>
      <w:r w:rsidRPr="00A748BB">
        <w:rPr>
          <w:b w:val="0"/>
          <w:bCs/>
          <w:i w:val="0"/>
          <w:iCs/>
        </w:rPr>
        <w:t>Ligne de vie : c’est une ligne verticale pointillé dirigée vers le bas à partir de chaque objet, elle symbolise une durée qui dépend du scénario et du comportement modélisée. Elle représente aussi l’ensemble des opérations exécutées par un</w:t>
      </w:r>
      <w:r w:rsidR="004A6146" w:rsidRPr="00A748BB">
        <w:rPr>
          <w:b w:val="0"/>
          <w:bCs/>
          <w:i w:val="0"/>
          <w:iCs/>
        </w:rPr>
        <w:t xml:space="preserve"> objet.</w:t>
      </w:r>
    </w:p>
    <w:p w14:paraId="1F2CBC48" w14:textId="2848F224" w:rsidR="004B79F9" w:rsidRPr="00A748BB" w:rsidRDefault="004B79F9">
      <w:pPr>
        <w:pStyle w:val="111Loaten2"/>
        <w:numPr>
          <w:ilvl w:val="0"/>
          <w:numId w:val="11"/>
        </w:numPr>
        <w:spacing w:line="360" w:lineRule="auto"/>
        <w:ind w:right="-284"/>
        <w:outlineLvl w:val="9"/>
        <w:rPr>
          <w:b w:val="0"/>
          <w:bCs/>
          <w:i w:val="0"/>
          <w:iCs/>
        </w:rPr>
      </w:pPr>
      <w:r w:rsidRPr="00A748BB">
        <w:rPr>
          <w:b w:val="0"/>
          <w:bCs/>
          <w:i w:val="0"/>
          <w:iCs/>
        </w:rPr>
        <w:t>Barre d’activation : c’est un rectangle qui remplace la ligne de vie</w:t>
      </w:r>
    </w:p>
    <w:p w14:paraId="29C99786" w14:textId="06E52092" w:rsidR="004B75D4" w:rsidRPr="004B75D4" w:rsidRDefault="004B79F9">
      <w:pPr>
        <w:pStyle w:val="111Loaten2"/>
        <w:numPr>
          <w:ilvl w:val="0"/>
          <w:numId w:val="11"/>
        </w:numPr>
        <w:spacing w:line="360" w:lineRule="auto"/>
        <w:ind w:right="-284"/>
        <w:outlineLvl w:val="9"/>
        <w:rPr>
          <w:b w:val="0"/>
          <w:bCs/>
          <w:i w:val="0"/>
          <w:iCs/>
        </w:rPr>
      </w:pPr>
      <w:r w:rsidRPr="00A748BB">
        <w:rPr>
          <w:b w:val="0"/>
          <w:bCs/>
          <w:i w:val="0"/>
          <w:iCs/>
        </w:rPr>
        <w:t>Message :</w:t>
      </w:r>
      <w:r w:rsidR="00BA023B" w:rsidRPr="00A748BB">
        <w:rPr>
          <w:b w:val="0"/>
          <w:bCs/>
          <w:i w:val="0"/>
          <w:iCs/>
        </w:rPr>
        <w:t xml:space="preserve"> </w:t>
      </w:r>
      <w:r w:rsidRPr="00A748BB">
        <w:rPr>
          <w:b w:val="0"/>
          <w:bCs/>
          <w:i w:val="0"/>
          <w:iCs/>
        </w:rPr>
        <w:t>c’est généralement un appel, un signal ou une réponse qui est représenter par des flèches horizontales relient la ligne de vie de l’objet émetteur à la ligne de vie de l’objet récepteur.</w:t>
      </w:r>
    </w:p>
    <w:p w14:paraId="6A9F85B6" w14:textId="70AB7FC4" w:rsidR="00FF2C6E" w:rsidRPr="00A748BB" w:rsidRDefault="00BA023B" w:rsidP="00FF2C6E">
      <w:pPr>
        <w:pStyle w:val="1111Loaten3"/>
      </w:pPr>
      <w:r w:rsidRPr="00A748BB">
        <w:t>Diagramme de séquence de : « S’authentifier »</w:t>
      </w:r>
    </w:p>
    <w:p w14:paraId="70DDCBFC" w14:textId="0D8B6572" w:rsidR="007F4DCA" w:rsidRPr="00A748BB" w:rsidRDefault="00B840D5" w:rsidP="00B840D5">
      <w:pPr>
        <w:pStyle w:val="1111Loaten3"/>
        <w:numPr>
          <w:ilvl w:val="0"/>
          <w:numId w:val="0"/>
        </w:numPr>
        <w:ind w:right="-284"/>
        <w:jc w:val="center"/>
        <w:outlineLvl w:val="9"/>
      </w:pPr>
      <w:r>
        <w:rPr>
          <w:noProof/>
        </w:rPr>
        <w:lastRenderedPageBreak/>
        <w:drawing>
          <wp:inline distT="0" distB="0" distL="0" distR="0" wp14:anchorId="37BF8E32" wp14:editId="225A428C">
            <wp:extent cx="5303241" cy="3753135"/>
            <wp:effectExtent l="0" t="0" r="0" b="0"/>
            <wp:docPr id="5936628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62878" name="Picture 59366287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07992" cy="3756497"/>
                    </a:xfrm>
                    <a:prstGeom prst="rect">
                      <a:avLst/>
                    </a:prstGeom>
                  </pic:spPr>
                </pic:pic>
              </a:graphicData>
            </a:graphic>
          </wp:inline>
        </w:drawing>
      </w:r>
    </w:p>
    <w:p w14:paraId="5D66638F" w14:textId="2BFB3270" w:rsidR="007F4DCA" w:rsidRPr="00A748BB" w:rsidRDefault="004E38F4" w:rsidP="004E38F4">
      <w:pPr>
        <w:pStyle w:val="Figure"/>
        <w:rPr>
          <w:szCs w:val="24"/>
        </w:rPr>
      </w:pPr>
      <w:r w:rsidRPr="00A748BB">
        <w:rPr>
          <w:szCs w:val="24"/>
        </w:rPr>
        <w:t> </w:t>
      </w:r>
      <w:bookmarkStart w:id="83" w:name="_Toc209780208"/>
      <w:r w:rsidRPr="00A748BB">
        <w:rPr>
          <w:szCs w:val="24"/>
        </w:rPr>
        <w:t>Diagramme de Séquence : « S’authentifier »</w:t>
      </w:r>
      <w:bookmarkEnd w:id="83"/>
    </w:p>
    <w:p w14:paraId="5AA5DA59" w14:textId="523E1CC0" w:rsidR="007F4DCA" w:rsidRPr="00A748BB" w:rsidRDefault="00AF5D2A" w:rsidP="007F4DCA">
      <w:pPr>
        <w:pStyle w:val="1111Loaten3"/>
      </w:pPr>
      <w:r w:rsidRPr="00A748BB">
        <w:t>Diagramme de séquence de : « Créer un compte »</w:t>
      </w:r>
    </w:p>
    <w:p w14:paraId="78FE6982" w14:textId="40758AD6" w:rsidR="007F4DCA" w:rsidRPr="00A748BB" w:rsidRDefault="00B840D5" w:rsidP="00B840D5">
      <w:pPr>
        <w:pStyle w:val="1111Loaten3"/>
        <w:numPr>
          <w:ilvl w:val="0"/>
          <w:numId w:val="0"/>
        </w:numPr>
        <w:ind w:right="-284"/>
        <w:jc w:val="center"/>
        <w:outlineLvl w:val="9"/>
      </w:pPr>
      <w:r>
        <w:rPr>
          <w:noProof/>
        </w:rPr>
        <w:drawing>
          <wp:inline distT="0" distB="0" distL="0" distR="0" wp14:anchorId="785C10BA" wp14:editId="72C1E834">
            <wp:extent cx="4525729" cy="3534770"/>
            <wp:effectExtent l="0" t="0" r="8255" b="8890"/>
            <wp:docPr id="19486425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642504" name="Picture 194864250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29934" cy="3538054"/>
                    </a:xfrm>
                    <a:prstGeom prst="rect">
                      <a:avLst/>
                    </a:prstGeom>
                  </pic:spPr>
                </pic:pic>
              </a:graphicData>
            </a:graphic>
          </wp:inline>
        </w:drawing>
      </w:r>
    </w:p>
    <w:p w14:paraId="6E949A31" w14:textId="3E2A09DD" w:rsidR="007F4DCA" w:rsidRPr="00A748BB" w:rsidRDefault="002270A0" w:rsidP="00D21896">
      <w:pPr>
        <w:pStyle w:val="Figure"/>
      </w:pPr>
      <w:bookmarkStart w:id="84" w:name="_Toc209780209"/>
      <w:r w:rsidRPr="00A748BB">
        <w:t>Diagramme de Séquence :</w:t>
      </w:r>
      <w:r w:rsidR="00D21896">
        <w:t xml:space="preserve"> Créer un compte</w:t>
      </w:r>
      <w:bookmarkEnd w:id="84"/>
    </w:p>
    <w:p w14:paraId="1E27C218" w14:textId="354AFF37" w:rsidR="00AF5D2A" w:rsidRPr="00A748BB" w:rsidRDefault="00AF5D2A" w:rsidP="00FF2C6E">
      <w:pPr>
        <w:pStyle w:val="1111Loaten3"/>
      </w:pPr>
      <w:r w:rsidRPr="00A748BB">
        <w:lastRenderedPageBreak/>
        <w:t xml:space="preserve">Diagramme de séquence de : « Accéder </w:t>
      </w:r>
      <w:r w:rsidR="000A02DC" w:rsidRPr="00A748BB">
        <w:t>à</w:t>
      </w:r>
      <w:r w:rsidRPr="00A748BB">
        <w:t xml:space="preserve"> une messagerie »</w:t>
      </w:r>
    </w:p>
    <w:p w14:paraId="6594F209" w14:textId="43E437C7" w:rsidR="007F4DCA" w:rsidRPr="00A748BB" w:rsidRDefault="00B840D5" w:rsidP="00BE42BD">
      <w:pPr>
        <w:pStyle w:val="1111Loaten3"/>
        <w:numPr>
          <w:ilvl w:val="0"/>
          <w:numId w:val="0"/>
        </w:numPr>
        <w:ind w:right="-284"/>
        <w:jc w:val="center"/>
        <w:outlineLvl w:val="9"/>
      </w:pPr>
      <w:r>
        <w:rPr>
          <w:noProof/>
        </w:rPr>
        <w:drawing>
          <wp:inline distT="0" distB="0" distL="0" distR="0" wp14:anchorId="253CAC87" wp14:editId="39543E46">
            <wp:extent cx="4398273" cy="2834646"/>
            <wp:effectExtent l="0" t="0" r="2540" b="3810"/>
            <wp:docPr id="20558766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76694" name="Picture 205587669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98273" cy="2834646"/>
                    </a:xfrm>
                    <a:prstGeom prst="rect">
                      <a:avLst/>
                    </a:prstGeom>
                  </pic:spPr>
                </pic:pic>
              </a:graphicData>
            </a:graphic>
          </wp:inline>
        </w:drawing>
      </w:r>
    </w:p>
    <w:p w14:paraId="54C3062D" w14:textId="73B03EB9" w:rsidR="007F4DCA" w:rsidRPr="00A748BB" w:rsidRDefault="002270A0" w:rsidP="00BE42BD">
      <w:pPr>
        <w:pStyle w:val="Figure"/>
      </w:pPr>
      <w:bookmarkStart w:id="85" w:name="_Toc209780210"/>
      <w:r w:rsidRPr="00A748BB">
        <w:t>Diagramme de Séquence :</w:t>
      </w:r>
      <w:r w:rsidR="00BE42BD">
        <w:t xml:space="preserve"> Accéder à une messagerie</w:t>
      </w:r>
      <w:bookmarkEnd w:id="85"/>
    </w:p>
    <w:p w14:paraId="21205B90" w14:textId="06EF20B9" w:rsidR="00AF5D2A" w:rsidRPr="00A748BB" w:rsidRDefault="00AF5D2A" w:rsidP="00FF2C6E">
      <w:pPr>
        <w:pStyle w:val="1111Loaten3"/>
      </w:pPr>
      <w:r w:rsidRPr="00A748BB">
        <w:t>Diagramme de séquence de : « Envoyer/Télécharger des fichier »</w:t>
      </w:r>
    </w:p>
    <w:p w14:paraId="5B8F59C6" w14:textId="791E78BE" w:rsidR="007F4DCA" w:rsidRPr="00A748BB" w:rsidRDefault="00B840D5" w:rsidP="00CD316C">
      <w:pPr>
        <w:pStyle w:val="1111Loaten3"/>
        <w:numPr>
          <w:ilvl w:val="0"/>
          <w:numId w:val="0"/>
        </w:numPr>
        <w:ind w:right="-284"/>
        <w:jc w:val="center"/>
        <w:outlineLvl w:val="9"/>
      </w:pPr>
      <w:r>
        <w:rPr>
          <w:noProof/>
        </w:rPr>
        <w:drawing>
          <wp:inline distT="0" distB="0" distL="0" distR="0" wp14:anchorId="210B05D7" wp14:editId="521923A6">
            <wp:extent cx="5348798" cy="4490113"/>
            <wp:effectExtent l="0" t="0" r="4445" b="5715"/>
            <wp:docPr id="17806631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63157" name="Picture 178066315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49637" cy="4490817"/>
                    </a:xfrm>
                    <a:prstGeom prst="rect">
                      <a:avLst/>
                    </a:prstGeom>
                  </pic:spPr>
                </pic:pic>
              </a:graphicData>
            </a:graphic>
          </wp:inline>
        </w:drawing>
      </w:r>
    </w:p>
    <w:p w14:paraId="69AD9CF3" w14:textId="4C06516A" w:rsidR="007F4DCA" w:rsidRPr="00A748BB" w:rsidRDefault="002270A0" w:rsidP="008F1838">
      <w:pPr>
        <w:pStyle w:val="Figure"/>
      </w:pPr>
      <w:bookmarkStart w:id="86" w:name="_Toc209780211"/>
      <w:r w:rsidRPr="00A748BB">
        <w:t>Diagramme de Séquence</w:t>
      </w:r>
      <w:r w:rsidR="006B6E14" w:rsidRPr="00A748BB">
        <w:t xml:space="preserve"> : Envoyer</w:t>
      </w:r>
      <w:r w:rsidR="008F1838">
        <w:t>/Télécharger des fichiers</w:t>
      </w:r>
      <w:bookmarkEnd w:id="86"/>
    </w:p>
    <w:p w14:paraId="57916C79" w14:textId="07358FEB" w:rsidR="00AF5D2A" w:rsidRPr="00A748BB" w:rsidRDefault="00AF5D2A" w:rsidP="00FF2C6E">
      <w:pPr>
        <w:pStyle w:val="1111Loaten3"/>
      </w:pPr>
      <w:r w:rsidRPr="00A748BB">
        <w:lastRenderedPageBreak/>
        <w:t>Diagramme de séquence de : « Créer une discussion »</w:t>
      </w:r>
    </w:p>
    <w:p w14:paraId="5A0B2CB6" w14:textId="0E997D2A" w:rsidR="007F4DCA" w:rsidRPr="00A748BB" w:rsidRDefault="00B840D5" w:rsidP="00B6135E">
      <w:pPr>
        <w:pStyle w:val="1111Loaten3"/>
        <w:numPr>
          <w:ilvl w:val="0"/>
          <w:numId w:val="0"/>
        </w:numPr>
        <w:ind w:right="-284"/>
        <w:jc w:val="center"/>
        <w:outlineLvl w:val="9"/>
      </w:pPr>
      <w:r>
        <w:rPr>
          <w:noProof/>
        </w:rPr>
        <w:drawing>
          <wp:inline distT="0" distB="0" distL="0" distR="0" wp14:anchorId="31636C3B" wp14:editId="5B30A39D">
            <wp:extent cx="5632061" cy="5650173"/>
            <wp:effectExtent l="0" t="0" r="6985" b="8255"/>
            <wp:docPr id="19835038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03868" name="Picture 198350386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38871" cy="5657005"/>
                    </a:xfrm>
                    <a:prstGeom prst="rect">
                      <a:avLst/>
                    </a:prstGeom>
                  </pic:spPr>
                </pic:pic>
              </a:graphicData>
            </a:graphic>
          </wp:inline>
        </w:drawing>
      </w:r>
    </w:p>
    <w:p w14:paraId="4F5CC466" w14:textId="79B25CDC" w:rsidR="007F4DCA" w:rsidRPr="00A748BB" w:rsidRDefault="002270A0" w:rsidP="00BF510A">
      <w:pPr>
        <w:pStyle w:val="Figure"/>
      </w:pPr>
      <w:bookmarkStart w:id="87" w:name="_Toc209780212"/>
      <w:r w:rsidRPr="00A748BB">
        <w:t>Diagramme de Séquence :</w:t>
      </w:r>
      <w:r w:rsidR="00BF510A">
        <w:t xml:space="preserve"> Créer une discussion</w:t>
      </w:r>
      <w:bookmarkEnd w:id="87"/>
    </w:p>
    <w:p w14:paraId="7BA70E5F" w14:textId="6F109E64" w:rsidR="00AF5D2A" w:rsidRPr="00A748BB" w:rsidRDefault="00AF5D2A" w:rsidP="00FF2C6E">
      <w:pPr>
        <w:pStyle w:val="1111Loaten3"/>
      </w:pPr>
      <w:r w:rsidRPr="00A748BB">
        <w:t>Diagramme de séquence de : « Gérer les utilisateurs »</w:t>
      </w:r>
    </w:p>
    <w:p w14:paraId="2C30C784" w14:textId="2C18EEDE" w:rsidR="007F4DCA" w:rsidRPr="00A748BB" w:rsidRDefault="00B840D5" w:rsidP="00A8176C">
      <w:pPr>
        <w:pStyle w:val="1111Loaten3"/>
        <w:numPr>
          <w:ilvl w:val="0"/>
          <w:numId w:val="0"/>
        </w:numPr>
        <w:ind w:right="-284"/>
        <w:jc w:val="center"/>
        <w:outlineLvl w:val="9"/>
      </w:pPr>
      <w:r>
        <w:rPr>
          <w:noProof/>
        </w:rPr>
        <w:lastRenderedPageBreak/>
        <w:drawing>
          <wp:inline distT="0" distB="0" distL="0" distR="0" wp14:anchorId="53908B32" wp14:editId="01EA1C9C">
            <wp:extent cx="4910338" cy="3703328"/>
            <wp:effectExtent l="0" t="0" r="5080" b="0"/>
            <wp:docPr id="14264044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04423" name="Picture 142640442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910338" cy="3703328"/>
                    </a:xfrm>
                    <a:prstGeom prst="rect">
                      <a:avLst/>
                    </a:prstGeom>
                  </pic:spPr>
                </pic:pic>
              </a:graphicData>
            </a:graphic>
          </wp:inline>
        </w:drawing>
      </w:r>
    </w:p>
    <w:p w14:paraId="7BC13DD0" w14:textId="6B81284B" w:rsidR="007F4DCA" w:rsidRPr="00A748BB" w:rsidRDefault="002270A0" w:rsidP="00A95807">
      <w:pPr>
        <w:pStyle w:val="Figure"/>
      </w:pPr>
      <w:bookmarkStart w:id="88" w:name="_Toc209780213"/>
      <w:r w:rsidRPr="00A748BB">
        <w:t>Diagramme de Séquence :</w:t>
      </w:r>
      <w:r w:rsidR="00A95807">
        <w:t xml:space="preserve"> Gérer les utilisateurs</w:t>
      </w:r>
      <w:bookmarkEnd w:id="88"/>
    </w:p>
    <w:p w14:paraId="76CA68B3" w14:textId="2A829A60" w:rsidR="00AF5D2A" w:rsidRPr="00A748BB" w:rsidRDefault="00AF5D2A" w:rsidP="00FF2C6E">
      <w:pPr>
        <w:pStyle w:val="1111Loaten3"/>
      </w:pPr>
      <w:r w:rsidRPr="00A748BB">
        <w:t xml:space="preserve">Diagramme de séquence de : « Gérer les </w:t>
      </w:r>
      <w:r w:rsidR="00B840D5">
        <w:t>classes</w:t>
      </w:r>
      <w:r w:rsidRPr="00A748BB">
        <w:t> »</w:t>
      </w:r>
    </w:p>
    <w:p w14:paraId="5E48CCBF" w14:textId="6DF54896" w:rsidR="007F4DCA" w:rsidRPr="00A748BB" w:rsidRDefault="00B840D5" w:rsidP="00A95807">
      <w:pPr>
        <w:pStyle w:val="1111Loaten3"/>
        <w:numPr>
          <w:ilvl w:val="0"/>
          <w:numId w:val="0"/>
        </w:numPr>
        <w:ind w:right="-284"/>
        <w:jc w:val="center"/>
        <w:outlineLvl w:val="9"/>
      </w:pPr>
      <w:r>
        <w:rPr>
          <w:noProof/>
        </w:rPr>
        <w:drawing>
          <wp:inline distT="0" distB="0" distL="0" distR="0" wp14:anchorId="75EE84B8" wp14:editId="485C7D27">
            <wp:extent cx="5554443" cy="3780430"/>
            <wp:effectExtent l="0" t="0" r="8255" b="0"/>
            <wp:docPr id="4084999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99950" name="Picture 40849995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71354" cy="3791940"/>
                    </a:xfrm>
                    <a:prstGeom prst="rect">
                      <a:avLst/>
                    </a:prstGeom>
                  </pic:spPr>
                </pic:pic>
              </a:graphicData>
            </a:graphic>
          </wp:inline>
        </w:drawing>
      </w:r>
    </w:p>
    <w:p w14:paraId="1A81C803" w14:textId="397AFFE0" w:rsidR="007F4DCA" w:rsidRPr="00A748BB" w:rsidRDefault="002270A0" w:rsidP="00D63DAC">
      <w:pPr>
        <w:pStyle w:val="Figure"/>
      </w:pPr>
      <w:bookmarkStart w:id="89" w:name="_Toc209780214"/>
      <w:r w:rsidRPr="00A748BB">
        <w:t>Diagramme de Séquence :</w:t>
      </w:r>
      <w:r w:rsidR="00D63DAC">
        <w:t xml:space="preserve"> Gérer les classes</w:t>
      </w:r>
      <w:bookmarkEnd w:id="89"/>
    </w:p>
    <w:p w14:paraId="5308A98A" w14:textId="3F7CEDFE" w:rsidR="00D03986" w:rsidRPr="00A748BB" w:rsidRDefault="00D03986" w:rsidP="00955966">
      <w:pPr>
        <w:pStyle w:val="111Loaten2"/>
        <w:spacing w:line="360" w:lineRule="auto"/>
      </w:pPr>
      <w:bookmarkStart w:id="90" w:name="_Toc210120135"/>
      <w:r w:rsidRPr="00A748BB">
        <w:lastRenderedPageBreak/>
        <w:t>Diagramme d’activité</w:t>
      </w:r>
      <w:bookmarkEnd w:id="90"/>
    </w:p>
    <w:p w14:paraId="706A3390" w14:textId="3CD1844C" w:rsidR="00AF5D2A" w:rsidRPr="00A748BB" w:rsidRDefault="00AF5D2A" w:rsidP="006523B0">
      <w:pPr>
        <w:pStyle w:val="111Loaten2"/>
        <w:numPr>
          <w:ilvl w:val="0"/>
          <w:numId w:val="0"/>
        </w:numPr>
        <w:spacing w:line="360" w:lineRule="auto"/>
        <w:ind w:right="-284"/>
        <w:outlineLvl w:val="9"/>
        <w:rPr>
          <w:b w:val="0"/>
          <w:bCs/>
          <w:i w:val="0"/>
          <w:iCs/>
        </w:rPr>
      </w:pPr>
      <w:r w:rsidRPr="00A748BB">
        <w:rPr>
          <w:b w:val="0"/>
          <w:bCs/>
          <w:i w:val="0"/>
          <w:iCs/>
        </w:rPr>
        <w:t>C’est une variante du diagramme d’état transition, permettant de représenter le comportement interne d’un cas d’utilisation ou processus et prend en charge les comportement</w:t>
      </w:r>
      <w:r w:rsidR="00EC04CC" w:rsidRPr="00A748BB">
        <w:rPr>
          <w:b w:val="0"/>
          <w:bCs/>
          <w:i w:val="0"/>
          <w:iCs/>
        </w:rPr>
        <w:t>s</w:t>
      </w:r>
      <w:r w:rsidRPr="00A748BB">
        <w:rPr>
          <w:b w:val="0"/>
          <w:bCs/>
          <w:i w:val="0"/>
          <w:iCs/>
        </w:rPr>
        <w:t xml:space="preserve"> parallèles.</w:t>
      </w:r>
    </w:p>
    <w:p w14:paraId="771D5EFA" w14:textId="37074FA3" w:rsidR="00EC04CC" w:rsidRPr="00A748BB" w:rsidRDefault="00EC04CC" w:rsidP="006523B0">
      <w:pPr>
        <w:pStyle w:val="111Loaten2"/>
        <w:numPr>
          <w:ilvl w:val="0"/>
          <w:numId w:val="0"/>
        </w:numPr>
        <w:spacing w:line="360" w:lineRule="auto"/>
        <w:ind w:right="-284"/>
        <w:outlineLvl w:val="9"/>
        <w:rPr>
          <w:b w:val="0"/>
          <w:bCs/>
          <w:i w:val="0"/>
          <w:iCs/>
        </w:rPr>
      </w:pPr>
      <w:r w:rsidRPr="00A748BB">
        <w:rPr>
          <w:b w:val="0"/>
          <w:bCs/>
          <w:i w:val="0"/>
          <w:iCs/>
        </w:rPr>
        <w:t xml:space="preserve">Un diagramme d’activité comprend </w:t>
      </w:r>
      <w:r w:rsidR="000A02DC" w:rsidRPr="00A748BB">
        <w:rPr>
          <w:b w:val="0"/>
          <w:bCs/>
          <w:i w:val="0"/>
          <w:iCs/>
        </w:rPr>
        <w:t>les éléments suivants</w:t>
      </w:r>
      <w:r w:rsidRPr="00A748BB">
        <w:rPr>
          <w:b w:val="0"/>
          <w:bCs/>
          <w:i w:val="0"/>
          <w:iCs/>
        </w:rPr>
        <w:t> :</w:t>
      </w:r>
    </w:p>
    <w:p w14:paraId="7382F81E" w14:textId="500DD38D" w:rsidR="00EC04CC" w:rsidRPr="00A748BB" w:rsidRDefault="00EC04CC">
      <w:pPr>
        <w:pStyle w:val="111Loaten2"/>
        <w:numPr>
          <w:ilvl w:val="0"/>
          <w:numId w:val="11"/>
        </w:numPr>
        <w:spacing w:line="360" w:lineRule="auto"/>
        <w:ind w:right="-284"/>
        <w:outlineLvl w:val="9"/>
        <w:rPr>
          <w:b w:val="0"/>
          <w:bCs/>
          <w:i w:val="0"/>
          <w:iCs/>
        </w:rPr>
      </w:pPr>
      <w:r w:rsidRPr="00A748BB">
        <w:rPr>
          <w:b w:val="0"/>
          <w:bCs/>
          <w:i w:val="0"/>
          <w:iCs/>
        </w:rPr>
        <w:t xml:space="preserve">Action : c’est une étape dans l’activité où les acteurs ou logiciel exécutent </w:t>
      </w:r>
      <w:r w:rsidR="000A02DC" w:rsidRPr="00A748BB">
        <w:rPr>
          <w:b w:val="0"/>
          <w:bCs/>
          <w:i w:val="0"/>
          <w:iCs/>
        </w:rPr>
        <w:t>une tâche donnée</w:t>
      </w:r>
      <w:r w:rsidRPr="00A748BB">
        <w:rPr>
          <w:b w:val="0"/>
          <w:bCs/>
          <w:i w:val="0"/>
          <w:iCs/>
        </w:rPr>
        <w:t> ;</w:t>
      </w:r>
    </w:p>
    <w:p w14:paraId="3DD625FF" w14:textId="43C21E3C" w:rsidR="00EC04CC" w:rsidRPr="00A748BB" w:rsidRDefault="00EC04CC">
      <w:pPr>
        <w:pStyle w:val="111Loaten2"/>
        <w:numPr>
          <w:ilvl w:val="0"/>
          <w:numId w:val="11"/>
        </w:numPr>
        <w:spacing w:line="360" w:lineRule="auto"/>
        <w:ind w:right="-284"/>
        <w:outlineLvl w:val="9"/>
        <w:rPr>
          <w:b w:val="0"/>
          <w:bCs/>
          <w:i w:val="0"/>
          <w:iCs/>
        </w:rPr>
      </w:pPr>
      <w:r w:rsidRPr="00A748BB">
        <w:rPr>
          <w:b w:val="0"/>
          <w:bCs/>
          <w:i w:val="0"/>
          <w:iCs/>
        </w:rPr>
        <w:t>Etat initial : c’est un élément qui marque le début de l’activité ;</w:t>
      </w:r>
    </w:p>
    <w:p w14:paraId="133AE2A9" w14:textId="589530F4" w:rsidR="00EC04CC" w:rsidRPr="00A748BB" w:rsidRDefault="00EC04CC">
      <w:pPr>
        <w:pStyle w:val="111Loaten2"/>
        <w:numPr>
          <w:ilvl w:val="0"/>
          <w:numId w:val="11"/>
        </w:numPr>
        <w:spacing w:line="360" w:lineRule="auto"/>
        <w:ind w:right="-284"/>
        <w:outlineLvl w:val="9"/>
        <w:rPr>
          <w:b w:val="0"/>
          <w:bCs/>
          <w:i w:val="0"/>
          <w:iCs/>
        </w:rPr>
      </w:pPr>
      <w:r w:rsidRPr="00A748BB">
        <w:rPr>
          <w:b w:val="0"/>
          <w:bCs/>
          <w:i w:val="0"/>
          <w:iCs/>
        </w:rPr>
        <w:t>Etat final</w:t>
      </w:r>
      <w:r w:rsidR="000A02DC" w:rsidRPr="00A748BB">
        <w:rPr>
          <w:b w:val="0"/>
          <w:bCs/>
          <w:i w:val="0"/>
          <w:iCs/>
        </w:rPr>
        <w:t xml:space="preserve"> : c’est</w:t>
      </w:r>
      <w:r w:rsidRPr="00A748BB">
        <w:rPr>
          <w:b w:val="0"/>
          <w:bCs/>
          <w:i w:val="0"/>
          <w:iCs/>
        </w:rPr>
        <w:t xml:space="preserve"> un élément qui marque la fin de toute activit</w:t>
      </w:r>
      <w:r w:rsidR="008F0FC2" w:rsidRPr="00A748BB">
        <w:rPr>
          <w:b w:val="0"/>
          <w:bCs/>
          <w:i w:val="0"/>
          <w:iCs/>
        </w:rPr>
        <w:t>é ;</w:t>
      </w:r>
    </w:p>
    <w:p w14:paraId="3AA359C6" w14:textId="02CA3E33" w:rsidR="008F0FC2" w:rsidRPr="00A748BB" w:rsidRDefault="008F0FC2">
      <w:pPr>
        <w:pStyle w:val="111Loaten2"/>
        <w:numPr>
          <w:ilvl w:val="0"/>
          <w:numId w:val="11"/>
        </w:numPr>
        <w:spacing w:line="360" w:lineRule="auto"/>
        <w:ind w:right="-284"/>
        <w:outlineLvl w:val="9"/>
        <w:rPr>
          <w:b w:val="0"/>
          <w:bCs/>
          <w:i w:val="0"/>
          <w:iCs/>
        </w:rPr>
      </w:pPr>
      <w:r w:rsidRPr="00A748BB">
        <w:rPr>
          <w:b w:val="0"/>
          <w:bCs/>
          <w:i w:val="0"/>
          <w:iCs/>
        </w:rPr>
        <w:t>Activité : représentent le comportement d’un objet ;</w:t>
      </w:r>
    </w:p>
    <w:p w14:paraId="632946E7" w14:textId="36C5B2F7" w:rsidR="00D54C5B" w:rsidRPr="00A748BB" w:rsidRDefault="00D54C5B">
      <w:pPr>
        <w:pStyle w:val="111Loaten2"/>
        <w:numPr>
          <w:ilvl w:val="0"/>
          <w:numId w:val="11"/>
        </w:numPr>
        <w:spacing w:line="360" w:lineRule="auto"/>
        <w:ind w:right="-284"/>
        <w:outlineLvl w:val="9"/>
        <w:rPr>
          <w:b w:val="0"/>
          <w:bCs/>
          <w:i w:val="0"/>
          <w:iCs/>
        </w:rPr>
      </w:pPr>
      <w:r w:rsidRPr="00A748BB">
        <w:rPr>
          <w:b w:val="0"/>
          <w:bCs/>
          <w:i w:val="0"/>
          <w:iCs/>
        </w:rPr>
        <w:t>Nœuds de test décision : permet de faire un choix entre plusieurs flots sortant en fonction des conditions de garde de chaque flot. Il ne possède qu’une seule entrée et peut utiliser deux flots de sortie, le premier correspondant à la condition vérifié et l’autre traitant le cas contraire.</w:t>
      </w:r>
    </w:p>
    <w:p w14:paraId="63493723" w14:textId="584CD652" w:rsidR="00950AF4" w:rsidRPr="00A748BB" w:rsidRDefault="00950AF4">
      <w:pPr>
        <w:pStyle w:val="111Loaten2"/>
        <w:numPr>
          <w:ilvl w:val="0"/>
          <w:numId w:val="11"/>
        </w:numPr>
        <w:spacing w:line="360" w:lineRule="auto"/>
        <w:ind w:right="-284"/>
        <w:outlineLvl w:val="9"/>
        <w:rPr>
          <w:b w:val="0"/>
          <w:bCs/>
          <w:i w:val="0"/>
          <w:iCs/>
        </w:rPr>
      </w:pPr>
      <w:r w:rsidRPr="00A748BB">
        <w:rPr>
          <w:b w:val="0"/>
          <w:bCs/>
          <w:i w:val="0"/>
          <w:iCs/>
        </w:rPr>
        <w:t>Nœuds de bifurcation ou fourche : permet la création de plusieurs flots concurrents en sortie de la barre de synchronisation à partir d’un flot unique entrant ;</w:t>
      </w:r>
    </w:p>
    <w:p w14:paraId="65F5ABCD" w14:textId="640BF6D3" w:rsidR="00D16D0C" w:rsidRPr="00A748BB" w:rsidRDefault="00D16D0C" w:rsidP="006523B0">
      <w:pPr>
        <w:pStyle w:val="111Loaten2"/>
        <w:numPr>
          <w:ilvl w:val="0"/>
          <w:numId w:val="0"/>
        </w:numPr>
        <w:spacing w:line="360" w:lineRule="auto"/>
        <w:ind w:right="-284"/>
        <w:outlineLvl w:val="9"/>
        <w:rPr>
          <w:b w:val="0"/>
          <w:bCs/>
          <w:i w:val="0"/>
          <w:iCs/>
        </w:rPr>
      </w:pPr>
      <w:r w:rsidRPr="00A748BB">
        <w:rPr>
          <w:b w:val="0"/>
          <w:bCs/>
          <w:i w:val="0"/>
          <w:iCs/>
        </w:rPr>
        <w:t>Pour notre plateforme, les diagrammes d’activités sont les suivants :</w:t>
      </w:r>
    </w:p>
    <w:p w14:paraId="00E86823" w14:textId="78DF0977" w:rsidR="00D16D0C" w:rsidRPr="00A748BB" w:rsidRDefault="00D16D0C" w:rsidP="001E081E">
      <w:pPr>
        <w:pStyle w:val="1111Loaten3"/>
      </w:pPr>
      <w:r w:rsidRPr="00A748BB">
        <w:t>Diagramme d’activité de : « S’authentifier »</w:t>
      </w:r>
    </w:p>
    <w:p w14:paraId="2AE78937" w14:textId="7BE3E8C9" w:rsidR="007F4DCA" w:rsidRPr="00A748BB" w:rsidRDefault="00B840D5" w:rsidP="008462FC">
      <w:pPr>
        <w:pStyle w:val="1111Loaten3"/>
        <w:numPr>
          <w:ilvl w:val="0"/>
          <w:numId w:val="0"/>
        </w:numPr>
        <w:ind w:right="-284"/>
        <w:jc w:val="center"/>
        <w:outlineLvl w:val="9"/>
      </w:pPr>
      <w:r>
        <w:rPr>
          <w:noProof/>
        </w:rPr>
        <w:drawing>
          <wp:inline distT="0" distB="0" distL="0" distR="0" wp14:anchorId="7166681E" wp14:editId="097E2BA1">
            <wp:extent cx="5130787" cy="3480179"/>
            <wp:effectExtent l="0" t="0" r="0" b="6350"/>
            <wp:docPr id="8228994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99403" name="Picture 82289940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53478" cy="3495570"/>
                    </a:xfrm>
                    <a:prstGeom prst="rect">
                      <a:avLst/>
                    </a:prstGeom>
                  </pic:spPr>
                </pic:pic>
              </a:graphicData>
            </a:graphic>
          </wp:inline>
        </w:drawing>
      </w:r>
    </w:p>
    <w:p w14:paraId="577DCB17" w14:textId="5012B76F" w:rsidR="007F4DCA" w:rsidRPr="00A748BB" w:rsidRDefault="00D836C4" w:rsidP="00A24D39">
      <w:pPr>
        <w:pStyle w:val="Figure"/>
      </w:pPr>
      <w:bookmarkStart w:id="91" w:name="_Toc209780215"/>
      <w:r w:rsidRPr="00A748BB">
        <w:t>Diagramme d’activité :</w:t>
      </w:r>
      <w:r w:rsidR="00A24D39">
        <w:t>S’authentifier</w:t>
      </w:r>
      <w:bookmarkEnd w:id="91"/>
    </w:p>
    <w:p w14:paraId="58A586E4" w14:textId="0E661420" w:rsidR="00D16D0C" w:rsidRPr="00A748BB" w:rsidRDefault="00D16D0C" w:rsidP="001E081E">
      <w:pPr>
        <w:pStyle w:val="1111Loaten3"/>
      </w:pPr>
      <w:r w:rsidRPr="00A748BB">
        <w:lastRenderedPageBreak/>
        <w:t>Diagramme d’activité de : « Créer un compte »</w:t>
      </w:r>
    </w:p>
    <w:p w14:paraId="62A5FAEB" w14:textId="05336139" w:rsidR="007F4DCA" w:rsidRPr="00A748BB" w:rsidRDefault="00B840D5" w:rsidP="00E934FF">
      <w:pPr>
        <w:pStyle w:val="1111Loaten3"/>
        <w:numPr>
          <w:ilvl w:val="0"/>
          <w:numId w:val="0"/>
        </w:numPr>
        <w:ind w:right="-284"/>
        <w:jc w:val="center"/>
        <w:outlineLvl w:val="9"/>
      </w:pPr>
      <w:r>
        <w:rPr>
          <w:noProof/>
        </w:rPr>
        <w:drawing>
          <wp:inline distT="0" distB="0" distL="0" distR="0" wp14:anchorId="1F257770" wp14:editId="45E0CB04">
            <wp:extent cx="5472752" cy="3901785"/>
            <wp:effectExtent l="0" t="0" r="0" b="3810"/>
            <wp:docPr id="13598640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64017" name="Picture 135986401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85318" cy="3910744"/>
                    </a:xfrm>
                    <a:prstGeom prst="rect">
                      <a:avLst/>
                    </a:prstGeom>
                  </pic:spPr>
                </pic:pic>
              </a:graphicData>
            </a:graphic>
          </wp:inline>
        </w:drawing>
      </w:r>
    </w:p>
    <w:p w14:paraId="2483C2CE" w14:textId="376F1865" w:rsidR="007F4DCA" w:rsidRPr="00A748BB" w:rsidRDefault="00D836C4" w:rsidP="00974D47">
      <w:pPr>
        <w:pStyle w:val="Figure"/>
      </w:pPr>
      <w:bookmarkStart w:id="92" w:name="_Toc209780216"/>
      <w:r w:rsidRPr="00A748BB">
        <w:t>Diagramme d’activité :</w:t>
      </w:r>
      <w:r w:rsidR="00974D47">
        <w:t xml:space="preserve"> Créer un compte</w:t>
      </w:r>
      <w:bookmarkEnd w:id="92"/>
    </w:p>
    <w:p w14:paraId="23C1A4FE" w14:textId="031BD043" w:rsidR="00D16D0C" w:rsidRPr="00A748BB" w:rsidRDefault="00D16D0C" w:rsidP="001E081E">
      <w:pPr>
        <w:pStyle w:val="1111Loaten3"/>
      </w:pPr>
      <w:r w:rsidRPr="00A748BB">
        <w:t>Diagramme d’activité de : « Accéder à un messagerie »</w:t>
      </w:r>
    </w:p>
    <w:p w14:paraId="242049E3" w14:textId="173C0851" w:rsidR="007F4DCA" w:rsidRPr="00A748BB" w:rsidRDefault="00B840D5" w:rsidP="00425AC9">
      <w:pPr>
        <w:pStyle w:val="1111Loaten3"/>
        <w:numPr>
          <w:ilvl w:val="0"/>
          <w:numId w:val="0"/>
        </w:numPr>
        <w:ind w:right="-284"/>
        <w:jc w:val="center"/>
        <w:outlineLvl w:val="9"/>
      </w:pPr>
      <w:r>
        <w:rPr>
          <w:noProof/>
        </w:rPr>
        <w:drawing>
          <wp:inline distT="0" distB="0" distL="0" distR="0" wp14:anchorId="7517DA79" wp14:editId="067D41AA">
            <wp:extent cx="5322179" cy="3398292"/>
            <wp:effectExtent l="0" t="0" r="0" b="0"/>
            <wp:docPr id="6749510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51071" name="Picture 67495107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34746" cy="3406316"/>
                    </a:xfrm>
                    <a:prstGeom prst="rect">
                      <a:avLst/>
                    </a:prstGeom>
                  </pic:spPr>
                </pic:pic>
              </a:graphicData>
            </a:graphic>
          </wp:inline>
        </w:drawing>
      </w:r>
    </w:p>
    <w:p w14:paraId="189C8CAB" w14:textId="54613867" w:rsidR="007F4DCA" w:rsidRPr="00A748BB" w:rsidRDefault="00D836C4" w:rsidP="00597EBD">
      <w:pPr>
        <w:pStyle w:val="Figure"/>
      </w:pPr>
      <w:bookmarkStart w:id="93" w:name="_Toc209780217"/>
      <w:r w:rsidRPr="00A748BB">
        <w:t>Diagramme d’activité</w:t>
      </w:r>
      <w:r w:rsidR="006B6E14" w:rsidRPr="00A748BB">
        <w:t xml:space="preserve"> : Accéder</w:t>
      </w:r>
      <w:r w:rsidR="00597EBD">
        <w:t xml:space="preserve"> à une messagerie</w:t>
      </w:r>
      <w:bookmarkEnd w:id="93"/>
    </w:p>
    <w:p w14:paraId="7CA523DE" w14:textId="090594CC" w:rsidR="00D16D0C" w:rsidRPr="00A748BB" w:rsidRDefault="00D16D0C" w:rsidP="001E081E">
      <w:pPr>
        <w:pStyle w:val="1111Loaten3"/>
      </w:pPr>
      <w:r w:rsidRPr="00A748BB">
        <w:lastRenderedPageBreak/>
        <w:t>Diagramme d’activité de : « Envoyer/Télécharger des fichier »</w:t>
      </w:r>
    </w:p>
    <w:p w14:paraId="04797D4F" w14:textId="23594462" w:rsidR="007F4DCA" w:rsidRPr="00A748BB" w:rsidRDefault="00B840D5" w:rsidP="00597EBD">
      <w:pPr>
        <w:pStyle w:val="1111Loaten3"/>
        <w:numPr>
          <w:ilvl w:val="0"/>
          <w:numId w:val="0"/>
        </w:numPr>
        <w:ind w:right="-284"/>
        <w:jc w:val="center"/>
        <w:outlineLvl w:val="9"/>
      </w:pPr>
      <w:r>
        <w:rPr>
          <w:noProof/>
        </w:rPr>
        <w:drawing>
          <wp:inline distT="0" distB="0" distL="0" distR="0" wp14:anchorId="32A138DF" wp14:editId="7BFF80DD">
            <wp:extent cx="5611495" cy="3657600"/>
            <wp:effectExtent l="0" t="0" r="8255" b="0"/>
            <wp:docPr id="7220658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65827" name="Picture 72206582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656200" cy="3686739"/>
                    </a:xfrm>
                    <a:prstGeom prst="rect">
                      <a:avLst/>
                    </a:prstGeom>
                  </pic:spPr>
                </pic:pic>
              </a:graphicData>
            </a:graphic>
          </wp:inline>
        </w:drawing>
      </w:r>
    </w:p>
    <w:p w14:paraId="0CC47271" w14:textId="2862A46F" w:rsidR="007F4DCA" w:rsidRPr="00A748BB" w:rsidRDefault="00D836C4" w:rsidP="00004A77">
      <w:pPr>
        <w:pStyle w:val="Figure"/>
      </w:pPr>
      <w:bookmarkStart w:id="94" w:name="_Toc209780218"/>
      <w:r w:rsidRPr="00A748BB">
        <w:t>Diagramme d’activité :</w:t>
      </w:r>
      <w:r w:rsidR="00004A77">
        <w:t xml:space="preserve"> Envoyer/Télécharger des fichiers</w:t>
      </w:r>
      <w:bookmarkEnd w:id="94"/>
    </w:p>
    <w:p w14:paraId="05B8D16D" w14:textId="3AF36556" w:rsidR="00D16D0C" w:rsidRPr="00A748BB" w:rsidRDefault="00D16D0C" w:rsidP="001E081E">
      <w:pPr>
        <w:pStyle w:val="1111Loaten3"/>
      </w:pPr>
      <w:r w:rsidRPr="00A748BB">
        <w:t>Diagramme d’activité de : « Créer une discussion »</w:t>
      </w:r>
    </w:p>
    <w:p w14:paraId="75F9B87D" w14:textId="5930E179" w:rsidR="007F4DCA" w:rsidRPr="00A748BB" w:rsidRDefault="00B840D5" w:rsidP="001B20DA">
      <w:pPr>
        <w:pStyle w:val="1111Loaten3"/>
        <w:numPr>
          <w:ilvl w:val="0"/>
          <w:numId w:val="0"/>
        </w:numPr>
        <w:ind w:right="-284"/>
        <w:jc w:val="center"/>
        <w:outlineLvl w:val="9"/>
      </w:pPr>
      <w:r>
        <w:rPr>
          <w:noProof/>
        </w:rPr>
        <w:drawing>
          <wp:inline distT="0" distB="0" distL="0" distR="0" wp14:anchorId="4346CE9A" wp14:editId="7B7EFA9C">
            <wp:extent cx="4461510" cy="3531476"/>
            <wp:effectExtent l="0" t="0" r="0" b="0"/>
            <wp:docPr id="3502249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24976" name="Picture 35022497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72546" cy="3540212"/>
                    </a:xfrm>
                    <a:prstGeom prst="rect">
                      <a:avLst/>
                    </a:prstGeom>
                  </pic:spPr>
                </pic:pic>
              </a:graphicData>
            </a:graphic>
          </wp:inline>
        </w:drawing>
      </w:r>
    </w:p>
    <w:p w14:paraId="71E0B992" w14:textId="2F17B2C7" w:rsidR="007F4DCA" w:rsidRPr="00A748BB" w:rsidRDefault="00D836C4" w:rsidP="0090400E">
      <w:pPr>
        <w:pStyle w:val="Figure"/>
      </w:pPr>
      <w:bookmarkStart w:id="95" w:name="_Toc209780219"/>
      <w:r w:rsidRPr="00A748BB">
        <w:t>Diagramme d’activité :</w:t>
      </w:r>
      <w:r w:rsidR="0090400E">
        <w:t xml:space="preserve"> </w:t>
      </w:r>
      <w:r w:rsidR="006534A1">
        <w:t>Créer des discussions</w:t>
      </w:r>
      <w:bookmarkEnd w:id="95"/>
    </w:p>
    <w:p w14:paraId="17F851C6" w14:textId="1AC065F9" w:rsidR="00D16D0C" w:rsidRPr="00A748BB" w:rsidRDefault="00D16D0C" w:rsidP="001E081E">
      <w:pPr>
        <w:pStyle w:val="1111Loaten3"/>
      </w:pPr>
      <w:r w:rsidRPr="00A748BB">
        <w:lastRenderedPageBreak/>
        <w:t>Diagramme d’activité de : « Gérer les utilisateur »</w:t>
      </w:r>
    </w:p>
    <w:p w14:paraId="7D423970" w14:textId="4870E7A3" w:rsidR="007F4DCA" w:rsidRPr="00A748BB" w:rsidRDefault="00B840D5" w:rsidP="001B20DA">
      <w:pPr>
        <w:pStyle w:val="1111Loaten3"/>
        <w:numPr>
          <w:ilvl w:val="0"/>
          <w:numId w:val="0"/>
        </w:numPr>
        <w:ind w:right="-284"/>
        <w:jc w:val="center"/>
        <w:outlineLvl w:val="9"/>
      </w:pPr>
      <w:r>
        <w:rPr>
          <w:noProof/>
        </w:rPr>
        <w:drawing>
          <wp:inline distT="0" distB="0" distL="0" distR="0" wp14:anchorId="2E73411E" wp14:editId="227BDB4E">
            <wp:extent cx="5090160" cy="3736427"/>
            <wp:effectExtent l="0" t="0" r="0" b="0"/>
            <wp:docPr id="1365388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8890" name="Picture 13653889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109635" cy="3750722"/>
                    </a:xfrm>
                    <a:prstGeom prst="rect">
                      <a:avLst/>
                    </a:prstGeom>
                  </pic:spPr>
                </pic:pic>
              </a:graphicData>
            </a:graphic>
          </wp:inline>
        </w:drawing>
      </w:r>
    </w:p>
    <w:p w14:paraId="2277202A" w14:textId="4D0F9E7E" w:rsidR="007F4DCA" w:rsidRPr="00A748BB" w:rsidRDefault="00D836C4" w:rsidP="00970551">
      <w:pPr>
        <w:pStyle w:val="Figure"/>
      </w:pPr>
      <w:bookmarkStart w:id="96" w:name="_Toc209780220"/>
      <w:r w:rsidRPr="00A748BB">
        <w:t>Diagramme d’activité :</w:t>
      </w:r>
      <w:r w:rsidR="00970551">
        <w:t xml:space="preserve"> Gérer les utilisateurs</w:t>
      </w:r>
      <w:bookmarkEnd w:id="96"/>
    </w:p>
    <w:p w14:paraId="4F850576" w14:textId="18DE3474" w:rsidR="00D16D0C" w:rsidRPr="00A748BB" w:rsidRDefault="00D16D0C" w:rsidP="00623B4C">
      <w:pPr>
        <w:pStyle w:val="1111Loaten3"/>
        <w:ind w:right="-284"/>
        <w:outlineLvl w:val="9"/>
      </w:pPr>
      <w:r w:rsidRPr="00A748BB">
        <w:t xml:space="preserve">Diagramme d’activité de : « Gérer les </w:t>
      </w:r>
      <w:r w:rsidR="00B840D5">
        <w:t>classes</w:t>
      </w:r>
      <w:r w:rsidRPr="00A748BB">
        <w:t> »</w:t>
      </w:r>
    </w:p>
    <w:p w14:paraId="27134B24" w14:textId="4CE25EDC" w:rsidR="007F4DCA" w:rsidRPr="00A748BB" w:rsidRDefault="00B840D5" w:rsidP="000263F4">
      <w:pPr>
        <w:pStyle w:val="1111Loaten3"/>
        <w:numPr>
          <w:ilvl w:val="0"/>
          <w:numId w:val="0"/>
        </w:numPr>
        <w:ind w:right="-284"/>
        <w:jc w:val="center"/>
        <w:outlineLvl w:val="9"/>
      </w:pPr>
      <w:r>
        <w:rPr>
          <w:noProof/>
        </w:rPr>
        <w:drawing>
          <wp:inline distT="0" distB="0" distL="0" distR="0" wp14:anchorId="235E0600" wp14:editId="084C5DA6">
            <wp:extent cx="5199797" cy="3534410"/>
            <wp:effectExtent l="0" t="0" r="1270" b="8890"/>
            <wp:docPr id="15700418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41889" name="Picture 1570041889"/>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06759" cy="3539142"/>
                    </a:xfrm>
                    <a:prstGeom prst="rect">
                      <a:avLst/>
                    </a:prstGeom>
                  </pic:spPr>
                </pic:pic>
              </a:graphicData>
            </a:graphic>
          </wp:inline>
        </w:drawing>
      </w:r>
    </w:p>
    <w:p w14:paraId="03E05C35" w14:textId="515AD1BA" w:rsidR="007F4DCA" w:rsidRPr="00A748BB" w:rsidRDefault="00D836C4" w:rsidP="00371553">
      <w:pPr>
        <w:pStyle w:val="Figure"/>
      </w:pPr>
      <w:bookmarkStart w:id="97" w:name="_Toc209780221"/>
      <w:r w:rsidRPr="00A748BB">
        <w:t>Diagramme d’activité</w:t>
      </w:r>
      <w:r w:rsidR="006B6E14" w:rsidRPr="00A748BB">
        <w:t xml:space="preserve"> : Gérer</w:t>
      </w:r>
      <w:r w:rsidR="00F50F82">
        <w:t xml:space="preserve"> les classes</w:t>
      </w:r>
      <w:bookmarkEnd w:id="97"/>
    </w:p>
    <w:p w14:paraId="70449942" w14:textId="6A8387E4" w:rsidR="00D03986" w:rsidRPr="00A748BB" w:rsidRDefault="00D03986" w:rsidP="00955966">
      <w:pPr>
        <w:pStyle w:val="111Loaten2"/>
        <w:spacing w:line="360" w:lineRule="auto"/>
      </w:pPr>
      <w:bookmarkStart w:id="98" w:name="_Toc210120136"/>
      <w:r w:rsidRPr="00A748BB">
        <w:lastRenderedPageBreak/>
        <w:t>Diagramme de classe</w:t>
      </w:r>
      <w:bookmarkEnd w:id="98"/>
    </w:p>
    <w:p w14:paraId="57423646" w14:textId="1EE72912" w:rsidR="00D552F5" w:rsidRPr="00A748BB" w:rsidRDefault="00DD59EC" w:rsidP="000A02DC">
      <w:pPr>
        <w:pStyle w:val="111Loaten2"/>
        <w:numPr>
          <w:ilvl w:val="0"/>
          <w:numId w:val="0"/>
        </w:numPr>
        <w:spacing w:line="360" w:lineRule="auto"/>
        <w:ind w:right="-284" w:firstLine="709"/>
        <w:outlineLvl w:val="9"/>
        <w:rPr>
          <w:b w:val="0"/>
          <w:bCs/>
          <w:i w:val="0"/>
          <w:iCs/>
        </w:rPr>
      </w:pPr>
      <w:r w:rsidRPr="00A748BB">
        <w:rPr>
          <w:b w:val="0"/>
          <w:bCs/>
          <w:i w:val="0"/>
          <w:iCs/>
        </w:rPr>
        <w:t>Le diagramme de classe est considéré comme le pivot de l’ensemble de la modélisation d’un système. Il permet de donner la représentation statique du système à développer, il est fondé sur le concept d’objet, le concept de classe comprenant les attributs, les opérations et les différents types d’association entre classes.</w:t>
      </w:r>
    </w:p>
    <w:p w14:paraId="693B1884" w14:textId="2C8CF555" w:rsidR="00E86867" w:rsidRPr="00A748BB" w:rsidRDefault="00E86867" w:rsidP="000A02DC">
      <w:pPr>
        <w:pStyle w:val="111Loaten2"/>
        <w:numPr>
          <w:ilvl w:val="0"/>
          <w:numId w:val="0"/>
        </w:numPr>
        <w:spacing w:line="360" w:lineRule="auto"/>
        <w:ind w:right="-284"/>
        <w:outlineLvl w:val="9"/>
        <w:rPr>
          <w:b w:val="0"/>
          <w:bCs/>
          <w:i w:val="0"/>
          <w:iCs/>
        </w:rPr>
      </w:pPr>
      <w:r w:rsidRPr="00A748BB">
        <w:rPr>
          <w:b w:val="0"/>
          <w:bCs/>
          <w:i w:val="0"/>
          <w:iCs/>
        </w:rPr>
        <w:t xml:space="preserve">Ce diagramme est composé </w:t>
      </w:r>
      <w:r w:rsidR="000A02DC" w:rsidRPr="00A748BB">
        <w:rPr>
          <w:b w:val="0"/>
          <w:bCs/>
          <w:i w:val="0"/>
          <w:iCs/>
        </w:rPr>
        <w:t>des éléments suivants</w:t>
      </w:r>
      <w:r w:rsidRPr="00A748BB">
        <w:rPr>
          <w:b w:val="0"/>
          <w:bCs/>
          <w:i w:val="0"/>
          <w:iCs/>
        </w:rPr>
        <w:t> :</w:t>
      </w:r>
    </w:p>
    <w:p w14:paraId="775899D6" w14:textId="29AE46A1" w:rsidR="00E86867" w:rsidRPr="00A748BB" w:rsidRDefault="00E86867">
      <w:pPr>
        <w:pStyle w:val="111Loaten2"/>
        <w:numPr>
          <w:ilvl w:val="0"/>
          <w:numId w:val="11"/>
        </w:numPr>
        <w:spacing w:line="360" w:lineRule="auto"/>
        <w:ind w:right="-284"/>
        <w:outlineLvl w:val="9"/>
        <w:rPr>
          <w:b w:val="0"/>
          <w:bCs/>
          <w:i w:val="0"/>
          <w:iCs/>
        </w:rPr>
      </w:pPr>
      <w:r w:rsidRPr="00A748BB">
        <w:rPr>
          <w:b w:val="0"/>
          <w:bCs/>
          <w:i w:val="0"/>
          <w:iCs/>
        </w:rPr>
        <w:t>Classe</w:t>
      </w:r>
      <w:r w:rsidR="000A02DC" w:rsidRPr="00A748BB">
        <w:rPr>
          <w:b w:val="0"/>
          <w:bCs/>
          <w:i w:val="0"/>
          <w:iCs/>
        </w:rPr>
        <w:t xml:space="preserve"> : qui</w:t>
      </w:r>
      <w:r w:rsidRPr="00A748BB">
        <w:rPr>
          <w:b w:val="0"/>
          <w:bCs/>
          <w:i w:val="0"/>
          <w:iCs/>
        </w:rPr>
        <w:t xml:space="preserve"> permet de décrire un groupe d’objets et comportant les attributs et les opérations ;</w:t>
      </w:r>
    </w:p>
    <w:p w14:paraId="566A0380" w14:textId="5D293B87" w:rsidR="00E86867" w:rsidRPr="00A748BB" w:rsidRDefault="00E86867">
      <w:pPr>
        <w:pStyle w:val="111Loaten2"/>
        <w:numPr>
          <w:ilvl w:val="0"/>
          <w:numId w:val="11"/>
        </w:numPr>
        <w:spacing w:line="360" w:lineRule="auto"/>
        <w:ind w:right="-284"/>
        <w:outlineLvl w:val="9"/>
        <w:rPr>
          <w:b w:val="0"/>
          <w:bCs/>
          <w:i w:val="0"/>
          <w:iCs/>
        </w:rPr>
      </w:pPr>
      <w:r w:rsidRPr="00A748BB">
        <w:rPr>
          <w:b w:val="0"/>
          <w:bCs/>
          <w:i w:val="0"/>
          <w:iCs/>
        </w:rPr>
        <w:t>Attribut : propriété élémentaire d’une classe</w:t>
      </w:r>
      <w:r w:rsidR="006C25EE" w:rsidRPr="00A748BB">
        <w:rPr>
          <w:b w:val="0"/>
          <w:bCs/>
          <w:i w:val="0"/>
          <w:iCs/>
        </w:rPr>
        <w:t> ;</w:t>
      </w:r>
    </w:p>
    <w:p w14:paraId="3E4CE2EB" w14:textId="21902D86" w:rsidR="00E86867" w:rsidRPr="00A748BB" w:rsidRDefault="00E86867">
      <w:pPr>
        <w:pStyle w:val="111Loaten2"/>
        <w:numPr>
          <w:ilvl w:val="0"/>
          <w:numId w:val="11"/>
        </w:numPr>
        <w:spacing w:line="360" w:lineRule="auto"/>
        <w:ind w:right="-284"/>
        <w:outlineLvl w:val="9"/>
        <w:rPr>
          <w:b w:val="0"/>
          <w:bCs/>
          <w:i w:val="0"/>
          <w:iCs/>
        </w:rPr>
      </w:pPr>
      <w:r w:rsidRPr="00A748BB">
        <w:rPr>
          <w:b w:val="0"/>
          <w:bCs/>
          <w:i w:val="0"/>
          <w:iCs/>
        </w:rPr>
        <w:t>Opération : c’est une fonction applicable aux objets d’une classe. Elles décrivent les comportements d’un objet</w:t>
      </w:r>
      <w:r w:rsidR="00C11284" w:rsidRPr="00A748BB">
        <w:rPr>
          <w:b w:val="0"/>
          <w:bCs/>
          <w:i w:val="0"/>
          <w:iCs/>
        </w:rPr>
        <w:t> ;</w:t>
      </w:r>
    </w:p>
    <w:p w14:paraId="7DAB5DA5" w14:textId="35CF7507" w:rsidR="006C25EE" w:rsidRPr="00A748BB" w:rsidRDefault="006C25EE">
      <w:pPr>
        <w:pStyle w:val="111Loaten2"/>
        <w:numPr>
          <w:ilvl w:val="0"/>
          <w:numId w:val="11"/>
        </w:numPr>
        <w:spacing w:line="360" w:lineRule="auto"/>
        <w:ind w:right="-284"/>
        <w:outlineLvl w:val="9"/>
        <w:rPr>
          <w:b w:val="0"/>
          <w:bCs/>
          <w:i w:val="0"/>
          <w:iCs/>
        </w:rPr>
      </w:pPr>
      <w:r w:rsidRPr="00A748BB">
        <w:rPr>
          <w:b w:val="0"/>
          <w:bCs/>
          <w:i w:val="0"/>
          <w:iCs/>
        </w:rPr>
        <w:t xml:space="preserve">Association : représente </w:t>
      </w:r>
      <w:r w:rsidR="000A02DC" w:rsidRPr="00A748BB">
        <w:rPr>
          <w:b w:val="0"/>
          <w:bCs/>
          <w:i w:val="0"/>
          <w:iCs/>
        </w:rPr>
        <w:t>les liens existants</w:t>
      </w:r>
      <w:r w:rsidRPr="00A748BB">
        <w:rPr>
          <w:b w:val="0"/>
          <w:bCs/>
          <w:i w:val="0"/>
          <w:iCs/>
        </w:rPr>
        <w:t xml:space="preserve"> entre les instances des classes ;</w:t>
      </w:r>
    </w:p>
    <w:p w14:paraId="28782A40" w14:textId="7274A0C9" w:rsidR="006C25EE" w:rsidRPr="00A748BB" w:rsidRDefault="006C25EE">
      <w:pPr>
        <w:pStyle w:val="111Loaten2"/>
        <w:numPr>
          <w:ilvl w:val="0"/>
          <w:numId w:val="11"/>
        </w:numPr>
        <w:spacing w:line="360" w:lineRule="auto"/>
        <w:ind w:right="-284"/>
        <w:outlineLvl w:val="9"/>
        <w:rPr>
          <w:b w:val="0"/>
          <w:bCs/>
          <w:i w:val="0"/>
          <w:iCs/>
        </w:rPr>
      </w:pPr>
      <w:r w:rsidRPr="00A748BB">
        <w:rPr>
          <w:b w:val="0"/>
          <w:bCs/>
          <w:i w:val="0"/>
          <w:iCs/>
        </w:rPr>
        <w:t xml:space="preserve">Multiplicité : indique un domaine de </w:t>
      </w:r>
      <w:r w:rsidR="000A02DC" w:rsidRPr="00A748BB">
        <w:rPr>
          <w:b w:val="0"/>
          <w:bCs/>
          <w:i w:val="0"/>
          <w:iCs/>
        </w:rPr>
        <w:t>valeur</w:t>
      </w:r>
      <w:r w:rsidRPr="00A748BB">
        <w:rPr>
          <w:b w:val="0"/>
          <w:bCs/>
          <w:i w:val="0"/>
          <w:iCs/>
        </w:rPr>
        <w:t xml:space="preserve"> pour préciser le nombre d’instance d’une classe vis-à-vis d’une autre classe pour une association donnée ;</w:t>
      </w:r>
    </w:p>
    <w:p w14:paraId="30DF4E8C" w14:textId="1FA1D82A" w:rsidR="005C0218" w:rsidRDefault="006C25EE" w:rsidP="000A02DC">
      <w:pPr>
        <w:pStyle w:val="111Loaten2"/>
        <w:numPr>
          <w:ilvl w:val="0"/>
          <w:numId w:val="0"/>
        </w:numPr>
        <w:spacing w:line="360" w:lineRule="auto"/>
        <w:ind w:right="-284"/>
        <w:outlineLvl w:val="9"/>
        <w:rPr>
          <w:b w:val="0"/>
          <w:bCs/>
          <w:i w:val="0"/>
          <w:iCs/>
        </w:rPr>
      </w:pPr>
      <w:r w:rsidRPr="00A748BB">
        <w:rPr>
          <w:b w:val="0"/>
          <w:bCs/>
          <w:i w:val="0"/>
          <w:iCs/>
        </w:rPr>
        <w:t>Le diagramme de classe de notre projet est représenté dans la figure suivante :</w:t>
      </w:r>
    </w:p>
    <w:p w14:paraId="045A84B5" w14:textId="7B227752" w:rsidR="006C25EE" w:rsidRPr="004D7AE5" w:rsidRDefault="005C0218" w:rsidP="004D7AE5">
      <w:pPr>
        <w:rPr>
          <w:bCs/>
          <w:iCs/>
          <w:color w:val="000000"/>
        </w:rPr>
      </w:pPr>
      <w:r>
        <w:rPr>
          <w:b/>
          <w:bCs/>
          <w:i/>
          <w:iCs/>
        </w:rPr>
        <w:br w:type="page"/>
      </w:r>
    </w:p>
    <w:p w14:paraId="27C7A33E" w14:textId="58FB2115" w:rsidR="00A42457" w:rsidRPr="00A748BB" w:rsidRDefault="00B840D5" w:rsidP="00B840D5">
      <w:pPr>
        <w:pStyle w:val="111Loaten2"/>
        <w:numPr>
          <w:ilvl w:val="0"/>
          <w:numId w:val="0"/>
        </w:numPr>
        <w:spacing w:line="360" w:lineRule="auto"/>
        <w:ind w:left="720" w:right="-284" w:hanging="720"/>
        <w:jc w:val="center"/>
        <w:outlineLvl w:val="9"/>
        <w:rPr>
          <w:b w:val="0"/>
          <w:bCs/>
          <w:i w:val="0"/>
          <w:iCs/>
        </w:rPr>
      </w:pPr>
      <w:r>
        <w:rPr>
          <w:b w:val="0"/>
          <w:bCs/>
          <w:i w:val="0"/>
          <w:iCs/>
          <w:noProof/>
        </w:rPr>
        <w:lastRenderedPageBreak/>
        <w:drawing>
          <wp:inline distT="0" distB="0" distL="0" distR="0" wp14:anchorId="3530FBB8" wp14:editId="62BBA836">
            <wp:extent cx="8009890" cy="5743450"/>
            <wp:effectExtent l="9525" t="0" r="635" b="635"/>
            <wp:docPr id="11400646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64695" name="Picture 1140064695"/>
                    <pic:cNvPicPr/>
                  </pic:nvPicPr>
                  <pic:blipFill>
                    <a:blip r:embed="rId53" cstate="print">
                      <a:extLst>
                        <a:ext uri="{28A0092B-C50C-407E-A947-70E740481C1C}">
                          <a14:useLocalDpi xmlns:a14="http://schemas.microsoft.com/office/drawing/2010/main" val="0"/>
                        </a:ext>
                      </a:extLst>
                    </a:blip>
                    <a:stretch>
                      <a:fillRect/>
                    </a:stretch>
                  </pic:blipFill>
                  <pic:spPr>
                    <a:xfrm rot="16200000">
                      <a:off x="0" y="0"/>
                      <a:ext cx="8018035" cy="5749291"/>
                    </a:xfrm>
                    <a:prstGeom prst="rect">
                      <a:avLst/>
                    </a:prstGeom>
                  </pic:spPr>
                </pic:pic>
              </a:graphicData>
            </a:graphic>
          </wp:inline>
        </w:drawing>
      </w:r>
    </w:p>
    <w:p w14:paraId="7388FF03" w14:textId="0BAEF6BB" w:rsidR="00A42457" w:rsidRPr="00A748BB" w:rsidRDefault="00683185" w:rsidP="00B840D5">
      <w:pPr>
        <w:pStyle w:val="Figure"/>
        <w:rPr>
          <w:b/>
        </w:rPr>
      </w:pPr>
      <w:bookmarkStart w:id="99" w:name="_Toc209780222"/>
      <w:r w:rsidRPr="00A748BB">
        <w:t>Diagramme de classe de l’UniSphere</w:t>
      </w:r>
      <w:bookmarkEnd w:id="99"/>
    </w:p>
    <w:p w14:paraId="5A5F735F" w14:textId="3327614C" w:rsidR="00CB4644" w:rsidRPr="00A748BB" w:rsidRDefault="00CB4644" w:rsidP="00955966">
      <w:pPr>
        <w:pStyle w:val="11Loaten1"/>
        <w:spacing w:line="360" w:lineRule="auto"/>
      </w:pPr>
      <w:bookmarkStart w:id="100" w:name="_Toc210120137"/>
      <w:r w:rsidRPr="00A748BB">
        <w:lastRenderedPageBreak/>
        <w:t>Conclusion</w:t>
      </w:r>
      <w:bookmarkEnd w:id="100"/>
    </w:p>
    <w:p w14:paraId="1E47376A" w14:textId="77777777" w:rsidR="00072018" w:rsidRPr="00A748BB" w:rsidRDefault="00F44C0E" w:rsidP="00E76C9F">
      <w:pPr>
        <w:ind w:left="0" w:firstLine="709"/>
      </w:pPr>
      <w:r w:rsidRPr="00A748BB">
        <w:t>Comme nous avons vu dans ce chapitre, la phase de conception nous a permis de détailler les fonctionnalités importantes de notre plateforme. Ainsi dans le prochain chapitre nous allons voir la phase de réalisation de notre projet.</w:t>
      </w:r>
    </w:p>
    <w:p w14:paraId="4FC27EE6" w14:textId="37143BCF" w:rsidR="00776FC8" w:rsidRPr="00A748BB" w:rsidRDefault="00776FC8" w:rsidP="00072018">
      <w:pPr>
        <w:ind w:firstLine="709"/>
      </w:pPr>
      <w:r w:rsidRPr="00A748BB">
        <w:br w:type="page"/>
      </w:r>
    </w:p>
    <w:p w14:paraId="3C8E5286" w14:textId="63143980" w:rsidR="00776FC8" w:rsidRPr="00A748BB" w:rsidRDefault="002B469A" w:rsidP="00240029">
      <w:pPr>
        <w:pStyle w:val="Heading1"/>
        <w:rPr>
          <w:rStyle w:val="hps"/>
          <w:szCs w:val="24"/>
        </w:rPr>
      </w:pPr>
      <w:bookmarkStart w:id="101" w:name="_Toc210120138"/>
      <w:r w:rsidRPr="00A748BB">
        <w:rPr>
          <w:rStyle w:val="hps"/>
          <w:szCs w:val="24"/>
        </w:rPr>
        <w:lastRenderedPageBreak/>
        <w:t>REALISATION DU PROJET</w:t>
      </w:r>
      <w:bookmarkEnd w:id="101"/>
    </w:p>
    <w:p w14:paraId="3B00B9DE" w14:textId="77777777" w:rsidR="00776FC8" w:rsidRPr="00A748BB" w:rsidRDefault="00776FC8" w:rsidP="00963817">
      <w:pPr>
        <w:pStyle w:val="11Loaten1"/>
        <w:spacing w:line="360" w:lineRule="auto"/>
      </w:pPr>
      <w:bookmarkStart w:id="102" w:name="_Toc210120139"/>
      <w:r w:rsidRPr="00A748BB">
        <w:t>Introduction</w:t>
      </w:r>
      <w:bookmarkEnd w:id="102"/>
    </w:p>
    <w:p w14:paraId="5382C0CE" w14:textId="55A905B3" w:rsidR="003D2DB3" w:rsidRPr="00A748BB" w:rsidRDefault="00963817" w:rsidP="000A597C">
      <w:pPr>
        <w:pStyle w:val="11Loaten1"/>
        <w:numPr>
          <w:ilvl w:val="0"/>
          <w:numId w:val="0"/>
        </w:numPr>
        <w:spacing w:before="120" w:line="360" w:lineRule="auto"/>
        <w:ind w:right="-284" w:firstLine="709"/>
        <w:outlineLvl w:val="9"/>
        <w:rPr>
          <w:b w:val="0"/>
          <w:bCs/>
        </w:rPr>
      </w:pPr>
      <w:r w:rsidRPr="00A748BB">
        <w:rPr>
          <w:b w:val="0"/>
          <w:bCs/>
        </w:rPr>
        <w:t>La phase de réalisation est la partie essentielle durant le développement de notre projet informatique. De ce fait, nous allons présenter les outils et les langages de programmation utilisés pour le développement de ce projet. Ainsi qu’une présentation de la plateforme via ces interfaces graphiques.</w:t>
      </w:r>
    </w:p>
    <w:p w14:paraId="59589897" w14:textId="74635008" w:rsidR="0030194A" w:rsidRPr="00A748BB" w:rsidRDefault="003514A7" w:rsidP="00963817">
      <w:pPr>
        <w:pStyle w:val="11Loaten1"/>
        <w:spacing w:line="360" w:lineRule="auto"/>
      </w:pPr>
      <w:bookmarkStart w:id="103" w:name="_Toc210120140"/>
      <w:r w:rsidRPr="00A748BB">
        <w:t>Langages et framework de développement</w:t>
      </w:r>
      <w:bookmarkEnd w:id="103"/>
    </w:p>
    <w:p w14:paraId="6D6E0B28" w14:textId="3B60E6A6" w:rsidR="0030194A" w:rsidRPr="00A748BB" w:rsidRDefault="0030194A" w:rsidP="00963817">
      <w:pPr>
        <w:pStyle w:val="111Loaten2"/>
        <w:spacing w:line="360" w:lineRule="auto"/>
      </w:pPr>
      <w:bookmarkStart w:id="104" w:name="_Toc210120141"/>
      <w:r w:rsidRPr="00A748BB">
        <w:t>Les langages de programmations utilisées</w:t>
      </w:r>
      <w:bookmarkEnd w:id="104"/>
    </w:p>
    <w:p w14:paraId="58EF1C20" w14:textId="36F19B68" w:rsidR="00D968C5" w:rsidRPr="00A748BB" w:rsidRDefault="0030194A" w:rsidP="00D968C5">
      <w:pPr>
        <w:pStyle w:val="1111Loaten3"/>
        <w:spacing w:line="360" w:lineRule="auto"/>
      </w:pPr>
      <w:r w:rsidRPr="00A748BB">
        <w:t>Langage de balise HyperText Markup Language : HTML</w:t>
      </w:r>
    </w:p>
    <w:p w14:paraId="3650C0A2" w14:textId="77777777" w:rsidR="007F4DCA" w:rsidRPr="00A748BB" w:rsidRDefault="001F3091" w:rsidP="007F4DCA">
      <w:pPr>
        <w:pStyle w:val="1111Loaten3"/>
        <w:numPr>
          <w:ilvl w:val="0"/>
          <w:numId w:val="0"/>
        </w:numPr>
        <w:spacing w:line="360" w:lineRule="auto"/>
        <w:ind w:right="-284" w:firstLine="709"/>
        <w:outlineLvl w:val="9"/>
      </w:pPr>
      <w:r w:rsidRPr="00A748BB">
        <w:t>L’HTML signifie « HyperText Markup Language » qu’on peut traduire par « Langage de balises pour l’hypertexte ». Il est utilisé afin de créer et de représenter le contenu d’une page web et sa structure. D’autres technologies sont utilisées avec HTML pour décrire la présentation d’une page et/ou ses fonctionnalités interactives. [3.01]</w:t>
      </w:r>
    </w:p>
    <w:p w14:paraId="6F0EB2C9" w14:textId="0855E203" w:rsidR="007F4DCA" w:rsidRPr="00A748BB" w:rsidRDefault="0068315C" w:rsidP="007F4DCA">
      <w:pPr>
        <w:pStyle w:val="1111Loaten3"/>
        <w:numPr>
          <w:ilvl w:val="0"/>
          <w:numId w:val="0"/>
        </w:numPr>
        <w:spacing w:line="360" w:lineRule="auto"/>
        <w:ind w:right="-284" w:firstLine="709"/>
        <w:outlineLvl w:val="9"/>
      </w:pPr>
      <w:r w:rsidRPr="00A748BB">
        <w:t>L</w:t>
      </w:r>
      <w:r w:rsidR="00934419" w:rsidRPr="00A748BB">
        <w:t>’ «</w:t>
      </w:r>
      <w:r w:rsidR="001F3091" w:rsidRPr="00A748BB">
        <w:t> hypertexte » désigne les liens qui relient les pages web entre elles, que ce soit au sein d’un même site web ou entre différents sites web. Les liens sont un aspect fondamental du web. Ce eux qui forment cette « toile », mot traduit par web en anglais. En téléchargeant du contenu sur l’Internet et en les reliant à des pages créées par d’autres personnes. [3.01]</w:t>
      </w:r>
    </w:p>
    <w:p w14:paraId="08F74A07" w14:textId="77777777" w:rsidR="007F4DCA" w:rsidRPr="00A748BB" w:rsidRDefault="001F3091" w:rsidP="007F4DCA">
      <w:pPr>
        <w:pStyle w:val="1111Loaten3"/>
        <w:numPr>
          <w:ilvl w:val="0"/>
          <w:numId w:val="0"/>
        </w:numPr>
        <w:spacing w:line="360" w:lineRule="auto"/>
        <w:ind w:right="-284" w:firstLine="709"/>
        <w:outlineLvl w:val="9"/>
      </w:pPr>
      <w:r w:rsidRPr="00A748BB">
        <w:t>Le HTML a été inventer par Tim Berners-Lee en 1990 alors qu’il travaillait au CERN de Genève. Son objectif principal était de relise des pages entre elles via des liens hypertexte et de rendre les documents lisibles sur tous les ordinateurs indépendamment de leur système d’exploitation. Depuis le HTML a évolué à travers plusieurs versions : HTML en 1991, HTML+, HTML 2, HTML3.2, HTML 4.01 en 1999 et XHTMLen 2000.</w:t>
      </w:r>
    </w:p>
    <w:p w14:paraId="063B5297" w14:textId="37FD3C19" w:rsidR="001A13A0" w:rsidRPr="00A748BB" w:rsidRDefault="001A13A0" w:rsidP="007F4DCA">
      <w:pPr>
        <w:pStyle w:val="1111Loaten3"/>
        <w:numPr>
          <w:ilvl w:val="0"/>
          <w:numId w:val="0"/>
        </w:numPr>
        <w:spacing w:line="360" w:lineRule="auto"/>
        <w:ind w:right="-284" w:firstLine="709"/>
        <w:outlineLvl w:val="9"/>
      </w:pPr>
      <w:r w:rsidRPr="00A748BB">
        <w:t xml:space="preserve">En 2004, le Web Hypertexte Application Technologie working Group (WebWG) a été créé pour relancer le développement du HTML, conduisant à la spécification de HTML 5 en 2007. HTML 5 a été officialiser en aout 2012 et continue de s’améliorer. Cette version met l’accent sur la compatibilité avec les contenus existants et l’adaptation aux besoins des utilisateurs grâce </w:t>
      </w:r>
      <w:r w:rsidR="00D574F0" w:rsidRPr="00A748BB">
        <w:t>à</w:t>
      </w:r>
      <w:r w:rsidRPr="00A748BB">
        <w:t xml:space="preserve"> une approche pragmatique des évolutions technologiques [3.02]</w:t>
      </w:r>
    </w:p>
    <w:p w14:paraId="11C0E740" w14:textId="67A3B1F6" w:rsidR="002C6963" w:rsidRPr="00A748BB" w:rsidRDefault="0030194A" w:rsidP="002C6963">
      <w:pPr>
        <w:pStyle w:val="1111Loaten3"/>
        <w:spacing w:line="360" w:lineRule="auto"/>
      </w:pPr>
      <w:r w:rsidRPr="00A748BB">
        <w:t>Cascading Style Sheet : CSS</w:t>
      </w:r>
    </w:p>
    <w:p w14:paraId="5C0652C4" w14:textId="77777777" w:rsidR="007F4DCA" w:rsidRPr="00A748BB" w:rsidRDefault="002C6963" w:rsidP="000A597C">
      <w:pPr>
        <w:ind w:left="0" w:firstLine="709"/>
      </w:pPr>
      <w:r w:rsidRPr="00A748BB">
        <w:t xml:space="preserve">Le Cascading Style Sheets ou le CSS, est un langage de feuille de style utilise pour décrire la présentation d’un document écrit en HTML ou XML. Il permet de séparer le contenu HTML de </w:t>
      </w:r>
      <w:r w:rsidRPr="00A748BB">
        <w:lastRenderedPageBreak/>
        <w:t>la présentation, en contrôlant l’apparence des éléments, la mise en page, les polices, les couleurs, etc., sur différents supports comme les écrans, le papier ou la voix</w:t>
      </w:r>
    </w:p>
    <w:p w14:paraId="29E8043B" w14:textId="6A8A7062" w:rsidR="002C6963" w:rsidRPr="00A748BB" w:rsidRDefault="002C6963" w:rsidP="000A597C">
      <w:pPr>
        <w:ind w:left="0" w:firstLine="709"/>
      </w:pPr>
      <w:r w:rsidRPr="00A748BB">
        <w:t>CSS est l’un des langages principaux du Web ouvert et a été standardisé par le World Wide Web Consortium (W3C). Auparavant, le développement des différentes parties de la spécification CSS était réaliser de façon synchrone, permettant d’avoir une version pour l’ensemble de la recommandation. Nous avons donc entendu parler de CSS1, CSS2.1, voire CSS3. Toutefois, il n’y aura pas de version CSS4 ou d’autres version globale numérotée de CSS. [3.03]</w:t>
      </w:r>
    </w:p>
    <w:p w14:paraId="5F13315F" w14:textId="65C0E257" w:rsidR="0030194A" w:rsidRPr="00A748BB" w:rsidRDefault="0030194A" w:rsidP="00963817">
      <w:pPr>
        <w:pStyle w:val="1111Loaten3"/>
        <w:spacing w:line="360" w:lineRule="auto"/>
      </w:pPr>
      <w:r w:rsidRPr="00A748BB">
        <w:t>Langage de programmation : JavaScript</w:t>
      </w:r>
    </w:p>
    <w:p w14:paraId="32674201" w14:textId="77777777" w:rsidR="007F4DCA" w:rsidRPr="00A748BB" w:rsidRDefault="002C6963" w:rsidP="007F4DCA">
      <w:pPr>
        <w:pStyle w:val="1111Loaten3"/>
        <w:numPr>
          <w:ilvl w:val="0"/>
          <w:numId w:val="0"/>
        </w:numPr>
        <w:spacing w:line="360" w:lineRule="auto"/>
        <w:ind w:right="-284" w:firstLine="709"/>
        <w:outlineLvl w:val="9"/>
      </w:pPr>
      <w:r w:rsidRPr="00A748BB">
        <w:t>Le JavaScript souvent abréger en « JS » est un langage de script léger, orienté objet, principalement connu comme le langage de script des pages web. Mais il est aussi utilisé dans de nombreux environnements extérieurs aux navigateurs web tels que Node.JS, Apache CouchDB, voire Adobe Acrobat. Le code JavaScript est interprété ou compilé à la volée. C’est un langage à objets utilisant le concept de prototype, disposant d’un typage faible et dynamique qui permet de programmer suivant plusieurs paradigmes de programmation : fonctionnelle, impérative et orienté objet. [3.04]</w:t>
      </w:r>
    </w:p>
    <w:p w14:paraId="5AB09810" w14:textId="77777777" w:rsidR="007F4DCA" w:rsidRPr="00A748BB" w:rsidRDefault="002C6963" w:rsidP="007F4DCA">
      <w:pPr>
        <w:pStyle w:val="1111Loaten3"/>
        <w:numPr>
          <w:ilvl w:val="0"/>
          <w:numId w:val="0"/>
        </w:numPr>
        <w:spacing w:line="360" w:lineRule="auto"/>
        <w:ind w:right="-284" w:firstLine="709"/>
        <w:outlineLvl w:val="9"/>
      </w:pPr>
      <w:r w:rsidRPr="00A748BB">
        <w:t>Le JavaScript est un langage de programmation informatique open source créée en 1995 par Brendan Eich, un programmeur travaillant pour Netscape Communication Corporation. Crées-en seulement 10 jours, le JavaScript est appelé à l’origine « Mocha », mais a ensuite été renommé « LiveScripté » avant de se fixer finalement sur JavaScript, dans une démarche stratégique visant à surfer sur la popularité de Java à l’époque. [3.05]</w:t>
      </w:r>
    </w:p>
    <w:p w14:paraId="48A50E01" w14:textId="69C58C9F" w:rsidR="002C6963" w:rsidRPr="00A748BB" w:rsidRDefault="002C6963" w:rsidP="007F4DCA">
      <w:pPr>
        <w:pStyle w:val="1111Loaten3"/>
        <w:numPr>
          <w:ilvl w:val="0"/>
          <w:numId w:val="0"/>
        </w:numPr>
        <w:spacing w:line="360" w:lineRule="auto"/>
        <w:ind w:right="-284" w:firstLine="709"/>
        <w:outlineLvl w:val="9"/>
      </w:pPr>
      <w:r w:rsidRPr="00A748BB">
        <w:t>Avec HTML et CSS, le JavaScript représente en fait l’un des trois principaux langages de programmation utilisé dans le développement web. [3.05]</w:t>
      </w:r>
    </w:p>
    <w:p w14:paraId="6BD41021" w14:textId="77777777" w:rsidR="00C81774" w:rsidRPr="00A748BB" w:rsidRDefault="00AF67B2">
      <w:pPr>
        <w:pStyle w:val="1111Loaten3"/>
        <w:numPr>
          <w:ilvl w:val="0"/>
          <w:numId w:val="12"/>
        </w:numPr>
        <w:spacing w:line="360" w:lineRule="auto"/>
        <w:ind w:left="357" w:right="-284" w:hanging="357"/>
      </w:pPr>
      <w:r w:rsidRPr="00A748BB">
        <w:t xml:space="preserve">JavaScript moderne </w:t>
      </w:r>
      <w:r w:rsidR="00C81774" w:rsidRPr="00A748BB">
        <w:t>à</w:t>
      </w:r>
      <w:r w:rsidRPr="00A748BB">
        <w:t xml:space="preserve"> partir de 2015</w:t>
      </w:r>
    </w:p>
    <w:p w14:paraId="1F8599A3" w14:textId="7FBF0726" w:rsidR="00C81774" w:rsidRPr="00A748BB" w:rsidRDefault="00C81774" w:rsidP="005735C8">
      <w:pPr>
        <w:pStyle w:val="1111Loaten3"/>
        <w:numPr>
          <w:ilvl w:val="0"/>
          <w:numId w:val="0"/>
        </w:numPr>
        <w:spacing w:line="360" w:lineRule="auto"/>
        <w:ind w:right="-284" w:firstLine="709"/>
        <w:outlineLvl w:val="9"/>
      </w:pPr>
      <w:r w:rsidRPr="00A748BB">
        <w:t>Le JavaScript continue d’évoluer grâce à des mise à jour régulières de la spécifications ECAMScript. Les fonctionnalités introduites dans les version suivantes (ES2016, ES2017, etc…) comprennent async/await, de nouvelles méthodes et une syntaxe améliorée. Ces dernières années, avec le développement de cadres et de bibliothèques puissants pour les développements frontaux et dorsaux, l’écosystème JavaScript s’est considérablement développé. [3.05]</w:t>
      </w:r>
    </w:p>
    <w:p w14:paraId="65F72785" w14:textId="10A02C66" w:rsidR="00AF67B2" w:rsidRPr="00A748BB" w:rsidRDefault="00AF67B2">
      <w:pPr>
        <w:pStyle w:val="1111Loaten3"/>
        <w:numPr>
          <w:ilvl w:val="0"/>
          <w:numId w:val="12"/>
        </w:numPr>
        <w:spacing w:line="360" w:lineRule="auto"/>
        <w:ind w:left="357" w:right="-284" w:hanging="357"/>
      </w:pPr>
      <w:r w:rsidRPr="00A748BB">
        <w:t>L’utilisation de JavaScript de nos jours</w:t>
      </w:r>
    </w:p>
    <w:p w14:paraId="630766A1" w14:textId="1F6F84F3" w:rsidR="00870128" w:rsidRPr="00A748BB" w:rsidRDefault="00870128" w:rsidP="00A01C0D">
      <w:pPr>
        <w:pStyle w:val="1111Loaten3"/>
        <w:numPr>
          <w:ilvl w:val="0"/>
          <w:numId w:val="0"/>
        </w:numPr>
        <w:spacing w:line="360" w:lineRule="auto"/>
        <w:ind w:right="-284" w:firstLine="709"/>
        <w:outlineLvl w:val="9"/>
      </w:pPr>
      <w:r w:rsidRPr="00A748BB">
        <w:lastRenderedPageBreak/>
        <w:t>De nos jours, JavaScript est un langage de programmation d’une impressionnante polyvalence qui peut être déployé dans divers aspects du développement web. Sa flexibilité et son large éventail de cadres le rendent idéal pour les types de développement web suivants [3.05] :</w:t>
      </w:r>
    </w:p>
    <w:p w14:paraId="6FE84A98" w14:textId="77777777" w:rsidR="00870128" w:rsidRPr="00A748BB" w:rsidRDefault="00870128">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Développement de l’interface utilisateur (UI) : dans le cadre du développement web coté client, JavaScript est essentiel pour créer des interfaces utilisateur dynamiques et interactives. Il est utilisé pour manipuler le Document Object Model ou DOM et répondre aux actions de l’utilisateur, afin d’offrir une expérience transparente et attrayante.</w:t>
      </w:r>
    </w:p>
    <w:p w14:paraId="3D82A154" w14:textId="77777777" w:rsidR="00870128" w:rsidRPr="00A748BB" w:rsidRDefault="00870128">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Développement web coté serveur : avec l’introductions de Node JS, JavaScript peut être utiliser cote serveur, ce qui permet aux développeurs de créer des applications serveur évolutives et performantes. Cela permet d’utiliser un langage unifié pour le développement coté client et cote serveur.</w:t>
      </w:r>
    </w:p>
    <w:p w14:paraId="5773F3F2" w14:textId="77777777" w:rsidR="00870128" w:rsidRPr="00A748BB" w:rsidRDefault="00870128">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Développement complet : JavaScript est un composant clé des piles MEAN qui signifie MongoDB, Express.JS, Angular.JS, Node.JS et MERN, MongoDB, Express.JS, React.JS, Node.JS, qui sont des choix populaires pour le développement à pile complète. Ces piles permettent aux développeurs d’utiliser JavaScript dans l’ensemble de l’application, de la base de données au frontend.</w:t>
      </w:r>
    </w:p>
    <w:p w14:paraId="1662825A" w14:textId="77777777" w:rsidR="00870128" w:rsidRPr="00A748BB" w:rsidRDefault="00870128">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Développement d’application mobile : dans des cadres comme React Native et NativeScript, JavaScript est utiliser pour créer des applications mobiles multiplateformes. Cela permet aux développeurs d’écrire du code une seule fois et de le déployer sur les plateformes IOS et Android.</w:t>
      </w:r>
    </w:p>
    <w:p w14:paraId="5C2F7EB3" w14:textId="77777777" w:rsidR="00870128" w:rsidRPr="00A748BB" w:rsidRDefault="00870128">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Applications à page unique (SPA) : JavaScript est un langage de base pour la construction de SPA, ou une seule page HTML est dynamiquement mise à jour lorsque l’utilisateur interagit avec l’application. Des framework comme Angular.JS, React.JS et Vue.JS simplifient le développement des SPA en fournissant des architectures structurées.</w:t>
      </w:r>
    </w:p>
    <w:p w14:paraId="1CB3C211" w14:textId="77777777" w:rsidR="00870128" w:rsidRPr="00A748BB" w:rsidRDefault="00870128">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API Web et intégration : couramment utilisé pour interagir avec des API externes, JavaScript permet l’intégration de services et de données tiers dans les applications web. Cela est essentiel pour créer des applications riches en fonctionnalité et axées sur les données.</w:t>
      </w:r>
    </w:p>
    <w:p w14:paraId="4A065499" w14:textId="3788F88B" w:rsidR="00870128" w:rsidRPr="00A748BB" w:rsidRDefault="00870128">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Développement de jeux sur le web : pour créer des jeux sur le web, JavaScript peut être déployé en combinaison avec HTML 5 et CSS3. Des bibliothèques comme Phaser et Three.js facilitent la création de jeux interactifs et visuellement attrayantes directement dans le navigateur.</w:t>
      </w:r>
    </w:p>
    <w:p w14:paraId="53AD2BF7" w14:textId="7D9D6925" w:rsidR="0030194A" w:rsidRPr="00A748BB" w:rsidRDefault="0030194A" w:rsidP="00963817">
      <w:pPr>
        <w:pStyle w:val="111Loaten2"/>
        <w:spacing w:line="360" w:lineRule="auto"/>
      </w:pPr>
      <w:bookmarkStart w:id="105" w:name="_Toc210120142"/>
      <w:r w:rsidRPr="00A748BB">
        <w:t>Les frameworks utilisées</w:t>
      </w:r>
      <w:bookmarkEnd w:id="105"/>
    </w:p>
    <w:p w14:paraId="5FD4395C" w14:textId="6595229F" w:rsidR="0030194A" w:rsidRPr="00A748BB" w:rsidRDefault="0030194A" w:rsidP="00963817">
      <w:pPr>
        <w:pStyle w:val="1111Loaten3"/>
        <w:spacing w:line="360" w:lineRule="auto"/>
      </w:pPr>
      <w:r w:rsidRPr="00A748BB">
        <w:lastRenderedPageBreak/>
        <w:t>Framework Vue JS</w:t>
      </w:r>
    </w:p>
    <w:p w14:paraId="4EC0532E" w14:textId="4D3FAE44" w:rsidR="00964C0F" w:rsidRPr="00A748BB" w:rsidRDefault="00964C0F" w:rsidP="007F4DCA">
      <w:pPr>
        <w:pStyle w:val="1111Loaten3"/>
        <w:numPr>
          <w:ilvl w:val="0"/>
          <w:numId w:val="0"/>
        </w:numPr>
        <w:spacing w:line="360" w:lineRule="auto"/>
        <w:ind w:right="-284" w:firstLine="709"/>
        <w:outlineLvl w:val="9"/>
      </w:pPr>
      <w:r w:rsidRPr="00A748BB">
        <w:t>Le framework Vue.JS est un framework évolutif pour construire des interfaces utilisateur. A la différence des autre framework monolithiques, Vue a été conçu et pense pour pouvoir être adopté de manière incrémentale. Le cœur de la bibliothèque se concentre uniquement sur la partie vue, et il est vraiment simple de l’intégrer avec d’autres bibliothèque ou projets existants. D’un autre côté, Vue est tout à fait capable de faire tourner des applications web mono-pages quand il est couplé avec des outils modernes et des bibliothèques complémentaires. [3.06]</w:t>
      </w:r>
    </w:p>
    <w:p w14:paraId="5A18CA2D" w14:textId="1D8CEF5B" w:rsidR="00964C0F" w:rsidRPr="00A748BB" w:rsidRDefault="00964C0F">
      <w:pPr>
        <w:pStyle w:val="1111Loaten3"/>
        <w:numPr>
          <w:ilvl w:val="0"/>
          <w:numId w:val="14"/>
        </w:numPr>
        <w:spacing w:line="360" w:lineRule="auto"/>
        <w:ind w:left="357" w:right="-284" w:hanging="357"/>
      </w:pPr>
      <w:r w:rsidRPr="00A748BB">
        <w:t>Historique</w:t>
      </w:r>
    </w:p>
    <w:p w14:paraId="11603C9A" w14:textId="08D5F122" w:rsidR="00964C0F" w:rsidRPr="00A748BB" w:rsidRDefault="00964C0F" w:rsidP="00364410">
      <w:pPr>
        <w:pStyle w:val="1111Loaten3"/>
        <w:numPr>
          <w:ilvl w:val="0"/>
          <w:numId w:val="0"/>
        </w:numPr>
        <w:spacing w:line="360" w:lineRule="auto"/>
        <w:ind w:right="-284" w:firstLine="709"/>
        <w:outlineLvl w:val="9"/>
      </w:pPr>
      <w:r w:rsidRPr="00A748BB">
        <w:t>Vue JS a été créé à l’origine par une seule personne, Evann You, ancien ingénieur de Google ayant notamment travaillé avec Angular.JS puis sur le framework Meteor. Après avoir expérimenté une mécanique de réactivité qu’il jugeait plus intéressante que celle d’Angular, il décide de publier ses premiers résultats en juillet 2013. Cinq ans plus tard, Vue.JS est le 3</w:t>
      </w:r>
      <w:r w:rsidRPr="00A748BB">
        <w:rPr>
          <w:vertAlign w:val="superscript"/>
        </w:rPr>
        <w:t>ème</w:t>
      </w:r>
      <w:r w:rsidRPr="00A748BB">
        <w:t xml:space="preserve"> projet sur GitHub en nombre de stars et Evan enchaine les conférences à travers le monde. [3.07]</w:t>
      </w:r>
    </w:p>
    <w:p w14:paraId="6DE49AB0" w14:textId="67ABC0BF" w:rsidR="00964C0F" w:rsidRPr="00A748BB" w:rsidRDefault="00964C0F">
      <w:pPr>
        <w:pStyle w:val="1111Loaten3"/>
        <w:numPr>
          <w:ilvl w:val="0"/>
          <w:numId w:val="14"/>
        </w:numPr>
        <w:spacing w:line="360" w:lineRule="auto"/>
        <w:ind w:left="357" w:right="-284" w:hanging="357"/>
      </w:pPr>
      <w:r w:rsidRPr="00A748BB">
        <w:t>Equipe de développement</w:t>
      </w:r>
    </w:p>
    <w:p w14:paraId="0BBFC70F" w14:textId="090EACC8" w:rsidR="002C2A3A" w:rsidRPr="00A748BB" w:rsidRDefault="002C2A3A" w:rsidP="00364410">
      <w:pPr>
        <w:pStyle w:val="1111Loaten3"/>
        <w:numPr>
          <w:ilvl w:val="0"/>
          <w:numId w:val="0"/>
        </w:numPr>
        <w:spacing w:line="360" w:lineRule="auto"/>
        <w:ind w:right="-284" w:firstLine="709"/>
        <w:outlineLvl w:val="9"/>
      </w:pPr>
      <w:r w:rsidRPr="00A748BB">
        <w:t>Vue JS dispose aujourd’hui d’une équipe internationale d’une trentaine de personnes, constituée de contributeurs bénévoles qui se sont formé avec les années. La décentralisation complétée de l’équipe est à la fois une contrainte et une force qui lui a permis de diffuser le framework beaucoup plus rapidement à plusieurs endroits à la fois. [3.07].</w:t>
      </w:r>
    </w:p>
    <w:p w14:paraId="14431168" w14:textId="45020CBF" w:rsidR="00964C0F" w:rsidRPr="00A748BB" w:rsidRDefault="00964C0F">
      <w:pPr>
        <w:pStyle w:val="1111Loaten3"/>
        <w:numPr>
          <w:ilvl w:val="0"/>
          <w:numId w:val="14"/>
        </w:numPr>
        <w:spacing w:line="360" w:lineRule="auto"/>
        <w:ind w:left="357" w:right="-284" w:hanging="357"/>
      </w:pPr>
      <w:r w:rsidRPr="00A748BB">
        <w:t>Comparaison avec les autres frameworks</w:t>
      </w:r>
    </w:p>
    <w:p w14:paraId="72442C85" w14:textId="39249D4D" w:rsidR="002C2A3A" w:rsidRPr="00A748BB" w:rsidRDefault="002C2A3A" w:rsidP="00E3737C">
      <w:pPr>
        <w:pStyle w:val="1111Loaten3"/>
        <w:numPr>
          <w:ilvl w:val="0"/>
          <w:numId w:val="0"/>
        </w:numPr>
        <w:spacing w:line="360" w:lineRule="auto"/>
        <w:ind w:right="-284" w:firstLine="709"/>
        <w:outlineLvl w:val="9"/>
      </w:pPr>
      <w:r w:rsidRPr="00A748BB">
        <w:t>Tâchons de comparer Vue avec les deux autres framework JS les plus populaires, React et Angular. [3.07].</w:t>
      </w:r>
    </w:p>
    <w:p w14:paraId="4DD9D75D" w14:textId="11B899E6" w:rsidR="002C2A3A" w:rsidRPr="00A748BB" w:rsidRDefault="002C2A3A" w:rsidP="007F4DCA">
      <w:pPr>
        <w:pStyle w:val="1111Loaten3"/>
        <w:numPr>
          <w:ilvl w:val="0"/>
          <w:numId w:val="0"/>
        </w:numPr>
        <w:spacing w:line="360" w:lineRule="auto"/>
        <w:ind w:right="-284"/>
        <w:outlineLvl w:val="9"/>
      </w:pPr>
      <w:r w:rsidRPr="00A748BB">
        <w:t xml:space="preserve">Premièrement, </w:t>
      </w:r>
      <w:r w:rsidR="00D574F0" w:rsidRPr="00A748BB">
        <w:t>les points communs</w:t>
      </w:r>
      <w:r w:rsidRPr="00A748BB">
        <w:t xml:space="preserve"> entre ces 3 frameworks :</w:t>
      </w:r>
    </w:p>
    <w:p w14:paraId="0EA68A59" w14:textId="56AB56BD" w:rsidR="002C2A3A" w:rsidRPr="00A748BB" w:rsidRDefault="002C2A3A">
      <w:pPr>
        <w:pStyle w:val="1111Loaten3"/>
        <w:numPr>
          <w:ilvl w:val="0"/>
          <w:numId w:val="13"/>
        </w:numPr>
        <w:spacing w:line="360" w:lineRule="auto"/>
        <w:ind w:right="-284"/>
        <w:outlineLvl w:val="9"/>
      </w:pPr>
      <w:r w:rsidRPr="00A748BB">
        <w:t>Très populaire</w:t>
      </w:r>
      <w:r w:rsidR="00A11E0C" w:rsidRPr="00A748BB">
        <w:t xml:space="preserve">, utilisés par de </w:t>
      </w:r>
      <w:r w:rsidR="00D574F0" w:rsidRPr="00A748BB">
        <w:t>grosse entreprise</w:t>
      </w:r>
    </w:p>
    <w:p w14:paraId="3EFC4113" w14:textId="7BA25F23" w:rsidR="002C2A3A" w:rsidRPr="00A748BB" w:rsidRDefault="002C2A3A">
      <w:pPr>
        <w:pStyle w:val="1111Loaten3"/>
        <w:numPr>
          <w:ilvl w:val="0"/>
          <w:numId w:val="13"/>
        </w:numPr>
        <w:spacing w:line="360" w:lineRule="auto"/>
        <w:ind w:right="-284"/>
        <w:outlineLvl w:val="9"/>
      </w:pPr>
      <w:r w:rsidRPr="00A748BB">
        <w:t>Mature, stables</w:t>
      </w:r>
      <w:r w:rsidR="00A11E0C" w:rsidRPr="00A748BB">
        <w:t>, support à long terme financé</w:t>
      </w:r>
    </w:p>
    <w:p w14:paraId="76C1676D" w14:textId="6D7D72E2" w:rsidR="00A11E0C" w:rsidRPr="00A748BB" w:rsidRDefault="00A11E0C">
      <w:pPr>
        <w:pStyle w:val="1111Loaten3"/>
        <w:numPr>
          <w:ilvl w:val="0"/>
          <w:numId w:val="13"/>
        </w:numPr>
        <w:spacing w:line="360" w:lineRule="auto"/>
        <w:ind w:right="-284"/>
        <w:outlineLvl w:val="9"/>
      </w:pPr>
      <w:r w:rsidRPr="00A748BB">
        <w:t>Codebase orienté composants</w:t>
      </w:r>
    </w:p>
    <w:p w14:paraId="0E01809B" w14:textId="22BA73BE" w:rsidR="00A11E0C" w:rsidRPr="00A748BB" w:rsidRDefault="00A11E0C">
      <w:pPr>
        <w:pStyle w:val="1111Loaten3"/>
        <w:numPr>
          <w:ilvl w:val="0"/>
          <w:numId w:val="13"/>
        </w:numPr>
        <w:spacing w:line="360" w:lineRule="auto"/>
        <w:ind w:right="-284"/>
        <w:outlineLvl w:val="9"/>
      </w:pPr>
      <w:r w:rsidRPr="00A748BB">
        <w:t>Paradigme principalement déclaratif et non impératif</w:t>
      </w:r>
    </w:p>
    <w:p w14:paraId="4DBA493E" w14:textId="5D34CB58" w:rsidR="00A11E0C" w:rsidRPr="00A748BB" w:rsidRDefault="00A11E0C">
      <w:pPr>
        <w:pStyle w:val="1111Loaten3"/>
        <w:numPr>
          <w:ilvl w:val="0"/>
          <w:numId w:val="13"/>
        </w:numPr>
        <w:spacing w:line="360" w:lineRule="auto"/>
        <w:ind w:right="-284"/>
        <w:outlineLvl w:val="9"/>
      </w:pPr>
      <w:r w:rsidRPr="00A748BB">
        <w:t>Adapté aux stacks modernes avec ES6+/ TypeScript</w:t>
      </w:r>
    </w:p>
    <w:p w14:paraId="6F0A1634" w14:textId="7F45CA9F" w:rsidR="00A11E0C" w:rsidRPr="00A748BB" w:rsidRDefault="00A11E0C">
      <w:pPr>
        <w:pStyle w:val="1111Loaten3"/>
        <w:numPr>
          <w:ilvl w:val="0"/>
          <w:numId w:val="13"/>
        </w:numPr>
        <w:spacing w:line="360" w:lineRule="auto"/>
        <w:ind w:right="-284"/>
        <w:outlineLvl w:val="9"/>
      </w:pPr>
      <w:r w:rsidRPr="00A748BB">
        <w:t>Large écosystème de composants et d’outillage</w:t>
      </w:r>
    </w:p>
    <w:p w14:paraId="615F033F" w14:textId="10F253EA" w:rsidR="00604535" w:rsidRPr="00A748BB" w:rsidRDefault="00604535" w:rsidP="007F4DCA">
      <w:pPr>
        <w:pStyle w:val="1111Loaten3"/>
        <w:numPr>
          <w:ilvl w:val="0"/>
          <w:numId w:val="0"/>
        </w:numPr>
        <w:spacing w:line="360" w:lineRule="auto"/>
        <w:ind w:right="-284"/>
        <w:outlineLvl w:val="9"/>
      </w:pPr>
      <w:r w:rsidRPr="00A748BB">
        <w:lastRenderedPageBreak/>
        <w:t>Deuxièmement, le positionnement : React, Vue et Angular se positionnent dans des catégories différentes et cela s’observe dès les premières lignes d’introduction. React se définit comme une bibliothèque indépendante du reste de la stack technique, Angular se définit comme le framework unique répondant à tous les besoins, desktop comme mobile. Tandis que Vue se positionne entre deux comme un framework progressif, polyvalent et que l’on peut adopter par étapes. Un juste milieu entre une bibliothèque et un framework tout équipé.</w:t>
      </w:r>
    </w:p>
    <w:p w14:paraId="3435D011" w14:textId="4D7BA153" w:rsidR="00604535" w:rsidRPr="00A748BB" w:rsidRDefault="00604535" w:rsidP="007F4DCA">
      <w:pPr>
        <w:pStyle w:val="1111Loaten3"/>
        <w:numPr>
          <w:ilvl w:val="0"/>
          <w:numId w:val="0"/>
        </w:numPr>
        <w:spacing w:line="360" w:lineRule="auto"/>
        <w:ind w:right="-284"/>
        <w:outlineLvl w:val="9"/>
      </w:pPr>
      <w:r w:rsidRPr="00A748BB">
        <w:t xml:space="preserve">Enfin une </w:t>
      </w:r>
      <w:r w:rsidR="00D574F0" w:rsidRPr="00A748BB">
        <w:t>comparaison</w:t>
      </w:r>
      <w:r w:rsidRPr="00A748BB">
        <w:t xml:space="preserve"> de langage, style et stack technique</w:t>
      </w:r>
    </w:p>
    <w:p w14:paraId="467F074B" w14:textId="09E58EDA" w:rsidR="00604535" w:rsidRPr="00A748BB" w:rsidRDefault="00AC4AD8" w:rsidP="00C56122">
      <w:pPr>
        <w:pStyle w:val="Tabilao"/>
        <w:rPr>
          <w:szCs w:val="24"/>
        </w:rPr>
      </w:pPr>
      <w:bookmarkStart w:id="106" w:name="_Toc209780249"/>
      <w:r>
        <w:t>Comparaison entre divers framework</w:t>
      </w:r>
      <w:bookmarkEnd w:id="106"/>
    </w:p>
    <w:tbl>
      <w:tblPr>
        <w:tblStyle w:val="TableGrid"/>
        <w:tblW w:w="9426" w:type="dxa"/>
        <w:tblInd w:w="38" w:type="dxa"/>
        <w:tblLook w:val="04A0" w:firstRow="1" w:lastRow="0" w:firstColumn="1" w:lastColumn="0" w:noHBand="0" w:noVBand="1"/>
      </w:tblPr>
      <w:tblGrid>
        <w:gridCol w:w="1488"/>
        <w:gridCol w:w="2551"/>
        <w:gridCol w:w="2870"/>
        <w:gridCol w:w="2517"/>
      </w:tblGrid>
      <w:tr w:rsidR="00AC4AD8" w14:paraId="032659D9" w14:textId="77777777" w:rsidTr="00DC6F22">
        <w:tc>
          <w:tcPr>
            <w:tcW w:w="1488" w:type="dxa"/>
          </w:tcPr>
          <w:p w14:paraId="44FE9761" w14:textId="77777777" w:rsidR="00AC4AD8" w:rsidRDefault="00AC4AD8" w:rsidP="005A1513">
            <w:pPr>
              <w:spacing w:line="360" w:lineRule="auto"/>
              <w:ind w:left="0" w:firstLine="0"/>
              <w:jc w:val="center"/>
            </w:pPr>
          </w:p>
        </w:tc>
        <w:tc>
          <w:tcPr>
            <w:tcW w:w="2551" w:type="dxa"/>
          </w:tcPr>
          <w:p w14:paraId="76024112" w14:textId="77777777" w:rsidR="00AC4AD8" w:rsidRDefault="00AC4AD8" w:rsidP="005A1513">
            <w:pPr>
              <w:spacing w:line="360" w:lineRule="auto"/>
              <w:ind w:left="0" w:firstLine="0"/>
              <w:jc w:val="center"/>
            </w:pPr>
            <w:r>
              <w:t>React</w:t>
            </w:r>
          </w:p>
        </w:tc>
        <w:tc>
          <w:tcPr>
            <w:tcW w:w="2870" w:type="dxa"/>
          </w:tcPr>
          <w:p w14:paraId="4F8751C4" w14:textId="77777777" w:rsidR="00AC4AD8" w:rsidRDefault="00AC4AD8" w:rsidP="005A1513">
            <w:pPr>
              <w:spacing w:line="360" w:lineRule="auto"/>
              <w:ind w:left="0" w:firstLine="0"/>
              <w:jc w:val="center"/>
            </w:pPr>
            <w:r>
              <w:t>Vue.js</w:t>
            </w:r>
          </w:p>
        </w:tc>
        <w:tc>
          <w:tcPr>
            <w:tcW w:w="2517" w:type="dxa"/>
          </w:tcPr>
          <w:p w14:paraId="15589A5B" w14:textId="77777777" w:rsidR="00AC4AD8" w:rsidRDefault="00AC4AD8" w:rsidP="005A1513">
            <w:pPr>
              <w:spacing w:line="360" w:lineRule="auto"/>
              <w:ind w:left="0" w:firstLine="0"/>
              <w:jc w:val="center"/>
            </w:pPr>
            <w:r>
              <w:t>Angular</w:t>
            </w:r>
          </w:p>
        </w:tc>
      </w:tr>
      <w:tr w:rsidR="00AC4AD8" w14:paraId="7C2D7DB2" w14:textId="77777777" w:rsidTr="00DC6F22">
        <w:tc>
          <w:tcPr>
            <w:tcW w:w="1488" w:type="dxa"/>
          </w:tcPr>
          <w:p w14:paraId="71518390" w14:textId="77777777" w:rsidR="00AC4AD8" w:rsidRDefault="00AC4AD8" w:rsidP="005A1513">
            <w:pPr>
              <w:spacing w:line="360" w:lineRule="auto"/>
              <w:ind w:left="0" w:firstLine="0"/>
              <w:jc w:val="center"/>
            </w:pPr>
            <w:r>
              <w:t>Langage</w:t>
            </w:r>
          </w:p>
        </w:tc>
        <w:tc>
          <w:tcPr>
            <w:tcW w:w="2551" w:type="dxa"/>
          </w:tcPr>
          <w:p w14:paraId="5F31322F" w14:textId="77777777" w:rsidR="00AC4AD8" w:rsidRDefault="00AC4AD8" w:rsidP="005A1513">
            <w:pPr>
              <w:spacing w:line="360" w:lineRule="auto"/>
              <w:ind w:left="0" w:firstLine="0"/>
            </w:pPr>
            <w:r>
              <w:t>JSX, (TypeScript)</w:t>
            </w:r>
          </w:p>
        </w:tc>
        <w:tc>
          <w:tcPr>
            <w:tcW w:w="2870" w:type="dxa"/>
          </w:tcPr>
          <w:p w14:paraId="7D5F2431" w14:textId="77777777" w:rsidR="00AC4AD8" w:rsidRDefault="00AC4AD8" w:rsidP="005A1513">
            <w:pPr>
              <w:spacing w:line="360" w:lineRule="auto"/>
              <w:ind w:left="0" w:firstLine="0"/>
            </w:pPr>
            <w:r>
              <w:t>TypeScript, JSX</w:t>
            </w:r>
          </w:p>
        </w:tc>
        <w:tc>
          <w:tcPr>
            <w:tcW w:w="2517" w:type="dxa"/>
          </w:tcPr>
          <w:p w14:paraId="45FC53F3" w14:textId="77777777" w:rsidR="00AC4AD8" w:rsidRDefault="00AC4AD8" w:rsidP="005A1513">
            <w:pPr>
              <w:spacing w:line="360" w:lineRule="auto"/>
              <w:ind w:left="0" w:firstLine="0"/>
            </w:pPr>
            <w:r>
              <w:t>TypeScript</w:t>
            </w:r>
          </w:p>
        </w:tc>
      </w:tr>
      <w:tr w:rsidR="00AC4AD8" w14:paraId="326602DF" w14:textId="77777777" w:rsidTr="00DC6F22">
        <w:tc>
          <w:tcPr>
            <w:tcW w:w="1488" w:type="dxa"/>
          </w:tcPr>
          <w:p w14:paraId="783C0F7F" w14:textId="77777777" w:rsidR="00AC4AD8" w:rsidRDefault="00AC4AD8" w:rsidP="005A1513">
            <w:pPr>
              <w:spacing w:line="360" w:lineRule="auto"/>
              <w:ind w:left="0" w:firstLine="0"/>
              <w:jc w:val="center"/>
            </w:pPr>
            <w:r>
              <w:t>Gestion d’état</w:t>
            </w:r>
          </w:p>
        </w:tc>
        <w:tc>
          <w:tcPr>
            <w:tcW w:w="2551" w:type="dxa"/>
          </w:tcPr>
          <w:p w14:paraId="332B6277" w14:textId="77777777" w:rsidR="00AC4AD8" w:rsidRDefault="00AC4AD8" w:rsidP="005A1513">
            <w:pPr>
              <w:spacing w:line="360" w:lineRule="auto"/>
              <w:ind w:left="0" w:firstLine="0"/>
            </w:pPr>
            <w:r>
              <w:t>State centraliser non mutable (flux)</w:t>
            </w:r>
          </w:p>
        </w:tc>
        <w:tc>
          <w:tcPr>
            <w:tcW w:w="2870" w:type="dxa"/>
          </w:tcPr>
          <w:p w14:paraId="226D354A" w14:textId="77777777" w:rsidR="00AC4AD8" w:rsidRDefault="00AC4AD8" w:rsidP="005A1513">
            <w:pPr>
              <w:spacing w:line="360" w:lineRule="auto"/>
              <w:ind w:left="0" w:firstLine="0"/>
            </w:pPr>
            <w:r>
              <w:t>State centraliser en option (Vuex), sinon interne et mutable</w:t>
            </w:r>
          </w:p>
        </w:tc>
        <w:tc>
          <w:tcPr>
            <w:tcW w:w="2517" w:type="dxa"/>
          </w:tcPr>
          <w:p w14:paraId="52A22B5A" w14:textId="77777777" w:rsidR="00AC4AD8" w:rsidRDefault="00AC4AD8" w:rsidP="005A1513">
            <w:pPr>
              <w:spacing w:line="360" w:lineRule="auto"/>
              <w:ind w:left="0" w:firstLine="0"/>
            </w:pPr>
            <w:r>
              <w:t>State interne et mutable, pas de state centraliser officiel</w:t>
            </w:r>
          </w:p>
        </w:tc>
      </w:tr>
      <w:tr w:rsidR="00AC4AD8" w14:paraId="6949662E" w14:textId="77777777" w:rsidTr="00DC6F22">
        <w:tc>
          <w:tcPr>
            <w:tcW w:w="1488" w:type="dxa"/>
          </w:tcPr>
          <w:p w14:paraId="0E89036D" w14:textId="77777777" w:rsidR="00AC4AD8" w:rsidRDefault="00AC4AD8" w:rsidP="005A1513">
            <w:pPr>
              <w:spacing w:line="360" w:lineRule="auto"/>
              <w:ind w:left="0" w:firstLine="0"/>
              <w:jc w:val="center"/>
            </w:pPr>
            <w:r>
              <w:t>Gestion de la réactivité</w:t>
            </w:r>
          </w:p>
        </w:tc>
        <w:tc>
          <w:tcPr>
            <w:tcW w:w="2551" w:type="dxa"/>
          </w:tcPr>
          <w:p w14:paraId="39551AFB" w14:textId="77777777" w:rsidR="00AC4AD8" w:rsidRDefault="00AC4AD8" w:rsidP="005A1513">
            <w:pPr>
              <w:spacing w:line="360" w:lineRule="auto"/>
              <w:ind w:left="0" w:firstLine="0"/>
            </w:pPr>
            <w:r>
              <w:t>Manuelle (setState + VDOM diffing)</w:t>
            </w:r>
          </w:p>
        </w:tc>
        <w:tc>
          <w:tcPr>
            <w:tcW w:w="2870" w:type="dxa"/>
          </w:tcPr>
          <w:p w14:paraId="10F8D35F" w14:textId="77777777" w:rsidR="00AC4AD8" w:rsidRDefault="00AC4AD8" w:rsidP="005A1513">
            <w:pPr>
              <w:spacing w:line="360" w:lineRule="auto"/>
              <w:ind w:left="0" w:firstLine="0"/>
            </w:pPr>
            <w:r>
              <w:t>Automatique (observers/Proxies)</w:t>
            </w:r>
          </w:p>
        </w:tc>
        <w:tc>
          <w:tcPr>
            <w:tcW w:w="2517" w:type="dxa"/>
          </w:tcPr>
          <w:p w14:paraId="34D1A23A" w14:textId="77777777" w:rsidR="00AC4AD8" w:rsidRDefault="00AC4AD8" w:rsidP="005A1513">
            <w:pPr>
              <w:spacing w:line="360" w:lineRule="auto"/>
              <w:ind w:left="0" w:firstLine="0"/>
            </w:pPr>
            <w:r>
              <w:t>Automatique (Zones/dirty-checking)</w:t>
            </w:r>
          </w:p>
        </w:tc>
      </w:tr>
      <w:tr w:rsidR="00AC4AD8" w:rsidRPr="004F12E2" w14:paraId="4A91EE1F" w14:textId="77777777" w:rsidTr="00DC6F22">
        <w:tc>
          <w:tcPr>
            <w:tcW w:w="1488" w:type="dxa"/>
          </w:tcPr>
          <w:p w14:paraId="3FE1EE1E" w14:textId="77777777" w:rsidR="00AC4AD8" w:rsidRDefault="00AC4AD8" w:rsidP="005A1513">
            <w:pPr>
              <w:spacing w:line="360" w:lineRule="auto"/>
              <w:ind w:left="0" w:firstLine="0"/>
              <w:jc w:val="center"/>
            </w:pPr>
            <w:r>
              <w:t>Stack</w:t>
            </w:r>
          </w:p>
        </w:tc>
        <w:tc>
          <w:tcPr>
            <w:tcW w:w="2551" w:type="dxa"/>
          </w:tcPr>
          <w:p w14:paraId="5978D4F5" w14:textId="77777777" w:rsidR="00AC4AD8" w:rsidRDefault="00AC4AD8" w:rsidP="005A1513">
            <w:pPr>
              <w:spacing w:line="360" w:lineRule="auto"/>
              <w:ind w:left="0" w:firstLine="0"/>
            </w:pPr>
            <w:r>
              <w:t>Ne se suffit pas à lui-même, à intégrer dans une stack web avec d’autres outils en externe. Ecosystème riche</w:t>
            </w:r>
          </w:p>
        </w:tc>
        <w:tc>
          <w:tcPr>
            <w:tcW w:w="2870" w:type="dxa"/>
          </w:tcPr>
          <w:p w14:paraId="0B8E8F9A" w14:textId="77777777" w:rsidR="00AC4AD8" w:rsidRDefault="00AC4AD8" w:rsidP="005A1513">
            <w:pPr>
              <w:spacing w:line="360" w:lineRule="auto"/>
              <w:ind w:left="0" w:firstLine="0"/>
            </w:pPr>
            <w:r>
              <w:t>Quelques outils officiels maintenus par la team Vue, d’autres à chercher en externe. Promeut des solutions tierces si elles sont appropriées</w:t>
            </w:r>
          </w:p>
        </w:tc>
        <w:tc>
          <w:tcPr>
            <w:tcW w:w="2517" w:type="dxa"/>
          </w:tcPr>
          <w:p w14:paraId="7727BD31" w14:textId="77777777" w:rsidR="00AC4AD8" w:rsidRPr="004F12E2" w:rsidRDefault="00AC4AD8" w:rsidP="005A1513">
            <w:pPr>
              <w:spacing w:line="360" w:lineRule="auto"/>
              <w:ind w:left="0" w:firstLine="0"/>
            </w:pPr>
            <w:r w:rsidRPr="004F12E2">
              <w:t>Framework full stack et auto suffisant, avec options de</w:t>
            </w:r>
            <w:r>
              <w:t xml:space="preserve"> sécurité incluses nativement. Complet mais plus fermé.</w:t>
            </w:r>
          </w:p>
        </w:tc>
      </w:tr>
    </w:tbl>
    <w:p w14:paraId="5E9854E4" w14:textId="77777777" w:rsidR="00604535" w:rsidRPr="00A748BB" w:rsidRDefault="00604535" w:rsidP="00AC4AD8">
      <w:pPr>
        <w:pStyle w:val="1111Loaten3"/>
        <w:numPr>
          <w:ilvl w:val="0"/>
          <w:numId w:val="0"/>
        </w:numPr>
        <w:spacing w:line="360" w:lineRule="auto"/>
        <w:ind w:right="-284"/>
        <w:outlineLvl w:val="9"/>
      </w:pPr>
    </w:p>
    <w:p w14:paraId="4B913817" w14:textId="49E666F5" w:rsidR="00604535" w:rsidRPr="00A748BB" w:rsidRDefault="00604535" w:rsidP="007F4DCA">
      <w:pPr>
        <w:pStyle w:val="1111Loaten3"/>
        <w:numPr>
          <w:ilvl w:val="0"/>
          <w:numId w:val="0"/>
        </w:numPr>
        <w:spacing w:line="360" w:lineRule="auto"/>
        <w:ind w:right="-284"/>
        <w:outlineLvl w:val="9"/>
      </w:pPr>
      <w:r w:rsidRPr="00A748BB">
        <w:t>State : objet de données représentant l’état de l’application ;</w:t>
      </w:r>
    </w:p>
    <w:p w14:paraId="1218A6C1" w14:textId="31D404E0" w:rsidR="00604535" w:rsidRPr="00A748BB" w:rsidRDefault="00604535" w:rsidP="007F4DCA">
      <w:pPr>
        <w:pStyle w:val="1111Loaten3"/>
        <w:numPr>
          <w:ilvl w:val="0"/>
          <w:numId w:val="0"/>
        </w:numPr>
        <w:spacing w:line="360" w:lineRule="auto"/>
        <w:ind w:right="-284"/>
        <w:outlineLvl w:val="9"/>
      </w:pPr>
      <w:r w:rsidRPr="00A748BB">
        <w:t>Interne : propre à chaque composant</w:t>
      </w:r>
    </w:p>
    <w:p w14:paraId="00CBEFBF" w14:textId="2115F557" w:rsidR="008B44BE" w:rsidRPr="00A748BB" w:rsidRDefault="0030194A" w:rsidP="008B44BE">
      <w:pPr>
        <w:pStyle w:val="1111Loaten3"/>
        <w:spacing w:line="360" w:lineRule="auto"/>
      </w:pPr>
      <w:r w:rsidRPr="00A748BB">
        <w:t>Express.JS</w:t>
      </w:r>
    </w:p>
    <w:p w14:paraId="52FBEB64" w14:textId="77777777" w:rsidR="007F4DCA" w:rsidRPr="00A748BB" w:rsidRDefault="008B44BE" w:rsidP="007F4DCA">
      <w:pPr>
        <w:pStyle w:val="1111Loaten3"/>
        <w:numPr>
          <w:ilvl w:val="0"/>
          <w:numId w:val="0"/>
        </w:numPr>
        <w:spacing w:line="360" w:lineRule="auto"/>
        <w:ind w:right="-284" w:firstLine="709"/>
        <w:outlineLvl w:val="9"/>
      </w:pPr>
      <w:r w:rsidRPr="00A748BB">
        <w:t>Express JS, parfois aussi appelé « Express », est un framework backend Node.JS minimaliste, rapide et de type Sinatra qui offre des fonctionnalités et des outils robustes pour développer des applications backend évolutives. Il vous offre le système de routage et des fonctionnalités simplifiées pour étendre le framework en développant des composants et des parties plus puissants en fonctions des cas d’utilisations de notre application. [3.08]</w:t>
      </w:r>
    </w:p>
    <w:p w14:paraId="3AA9B91E" w14:textId="77777777" w:rsidR="007F4DCA" w:rsidRPr="00A748BB" w:rsidRDefault="008B44BE" w:rsidP="007F4DCA">
      <w:pPr>
        <w:pStyle w:val="1111Loaten3"/>
        <w:numPr>
          <w:ilvl w:val="0"/>
          <w:numId w:val="0"/>
        </w:numPr>
        <w:spacing w:line="360" w:lineRule="auto"/>
        <w:ind w:right="-284" w:firstLine="709"/>
        <w:outlineLvl w:val="9"/>
      </w:pPr>
      <w:r w:rsidRPr="00A748BB">
        <w:lastRenderedPageBreak/>
        <w:t>C’est de ce fait le framework standard pour le développement de serveur en Node.JS. L’auteur original, TJ Holowaychuck, le décrit comme étant un serveur inspiré de Sinatra dans le sens qu’il est relativement minimaliste tout en permettant d’étendre ses fonctionnalités via des plugins.</w:t>
      </w:r>
    </w:p>
    <w:p w14:paraId="2007528E" w14:textId="77777777" w:rsidR="007F4DCA" w:rsidRPr="00A748BB" w:rsidRDefault="008B44BE" w:rsidP="007F4DCA">
      <w:pPr>
        <w:pStyle w:val="1111Loaten3"/>
        <w:numPr>
          <w:ilvl w:val="0"/>
          <w:numId w:val="0"/>
        </w:numPr>
        <w:spacing w:line="360" w:lineRule="auto"/>
        <w:ind w:right="-284" w:firstLine="709"/>
        <w:outlineLvl w:val="9"/>
      </w:pPr>
      <w:r w:rsidRPr="00A748BB">
        <w:t>Express fournit un ensemble d’outils pour les applications web, les requêtes et les réponses http, le routage et les intergiciels permettant de créer et de déployer des applications à grande échelle, prêtes pour l’entreprise. Il fournit également un outil d’interface de ligne de commande appelé Node Package Manager ou NPM, où l’on peut s’approvisionner en paquets développés. [3.08]</w:t>
      </w:r>
    </w:p>
    <w:p w14:paraId="2D86FC9A" w14:textId="6389296E" w:rsidR="008B44BE" w:rsidRPr="00A748BB" w:rsidRDefault="008B44BE" w:rsidP="007F4DCA">
      <w:pPr>
        <w:pStyle w:val="1111Loaten3"/>
        <w:numPr>
          <w:ilvl w:val="0"/>
          <w:numId w:val="0"/>
        </w:numPr>
        <w:spacing w:line="360" w:lineRule="auto"/>
        <w:ind w:right="-284" w:firstLine="709"/>
        <w:outlineLvl w:val="9"/>
      </w:pPr>
      <w:r w:rsidRPr="00A748BB">
        <w:t>Notamment utilisé dans un large éventail de choses dans l’écosystème JavaScript/Node.JS, nous pouvons également développer des applications, des points de terminaison API, des systèmes de routage et des frameworks avec lui.</w:t>
      </w:r>
    </w:p>
    <w:p w14:paraId="1D87C49F" w14:textId="15585E8C" w:rsidR="008B44BE" w:rsidRPr="00A748BB" w:rsidRDefault="008B44BE" w:rsidP="007F4DCA">
      <w:pPr>
        <w:pStyle w:val="1111Loaten3"/>
        <w:numPr>
          <w:ilvl w:val="0"/>
          <w:numId w:val="0"/>
        </w:numPr>
        <w:spacing w:line="360" w:lineRule="auto"/>
        <w:ind w:right="-284"/>
        <w:outlineLvl w:val="9"/>
      </w:pPr>
      <w:r w:rsidRPr="00A748BB">
        <w:t>Voici quelques-uns des types d’applications créer avec Express JS :</w:t>
      </w:r>
    </w:p>
    <w:p w14:paraId="1B1694B5" w14:textId="636DD185" w:rsidR="008B44BE" w:rsidRPr="00A748BB" w:rsidRDefault="008B44BE">
      <w:pPr>
        <w:pStyle w:val="1111Loaten3"/>
        <w:numPr>
          <w:ilvl w:val="0"/>
          <w:numId w:val="13"/>
        </w:numPr>
        <w:spacing w:line="360" w:lineRule="auto"/>
        <w:ind w:right="-284"/>
        <w:outlineLvl w:val="9"/>
      </w:pPr>
      <w:r w:rsidRPr="00A748BB">
        <w:t>Applications à page unique</w:t>
      </w:r>
    </w:p>
    <w:p w14:paraId="6A0030DF" w14:textId="72E8702C" w:rsidR="008B44BE" w:rsidRPr="00A748BB" w:rsidRDefault="008B44BE">
      <w:pPr>
        <w:pStyle w:val="1111Loaten3"/>
        <w:numPr>
          <w:ilvl w:val="0"/>
          <w:numId w:val="13"/>
        </w:numPr>
        <w:spacing w:line="360" w:lineRule="auto"/>
        <w:ind w:right="-284"/>
        <w:outlineLvl w:val="9"/>
      </w:pPr>
      <w:r w:rsidRPr="00A748BB">
        <w:t>Outils de collaboration en temps réel</w:t>
      </w:r>
    </w:p>
    <w:p w14:paraId="3E0EBE75" w14:textId="2E39EFD1" w:rsidR="008B44BE" w:rsidRPr="00A748BB" w:rsidRDefault="008B44BE">
      <w:pPr>
        <w:pStyle w:val="1111Loaten3"/>
        <w:numPr>
          <w:ilvl w:val="0"/>
          <w:numId w:val="13"/>
        </w:numPr>
        <w:spacing w:line="360" w:lineRule="auto"/>
        <w:ind w:right="-284"/>
        <w:outlineLvl w:val="9"/>
      </w:pPr>
      <w:r w:rsidRPr="00A748BB">
        <w:t xml:space="preserve">Applications de </w:t>
      </w:r>
      <w:r w:rsidR="00D574F0" w:rsidRPr="00A748BB">
        <w:t>streaming</w:t>
      </w:r>
    </w:p>
    <w:p w14:paraId="05569B97" w14:textId="572A8053" w:rsidR="008B44BE" w:rsidRPr="00A748BB" w:rsidRDefault="008B44BE">
      <w:pPr>
        <w:pStyle w:val="1111Loaten3"/>
        <w:numPr>
          <w:ilvl w:val="0"/>
          <w:numId w:val="13"/>
        </w:numPr>
        <w:spacing w:line="360" w:lineRule="auto"/>
        <w:ind w:right="-284"/>
        <w:outlineLvl w:val="9"/>
      </w:pPr>
      <w:r w:rsidRPr="00A748BB">
        <w:t>Application Fintech</w:t>
      </w:r>
    </w:p>
    <w:p w14:paraId="44F2ACEE" w14:textId="7BD6B219" w:rsidR="0030194A" w:rsidRPr="00A748BB" w:rsidRDefault="0030194A" w:rsidP="00963817">
      <w:pPr>
        <w:pStyle w:val="1111Loaten3"/>
        <w:spacing w:line="360" w:lineRule="auto"/>
      </w:pPr>
      <w:r w:rsidRPr="00A748BB">
        <w:t>Socket.IO</w:t>
      </w:r>
    </w:p>
    <w:p w14:paraId="552A4A62" w14:textId="77777777" w:rsidR="007F4DCA" w:rsidRPr="00A748BB" w:rsidRDefault="0044206F" w:rsidP="007F4DCA">
      <w:pPr>
        <w:pStyle w:val="1111Loaten3"/>
        <w:numPr>
          <w:ilvl w:val="0"/>
          <w:numId w:val="0"/>
        </w:numPr>
        <w:spacing w:line="360" w:lineRule="auto"/>
        <w:ind w:right="-284" w:firstLine="709"/>
        <w:outlineLvl w:val="9"/>
      </w:pPr>
      <w:r w:rsidRPr="00A748BB">
        <w:t>Le Socket.IO est une bibliothèque JavaScript open source qui fournit une solution pour la communication en temps réel entre un client et un serveur dans les applications web modernes. Créée par Guillermo Rauch en 2010, elle est développée en continu par une communauté de contributeurs.</w:t>
      </w:r>
    </w:p>
    <w:p w14:paraId="30A943B4" w14:textId="6897177F" w:rsidR="007F4DCA" w:rsidRPr="00A748BB" w:rsidRDefault="0044206F" w:rsidP="007F4DCA">
      <w:pPr>
        <w:pStyle w:val="1111Loaten3"/>
        <w:numPr>
          <w:ilvl w:val="0"/>
          <w:numId w:val="0"/>
        </w:numPr>
        <w:spacing w:line="360" w:lineRule="auto"/>
        <w:ind w:right="-284" w:firstLine="709"/>
        <w:outlineLvl w:val="9"/>
      </w:pPr>
      <w:r w:rsidRPr="00A748BB">
        <w:t>Couramment utilisée dans les applications web qui nécessitent une communication en temps réel, telles que les applications de messagerie instantanée, les jeux en ligne et les tableaux de bord en temps réel. Socket.IO fonctionne avec des technologies web telles que Node.JS et les WebSockets pour offrir une communication bidirectionnelle efficace entre un client et un serveur.</w:t>
      </w:r>
    </w:p>
    <w:p w14:paraId="3CA576F0" w14:textId="0A3865E2" w:rsidR="0044206F" w:rsidRPr="00A748BB" w:rsidRDefault="0044206F" w:rsidP="007F4DCA">
      <w:pPr>
        <w:pStyle w:val="1111Loaten3"/>
        <w:numPr>
          <w:ilvl w:val="0"/>
          <w:numId w:val="0"/>
        </w:numPr>
        <w:spacing w:line="360" w:lineRule="auto"/>
        <w:ind w:right="-284" w:firstLine="709"/>
        <w:outlineLvl w:val="9"/>
      </w:pPr>
      <w:r w:rsidRPr="00A748BB">
        <w:t>Contrairement au WebSockets, Socket.IO n’est pas une spécification officielle, elle a donc sa propre API. Toutefois, elle prend en charge les WebSockets et d’autres protocoles de communication en temps réel tels que Server-Sent Event ou SSE et Long Polling, selon la disponibilité du navigateur et du serveur. [3.09]</w:t>
      </w:r>
    </w:p>
    <w:p w14:paraId="40796615" w14:textId="272D0FDA" w:rsidR="0044206F" w:rsidRPr="00A748BB" w:rsidRDefault="0044206F" w:rsidP="007F4DCA">
      <w:pPr>
        <w:pStyle w:val="1111Loaten3"/>
        <w:numPr>
          <w:ilvl w:val="0"/>
          <w:numId w:val="0"/>
        </w:numPr>
        <w:spacing w:line="360" w:lineRule="auto"/>
        <w:ind w:right="-284"/>
        <w:outlineLvl w:val="9"/>
      </w:pPr>
      <w:r w:rsidRPr="00A748BB">
        <w:t xml:space="preserve">Le Socket.IO offre </w:t>
      </w:r>
      <w:r w:rsidR="00D574F0" w:rsidRPr="00A748BB">
        <w:t>plusieurs avantages</w:t>
      </w:r>
      <w:r w:rsidRPr="00A748BB">
        <w:t xml:space="preserve"> par rapport au WebSockets :</w:t>
      </w:r>
    </w:p>
    <w:p w14:paraId="4066C032" w14:textId="767616FC" w:rsidR="0044206F" w:rsidRPr="00A748BB" w:rsidRDefault="0044206F">
      <w:pPr>
        <w:pStyle w:val="1111Loaten3"/>
        <w:numPr>
          <w:ilvl w:val="0"/>
          <w:numId w:val="13"/>
        </w:numPr>
        <w:spacing w:line="360" w:lineRule="auto"/>
        <w:ind w:right="-284"/>
        <w:outlineLvl w:val="9"/>
      </w:pPr>
      <w:r w:rsidRPr="00A748BB">
        <w:t>Socket.IO diffuse un message à tous les clients connectés.</w:t>
      </w:r>
    </w:p>
    <w:p w14:paraId="1E906AF3" w14:textId="3A0F131C" w:rsidR="0044206F" w:rsidRPr="00A748BB" w:rsidRDefault="0044206F">
      <w:pPr>
        <w:pStyle w:val="1111Loaten3"/>
        <w:numPr>
          <w:ilvl w:val="0"/>
          <w:numId w:val="13"/>
        </w:numPr>
        <w:spacing w:line="360" w:lineRule="auto"/>
        <w:ind w:right="-284"/>
        <w:outlineLvl w:val="9"/>
      </w:pPr>
      <w:r w:rsidRPr="00A748BB">
        <w:lastRenderedPageBreak/>
        <w:t>Les proxys et les répartiteurs de charge rendent la mise en œuvre et l’échelle des WebSockets difficiles. Socket.IO prend en charge ces technologies en standard.</w:t>
      </w:r>
    </w:p>
    <w:p w14:paraId="5D4DBB77" w14:textId="2D9C9B4B" w:rsidR="0044206F" w:rsidRPr="00A748BB" w:rsidRDefault="00D574F0">
      <w:pPr>
        <w:pStyle w:val="1111Loaten3"/>
        <w:numPr>
          <w:ilvl w:val="0"/>
          <w:numId w:val="13"/>
        </w:numPr>
        <w:spacing w:line="360" w:lineRule="auto"/>
        <w:ind w:right="-284"/>
        <w:outlineLvl w:val="9"/>
      </w:pPr>
      <w:r w:rsidRPr="00A748BB">
        <w:t>Comme</w:t>
      </w:r>
      <w:r w:rsidR="0044206F" w:rsidRPr="00A748BB">
        <w:t xml:space="preserve"> mentionné </w:t>
      </w:r>
      <w:r w:rsidRPr="00A748BB">
        <w:t>précédemment</w:t>
      </w:r>
      <w:r w:rsidR="0044206F" w:rsidRPr="00A748BB">
        <w:t>, Socket.IO peut passer à d’autre technologie que WebSockets lorsque le client ne le prend pas en charge</w:t>
      </w:r>
    </w:p>
    <w:p w14:paraId="5337A026" w14:textId="4BCAD89B" w:rsidR="0044206F" w:rsidRPr="00A748BB" w:rsidRDefault="0044206F">
      <w:pPr>
        <w:pStyle w:val="1111Loaten3"/>
        <w:numPr>
          <w:ilvl w:val="0"/>
          <w:numId w:val="13"/>
        </w:numPr>
        <w:spacing w:line="360" w:lineRule="auto"/>
        <w:ind w:right="-284"/>
        <w:outlineLvl w:val="9"/>
      </w:pPr>
      <w:r w:rsidRPr="00A748BB">
        <w:t xml:space="preserve">Lors des </w:t>
      </w:r>
      <w:r w:rsidR="00D574F0" w:rsidRPr="00A748BB">
        <w:t>interruptions</w:t>
      </w:r>
      <w:r w:rsidRPr="00A748BB">
        <w:t xml:space="preserve"> de connexion, WebSockets ne se reconnectera pas automatiquement tandis que Socket.IO le fait grâce à un mécanisme de ping/pong, qui vérifie périodiquement l’état de la connexion.</w:t>
      </w:r>
    </w:p>
    <w:p w14:paraId="4C2BDBE3" w14:textId="665BB13C" w:rsidR="0030194A" w:rsidRPr="00A748BB" w:rsidRDefault="0030194A" w:rsidP="00963817">
      <w:pPr>
        <w:pStyle w:val="1111Loaten3"/>
        <w:spacing w:line="360" w:lineRule="auto"/>
      </w:pPr>
      <w:r w:rsidRPr="00A748BB">
        <w:t>Tailwind CSS</w:t>
      </w:r>
    </w:p>
    <w:p w14:paraId="4BACB314" w14:textId="77777777" w:rsidR="007F4DCA" w:rsidRPr="00A748BB" w:rsidRDefault="0044206F" w:rsidP="007F4DCA">
      <w:pPr>
        <w:pStyle w:val="1111Loaten3"/>
        <w:numPr>
          <w:ilvl w:val="0"/>
          <w:numId w:val="0"/>
        </w:numPr>
        <w:spacing w:line="360" w:lineRule="auto"/>
        <w:ind w:right="-284" w:firstLine="709"/>
        <w:outlineLvl w:val="9"/>
      </w:pPr>
      <w:r w:rsidRPr="00A748BB">
        <w:t>Tailwind CSS est un framework utility-First CSS avec des classes prédéfinis que nous pouvons utiliser pour construire et concevoir des pages web directement dans votre balisage. Il nous permet d’écrire du CSS dans notre HTML sous la forme de classes prédéfinies. [3.10]</w:t>
      </w:r>
    </w:p>
    <w:p w14:paraId="4C825FB7" w14:textId="618F25DE" w:rsidR="0044206F" w:rsidRPr="00A748BB" w:rsidRDefault="0044206F" w:rsidP="007F4DCA">
      <w:pPr>
        <w:pStyle w:val="1111Loaten3"/>
        <w:numPr>
          <w:ilvl w:val="0"/>
          <w:numId w:val="0"/>
        </w:numPr>
        <w:spacing w:line="360" w:lineRule="auto"/>
        <w:ind w:right="-284" w:firstLine="709"/>
        <w:outlineLvl w:val="9"/>
      </w:pPr>
      <w:r w:rsidRPr="00A748BB">
        <w:t>Créer en 2017 par Adam Wathan, un homme passionné par le développement web et est à l’origine de nombreux projet tels que Laravel Valet, Jigsaw et bien sûr Tailwind CSS. C’est en travaillant sur un projet nommé KiteTail que lui vient l’idée de créer le framework Tailwind CSS. Avec ce framework, il est possible de créer un design d’interface au sein même du fichier HTML. Cette façon de programmer n’interfère pas avec les pratiques recommandées par le W3C comme celle de séparer le HTML des feuilles de styles CSS. Pour utiliser Tailwind, il faut prendre les classes CSS prédéfinies par le framework en les appelant dans un fichier HTML comme ceci : [3.11]</w:t>
      </w:r>
    </w:p>
    <w:p w14:paraId="6526CE7C" w14:textId="523A858E" w:rsidR="003514A7" w:rsidRPr="00A748BB" w:rsidRDefault="00B1652D" w:rsidP="00963817">
      <w:pPr>
        <w:pStyle w:val="11Loaten1"/>
        <w:spacing w:line="360" w:lineRule="auto"/>
      </w:pPr>
      <w:bookmarkStart w:id="107" w:name="_Toc210120143"/>
      <w:r w:rsidRPr="00A748BB">
        <w:t>Logiciels de développement</w:t>
      </w:r>
      <w:bookmarkEnd w:id="107"/>
    </w:p>
    <w:p w14:paraId="6C2596F7" w14:textId="0E8F5C4A" w:rsidR="0036447D" w:rsidRPr="00A748BB" w:rsidRDefault="0036447D" w:rsidP="00963817">
      <w:pPr>
        <w:pStyle w:val="111Loaten2"/>
        <w:spacing w:line="360" w:lineRule="auto"/>
      </w:pPr>
      <w:bookmarkStart w:id="108" w:name="_Toc210120144"/>
      <w:r w:rsidRPr="00A748BB">
        <w:t>Editeur de code Visual Studio Code</w:t>
      </w:r>
      <w:bookmarkEnd w:id="108"/>
    </w:p>
    <w:p w14:paraId="70AF4F4A" w14:textId="77777777" w:rsidR="007F4DCA" w:rsidRPr="00A748BB" w:rsidRDefault="0044206F" w:rsidP="007F4DCA">
      <w:pPr>
        <w:pStyle w:val="111Loaten2"/>
        <w:numPr>
          <w:ilvl w:val="0"/>
          <w:numId w:val="0"/>
        </w:numPr>
        <w:spacing w:line="360" w:lineRule="auto"/>
        <w:ind w:right="-284" w:firstLine="709"/>
        <w:outlineLvl w:val="9"/>
        <w:rPr>
          <w:b w:val="0"/>
          <w:bCs/>
          <w:i w:val="0"/>
          <w:iCs/>
        </w:rPr>
      </w:pPr>
      <w:r w:rsidRPr="00A748BB">
        <w:rPr>
          <w:b w:val="0"/>
          <w:bCs/>
          <w:i w:val="0"/>
          <w:iCs/>
        </w:rPr>
        <w:t>Visual Studio Code est un éditeur de code source léger, mais puissant, qui s’exécute sur notre bureau et est disponible pour Windows, MacOs et Linux. Il est livré avec la prise en charge intégrée pour JavaScript, TypeScript et Node.JS et dispose d’un riche écosystème d’extensions pour d’autres langages et environnements d’exécution tels que C++, C#, Java, Python, PHP, Go, .Net [3.12].</w:t>
      </w:r>
    </w:p>
    <w:p w14:paraId="244D9A01" w14:textId="7011A9E3" w:rsidR="0044206F" w:rsidRPr="00A748BB" w:rsidRDefault="0044206F" w:rsidP="007F4DCA">
      <w:pPr>
        <w:pStyle w:val="111Loaten2"/>
        <w:numPr>
          <w:ilvl w:val="0"/>
          <w:numId w:val="0"/>
        </w:numPr>
        <w:spacing w:line="360" w:lineRule="auto"/>
        <w:ind w:right="-284" w:firstLine="709"/>
        <w:outlineLvl w:val="9"/>
        <w:rPr>
          <w:b w:val="0"/>
          <w:bCs/>
          <w:i w:val="0"/>
          <w:iCs/>
        </w:rPr>
      </w:pPr>
      <w:r w:rsidRPr="00A748BB">
        <w:rPr>
          <w:b w:val="0"/>
          <w:bCs/>
          <w:i w:val="0"/>
          <w:iCs/>
        </w:rPr>
        <w:t>Il offre de nombreuses fonctionnalités à l’utilisateur comme la coloration syntaxique, l’auto-complétions, la mise en évidence des erreurs, la navigation de code, le débogage, la gestion de versions, l’intégration avec Git. Grâce à l’aide d’une grande variété d’extensions développées par la communauté, l’éditeur permet aux développeurs de personnaliser ce dernier selon leurs besoins.</w:t>
      </w:r>
    </w:p>
    <w:p w14:paraId="66C59B9B" w14:textId="2761CF9A" w:rsidR="0036447D" w:rsidRPr="00A748BB" w:rsidRDefault="0036447D" w:rsidP="00963817">
      <w:pPr>
        <w:pStyle w:val="111Loaten2"/>
        <w:spacing w:line="360" w:lineRule="auto"/>
      </w:pPr>
      <w:bookmarkStart w:id="109" w:name="_Toc210120145"/>
      <w:r w:rsidRPr="00A748BB">
        <w:t>Visual Paradigm</w:t>
      </w:r>
      <w:bookmarkEnd w:id="109"/>
    </w:p>
    <w:p w14:paraId="4E9DF1FC" w14:textId="396992ED" w:rsidR="006A6E99" w:rsidRPr="00A748BB" w:rsidRDefault="006A6E99" w:rsidP="007F4DCA">
      <w:pPr>
        <w:pStyle w:val="111Loaten2"/>
        <w:numPr>
          <w:ilvl w:val="0"/>
          <w:numId w:val="0"/>
        </w:numPr>
        <w:spacing w:line="360" w:lineRule="auto"/>
        <w:ind w:right="-284" w:firstLine="709"/>
        <w:outlineLvl w:val="9"/>
        <w:rPr>
          <w:b w:val="0"/>
          <w:bCs/>
          <w:i w:val="0"/>
          <w:iCs/>
        </w:rPr>
      </w:pPr>
      <w:r w:rsidRPr="00A748BB">
        <w:rPr>
          <w:b w:val="0"/>
          <w:bCs/>
          <w:i w:val="0"/>
          <w:iCs/>
        </w:rPr>
        <w:lastRenderedPageBreak/>
        <w:t>Visual Paradigm est un outil complet qui intègre de nombreuses fonctionnalités et modules essentiels pour la modélisation et le développement de logiciels. Voici quelques-unes des principales caractéristiques [3.13] :</w:t>
      </w:r>
    </w:p>
    <w:p w14:paraId="12B99D67" w14:textId="77777777" w:rsidR="00275E51" w:rsidRPr="00A748BB" w:rsidRDefault="00275E51">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Modélisation UML : Visual paradigm prend en charge tous les diagrammes UML standard, y compris les diagrammes de cas d’utilisation, de classes, de séquence, d’activité et d’état.</w:t>
      </w:r>
    </w:p>
    <w:p w14:paraId="75D826F2" w14:textId="77777777" w:rsidR="00275E51" w:rsidRPr="00A748BB" w:rsidRDefault="00275E51">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Modélisation de processus métier : Grace à la notation BPMN, nous pouvons modéliser, documenter et optimiser des processus métier</w:t>
      </w:r>
    </w:p>
    <w:p w14:paraId="005B0A67" w14:textId="77777777" w:rsidR="00275E51" w:rsidRPr="00A748BB" w:rsidRDefault="00275E51">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Conception de base de données : Créer des modèles de donnée conceptuels logiques et physiques à l’aide de diagrammes entité-relation ou ERD.</w:t>
      </w:r>
    </w:p>
    <w:p w14:paraId="3FAAC7E4" w14:textId="77777777" w:rsidR="00275E51" w:rsidRPr="00A748BB" w:rsidRDefault="00275E51">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Architecture d’entreprise : utiliser ArchiMate pour modéliser et documenter l’architecture d’entreprise, y compris les aspects métier, applicatifs et technologiques</w:t>
      </w:r>
    </w:p>
    <w:p w14:paraId="15C351B2" w14:textId="77777777" w:rsidR="00275E51" w:rsidRPr="00A748BB" w:rsidRDefault="00275E51">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Gestion des exigences : capturer, organiser et gérer les exigences de nos projets de manière centralisée.</w:t>
      </w:r>
    </w:p>
    <w:p w14:paraId="40F77FC4" w14:textId="77777777" w:rsidR="00275E51" w:rsidRPr="00A748BB" w:rsidRDefault="00275E51">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Génération de code : générer automatiquement du code source à partir de nos modèles UML, économisant ainsi du temps et des efforts.</w:t>
      </w:r>
    </w:p>
    <w:p w14:paraId="52E412FF" w14:textId="79E28A33" w:rsidR="00275E51" w:rsidRPr="00A748BB" w:rsidRDefault="00275E51">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Développement agile : panifier et suivit de nos sprints, créez des backlog de produits et de sprints, et gérer les taches de manière efficace.</w:t>
      </w:r>
    </w:p>
    <w:p w14:paraId="2F964525" w14:textId="3FCCE95D" w:rsidR="00275E51" w:rsidRPr="00A748BB" w:rsidRDefault="00275E51" w:rsidP="00275E51">
      <w:r w:rsidRPr="00A748BB">
        <w:t xml:space="preserve">Visual paradigm se distingue par sa capacité à s’intégrer </w:t>
      </w:r>
      <w:r w:rsidR="00D574F0" w:rsidRPr="00A748BB">
        <w:t>à</w:t>
      </w:r>
      <w:r w:rsidRPr="00A748BB">
        <w:t xml:space="preserve"> d’autres outils et plateformes populaires, tels que Git, Jira, Confluence et Microsoft Office. Cette interopérabilité facilite la collaboration au sein des équipes et améliore l’efficacité globale du processus de développement [3.13].</w:t>
      </w:r>
    </w:p>
    <w:p w14:paraId="5C8F0D03" w14:textId="70799567" w:rsidR="0036447D" w:rsidRPr="00A748BB" w:rsidRDefault="0036447D" w:rsidP="00963817">
      <w:pPr>
        <w:pStyle w:val="111Loaten2"/>
        <w:spacing w:line="360" w:lineRule="auto"/>
      </w:pPr>
      <w:bookmarkStart w:id="110" w:name="_Toc210120146"/>
      <w:r w:rsidRPr="00A748BB">
        <w:t>Plateforme GitHub</w:t>
      </w:r>
      <w:bookmarkEnd w:id="110"/>
    </w:p>
    <w:p w14:paraId="4C8C89AE" w14:textId="02D79262" w:rsidR="00A029B6" w:rsidRPr="00A748BB" w:rsidRDefault="00A029B6" w:rsidP="0098003E">
      <w:pPr>
        <w:ind w:left="0" w:firstLine="709"/>
      </w:pPr>
      <w:r w:rsidRPr="00A748BB">
        <w:t>GitHub</w:t>
      </w:r>
      <w:r w:rsidRPr="00A748BB">
        <w:rPr>
          <w:b/>
          <w:bCs/>
          <w:i/>
          <w:iCs/>
        </w:rPr>
        <w:t xml:space="preserve"> </w:t>
      </w:r>
      <w:r w:rsidRPr="00A748BB">
        <w:t>est un plateforme web et un service de cloud qui aide les développeurs à stocker et à gérer leur code, ainsi qu’à suivre et contrôler les modifications qui lui sont apportée. Créer en 2008 par Tom Preston-Werner, Chris Wanstrath et PJ Hyett. Preston-Werner a expliqué que l’idée de créer GitHub était venue de l’utilisation de Git. A l’époque, il n’y avait pas de plateforme en ligne permettant de stocker et de partager du code avec d’autre développeurs. [3.15]</w:t>
      </w:r>
    </w:p>
    <w:p w14:paraId="105293C8" w14:textId="1D3E4FC7" w:rsidR="008F3A7E" w:rsidRPr="00A748BB" w:rsidRDefault="008F3A7E" w:rsidP="0059322C">
      <w:pPr>
        <w:pStyle w:val="111Loaten2"/>
        <w:numPr>
          <w:ilvl w:val="0"/>
          <w:numId w:val="0"/>
        </w:numPr>
        <w:spacing w:line="360" w:lineRule="auto"/>
        <w:ind w:right="-284"/>
        <w:outlineLvl w:val="9"/>
        <w:rPr>
          <w:b w:val="0"/>
          <w:bCs/>
          <w:i w:val="0"/>
          <w:iCs/>
        </w:rPr>
      </w:pPr>
      <w:r w:rsidRPr="00A748BB">
        <w:rPr>
          <w:b w:val="0"/>
          <w:bCs/>
          <w:i w:val="0"/>
          <w:iCs/>
        </w:rPr>
        <w:t>GitHub se base sur deux principes :</w:t>
      </w:r>
      <w:r w:rsidR="00420C0E" w:rsidRPr="00A748BB">
        <w:rPr>
          <w:b w:val="0"/>
          <w:bCs/>
          <w:i w:val="0"/>
          <w:iCs/>
        </w:rPr>
        <w:t xml:space="preserve"> </w:t>
      </w:r>
      <w:r w:rsidRPr="00A748BB">
        <w:rPr>
          <w:b w:val="0"/>
          <w:bCs/>
          <w:i w:val="0"/>
          <w:iCs/>
        </w:rPr>
        <w:t>[3.14]</w:t>
      </w:r>
    </w:p>
    <w:p w14:paraId="1FD2CADA" w14:textId="77777777" w:rsidR="008F3A7E" w:rsidRPr="00A748BB" w:rsidRDefault="008F3A7E">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lastRenderedPageBreak/>
        <w:t xml:space="preserve">Contrôle de version : le contrôle de version aide les développeurs à suivre et à gérer les modifications apportées au code d’un projet logiciel. Au fur et à mesure qu’un projet prend de l’ampleur, le contrôle de version devient essentiel. </w:t>
      </w:r>
    </w:p>
    <w:p w14:paraId="5AD300B4" w14:textId="14B92147" w:rsidR="008F3A7E" w:rsidRPr="00A748BB" w:rsidRDefault="008F3A7E">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 xml:space="preserve">Git :  c’est un système de contrôle de version open-source spécifique crée par Linus Torvalds en 2005. Concrètement, git est un système de contrôle de version distribué, ce qui signifie que l’ensemble de la base du code et de l’historique est disponible sur l’ordinateur de chaque développeur. Ce qui permet des branchements et une fusion facile. </w:t>
      </w:r>
    </w:p>
    <w:p w14:paraId="66E07E2B" w14:textId="6F899BEF" w:rsidR="0036447D" w:rsidRPr="00A748BB" w:rsidRDefault="0036447D" w:rsidP="00963817">
      <w:pPr>
        <w:pStyle w:val="111Loaten2"/>
        <w:spacing w:line="360" w:lineRule="auto"/>
      </w:pPr>
      <w:bookmarkStart w:id="111" w:name="_Toc210120147"/>
      <w:r w:rsidRPr="00A748BB">
        <w:t>Plateforme Node.JS</w:t>
      </w:r>
      <w:bookmarkEnd w:id="111"/>
    </w:p>
    <w:p w14:paraId="1ECFE663" w14:textId="77777777" w:rsidR="0059322C" w:rsidRPr="00A748BB" w:rsidRDefault="00420C0E" w:rsidP="0059322C">
      <w:pPr>
        <w:pStyle w:val="111Loaten2"/>
        <w:numPr>
          <w:ilvl w:val="0"/>
          <w:numId w:val="0"/>
        </w:numPr>
        <w:spacing w:line="360" w:lineRule="auto"/>
        <w:ind w:right="-284" w:firstLine="709"/>
        <w:outlineLvl w:val="9"/>
        <w:rPr>
          <w:b w:val="0"/>
          <w:bCs/>
          <w:i w:val="0"/>
          <w:iCs/>
        </w:rPr>
      </w:pPr>
      <w:r w:rsidRPr="00A748BB">
        <w:rPr>
          <w:b w:val="0"/>
          <w:bCs/>
          <w:i w:val="0"/>
          <w:iCs/>
        </w:rPr>
        <w:t>Node JS est une plateforme de développement JavaScript. Ce n’est pas un serveur, ce n’est pas un framework, c’est juste le langage JavaScript avec des bibliothèques permettant de réaliser des actions comme écrire sur la sortie standard, ouvrir/fermer des connections réseau ou encore créer un fichier. [3.16]</w:t>
      </w:r>
    </w:p>
    <w:p w14:paraId="79207A20" w14:textId="43BF5941" w:rsidR="003573AE" w:rsidRPr="00A748BB" w:rsidRDefault="003573AE" w:rsidP="0059322C">
      <w:pPr>
        <w:pStyle w:val="111Loaten2"/>
        <w:numPr>
          <w:ilvl w:val="0"/>
          <w:numId w:val="0"/>
        </w:numPr>
        <w:spacing w:line="360" w:lineRule="auto"/>
        <w:ind w:right="-284" w:firstLine="709"/>
        <w:outlineLvl w:val="9"/>
        <w:rPr>
          <w:b w:val="0"/>
          <w:bCs/>
          <w:i w:val="0"/>
          <w:iCs/>
        </w:rPr>
      </w:pPr>
      <w:r w:rsidRPr="00A748BB">
        <w:rPr>
          <w:b w:val="0"/>
          <w:bCs/>
          <w:i w:val="0"/>
          <w:iCs/>
        </w:rPr>
        <w:t>On peut souvent le confondre avec un serveur car c’est son origine : Node.JS a été créé par Ryan Dahl dans le but de pouvoir créer des applications temps réel ou le serveur est capable de pousser de l’information au client. C’est dans ce but qu’il utilise la bibliothèque libuv pour réaliser son modèle d’entrer sortie non bloquante. [3.16]</w:t>
      </w:r>
    </w:p>
    <w:p w14:paraId="63A01701" w14:textId="4A4E2A2C" w:rsidR="001F370D" w:rsidRPr="00A748BB" w:rsidRDefault="001F370D" w:rsidP="0059322C">
      <w:pPr>
        <w:pStyle w:val="111Loaten2"/>
        <w:numPr>
          <w:ilvl w:val="0"/>
          <w:numId w:val="0"/>
        </w:numPr>
        <w:spacing w:line="360" w:lineRule="auto"/>
        <w:ind w:right="-284"/>
        <w:outlineLvl w:val="9"/>
        <w:rPr>
          <w:b w:val="0"/>
          <w:bCs/>
          <w:i w:val="0"/>
          <w:iCs/>
        </w:rPr>
      </w:pPr>
      <w:r w:rsidRPr="00A748BB">
        <w:rPr>
          <w:b w:val="0"/>
          <w:bCs/>
          <w:i w:val="0"/>
          <w:iCs/>
        </w:rPr>
        <w:t>Node.JS présente de nombreux intérêts :</w:t>
      </w:r>
    </w:p>
    <w:p w14:paraId="053E10E6" w14:textId="77777777" w:rsidR="001F370D" w:rsidRPr="00A748BB" w:rsidRDefault="001F370D">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Logiciel libre sous la licence MIT</w:t>
      </w:r>
    </w:p>
    <w:p w14:paraId="391AFFD4" w14:textId="77777777" w:rsidR="001F370D" w:rsidRPr="00A748BB" w:rsidRDefault="001F370D">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Performance du moteur V8</w:t>
      </w:r>
    </w:p>
    <w:p w14:paraId="5BD52B4D" w14:textId="77777777" w:rsidR="001F370D" w:rsidRPr="00A748BB" w:rsidRDefault="001F370D">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Modèle non bloquant</w:t>
      </w:r>
    </w:p>
    <w:p w14:paraId="1BEB0729" w14:textId="77777777" w:rsidR="001F370D" w:rsidRPr="00A748BB" w:rsidRDefault="001F370D">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Communauté très active</w:t>
      </w:r>
    </w:p>
    <w:p w14:paraId="374F43B9" w14:textId="254022F5" w:rsidR="001F370D" w:rsidRPr="00A748BB" w:rsidRDefault="001F370D">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Système de paquet intégrer : NPM</w:t>
      </w:r>
    </w:p>
    <w:p w14:paraId="4F8F8DB6" w14:textId="184A0361" w:rsidR="001F370D" w:rsidRPr="00A748BB" w:rsidRDefault="001F370D" w:rsidP="00C820FE">
      <w:pPr>
        <w:ind w:left="0" w:firstLine="0"/>
      </w:pPr>
      <w:r w:rsidRPr="00A748BB">
        <w:t>Grâce à une vaste liste de fonctionnalités, Node.JS a connu une croissance rapide au cours de ces dernière année : [3.17]</w:t>
      </w:r>
    </w:p>
    <w:p w14:paraId="31F8912A" w14:textId="77777777" w:rsidR="00CF1574" w:rsidRPr="00A748BB" w:rsidRDefault="00CF1574">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Facile : Easy-Node.JS est assez facile à prendre en main. C’est un choix incontournable pour les débutants en développement web.</w:t>
      </w:r>
    </w:p>
    <w:p w14:paraId="27E5D578" w14:textId="77777777" w:rsidR="00CF1574" w:rsidRPr="00A748BB" w:rsidRDefault="00CF1574">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Evolutif : il offre une grande évolutivité aux applications. Comme Node.JS est un single-thread, il est capable de gérer un grand nombre de connexions simultanées avec un débit élevé.</w:t>
      </w:r>
    </w:p>
    <w:p w14:paraId="373B34EF" w14:textId="77777777" w:rsidR="00CF1574" w:rsidRPr="00A748BB" w:rsidRDefault="00CF1574">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lastRenderedPageBreak/>
        <w:t>Vitesse : l’exécution non bloquante des threads rend Node.JS encore plus rapide et plus efficace</w:t>
      </w:r>
    </w:p>
    <w:p w14:paraId="756A9494" w14:textId="77777777" w:rsidR="00CF1574" w:rsidRPr="00A748BB" w:rsidRDefault="00CF1574">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Paquets : un vaste ensemble de paquets Node.JS open source est disponible et peut simplifier notre travail</w:t>
      </w:r>
    </w:p>
    <w:p w14:paraId="14D2F737" w14:textId="77777777" w:rsidR="00CF1574" w:rsidRPr="00A748BB" w:rsidRDefault="00CF1574">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Backend solide : Node.JS est écrit en C et C++, ce qui le rend rapide et ajoute des fonctionnalités comme le support réseau.</w:t>
      </w:r>
    </w:p>
    <w:p w14:paraId="7C62BFC9" w14:textId="77777777" w:rsidR="00CF1574" w:rsidRPr="00A748BB" w:rsidRDefault="00CF1574">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Multi-plateforme : la prise en charge multi-plateforme nous permet de créer des sites web SaaS, des applications de bureau et même des applications mobiles, le tout en utilisant Node.JS</w:t>
      </w:r>
    </w:p>
    <w:p w14:paraId="054F751B" w14:textId="4DBA6B12" w:rsidR="00CF1574" w:rsidRPr="00A748BB" w:rsidRDefault="00CF1574">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Maintenable : Node.JS est un choix facile pour les développeurs, car le frontend et le backend peuvent être gères avec JavaScript comme un seul langage.</w:t>
      </w:r>
    </w:p>
    <w:p w14:paraId="08F64D8E" w14:textId="5CB70E1A" w:rsidR="0036447D" w:rsidRPr="00A748BB" w:rsidRDefault="00D11A56" w:rsidP="00963817">
      <w:pPr>
        <w:pStyle w:val="111Loaten2"/>
        <w:spacing w:line="360" w:lineRule="auto"/>
      </w:pPr>
      <w:bookmarkStart w:id="112" w:name="_Toc210120148"/>
      <w:r w:rsidRPr="00A748BB">
        <w:t>Logiciel</w:t>
      </w:r>
      <w:r w:rsidR="0036447D" w:rsidRPr="00A748BB">
        <w:t xml:space="preserve"> X(cross) Apache MariaDB Perl </w:t>
      </w:r>
      <w:r w:rsidR="00934419" w:rsidRPr="00A748BB">
        <w:t>PHP :</w:t>
      </w:r>
      <w:r w:rsidR="0036447D" w:rsidRPr="00A748BB">
        <w:t xml:space="preserve"> Xampp</w:t>
      </w:r>
      <w:bookmarkEnd w:id="112"/>
    </w:p>
    <w:p w14:paraId="3D8FA6C5" w14:textId="1C86920D" w:rsidR="00CF1574" w:rsidRPr="00A748BB" w:rsidRDefault="00CF1574" w:rsidP="0059322C">
      <w:pPr>
        <w:pStyle w:val="111Loaten2"/>
        <w:numPr>
          <w:ilvl w:val="0"/>
          <w:numId w:val="0"/>
        </w:numPr>
        <w:spacing w:line="360" w:lineRule="auto"/>
        <w:ind w:right="-284" w:firstLine="709"/>
        <w:outlineLvl w:val="9"/>
        <w:rPr>
          <w:b w:val="0"/>
          <w:bCs/>
          <w:i w:val="0"/>
          <w:iCs/>
        </w:rPr>
      </w:pPr>
      <w:r w:rsidRPr="00A748BB">
        <w:rPr>
          <w:b w:val="0"/>
          <w:bCs/>
          <w:i w:val="0"/>
          <w:iCs/>
        </w:rPr>
        <w:t>Le Logiciel Xampp est un logiciel de développement web permettant de mettre en place un serveur web local, un serveur FTP et un serveur de messagerie électronique qui fonctionne sous tous types de systèmes d’exploitation comme Windows, Linux et Mac. Il contient du MySQL que nous allons utiliser comme base de données pour notre plateforme.</w:t>
      </w:r>
    </w:p>
    <w:p w14:paraId="06FCAC3B" w14:textId="2EEFF932" w:rsidR="00B1652D" w:rsidRPr="00A748BB" w:rsidRDefault="001C0191" w:rsidP="00963817">
      <w:pPr>
        <w:pStyle w:val="11Loaten1"/>
        <w:spacing w:line="360" w:lineRule="auto"/>
      </w:pPr>
      <w:bookmarkStart w:id="113" w:name="_Toc210120149"/>
      <w:r w:rsidRPr="00A748BB">
        <w:t>Base de données : MySQL</w:t>
      </w:r>
      <w:bookmarkEnd w:id="113"/>
    </w:p>
    <w:p w14:paraId="3130389F" w14:textId="77777777" w:rsidR="0059322C" w:rsidRPr="00A748BB" w:rsidRDefault="00E75B13" w:rsidP="00C820FE">
      <w:pPr>
        <w:ind w:left="0" w:firstLine="709"/>
      </w:pPr>
      <w:r w:rsidRPr="00A748BB">
        <w:t>Pour bien réaliser notre plateforme, nous avons besoin d’une base de données que nous utiliserons en tandem avec les autre frameworks et logiciels précédemment mentionnés. Cette base nous servira aussi à stocker les informations qui seront communiquer aux utilisateurs de notre plateforme. La base de données que nous utiliserons sera le MySQL.</w:t>
      </w:r>
    </w:p>
    <w:p w14:paraId="75FA63A8" w14:textId="77777777" w:rsidR="0059322C" w:rsidRPr="00A748BB" w:rsidRDefault="00E75B13" w:rsidP="00C820FE">
      <w:pPr>
        <w:ind w:left="0" w:firstLine="709"/>
      </w:pPr>
      <w:r w:rsidRPr="00A748BB">
        <w:t>MySQL est un système de gestion de base de données relationnelles SQL ou Structured Query Language open source développé et supporté par Oracle. [3.18]</w:t>
      </w:r>
    </w:p>
    <w:p w14:paraId="64B428B9" w14:textId="77777777" w:rsidR="0059322C" w:rsidRPr="00A748BB" w:rsidRDefault="00E75B13" w:rsidP="00C820FE">
      <w:pPr>
        <w:ind w:left="0" w:firstLine="709"/>
      </w:pPr>
      <w:r w:rsidRPr="00A748BB">
        <w:t>MySQL est un SGBDR open source qui utilise SQL pour créer et gérer des bases de données. En tant que base de données relationnelle, MySQL stocke les données dans des tables de lignes et de colonnes organisées en schémas. Un schéma définit l’organisation et le stockage des données et décrit la relation entre les différentes tables. Avec ce format, les développeurs peuvent facilement stocker, extraire et analyser de nombreux types de données, y compris du texte simple, des chiffres, des dates, des heures et plus récemment, des vecteurs et JSON [3.19]</w:t>
      </w:r>
    </w:p>
    <w:p w14:paraId="0D9FAD02" w14:textId="4FB4C346" w:rsidR="00E75B13" w:rsidRPr="00A748BB" w:rsidRDefault="00E75B13" w:rsidP="0059322C">
      <w:r w:rsidRPr="00A748BB">
        <w:t xml:space="preserve">Nous avons choisi d’utiliser MySQL pour diverses raisons : </w:t>
      </w:r>
    </w:p>
    <w:p w14:paraId="41BCF12E" w14:textId="77777777" w:rsidR="00E75B13" w:rsidRPr="00A748BB" w:rsidRDefault="00E75B13">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lastRenderedPageBreak/>
        <w:t>La rapidité : le serveur MySQL est très rapide</w:t>
      </w:r>
    </w:p>
    <w:p w14:paraId="087D482F" w14:textId="77777777" w:rsidR="00E75B13" w:rsidRPr="00A748BB" w:rsidRDefault="00E75B13">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La facilité d’utilisation : MySQL est beaucoup plus simple à utiliser que la plupart des serveurs de bases de données commerciaux ;</w:t>
      </w:r>
    </w:p>
    <w:p w14:paraId="4B838473" w14:textId="77777777" w:rsidR="00E75B13" w:rsidRPr="00A748BB" w:rsidRDefault="00E75B13">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API diverse : on peut effectuer diverse opération sur une base MySQL en utilisant des interfaces écrites en C, Perl, C++, Java, Python, PHP ;</w:t>
      </w:r>
    </w:p>
    <w:p w14:paraId="69D88959" w14:textId="19256AEB" w:rsidR="006414F9" w:rsidRPr="00A748BB" w:rsidRDefault="00E75B13">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Les connexion et sécurité : MySQL dispose d’un système de sécurité permettant de gérer les personnes et les machines pouvant accéder aux différentes bases.</w:t>
      </w:r>
    </w:p>
    <w:p w14:paraId="1FE4F578" w14:textId="6E80E003" w:rsidR="009A20C7" w:rsidRPr="00A748BB" w:rsidRDefault="009A20C7" w:rsidP="00963817">
      <w:pPr>
        <w:pStyle w:val="11Loaten1"/>
        <w:spacing w:line="360" w:lineRule="auto"/>
      </w:pPr>
      <w:bookmarkStart w:id="114" w:name="_Toc210120150"/>
      <w:r w:rsidRPr="00A748BB">
        <w:t>Interfaces graphiques</w:t>
      </w:r>
      <w:bookmarkEnd w:id="114"/>
    </w:p>
    <w:p w14:paraId="320252B4" w14:textId="1F004D30" w:rsidR="00367D7B" w:rsidRPr="00A748BB" w:rsidRDefault="00367D7B" w:rsidP="0059322C">
      <w:pPr>
        <w:pStyle w:val="11Loaten1"/>
        <w:numPr>
          <w:ilvl w:val="0"/>
          <w:numId w:val="0"/>
        </w:numPr>
        <w:spacing w:before="120" w:line="360" w:lineRule="auto"/>
        <w:ind w:right="-284" w:firstLine="709"/>
        <w:outlineLvl w:val="9"/>
        <w:rPr>
          <w:b w:val="0"/>
          <w:bCs/>
        </w:rPr>
      </w:pPr>
      <w:r w:rsidRPr="00A748BB">
        <w:rPr>
          <w:b w:val="0"/>
          <w:bCs/>
        </w:rPr>
        <w:t xml:space="preserve">Dans cette partie du chapitre, nous allons présenter </w:t>
      </w:r>
      <w:r w:rsidR="00D574F0" w:rsidRPr="00A748BB">
        <w:rPr>
          <w:b w:val="0"/>
          <w:bCs/>
        </w:rPr>
        <w:t>quelques illustrations</w:t>
      </w:r>
      <w:r w:rsidRPr="00A748BB">
        <w:rPr>
          <w:b w:val="0"/>
          <w:bCs/>
        </w:rPr>
        <w:t xml:space="preserve"> de notre plateforme :</w:t>
      </w:r>
    </w:p>
    <w:p w14:paraId="7FBB92FC" w14:textId="5615163E" w:rsidR="00D574F0" w:rsidRDefault="00D574F0" w:rsidP="008008FC">
      <w:pPr>
        <w:pStyle w:val="111Loaten2"/>
        <w:spacing w:line="360" w:lineRule="auto"/>
      </w:pPr>
      <w:bookmarkStart w:id="115" w:name="_Toc210120151"/>
      <w:r w:rsidRPr="00A748BB">
        <w:t>Page d’accueil d’UniSphere</w:t>
      </w:r>
      <w:bookmarkEnd w:id="115"/>
    </w:p>
    <w:p w14:paraId="0CD4287A" w14:textId="3D5FE064" w:rsidR="00F3493F" w:rsidRDefault="003723F8" w:rsidP="00B43834">
      <w:pPr>
        <w:pStyle w:val="111Loaten2"/>
        <w:numPr>
          <w:ilvl w:val="0"/>
          <w:numId w:val="0"/>
        </w:numPr>
        <w:spacing w:line="360" w:lineRule="auto"/>
        <w:ind w:right="-284"/>
        <w:outlineLvl w:val="9"/>
        <w:rPr>
          <w:i w:val="0"/>
          <w:iCs/>
        </w:rPr>
      </w:pPr>
      <w:r>
        <w:rPr>
          <w:i w:val="0"/>
          <w:iCs/>
          <w:noProof/>
        </w:rPr>
        <w:drawing>
          <wp:inline distT="0" distB="0" distL="0" distR="0" wp14:anchorId="22302B14" wp14:editId="79B600A6">
            <wp:extent cx="6029365" cy="2906974"/>
            <wp:effectExtent l="0" t="0" r="0" b="8255"/>
            <wp:docPr id="21253906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90610" name="Picture 2125390610"/>
                    <pic:cNvPicPr/>
                  </pic:nvPicPr>
                  <pic:blipFill>
                    <a:blip r:embed="rId54">
                      <a:extLst>
                        <a:ext uri="{28A0092B-C50C-407E-A947-70E740481C1C}">
                          <a14:useLocalDpi xmlns:a14="http://schemas.microsoft.com/office/drawing/2010/main" val="0"/>
                        </a:ext>
                      </a:extLst>
                    </a:blip>
                    <a:stretch>
                      <a:fillRect/>
                    </a:stretch>
                  </pic:blipFill>
                  <pic:spPr>
                    <a:xfrm>
                      <a:off x="0" y="0"/>
                      <a:ext cx="6066466" cy="2924862"/>
                    </a:xfrm>
                    <a:prstGeom prst="rect">
                      <a:avLst/>
                    </a:prstGeom>
                  </pic:spPr>
                </pic:pic>
              </a:graphicData>
            </a:graphic>
          </wp:inline>
        </w:drawing>
      </w:r>
    </w:p>
    <w:p w14:paraId="2D23B78A" w14:textId="7B3F9DDA" w:rsidR="00927B11" w:rsidRPr="00927B11" w:rsidRDefault="007F4481" w:rsidP="00427772">
      <w:pPr>
        <w:pStyle w:val="Figure"/>
      </w:pPr>
      <w:bookmarkStart w:id="116" w:name="_Toc209780223"/>
      <w:r>
        <w:t>P</w:t>
      </w:r>
      <w:r w:rsidR="00927B11">
        <w:t>age d’accueil de l’UniSphere</w:t>
      </w:r>
      <w:bookmarkEnd w:id="116"/>
    </w:p>
    <w:p w14:paraId="4CEB3FB9" w14:textId="1D0D6EF9" w:rsidR="00D574F0" w:rsidRDefault="00D574F0" w:rsidP="008008FC">
      <w:pPr>
        <w:pStyle w:val="111Loaten2"/>
        <w:spacing w:line="360" w:lineRule="auto"/>
      </w:pPr>
      <w:bookmarkStart w:id="117" w:name="_Toc210120152"/>
      <w:r w:rsidRPr="00A748BB">
        <w:t>Pages d’authentification</w:t>
      </w:r>
      <w:bookmarkEnd w:id="117"/>
    </w:p>
    <w:p w14:paraId="26DDE187" w14:textId="411BA374" w:rsidR="00D31B68" w:rsidRDefault="003723F8" w:rsidP="00032A02">
      <w:pPr>
        <w:pStyle w:val="111Loaten2"/>
        <w:numPr>
          <w:ilvl w:val="0"/>
          <w:numId w:val="0"/>
        </w:numPr>
        <w:spacing w:line="360" w:lineRule="auto"/>
        <w:ind w:right="-284"/>
        <w:outlineLvl w:val="9"/>
        <w:rPr>
          <w:i w:val="0"/>
          <w:iCs/>
        </w:rPr>
      </w:pPr>
      <w:r>
        <w:rPr>
          <w:i w:val="0"/>
          <w:iCs/>
          <w:noProof/>
        </w:rPr>
        <w:lastRenderedPageBreak/>
        <w:drawing>
          <wp:inline distT="0" distB="0" distL="0" distR="0" wp14:anchorId="5C5A6125" wp14:editId="6676770A">
            <wp:extent cx="6029960" cy="3794078"/>
            <wp:effectExtent l="0" t="0" r="0" b="0"/>
            <wp:docPr id="7392502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50221" name="Picture 739250221"/>
                    <pic:cNvPicPr/>
                  </pic:nvPicPr>
                  <pic:blipFill>
                    <a:blip r:embed="rId55">
                      <a:extLst>
                        <a:ext uri="{28A0092B-C50C-407E-A947-70E740481C1C}">
                          <a14:useLocalDpi xmlns:a14="http://schemas.microsoft.com/office/drawing/2010/main" val="0"/>
                        </a:ext>
                      </a:extLst>
                    </a:blip>
                    <a:stretch>
                      <a:fillRect/>
                    </a:stretch>
                  </pic:blipFill>
                  <pic:spPr>
                    <a:xfrm>
                      <a:off x="0" y="0"/>
                      <a:ext cx="6038046" cy="3799166"/>
                    </a:xfrm>
                    <a:prstGeom prst="rect">
                      <a:avLst/>
                    </a:prstGeom>
                  </pic:spPr>
                </pic:pic>
              </a:graphicData>
            </a:graphic>
          </wp:inline>
        </w:drawing>
      </w:r>
    </w:p>
    <w:p w14:paraId="14C093B3" w14:textId="1BEFD42C" w:rsidR="007F4481" w:rsidRPr="007F4481" w:rsidRDefault="007F4481" w:rsidP="00427772">
      <w:pPr>
        <w:pStyle w:val="Figure"/>
      </w:pPr>
      <w:bookmarkStart w:id="118" w:name="_Toc209780224"/>
      <w:r>
        <w:t>Page d’authentification</w:t>
      </w:r>
      <w:bookmarkEnd w:id="118"/>
    </w:p>
    <w:p w14:paraId="371E7A03" w14:textId="515DEF81" w:rsidR="00D574F0" w:rsidRDefault="00D574F0" w:rsidP="008008FC">
      <w:pPr>
        <w:pStyle w:val="111Loaten2"/>
        <w:spacing w:line="360" w:lineRule="auto"/>
      </w:pPr>
      <w:bookmarkStart w:id="119" w:name="_Toc210120153"/>
      <w:r w:rsidRPr="00A748BB">
        <w:t>Tableau de bord étudiant</w:t>
      </w:r>
      <w:bookmarkEnd w:id="119"/>
    </w:p>
    <w:p w14:paraId="64C220C0" w14:textId="435BC506" w:rsidR="00065294" w:rsidRPr="0041427C" w:rsidRDefault="005612F9" w:rsidP="00137E47">
      <w:pPr>
        <w:pStyle w:val="111Loaten2"/>
        <w:numPr>
          <w:ilvl w:val="0"/>
          <w:numId w:val="0"/>
        </w:numPr>
        <w:spacing w:line="360" w:lineRule="auto"/>
        <w:ind w:right="-284"/>
        <w:outlineLvl w:val="9"/>
        <w:rPr>
          <w:b w:val="0"/>
          <w:bCs/>
          <w:i w:val="0"/>
          <w:iCs/>
        </w:rPr>
      </w:pPr>
      <w:r>
        <w:rPr>
          <w:b w:val="0"/>
          <w:bCs/>
          <w:i w:val="0"/>
          <w:iCs/>
          <w:noProof/>
        </w:rPr>
        <w:drawing>
          <wp:inline distT="0" distB="0" distL="0" distR="0" wp14:anchorId="32A24D33" wp14:editId="55A81761">
            <wp:extent cx="6029960" cy="3275463"/>
            <wp:effectExtent l="0" t="0" r="8890" b="1270"/>
            <wp:docPr id="16424188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18813" name="Picture 1642418813"/>
                    <pic:cNvPicPr/>
                  </pic:nvPicPr>
                  <pic:blipFill>
                    <a:blip r:embed="rId56">
                      <a:extLst>
                        <a:ext uri="{28A0092B-C50C-407E-A947-70E740481C1C}">
                          <a14:useLocalDpi xmlns:a14="http://schemas.microsoft.com/office/drawing/2010/main" val="0"/>
                        </a:ext>
                      </a:extLst>
                    </a:blip>
                    <a:stretch>
                      <a:fillRect/>
                    </a:stretch>
                  </pic:blipFill>
                  <pic:spPr>
                    <a:xfrm>
                      <a:off x="0" y="0"/>
                      <a:ext cx="6034949" cy="3278173"/>
                    </a:xfrm>
                    <a:prstGeom prst="rect">
                      <a:avLst/>
                    </a:prstGeom>
                  </pic:spPr>
                </pic:pic>
              </a:graphicData>
            </a:graphic>
          </wp:inline>
        </w:drawing>
      </w:r>
    </w:p>
    <w:p w14:paraId="4CDCC740" w14:textId="52A760D8" w:rsidR="0041427C" w:rsidRPr="0041427C" w:rsidRDefault="00E61AC6" w:rsidP="00427772">
      <w:pPr>
        <w:pStyle w:val="Figure"/>
      </w:pPr>
      <w:bookmarkStart w:id="120" w:name="_Toc209780225"/>
      <w:r>
        <w:t>Tableau de bord : Etudiant</w:t>
      </w:r>
      <w:bookmarkEnd w:id="120"/>
    </w:p>
    <w:p w14:paraId="4C6F8A93" w14:textId="2B4686CD" w:rsidR="00D574F0" w:rsidRDefault="004E5641" w:rsidP="008008FC">
      <w:pPr>
        <w:pStyle w:val="111Loaten2"/>
        <w:spacing w:line="360" w:lineRule="auto"/>
      </w:pPr>
      <w:bookmarkStart w:id="121" w:name="_Toc210120154"/>
      <w:r w:rsidRPr="00A748BB">
        <w:lastRenderedPageBreak/>
        <w:t>Liste des cours de l’étudiant</w:t>
      </w:r>
      <w:bookmarkEnd w:id="121"/>
    </w:p>
    <w:p w14:paraId="7BA9761B" w14:textId="0FB265F2" w:rsidR="00ED6A92" w:rsidRDefault="005612F9" w:rsidP="0052355D">
      <w:pPr>
        <w:pStyle w:val="111Loaten2"/>
        <w:numPr>
          <w:ilvl w:val="0"/>
          <w:numId w:val="0"/>
        </w:numPr>
        <w:spacing w:line="360" w:lineRule="auto"/>
        <w:ind w:right="-284"/>
        <w:outlineLvl w:val="9"/>
        <w:rPr>
          <w:b w:val="0"/>
          <w:bCs/>
          <w:i w:val="0"/>
          <w:iCs/>
        </w:rPr>
      </w:pPr>
      <w:r>
        <w:rPr>
          <w:b w:val="0"/>
          <w:bCs/>
          <w:i w:val="0"/>
          <w:iCs/>
          <w:noProof/>
        </w:rPr>
        <w:drawing>
          <wp:inline distT="0" distB="0" distL="0" distR="0" wp14:anchorId="49FD9DE6" wp14:editId="72D1D150">
            <wp:extent cx="6029960" cy="3452884"/>
            <wp:effectExtent l="0" t="0" r="0" b="0"/>
            <wp:docPr id="3913710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71021" name="Picture 391371021"/>
                    <pic:cNvPicPr/>
                  </pic:nvPicPr>
                  <pic:blipFill>
                    <a:blip r:embed="rId57">
                      <a:extLst>
                        <a:ext uri="{28A0092B-C50C-407E-A947-70E740481C1C}">
                          <a14:useLocalDpi xmlns:a14="http://schemas.microsoft.com/office/drawing/2010/main" val="0"/>
                        </a:ext>
                      </a:extLst>
                    </a:blip>
                    <a:stretch>
                      <a:fillRect/>
                    </a:stretch>
                  </pic:blipFill>
                  <pic:spPr>
                    <a:xfrm>
                      <a:off x="0" y="0"/>
                      <a:ext cx="6032365" cy="3454261"/>
                    </a:xfrm>
                    <a:prstGeom prst="rect">
                      <a:avLst/>
                    </a:prstGeom>
                  </pic:spPr>
                </pic:pic>
              </a:graphicData>
            </a:graphic>
          </wp:inline>
        </w:drawing>
      </w:r>
    </w:p>
    <w:p w14:paraId="25A11B26" w14:textId="3E71B333" w:rsidR="00AB21E5" w:rsidRPr="00607BAF" w:rsidRDefault="00067C3B" w:rsidP="00427772">
      <w:pPr>
        <w:pStyle w:val="Figure"/>
      </w:pPr>
      <w:bookmarkStart w:id="122" w:name="_Toc209780226"/>
      <w:r>
        <w:t>Liste des cours : Etudiant</w:t>
      </w:r>
      <w:bookmarkEnd w:id="122"/>
    </w:p>
    <w:p w14:paraId="731D5A50" w14:textId="5B0F72F1" w:rsidR="004E5641" w:rsidRDefault="004E5641" w:rsidP="008008FC">
      <w:pPr>
        <w:pStyle w:val="111Loaten2"/>
        <w:spacing w:line="360" w:lineRule="auto"/>
      </w:pPr>
      <w:bookmarkStart w:id="123" w:name="_Toc210120155"/>
      <w:r w:rsidRPr="00A748BB">
        <w:t>Affichage d’un cours</w:t>
      </w:r>
      <w:bookmarkEnd w:id="123"/>
    </w:p>
    <w:p w14:paraId="0569B14F" w14:textId="5B04A463" w:rsidR="008C5094" w:rsidRDefault="005612F9" w:rsidP="00D97F09">
      <w:pPr>
        <w:pStyle w:val="111Loaten2"/>
        <w:numPr>
          <w:ilvl w:val="0"/>
          <w:numId w:val="0"/>
        </w:numPr>
        <w:spacing w:line="360" w:lineRule="auto"/>
        <w:ind w:right="-284"/>
        <w:outlineLvl w:val="9"/>
        <w:rPr>
          <w:b w:val="0"/>
          <w:bCs/>
          <w:i w:val="0"/>
          <w:iCs/>
        </w:rPr>
      </w:pPr>
      <w:r>
        <w:rPr>
          <w:b w:val="0"/>
          <w:bCs/>
          <w:i w:val="0"/>
          <w:iCs/>
          <w:noProof/>
        </w:rPr>
        <w:drawing>
          <wp:inline distT="0" distB="0" distL="0" distR="0" wp14:anchorId="5C234860" wp14:editId="5712C692">
            <wp:extent cx="6029960" cy="3125337"/>
            <wp:effectExtent l="0" t="0" r="0" b="0"/>
            <wp:docPr id="7186171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17117" name="Picture 718617117"/>
                    <pic:cNvPicPr/>
                  </pic:nvPicPr>
                  <pic:blipFill>
                    <a:blip r:embed="rId58">
                      <a:extLst>
                        <a:ext uri="{28A0092B-C50C-407E-A947-70E740481C1C}">
                          <a14:useLocalDpi xmlns:a14="http://schemas.microsoft.com/office/drawing/2010/main" val="0"/>
                        </a:ext>
                      </a:extLst>
                    </a:blip>
                    <a:stretch>
                      <a:fillRect/>
                    </a:stretch>
                  </pic:blipFill>
                  <pic:spPr>
                    <a:xfrm>
                      <a:off x="0" y="0"/>
                      <a:ext cx="6032314" cy="3126557"/>
                    </a:xfrm>
                    <a:prstGeom prst="rect">
                      <a:avLst/>
                    </a:prstGeom>
                  </pic:spPr>
                </pic:pic>
              </a:graphicData>
            </a:graphic>
          </wp:inline>
        </w:drawing>
      </w:r>
    </w:p>
    <w:p w14:paraId="419FD85E" w14:textId="03461114" w:rsidR="002D3EEB" w:rsidRPr="00752B64" w:rsidRDefault="002D3EEB" w:rsidP="00427772">
      <w:pPr>
        <w:pStyle w:val="Figure"/>
      </w:pPr>
      <w:bookmarkStart w:id="124" w:name="_Toc209780227"/>
      <w:r>
        <w:t>Affichage d’un cours : Etudiant</w:t>
      </w:r>
      <w:bookmarkEnd w:id="124"/>
    </w:p>
    <w:p w14:paraId="37668DA5" w14:textId="2589CF8D" w:rsidR="004E5641" w:rsidRDefault="004E5641" w:rsidP="008008FC">
      <w:pPr>
        <w:pStyle w:val="111Loaten2"/>
        <w:spacing w:line="360" w:lineRule="auto"/>
      </w:pPr>
      <w:bookmarkStart w:id="125" w:name="_Toc210120156"/>
      <w:r w:rsidRPr="00A748BB">
        <w:t>Tableau de bord enseignants</w:t>
      </w:r>
      <w:bookmarkEnd w:id="125"/>
    </w:p>
    <w:p w14:paraId="7D99636B" w14:textId="0853D0CA" w:rsidR="00944726" w:rsidRDefault="005612F9" w:rsidP="008C5094">
      <w:pPr>
        <w:pStyle w:val="111Loaten2"/>
        <w:numPr>
          <w:ilvl w:val="0"/>
          <w:numId w:val="0"/>
        </w:numPr>
        <w:spacing w:line="360" w:lineRule="auto"/>
        <w:ind w:right="-284"/>
        <w:outlineLvl w:val="9"/>
        <w:rPr>
          <w:b w:val="0"/>
          <w:bCs/>
          <w:i w:val="0"/>
          <w:iCs/>
        </w:rPr>
      </w:pPr>
      <w:r>
        <w:rPr>
          <w:b w:val="0"/>
          <w:bCs/>
          <w:i w:val="0"/>
          <w:iCs/>
          <w:noProof/>
        </w:rPr>
        <w:lastRenderedPageBreak/>
        <w:drawing>
          <wp:inline distT="0" distB="0" distL="0" distR="0" wp14:anchorId="127D839E" wp14:editId="14698A5A">
            <wp:extent cx="6029960" cy="3014980"/>
            <wp:effectExtent l="0" t="0" r="8890" b="0"/>
            <wp:docPr id="7490947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94733" name="Picture 749094733"/>
                    <pic:cNvPicPr/>
                  </pic:nvPicPr>
                  <pic:blipFill>
                    <a:blip r:embed="rId59">
                      <a:extLst>
                        <a:ext uri="{28A0092B-C50C-407E-A947-70E740481C1C}">
                          <a14:useLocalDpi xmlns:a14="http://schemas.microsoft.com/office/drawing/2010/main" val="0"/>
                        </a:ext>
                      </a:extLst>
                    </a:blip>
                    <a:stretch>
                      <a:fillRect/>
                    </a:stretch>
                  </pic:blipFill>
                  <pic:spPr>
                    <a:xfrm>
                      <a:off x="0" y="0"/>
                      <a:ext cx="6029960" cy="3014980"/>
                    </a:xfrm>
                    <a:prstGeom prst="rect">
                      <a:avLst/>
                    </a:prstGeom>
                  </pic:spPr>
                </pic:pic>
              </a:graphicData>
            </a:graphic>
          </wp:inline>
        </w:drawing>
      </w:r>
    </w:p>
    <w:p w14:paraId="3ED3B977" w14:textId="5E721148" w:rsidR="002D3EEB" w:rsidRPr="00944726" w:rsidRDefault="002D3EEB" w:rsidP="00427772">
      <w:pPr>
        <w:pStyle w:val="Figure"/>
      </w:pPr>
      <w:bookmarkStart w:id="126" w:name="_Toc209780228"/>
      <w:r>
        <w:t>Tableau de bord : Enseignant</w:t>
      </w:r>
      <w:bookmarkEnd w:id="126"/>
    </w:p>
    <w:p w14:paraId="25C79A7E" w14:textId="58804405" w:rsidR="004E5641" w:rsidRDefault="004E5641" w:rsidP="008008FC">
      <w:pPr>
        <w:pStyle w:val="111Loaten2"/>
        <w:spacing w:line="360" w:lineRule="auto"/>
      </w:pPr>
      <w:bookmarkStart w:id="127" w:name="_Toc210120157"/>
      <w:r w:rsidRPr="00A748BB">
        <w:t>Liste des classes de l’enseignant</w:t>
      </w:r>
      <w:bookmarkEnd w:id="127"/>
    </w:p>
    <w:p w14:paraId="20DA5E12" w14:textId="3F39AADD" w:rsidR="000A00D9" w:rsidRDefault="005612F9" w:rsidP="00944726">
      <w:pPr>
        <w:pStyle w:val="111Loaten2"/>
        <w:numPr>
          <w:ilvl w:val="0"/>
          <w:numId w:val="0"/>
        </w:numPr>
        <w:spacing w:line="360" w:lineRule="auto"/>
        <w:ind w:right="-284"/>
        <w:outlineLvl w:val="9"/>
        <w:rPr>
          <w:b w:val="0"/>
          <w:bCs/>
          <w:i w:val="0"/>
          <w:iCs/>
        </w:rPr>
      </w:pPr>
      <w:r>
        <w:rPr>
          <w:b w:val="0"/>
          <w:bCs/>
          <w:i w:val="0"/>
          <w:iCs/>
          <w:noProof/>
        </w:rPr>
        <w:drawing>
          <wp:inline distT="0" distB="0" distL="0" distR="0" wp14:anchorId="225CADFD" wp14:editId="1F22D933">
            <wp:extent cx="6029960" cy="3014980"/>
            <wp:effectExtent l="0" t="0" r="8890" b="0"/>
            <wp:docPr id="5595628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62860" name="Picture 559562860"/>
                    <pic:cNvPicPr/>
                  </pic:nvPicPr>
                  <pic:blipFill>
                    <a:blip r:embed="rId60">
                      <a:extLst>
                        <a:ext uri="{28A0092B-C50C-407E-A947-70E740481C1C}">
                          <a14:useLocalDpi xmlns:a14="http://schemas.microsoft.com/office/drawing/2010/main" val="0"/>
                        </a:ext>
                      </a:extLst>
                    </a:blip>
                    <a:stretch>
                      <a:fillRect/>
                    </a:stretch>
                  </pic:blipFill>
                  <pic:spPr>
                    <a:xfrm>
                      <a:off x="0" y="0"/>
                      <a:ext cx="6029960" cy="3014980"/>
                    </a:xfrm>
                    <a:prstGeom prst="rect">
                      <a:avLst/>
                    </a:prstGeom>
                  </pic:spPr>
                </pic:pic>
              </a:graphicData>
            </a:graphic>
          </wp:inline>
        </w:drawing>
      </w:r>
    </w:p>
    <w:p w14:paraId="751A7FCB" w14:textId="11B24385" w:rsidR="000F7D88" w:rsidRPr="000A00D9" w:rsidRDefault="000F7D88" w:rsidP="00427772">
      <w:pPr>
        <w:pStyle w:val="Figure"/>
      </w:pPr>
      <w:bookmarkStart w:id="128" w:name="_Toc209780229"/>
      <w:r>
        <w:t>Liste des classes : Enseignant</w:t>
      </w:r>
      <w:bookmarkEnd w:id="128"/>
    </w:p>
    <w:p w14:paraId="62988AF4" w14:textId="13A9EA43" w:rsidR="004E5641" w:rsidRDefault="004E5641" w:rsidP="008008FC">
      <w:pPr>
        <w:pStyle w:val="111Loaten2"/>
        <w:spacing w:line="360" w:lineRule="auto"/>
      </w:pPr>
      <w:bookmarkStart w:id="129" w:name="_Toc210120158"/>
      <w:r w:rsidRPr="00A748BB">
        <w:t>Liste des cours de l’enseignant</w:t>
      </w:r>
      <w:bookmarkEnd w:id="129"/>
    </w:p>
    <w:p w14:paraId="268A5CC4" w14:textId="1C9F77E4" w:rsidR="00467B21" w:rsidRDefault="006A4DDB" w:rsidP="00503F0C">
      <w:pPr>
        <w:pStyle w:val="111Loaten2"/>
        <w:numPr>
          <w:ilvl w:val="0"/>
          <w:numId w:val="0"/>
        </w:numPr>
        <w:spacing w:line="360" w:lineRule="auto"/>
        <w:ind w:right="-284"/>
        <w:outlineLvl w:val="9"/>
        <w:rPr>
          <w:b w:val="0"/>
          <w:bCs/>
          <w:i w:val="0"/>
          <w:iCs/>
        </w:rPr>
      </w:pPr>
      <w:r>
        <w:rPr>
          <w:b w:val="0"/>
          <w:bCs/>
          <w:i w:val="0"/>
          <w:iCs/>
          <w:noProof/>
        </w:rPr>
        <w:lastRenderedPageBreak/>
        <w:drawing>
          <wp:inline distT="0" distB="0" distL="0" distR="0" wp14:anchorId="2CC71CD4" wp14:editId="2255E3B9">
            <wp:extent cx="6029960" cy="3014980"/>
            <wp:effectExtent l="0" t="0" r="8890" b="0"/>
            <wp:docPr id="5640365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36510" name="Picture 564036510"/>
                    <pic:cNvPicPr/>
                  </pic:nvPicPr>
                  <pic:blipFill>
                    <a:blip r:embed="rId61">
                      <a:extLst>
                        <a:ext uri="{28A0092B-C50C-407E-A947-70E740481C1C}">
                          <a14:useLocalDpi xmlns:a14="http://schemas.microsoft.com/office/drawing/2010/main" val="0"/>
                        </a:ext>
                      </a:extLst>
                    </a:blip>
                    <a:stretch>
                      <a:fillRect/>
                    </a:stretch>
                  </pic:blipFill>
                  <pic:spPr>
                    <a:xfrm>
                      <a:off x="0" y="0"/>
                      <a:ext cx="6029960" cy="3014980"/>
                    </a:xfrm>
                    <a:prstGeom prst="rect">
                      <a:avLst/>
                    </a:prstGeom>
                  </pic:spPr>
                </pic:pic>
              </a:graphicData>
            </a:graphic>
          </wp:inline>
        </w:drawing>
      </w:r>
    </w:p>
    <w:p w14:paraId="5CE0ABBA" w14:textId="01504176" w:rsidR="000F726C" w:rsidRPr="00467B21" w:rsidRDefault="000F726C" w:rsidP="00427772">
      <w:pPr>
        <w:pStyle w:val="Figure"/>
      </w:pPr>
      <w:bookmarkStart w:id="130" w:name="_Toc209780230"/>
      <w:r>
        <w:t>Liste des cours : Enseignant</w:t>
      </w:r>
      <w:bookmarkEnd w:id="130"/>
    </w:p>
    <w:p w14:paraId="265DB85B" w14:textId="788DFB67" w:rsidR="00390685" w:rsidRDefault="00390685" w:rsidP="008008FC">
      <w:pPr>
        <w:pStyle w:val="111Loaten2"/>
        <w:spacing w:line="360" w:lineRule="auto"/>
      </w:pPr>
      <w:bookmarkStart w:id="131" w:name="_Toc210120159"/>
      <w:r w:rsidRPr="00A748BB">
        <w:t>Tableau de bord de l’administrateur</w:t>
      </w:r>
      <w:bookmarkEnd w:id="131"/>
    </w:p>
    <w:p w14:paraId="4D83F36E" w14:textId="36292820" w:rsidR="00332607" w:rsidRDefault="006A4DDB" w:rsidP="00467B21">
      <w:pPr>
        <w:pStyle w:val="111Loaten2"/>
        <w:numPr>
          <w:ilvl w:val="0"/>
          <w:numId w:val="0"/>
        </w:numPr>
        <w:spacing w:line="360" w:lineRule="auto"/>
        <w:ind w:right="-284"/>
        <w:outlineLvl w:val="9"/>
        <w:rPr>
          <w:b w:val="0"/>
          <w:bCs/>
          <w:i w:val="0"/>
          <w:iCs/>
        </w:rPr>
      </w:pPr>
      <w:r>
        <w:rPr>
          <w:b w:val="0"/>
          <w:bCs/>
          <w:i w:val="0"/>
          <w:iCs/>
          <w:noProof/>
        </w:rPr>
        <w:drawing>
          <wp:inline distT="0" distB="0" distL="0" distR="0" wp14:anchorId="63F51230" wp14:editId="0677138A">
            <wp:extent cx="6029960" cy="3014980"/>
            <wp:effectExtent l="0" t="0" r="8890" b="0"/>
            <wp:docPr id="85182839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28392" name="Picture 851828392"/>
                    <pic:cNvPicPr/>
                  </pic:nvPicPr>
                  <pic:blipFill>
                    <a:blip r:embed="rId62">
                      <a:extLst>
                        <a:ext uri="{28A0092B-C50C-407E-A947-70E740481C1C}">
                          <a14:useLocalDpi xmlns:a14="http://schemas.microsoft.com/office/drawing/2010/main" val="0"/>
                        </a:ext>
                      </a:extLst>
                    </a:blip>
                    <a:stretch>
                      <a:fillRect/>
                    </a:stretch>
                  </pic:blipFill>
                  <pic:spPr>
                    <a:xfrm>
                      <a:off x="0" y="0"/>
                      <a:ext cx="6029960" cy="3014980"/>
                    </a:xfrm>
                    <a:prstGeom prst="rect">
                      <a:avLst/>
                    </a:prstGeom>
                  </pic:spPr>
                </pic:pic>
              </a:graphicData>
            </a:graphic>
          </wp:inline>
        </w:drawing>
      </w:r>
    </w:p>
    <w:p w14:paraId="27092067" w14:textId="2CC12C81" w:rsidR="007E4081" w:rsidRPr="00767558" w:rsidRDefault="007E4081" w:rsidP="00427772">
      <w:pPr>
        <w:pStyle w:val="Figure"/>
      </w:pPr>
      <w:bookmarkStart w:id="132" w:name="_Toc209780231"/>
      <w:r>
        <w:t>Tableau de bord : Administrateur</w:t>
      </w:r>
      <w:bookmarkEnd w:id="132"/>
    </w:p>
    <w:p w14:paraId="687D50F5" w14:textId="4C61036E" w:rsidR="00390685" w:rsidRDefault="00390685" w:rsidP="008008FC">
      <w:pPr>
        <w:pStyle w:val="111Loaten2"/>
        <w:spacing w:line="360" w:lineRule="auto"/>
      </w:pPr>
      <w:bookmarkStart w:id="133" w:name="_Toc210120160"/>
      <w:r w:rsidRPr="00A748BB">
        <w:t>Gestionnaire des classes</w:t>
      </w:r>
      <w:bookmarkEnd w:id="133"/>
    </w:p>
    <w:p w14:paraId="0B0E7283" w14:textId="1506F0A6" w:rsidR="00A06FD8" w:rsidRDefault="006A4DDB" w:rsidP="00332607">
      <w:pPr>
        <w:pStyle w:val="111Loaten2"/>
        <w:numPr>
          <w:ilvl w:val="0"/>
          <w:numId w:val="0"/>
        </w:numPr>
        <w:spacing w:line="360" w:lineRule="auto"/>
        <w:ind w:right="-284"/>
        <w:outlineLvl w:val="9"/>
        <w:rPr>
          <w:b w:val="0"/>
          <w:bCs/>
          <w:i w:val="0"/>
          <w:iCs/>
        </w:rPr>
      </w:pPr>
      <w:r>
        <w:rPr>
          <w:b w:val="0"/>
          <w:bCs/>
          <w:i w:val="0"/>
          <w:iCs/>
          <w:noProof/>
        </w:rPr>
        <w:lastRenderedPageBreak/>
        <w:drawing>
          <wp:inline distT="0" distB="0" distL="0" distR="0" wp14:anchorId="464AC128" wp14:editId="4D262B10">
            <wp:extent cx="6029960" cy="3014980"/>
            <wp:effectExtent l="0" t="0" r="8890" b="0"/>
            <wp:docPr id="108770449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04498" name="Picture 1087704498"/>
                    <pic:cNvPicPr/>
                  </pic:nvPicPr>
                  <pic:blipFill>
                    <a:blip r:embed="rId63">
                      <a:extLst>
                        <a:ext uri="{28A0092B-C50C-407E-A947-70E740481C1C}">
                          <a14:useLocalDpi xmlns:a14="http://schemas.microsoft.com/office/drawing/2010/main" val="0"/>
                        </a:ext>
                      </a:extLst>
                    </a:blip>
                    <a:stretch>
                      <a:fillRect/>
                    </a:stretch>
                  </pic:blipFill>
                  <pic:spPr>
                    <a:xfrm>
                      <a:off x="0" y="0"/>
                      <a:ext cx="6029960" cy="3014980"/>
                    </a:xfrm>
                    <a:prstGeom prst="rect">
                      <a:avLst/>
                    </a:prstGeom>
                  </pic:spPr>
                </pic:pic>
              </a:graphicData>
            </a:graphic>
          </wp:inline>
        </w:drawing>
      </w:r>
    </w:p>
    <w:p w14:paraId="735F864E" w14:textId="47E08F6A" w:rsidR="00B35DF5" w:rsidRPr="00A06FD8" w:rsidRDefault="00B35DF5" w:rsidP="00427772">
      <w:pPr>
        <w:pStyle w:val="Figure"/>
      </w:pPr>
      <w:bookmarkStart w:id="134" w:name="_Toc209780232"/>
      <w:r>
        <w:t>Gestionnaire des classes</w:t>
      </w:r>
      <w:bookmarkEnd w:id="134"/>
    </w:p>
    <w:p w14:paraId="266BC846" w14:textId="060F0A7C" w:rsidR="00390685" w:rsidRDefault="00390685" w:rsidP="008008FC">
      <w:pPr>
        <w:pStyle w:val="111Loaten2"/>
        <w:spacing w:line="360" w:lineRule="auto"/>
      </w:pPr>
      <w:bookmarkStart w:id="135" w:name="_Toc210120161"/>
      <w:r w:rsidRPr="00A748BB">
        <w:t>Gestionnaire des cours</w:t>
      </w:r>
      <w:bookmarkEnd w:id="135"/>
    </w:p>
    <w:p w14:paraId="7A6B1FF0" w14:textId="795A8DB3" w:rsidR="001235DC" w:rsidRDefault="006A4DDB" w:rsidP="00F93A79">
      <w:pPr>
        <w:pStyle w:val="111Loaten2"/>
        <w:numPr>
          <w:ilvl w:val="0"/>
          <w:numId w:val="0"/>
        </w:numPr>
        <w:spacing w:line="360" w:lineRule="auto"/>
        <w:ind w:right="-284"/>
        <w:outlineLvl w:val="9"/>
        <w:rPr>
          <w:b w:val="0"/>
          <w:bCs/>
          <w:i w:val="0"/>
          <w:iCs/>
        </w:rPr>
      </w:pPr>
      <w:r>
        <w:rPr>
          <w:b w:val="0"/>
          <w:bCs/>
          <w:i w:val="0"/>
          <w:iCs/>
          <w:noProof/>
        </w:rPr>
        <w:drawing>
          <wp:inline distT="0" distB="0" distL="0" distR="0" wp14:anchorId="21FB0869" wp14:editId="3B0A200C">
            <wp:extent cx="6029960" cy="3014980"/>
            <wp:effectExtent l="0" t="0" r="8890" b="0"/>
            <wp:docPr id="105812598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25981" name="Picture 1058125981"/>
                    <pic:cNvPicPr/>
                  </pic:nvPicPr>
                  <pic:blipFill>
                    <a:blip r:embed="rId64">
                      <a:extLst>
                        <a:ext uri="{28A0092B-C50C-407E-A947-70E740481C1C}">
                          <a14:useLocalDpi xmlns:a14="http://schemas.microsoft.com/office/drawing/2010/main" val="0"/>
                        </a:ext>
                      </a:extLst>
                    </a:blip>
                    <a:stretch>
                      <a:fillRect/>
                    </a:stretch>
                  </pic:blipFill>
                  <pic:spPr>
                    <a:xfrm>
                      <a:off x="0" y="0"/>
                      <a:ext cx="6029960" cy="3014980"/>
                    </a:xfrm>
                    <a:prstGeom prst="rect">
                      <a:avLst/>
                    </a:prstGeom>
                  </pic:spPr>
                </pic:pic>
              </a:graphicData>
            </a:graphic>
          </wp:inline>
        </w:drawing>
      </w:r>
    </w:p>
    <w:p w14:paraId="3F959106" w14:textId="13B7E58A" w:rsidR="00837393" w:rsidRPr="001235DC" w:rsidRDefault="00837393" w:rsidP="00427772">
      <w:pPr>
        <w:pStyle w:val="Figure"/>
      </w:pPr>
      <w:bookmarkStart w:id="136" w:name="_Toc209780233"/>
      <w:r>
        <w:t>Gestionnaire des cours</w:t>
      </w:r>
      <w:bookmarkEnd w:id="136"/>
    </w:p>
    <w:p w14:paraId="6A5C5F80" w14:textId="689C20D8" w:rsidR="00390685" w:rsidRDefault="00390685" w:rsidP="008008FC">
      <w:pPr>
        <w:pStyle w:val="111Loaten2"/>
        <w:spacing w:line="360" w:lineRule="auto"/>
      </w:pPr>
      <w:bookmarkStart w:id="137" w:name="_Toc210120162"/>
      <w:r w:rsidRPr="00A748BB">
        <w:t>Gestionnaire des annonces</w:t>
      </w:r>
      <w:bookmarkEnd w:id="137"/>
    </w:p>
    <w:p w14:paraId="052517CA" w14:textId="50CBE221" w:rsidR="001865BA" w:rsidRDefault="006A4DDB" w:rsidP="001235DC">
      <w:pPr>
        <w:pStyle w:val="111Loaten2"/>
        <w:numPr>
          <w:ilvl w:val="0"/>
          <w:numId w:val="0"/>
        </w:numPr>
        <w:spacing w:line="360" w:lineRule="auto"/>
        <w:ind w:right="-284"/>
        <w:outlineLvl w:val="9"/>
        <w:rPr>
          <w:i w:val="0"/>
          <w:iCs/>
        </w:rPr>
      </w:pPr>
      <w:r>
        <w:rPr>
          <w:i w:val="0"/>
          <w:iCs/>
          <w:noProof/>
        </w:rPr>
        <w:lastRenderedPageBreak/>
        <w:drawing>
          <wp:inline distT="0" distB="0" distL="0" distR="0" wp14:anchorId="38AEF02B" wp14:editId="5CCA55B2">
            <wp:extent cx="6029960" cy="3014980"/>
            <wp:effectExtent l="0" t="0" r="8890" b="0"/>
            <wp:docPr id="5286927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92748" name="Picture 528692748"/>
                    <pic:cNvPicPr/>
                  </pic:nvPicPr>
                  <pic:blipFill>
                    <a:blip r:embed="rId65">
                      <a:extLst>
                        <a:ext uri="{28A0092B-C50C-407E-A947-70E740481C1C}">
                          <a14:useLocalDpi xmlns:a14="http://schemas.microsoft.com/office/drawing/2010/main" val="0"/>
                        </a:ext>
                      </a:extLst>
                    </a:blip>
                    <a:stretch>
                      <a:fillRect/>
                    </a:stretch>
                  </pic:blipFill>
                  <pic:spPr>
                    <a:xfrm>
                      <a:off x="0" y="0"/>
                      <a:ext cx="6029960" cy="3014980"/>
                    </a:xfrm>
                    <a:prstGeom prst="rect">
                      <a:avLst/>
                    </a:prstGeom>
                  </pic:spPr>
                </pic:pic>
              </a:graphicData>
            </a:graphic>
          </wp:inline>
        </w:drawing>
      </w:r>
    </w:p>
    <w:p w14:paraId="0E20871B" w14:textId="5A689606" w:rsidR="00FC5716" w:rsidRPr="00FC5716" w:rsidRDefault="00FC5716" w:rsidP="00427772">
      <w:pPr>
        <w:pStyle w:val="Figure"/>
      </w:pPr>
      <w:bookmarkStart w:id="138" w:name="_Toc209780234"/>
      <w:r>
        <w:t>Gestionnaire des annonces</w:t>
      </w:r>
      <w:bookmarkEnd w:id="138"/>
    </w:p>
    <w:p w14:paraId="78EB2AC5" w14:textId="6220BF62" w:rsidR="00390685" w:rsidRDefault="00390685" w:rsidP="008008FC">
      <w:pPr>
        <w:pStyle w:val="111Loaten2"/>
        <w:spacing w:line="360" w:lineRule="auto"/>
      </w:pPr>
      <w:bookmarkStart w:id="139" w:name="_Toc210120163"/>
      <w:r w:rsidRPr="00A748BB">
        <w:t>Messagerie</w:t>
      </w:r>
      <w:bookmarkEnd w:id="139"/>
    </w:p>
    <w:p w14:paraId="62319462" w14:textId="7FF74F43" w:rsidR="0052355D" w:rsidRDefault="006A4DDB" w:rsidP="001865BA">
      <w:pPr>
        <w:pStyle w:val="111Loaten2"/>
        <w:numPr>
          <w:ilvl w:val="0"/>
          <w:numId w:val="0"/>
        </w:numPr>
        <w:spacing w:line="360" w:lineRule="auto"/>
        <w:ind w:right="-284"/>
        <w:outlineLvl w:val="9"/>
        <w:rPr>
          <w:i w:val="0"/>
          <w:iCs/>
        </w:rPr>
      </w:pPr>
      <w:r>
        <w:rPr>
          <w:i w:val="0"/>
          <w:iCs/>
          <w:noProof/>
        </w:rPr>
        <w:drawing>
          <wp:inline distT="0" distB="0" distL="0" distR="0" wp14:anchorId="4DA8AB2F" wp14:editId="18E47D42">
            <wp:extent cx="6029960" cy="3014980"/>
            <wp:effectExtent l="0" t="0" r="8890" b="0"/>
            <wp:docPr id="20852480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48088" name="Picture 2085248088"/>
                    <pic:cNvPicPr/>
                  </pic:nvPicPr>
                  <pic:blipFill>
                    <a:blip r:embed="rId66">
                      <a:extLst>
                        <a:ext uri="{28A0092B-C50C-407E-A947-70E740481C1C}">
                          <a14:useLocalDpi xmlns:a14="http://schemas.microsoft.com/office/drawing/2010/main" val="0"/>
                        </a:ext>
                      </a:extLst>
                    </a:blip>
                    <a:stretch>
                      <a:fillRect/>
                    </a:stretch>
                  </pic:blipFill>
                  <pic:spPr>
                    <a:xfrm>
                      <a:off x="0" y="0"/>
                      <a:ext cx="6029960" cy="3014980"/>
                    </a:xfrm>
                    <a:prstGeom prst="rect">
                      <a:avLst/>
                    </a:prstGeom>
                  </pic:spPr>
                </pic:pic>
              </a:graphicData>
            </a:graphic>
          </wp:inline>
        </w:drawing>
      </w:r>
    </w:p>
    <w:p w14:paraId="46B03776" w14:textId="75658474" w:rsidR="00FB54EC" w:rsidRPr="00FB54EC" w:rsidRDefault="00FB54EC" w:rsidP="00427772">
      <w:pPr>
        <w:pStyle w:val="Figure"/>
      </w:pPr>
      <w:bookmarkStart w:id="140" w:name="_Toc209780235"/>
      <w:r>
        <w:t>Messagerie</w:t>
      </w:r>
      <w:bookmarkEnd w:id="140"/>
    </w:p>
    <w:p w14:paraId="6B67E85F" w14:textId="7975935D" w:rsidR="00D574F0" w:rsidRPr="00A748BB" w:rsidRDefault="00056FA9" w:rsidP="003A382C">
      <w:pPr>
        <w:pStyle w:val="11Loaten1"/>
        <w:spacing w:line="360" w:lineRule="auto"/>
      </w:pPr>
      <w:bookmarkStart w:id="141" w:name="_Toc210120164"/>
      <w:r w:rsidRPr="00A748BB">
        <w:t>Conclusion</w:t>
      </w:r>
      <w:bookmarkEnd w:id="141"/>
    </w:p>
    <w:p w14:paraId="708D3F2B" w14:textId="77777777" w:rsidR="00EC44AB" w:rsidRPr="00A748BB" w:rsidRDefault="003A382C" w:rsidP="00C820FE">
      <w:pPr>
        <w:ind w:left="0" w:firstLine="709"/>
        <w:rPr>
          <w:iCs/>
        </w:rPr>
      </w:pPr>
      <w:r w:rsidRPr="00A748BB">
        <w:rPr>
          <w:iCs/>
        </w:rPr>
        <w:t xml:space="preserve">Pour conclure, nous avons pu expliquer les langages de programmation, outils et logiciels utiliser lors du développement de notre plateforme. Mais aussi </w:t>
      </w:r>
      <w:r w:rsidR="008008FC" w:rsidRPr="00A748BB">
        <w:rPr>
          <w:iCs/>
        </w:rPr>
        <w:t>présenter</w:t>
      </w:r>
      <w:r w:rsidRPr="00A748BB">
        <w:rPr>
          <w:iCs/>
        </w:rPr>
        <w:t xml:space="preserve"> </w:t>
      </w:r>
      <w:r w:rsidR="008008FC" w:rsidRPr="00A748BB">
        <w:rPr>
          <w:iCs/>
        </w:rPr>
        <w:t>les résultats</w:t>
      </w:r>
      <w:r w:rsidRPr="00A748BB">
        <w:rPr>
          <w:iCs/>
        </w:rPr>
        <w:t xml:space="preserve"> par les </w:t>
      </w:r>
      <w:r w:rsidRPr="00A748BB">
        <w:rPr>
          <w:iCs/>
        </w:rPr>
        <w:lastRenderedPageBreak/>
        <w:t>illustrations des interfaces de notre plateforme UniSphere. Ainsi dans le prochain chapitre nous allons effectuer à l’</w:t>
      </w:r>
      <w:r w:rsidR="008008FC" w:rsidRPr="00A748BB">
        <w:rPr>
          <w:iCs/>
        </w:rPr>
        <w:t>évaluation</w:t>
      </w:r>
      <w:r w:rsidRPr="00A748BB">
        <w:rPr>
          <w:iCs/>
        </w:rPr>
        <w:t xml:space="preserve"> de notre projet et ces perspectives d’avenir.</w:t>
      </w:r>
    </w:p>
    <w:p w14:paraId="1F232A40" w14:textId="6E7DF0D6" w:rsidR="00776FC8" w:rsidRPr="00A748BB" w:rsidRDefault="00776FC8" w:rsidP="00EC44AB">
      <w:pPr>
        <w:ind w:firstLine="709"/>
      </w:pPr>
      <w:r w:rsidRPr="00A748BB">
        <w:br w:type="page"/>
      </w:r>
    </w:p>
    <w:p w14:paraId="03F1DE2C" w14:textId="3D989540" w:rsidR="00776FC8" w:rsidRPr="00A748BB" w:rsidRDefault="002B469A" w:rsidP="005971C5">
      <w:pPr>
        <w:pStyle w:val="Heading1"/>
        <w:rPr>
          <w:rStyle w:val="hps"/>
          <w:szCs w:val="24"/>
        </w:rPr>
      </w:pPr>
      <w:bookmarkStart w:id="142" w:name="_Toc210120165"/>
      <w:r w:rsidRPr="00A748BB">
        <w:rPr>
          <w:rStyle w:val="hps"/>
          <w:szCs w:val="24"/>
        </w:rPr>
        <w:lastRenderedPageBreak/>
        <w:t>EVALUATION ET PERSPECTIVE D’AMELIORATION DU PROJET</w:t>
      </w:r>
      <w:bookmarkEnd w:id="142"/>
    </w:p>
    <w:p w14:paraId="70E4ED1D" w14:textId="77777777" w:rsidR="00776FC8" w:rsidRPr="00A748BB" w:rsidRDefault="00776FC8" w:rsidP="00A2551F">
      <w:pPr>
        <w:pStyle w:val="11Loaten1"/>
        <w:spacing w:line="360" w:lineRule="auto"/>
      </w:pPr>
      <w:bookmarkStart w:id="143" w:name="_Toc210120166"/>
      <w:r w:rsidRPr="00A748BB">
        <w:t>Introduction</w:t>
      </w:r>
      <w:bookmarkEnd w:id="143"/>
    </w:p>
    <w:p w14:paraId="6E81DE7D" w14:textId="297D4450" w:rsidR="00491298" w:rsidRPr="00A748BB" w:rsidRDefault="00B31A02" w:rsidP="00B441FD">
      <w:pPr>
        <w:pStyle w:val="11Loaten1"/>
        <w:numPr>
          <w:ilvl w:val="0"/>
          <w:numId w:val="0"/>
        </w:numPr>
        <w:spacing w:before="120" w:line="360" w:lineRule="auto"/>
        <w:ind w:right="-284" w:firstLine="709"/>
        <w:outlineLvl w:val="9"/>
        <w:rPr>
          <w:b w:val="0"/>
          <w:bCs/>
        </w:rPr>
      </w:pPr>
      <w:r w:rsidRPr="00A748BB">
        <w:rPr>
          <w:b w:val="0"/>
          <w:bCs/>
        </w:rPr>
        <w:t xml:space="preserve">La </w:t>
      </w:r>
      <w:bookmarkStart w:id="144" w:name="_Hlk209708448"/>
      <w:r w:rsidRPr="00A748BB">
        <w:rPr>
          <w:b w:val="0"/>
          <w:bCs/>
        </w:rPr>
        <w:t>phase d'évaluation constitue une étape cruciale dans le cycle de développement de tout projet informatique [4.0</w:t>
      </w:r>
      <w:r w:rsidR="00A061FD">
        <w:rPr>
          <w:b w:val="0"/>
          <w:bCs/>
        </w:rPr>
        <w:t>1</w:t>
      </w:r>
      <w:r w:rsidRPr="00A748BB">
        <w:rPr>
          <w:b w:val="0"/>
          <w:bCs/>
        </w:rPr>
        <w:t>]. Ce chapitre a pour objectif d'évaluer de manière exhaustive la plateforme UniSphere sous plusieurs angles : fonctionnel, technique, ergonomique et pédagogique. Nous allons voir dans ce chapitre les analyses détaillées des résultats obtenus, des limites constatés lors de la réalisation, ainsi que des possibles amélioration future du p</w:t>
      </w:r>
      <w:bookmarkEnd w:id="144"/>
      <w:r w:rsidRPr="00A748BB">
        <w:rPr>
          <w:b w:val="0"/>
          <w:bCs/>
        </w:rPr>
        <w:t>rojet.</w:t>
      </w:r>
    </w:p>
    <w:p w14:paraId="17E9F208" w14:textId="0E8BD2A6" w:rsidR="00B001E9" w:rsidRPr="00A748BB" w:rsidRDefault="00FE4B97" w:rsidP="00A2551F">
      <w:pPr>
        <w:pStyle w:val="11Loaten1"/>
        <w:spacing w:line="360" w:lineRule="auto"/>
      </w:pPr>
      <w:bookmarkStart w:id="145" w:name="_Toc210120167"/>
      <w:r w:rsidRPr="00A748BB">
        <w:t>Méthodologie</w:t>
      </w:r>
      <w:r w:rsidR="00C20632" w:rsidRPr="00A748BB">
        <w:t xml:space="preserve"> d’évaluation</w:t>
      </w:r>
      <w:bookmarkEnd w:id="145"/>
    </w:p>
    <w:p w14:paraId="6CA23146" w14:textId="0082E94F" w:rsidR="00435A45" w:rsidRPr="00A748BB" w:rsidRDefault="00435A45" w:rsidP="009446A6">
      <w:pPr>
        <w:pStyle w:val="11Loaten1"/>
        <w:numPr>
          <w:ilvl w:val="0"/>
          <w:numId w:val="0"/>
        </w:numPr>
        <w:spacing w:before="120" w:line="360" w:lineRule="auto"/>
        <w:ind w:right="-284" w:firstLine="709"/>
        <w:outlineLvl w:val="9"/>
        <w:rPr>
          <w:b w:val="0"/>
          <w:bCs/>
        </w:rPr>
      </w:pPr>
      <w:r w:rsidRPr="00A748BB">
        <w:rPr>
          <w:b w:val="0"/>
          <w:bCs/>
        </w:rPr>
        <w:t>Afin de mener une évaluation complète et objective, nous avons adopté une approche mixte, combinant plusieurs méthodes de collecte de données quantitatives et qualitatives [4.02]. Cette approche nous permet de trianguler les résultats et d'obtenir une vision complète des forces et faiblesses de la plateforme.</w:t>
      </w:r>
    </w:p>
    <w:p w14:paraId="6A3F5072" w14:textId="422E3583" w:rsidR="00481568" w:rsidRPr="00A748BB" w:rsidRDefault="00AE50B5" w:rsidP="00A2551F">
      <w:pPr>
        <w:pStyle w:val="111Loaten2"/>
        <w:spacing w:line="360" w:lineRule="auto"/>
      </w:pPr>
      <w:bookmarkStart w:id="146" w:name="_Toc210120168"/>
      <w:r w:rsidRPr="00A748BB">
        <w:t>Cadre méthodologie générale</w:t>
      </w:r>
      <w:bookmarkEnd w:id="146"/>
    </w:p>
    <w:p w14:paraId="6B53293B" w14:textId="734F6F38" w:rsidR="003B0227" w:rsidRDefault="003534BA" w:rsidP="008776F0">
      <w:pPr>
        <w:pStyle w:val="111Loaten2"/>
        <w:numPr>
          <w:ilvl w:val="0"/>
          <w:numId w:val="0"/>
        </w:numPr>
        <w:spacing w:line="360" w:lineRule="auto"/>
        <w:ind w:right="-284" w:firstLine="709"/>
        <w:outlineLvl w:val="9"/>
        <w:rPr>
          <w:b w:val="0"/>
          <w:bCs/>
          <w:i w:val="0"/>
          <w:iCs/>
        </w:rPr>
      </w:pPr>
      <w:r w:rsidRPr="00A748BB">
        <w:rPr>
          <w:b w:val="0"/>
          <w:bCs/>
          <w:i w:val="0"/>
          <w:iCs/>
        </w:rPr>
        <w:t>Notre méthodologie s'appuie sur le cadre d'évaluation des technologies éducatives proposé par l’UNESCO [4.</w:t>
      </w:r>
      <w:r w:rsidR="005E7B44">
        <w:rPr>
          <w:b w:val="0"/>
          <w:bCs/>
          <w:i w:val="0"/>
          <w:iCs/>
        </w:rPr>
        <w:t>0</w:t>
      </w:r>
      <w:r w:rsidRPr="00A748BB">
        <w:rPr>
          <w:b w:val="0"/>
          <w:bCs/>
          <w:i w:val="0"/>
          <w:iCs/>
        </w:rPr>
        <w:t>3], qui recommande une approche systémique intégrant les dimensions techniques, pédagogiques et organisationnelles. Nous avons adapté ce cadre aux spécificités de notre plateforme en y intégrant des éléments propres aux systèmes de gestion de l'apprentissage modernes.</w:t>
      </w:r>
    </w:p>
    <w:p w14:paraId="48E0CE19" w14:textId="4766C573" w:rsidR="003D207F" w:rsidRPr="003B0227" w:rsidRDefault="003B0227" w:rsidP="003B0227">
      <w:pPr>
        <w:rPr>
          <w:bCs/>
          <w:iCs/>
          <w:color w:val="000000"/>
        </w:rPr>
      </w:pPr>
      <w:r>
        <w:rPr>
          <w:b/>
          <w:bCs/>
          <w:i/>
          <w:iCs/>
        </w:rPr>
        <w:br w:type="page"/>
      </w:r>
    </w:p>
    <w:p w14:paraId="2EBEB00A" w14:textId="4EC16595" w:rsidR="00287E1F" w:rsidRPr="00A748BB" w:rsidRDefault="002304A9" w:rsidP="001A28AC">
      <w:pPr>
        <w:pStyle w:val="111Loaten2"/>
        <w:spacing w:line="360" w:lineRule="auto"/>
      </w:pPr>
      <w:bookmarkStart w:id="147" w:name="_Toc210120169"/>
      <w:r w:rsidRPr="00A748BB">
        <w:lastRenderedPageBreak/>
        <w:t>Protocol d’évaluation détaillé</w:t>
      </w:r>
      <w:bookmarkEnd w:id="147"/>
    </w:p>
    <w:p w14:paraId="10F979A6" w14:textId="2590FD37" w:rsidR="0019768E" w:rsidRPr="00A748BB" w:rsidRDefault="006C59C5" w:rsidP="00052AA5">
      <w:pPr>
        <w:pStyle w:val="Tabilao"/>
      </w:pPr>
      <w:bookmarkStart w:id="148" w:name="_Toc209780250"/>
      <w:r w:rsidRPr="00A748BB">
        <w:t>Méthodologie d’évaluation de la plateforme</w:t>
      </w:r>
      <w:bookmarkEnd w:id="148"/>
    </w:p>
    <w:tbl>
      <w:tblPr>
        <w:tblStyle w:val="TableGrid"/>
        <w:tblW w:w="10423" w:type="dxa"/>
        <w:tblInd w:w="-856" w:type="dxa"/>
        <w:tblLook w:val="04A0" w:firstRow="1" w:lastRow="0" w:firstColumn="1" w:lastColumn="0" w:noHBand="0" w:noVBand="1"/>
      </w:tblPr>
      <w:tblGrid>
        <w:gridCol w:w="1496"/>
        <w:gridCol w:w="1716"/>
        <w:gridCol w:w="1696"/>
        <w:gridCol w:w="1096"/>
        <w:gridCol w:w="1723"/>
        <w:gridCol w:w="2696"/>
      </w:tblGrid>
      <w:tr w:rsidR="00490515" w:rsidRPr="00A748BB" w14:paraId="2CF89143" w14:textId="77777777" w:rsidTr="00A325FA">
        <w:tc>
          <w:tcPr>
            <w:tcW w:w="1496" w:type="dxa"/>
          </w:tcPr>
          <w:p w14:paraId="343E2FDF" w14:textId="77777777" w:rsidR="00490515" w:rsidRPr="00A748BB" w:rsidRDefault="00490515" w:rsidP="002E6719">
            <w:pPr>
              <w:spacing w:line="360" w:lineRule="auto"/>
              <w:ind w:left="0" w:firstLine="0"/>
              <w:jc w:val="left"/>
            </w:pPr>
            <w:r w:rsidRPr="00A748BB">
              <w:t>Type d’évaluation</w:t>
            </w:r>
          </w:p>
        </w:tc>
        <w:tc>
          <w:tcPr>
            <w:tcW w:w="1716" w:type="dxa"/>
          </w:tcPr>
          <w:p w14:paraId="50BF3EAD" w14:textId="77777777" w:rsidR="00490515" w:rsidRPr="00A748BB" w:rsidRDefault="00490515" w:rsidP="002E6719">
            <w:pPr>
              <w:spacing w:line="360" w:lineRule="auto"/>
              <w:ind w:left="0" w:firstLine="0"/>
              <w:jc w:val="left"/>
            </w:pPr>
            <w:r w:rsidRPr="00A748BB">
              <w:t>Méthode utilisée</w:t>
            </w:r>
          </w:p>
        </w:tc>
        <w:tc>
          <w:tcPr>
            <w:tcW w:w="1467" w:type="dxa"/>
          </w:tcPr>
          <w:p w14:paraId="53D44352" w14:textId="77777777" w:rsidR="00490515" w:rsidRPr="00A748BB" w:rsidRDefault="00490515" w:rsidP="002E6719">
            <w:pPr>
              <w:spacing w:line="360" w:lineRule="auto"/>
              <w:ind w:left="0" w:firstLine="0"/>
              <w:jc w:val="left"/>
            </w:pPr>
            <w:r w:rsidRPr="00A748BB">
              <w:t>Participants</w:t>
            </w:r>
          </w:p>
        </w:tc>
        <w:tc>
          <w:tcPr>
            <w:tcW w:w="1325" w:type="dxa"/>
          </w:tcPr>
          <w:p w14:paraId="11277DC7" w14:textId="77777777" w:rsidR="00490515" w:rsidRPr="00A748BB" w:rsidRDefault="00490515" w:rsidP="002E6719">
            <w:pPr>
              <w:spacing w:line="360" w:lineRule="auto"/>
              <w:ind w:left="0" w:firstLine="0"/>
              <w:jc w:val="left"/>
            </w:pPr>
            <w:r w:rsidRPr="00A748BB">
              <w:t>Durée</w:t>
            </w:r>
          </w:p>
        </w:tc>
        <w:tc>
          <w:tcPr>
            <w:tcW w:w="1723" w:type="dxa"/>
          </w:tcPr>
          <w:p w14:paraId="3310FEBB" w14:textId="77777777" w:rsidR="00490515" w:rsidRPr="00A748BB" w:rsidRDefault="00490515" w:rsidP="002E6719">
            <w:pPr>
              <w:spacing w:line="360" w:lineRule="auto"/>
              <w:ind w:left="0" w:firstLine="0"/>
              <w:jc w:val="left"/>
            </w:pPr>
            <w:r w:rsidRPr="00A748BB">
              <w:t>Objectifs spécifiques</w:t>
            </w:r>
          </w:p>
        </w:tc>
        <w:tc>
          <w:tcPr>
            <w:tcW w:w="2696" w:type="dxa"/>
          </w:tcPr>
          <w:p w14:paraId="2E0911B1" w14:textId="77777777" w:rsidR="00490515" w:rsidRPr="00A748BB" w:rsidRDefault="00490515" w:rsidP="002E6719">
            <w:pPr>
              <w:spacing w:line="360" w:lineRule="auto"/>
              <w:ind w:left="0" w:firstLine="0"/>
              <w:jc w:val="left"/>
            </w:pPr>
            <w:r w:rsidRPr="00A748BB">
              <w:t>Indicateur mesures</w:t>
            </w:r>
          </w:p>
        </w:tc>
      </w:tr>
      <w:tr w:rsidR="00490515" w:rsidRPr="00A748BB" w14:paraId="34400421" w14:textId="77777777" w:rsidTr="00A325FA">
        <w:tc>
          <w:tcPr>
            <w:tcW w:w="1496" w:type="dxa"/>
          </w:tcPr>
          <w:p w14:paraId="56E988A3" w14:textId="77777777" w:rsidR="00490515" w:rsidRPr="00A748BB" w:rsidRDefault="00490515" w:rsidP="002E6719">
            <w:pPr>
              <w:spacing w:line="360" w:lineRule="auto"/>
              <w:ind w:left="0" w:firstLine="0"/>
              <w:jc w:val="left"/>
            </w:pPr>
            <w:r w:rsidRPr="00A748BB">
              <w:t>Test fonctionnels</w:t>
            </w:r>
          </w:p>
        </w:tc>
        <w:tc>
          <w:tcPr>
            <w:tcW w:w="1716" w:type="dxa"/>
          </w:tcPr>
          <w:p w14:paraId="582BB220" w14:textId="7436C1EE" w:rsidR="00490515" w:rsidRPr="00A748BB" w:rsidRDefault="00490515" w:rsidP="002E6719">
            <w:pPr>
              <w:spacing w:line="360" w:lineRule="auto"/>
              <w:ind w:left="0" w:firstLine="0"/>
              <w:jc w:val="left"/>
            </w:pPr>
            <w:r w:rsidRPr="00A748BB">
              <w:t>Scénarios de test manuel</w:t>
            </w:r>
            <w:r w:rsidRPr="00A748BB">
              <w:rPr>
                <w:color w:val="F9FAFB"/>
                <w:shd w:val="clear" w:color="auto" w:fill="151517"/>
              </w:rPr>
              <w:t xml:space="preserve"> </w:t>
            </w:r>
            <w:r w:rsidRPr="00A748BB">
              <w:t>[4.0</w:t>
            </w:r>
            <w:r w:rsidR="005E7B44">
              <w:t>4</w:t>
            </w:r>
            <w:r w:rsidRPr="00A748BB">
              <w:t>]</w:t>
            </w:r>
          </w:p>
        </w:tc>
        <w:tc>
          <w:tcPr>
            <w:tcW w:w="1467" w:type="dxa"/>
          </w:tcPr>
          <w:p w14:paraId="1F5D5875" w14:textId="43C68BE2" w:rsidR="00490515" w:rsidRPr="00A748BB" w:rsidRDefault="00490515" w:rsidP="002E6719">
            <w:pPr>
              <w:spacing w:line="360" w:lineRule="auto"/>
              <w:ind w:left="0" w:firstLine="0"/>
              <w:jc w:val="left"/>
            </w:pPr>
            <w:r w:rsidRPr="00A748BB">
              <w:t>Développeur 1 personne</w:t>
            </w:r>
          </w:p>
        </w:tc>
        <w:tc>
          <w:tcPr>
            <w:tcW w:w="1325" w:type="dxa"/>
          </w:tcPr>
          <w:p w14:paraId="5B174A62" w14:textId="77777777" w:rsidR="00490515" w:rsidRPr="00A748BB" w:rsidRDefault="00490515" w:rsidP="002E6719">
            <w:pPr>
              <w:spacing w:line="360" w:lineRule="auto"/>
              <w:ind w:left="0" w:firstLine="0"/>
              <w:jc w:val="left"/>
            </w:pPr>
            <w:r w:rsidRPr="00A748BB">
              <w:t>3 semaines</w:t>
            </w:r>
          </w:p>
        </w:tc>
        <w:tc>
          <w:tcPr>
            <w:tcW w:w="1723" w:type="dxa"/>
          </w:tcPr>
          <w:p w14:paraId="278D6F30" w14:textId="77777777" w:rsidR="00490515" w:rsidRPr="00A748BB" w:rsidRDefault="00490515" w:rsidP="002E6719">
            <w:pPr>
              <w:spacing w:line="360" w:lineRule="auto"/>
              <w:ind w:left="0" w:firstLine="0"/>
              <w:jc w:val="left"/>
            </w:pPr>
            <w:r w:rsidRPr="00A748BB">
              <w:t>Vérifier le bon fonctionnement des fonctionnalités</w:t>
            </w:r>
          </w:p>
        </w:tc>
        <w:tc>
          <w:tcPr>
            <w:tcW w:w="2696" w:type="dxa"/>
          </w:tcPr>
          <w:p w14:paraId="77EF5941" w14:textId="77777777" w:rsidR="00490515" w:rsidRPr="00A748BB" w:rsidRDefault="00490515" w:rsidP="002E6719">
            <w:pPr>
              <w:spacing w:line="360" w:lineRule="auto"/>
              <w:ind w:left="0" w:firstLine="0"/>
              <w:jc w:val="left"/>
            </w:pPr>
            <w:r w:rsidRPr="00A748BB">
              <w:t>Taux de réussite des test, nombre de bugs critiques</w:t>
            </w:r>
          </w:p>
        </w:tc>
      </w:tr>
      <w:tr w:rsidR="00490515" w:rsidRPr="00A748BB" w14:paraId="4D9492C7" w14:textId="77777777" w:rsidTr="00A325FA">
        <w:tc>
          <w:tcPr>
            <w:tcW w:w="1496" w:type="dxa"/>
          </w:tcPr>
          <w:p w14:paraId="16EB4706" w14:textId="77777777" w:rsidR="00490515" w:rsidRPr="00A748BB" w:rsidRDefault="00490515" w:rsidP="002E6719">
            <w:pPr>
              <w:spacing w:line="360" w:lineRule="auto"/>
              <w:ind w:left="0" w:firstLine="0"/>
              <w:jc w:val="left"/>
            </w:pPr>
            <w:r w:rsidRPr="00A748BB">
              <w:t>Tests de performance</w:t>
            </w:r>
          </w:p>
        </w:tc>
        <w:tc>
          <w:tcPr>
            <w:tcW w:w="1716" w:type="dxa"/>
          </w:tcPr>
          <w:p w14:paraId="5B106D45" w14:textId="6C851B3D" w:rsidR="00490515" w:rsidRPr="00A748BB" w:rsidRDefault="00490515" w:rsidP="002E6719">
            <w:pPr>
              <w:spacing w:line="360" w:lineRule="auto"/>
              <w:ind w:left="0" w:firstLine="0"/>
            </w:pPr>
            <w:r w:rsidRPr="00A748BB">
              <w:t>Outils Artillery.io, JMeter [4.</w:t>
            </w:r>
            <w:r w:rsidR="005E7B44">
              <w:t>05</w:t>
            </w:r>
            <w:r w:rsidRPr="00A748BB">
              <w:t>]</w:t>
            </w:r>
          </w:p>
        </w:tc>
        <w:tc>
          <w:tcPr>
            <w:tcW w:w="1467" w:type="dxa"/>
          </w:tcPr>
          <w:p w14:paraId="203CE3D5" w14:textId="77777777" w:rsidR="00490515" w:rsidRPr="00A748BB" w:rsidRDefault="00490515" w:rsidP="002E6719">
            <w:pPr>
              <w:spacing w:line="360" w:lineRule="auto"/>
              <w:ind w:left="0" w:firstLine="0"/>
            </w:pPr>
            <w:r w:rsidRPr="00A748BB">
              <w:t>Environnement de test dédié</w:t>
            </w:r>
          </w:p>
        </w:tc>
        <w:tc>
          <w:tcPr>
            <w:tcW w:w="1325" w:type="dxa"/>
          </w:tcPr>
          <w:p w14:paraId="5AFD2E34" w14:textId="77777777" w:rsidR="00490515" w:rsidRPr="00A748BB" w:rsidRDefault="00490515" w:rsidP="002E6719">
            <w:pPr>
              <w:spacing w:line="360" w:lineRule="auto"/>
              <w:ind w:left="0" w:firstLine="0"/>
            </w:pPr>
            <w:r w:rsidRPr="00A748BB">
              <w:t>1 semaine</w:t>
            </w:r>
          </w:p>
        </w:tc>
        <w:tc>
          <w:tcPr>
            <w:tcW w:w="1723" w:type="dxa"/>
          </w:tcPr>
          <w:p w14:paraId="3DE27A33" w14:textId="77777777" w:rsidR="00490515" w:rsidRPr="00A748BB" w:rsidRDefault="00490515" w:rsidP="002E6719">
            <w:pPr>
              <w:spacing w:line="360" w:lineRule="auto"/>
              <w:ind w:left="0" w:firstLine="0"/>
            </w:pPr>
            <w:r w:rsidRPr="00A748BB">
              <w:t>Mesurer les temps de réponse et la capacité de charge</w:t>
            </w:r>
          </w:p>
        </w:tc>
        <w:tc>
          <w:tcPr>
            <w:tcW w:w="2696" w:type="dxa"/>
          </w:tcPr>
          <w:p w14:paraId="3476D34A" w14:textId="77777777" w:rsidR="00490515" w:rsidRPr="00A748BB" w:rsidRDefault="00490515" w:rsidP="002E6719">
            <w:pPr>
              <w:spacing w:line="360" w:lineRule="auto"/>
              <w:ind w:left="0" w:firstLine="0"/>
            </w:pPr>
            <w:r w:rsidRPr="00A748BB">
              <w:t>Temps de réponse, débit, utilisation ressources</w:t>
            </w:r>
          </w:p>
        </w:tc>
      </w:tr>
      <w:tr w:rsidR="00490515" w:rsidRPr="00A748BB" w14:paraId="76E00943" w14:textId="77777777" w:rsidTr="00A325FA">
        <w:tc>
          <w:tcPr>
            <w:tcW w:w="1496" w:type="dxa"/>
          </w:tcPr>
          <w:p w14:paraId="57CFAE6A" w14:textId="77777777" w:rsidR="00490515" w:rsidRPr="00A748BB" w:rsidRDefault="00490515" w:rsidP="002E6719">
            <w:pPr>
              <w:spacing w:line="360" w:lineRule="auto"/>
              <w:ind w:left="0" w:firstLine="0"/>
              <w:jc w:val="left"/>
            </w:pPr>
            <w:r w:rsidRPr="00A748BB">
              <w:t>Test de sécurité</w:t>
            </w:r>
          </w:p>
        </w:tc>
        <w:tc>
          <w:tcPr>
            <w:tcW w:w="1716" w:type="dxa"/>
          </w:tcPr>
          <w:p w14:paraId="5562F558" w14:textId="596DFE03" w:rsidR="00490515" w:rsidRPr="00A748BB" w:rsidRDefault="00490515" w:rsidP="002E6719">
            <w:pPr>
              <w:spacing w:line="360" w:lineRule="auto"/>
              <w:ind w:left="0" w:firstLine="0"/>
            </w:pPr>
            <w:r w:rsidRPr="00A748BB">
              <w:t>Analyse manuelle outils de scan [4.</w:t>
            </w:r>
            <w:r w:rsidR="005E7B44">
              <w:t>06</w:t>
            </w:r>
            <w:r w:rsidRPr="00A748BB">
              <w:t>]</w:t>
            </w:r>
          </w:p>
        </w:tc>
        <w:tc>
          <w:tcPr>
            <w:tcW w:w="1467" w:type="dxa"/>
          </w:tcPr>
          <w:p w14:paraId="506B0CD5" w14:textId="77777777" w:rsidR="00490515" w:rsidRPr="00A748BB" w:rsidRDefault="00490515" w:rsidP="002E6719">
            <w:pPr>
              <w:spacing w:line="360" w:lineRule="auto"/>
              <w:ind w:left="0" w:firstLine="0"/>
            </w:pPr>
            <w:r w:rsidRPr="00A748BB">
              <w:t>Equipe sécurité</w:t>
            </w:r>
          </w:p>
          <w:p w14:paraId="35D81561" w14:textId="40632FFB" w:rsidR="00490515" w:rsidRPr="00A748BB" w:rsidRDefault="00B7057E" w:rsidP="002E6719">
            <w:pPr>
              <w:spacing w:line="360" w:lineRule="auto"/>
              <w:ind w:left="0" w:firstLine="0"/>
            </w:pPr>
            <w:r>
              <w:t>2</w:t>
            </w:r>
            <w:r w:rsidR="00490515" w:rsidRPr="00A748BB">
              <w:t xml:space="preserve"> personnes</w:t>
            </w:r>
          </w:p>
        </w:tc>
        <w:tc>
          <w:tcPr>
            <w:tcW w:w="1325" w:type="dxa"/>
          </w:tcPr>
          <w:p w14:paraId="3DB90773" w14:textId="77777777" w:rsidR="00490515" w:rsidRPr="00A748BB" w:rsidRDefault="00490515" w:rsidP="002E6719">
            <w:pPr>
              <w:spacing w:line="360" w:lineRule="auto"/>
              <w:ind w:left="0" w:firstLine="0"/>
            </w:pPr>
            <w:r w:rsidRPr="00A748BB">
              <w:t>1 semaine</w:t>
            </w:r>
          </w:p>
        </w:tc>
        <w:tc>
          <w:tcPr>
            <w:tcW w:w="1723" w:type="dxa"/>
          </w:tcPr>
          <w:p w14:paraId="7E5F9F1D" w14:textId="77777777" w:rsidR="00490515" w:rsidRPr="00A748BB" w:rsidRDefault="00490515" w:rsidP="002E6719">
            <w:pPr>
              <w:spacing w:line="360" w:lineRule="auto"/>
              <w:ind w:left="0" w:firstLine="0"/>
            </w:pPr>
            <w:r w:rsidRPr="00A748BB">
              <w:t>Identifier les vulnérabilité potentielles</w:t>
            </w:r>
          </w:p>
        </w:tc>
        <w:tc>
          <w:tcPr>
            <w:tcW w:w="2696" w:type="dxa"/>
          </w:tcPr>
          <w:p w14:paraId="356821A8" w14:textId="77777777" w:rsidR="00490515" w:rsidRPr="00A748BB" w:rsidRDefault="00490515" w:rsidP="002E6719">
            <w:pPr>
              <w:spacing w:line="360" w:lineRule="auto"/>
              <w:ind w:left="0" w:firstLine="0"/>
            </w:pPr>
            <w:r w:rsidRPr="00A748BB">
              <w:t>Nombre de vulnérabilités critique/moyennes/faibles</w:t>
            </w:r>
          </w:p>
        </w:tc>
      </w:tr>
      <w:tr w:rsidR="00490515" w:rsidRPr="00A748BB" w14:paraId="5E027D6C" w14:textId="77777777" w:rsidTr="00A325FA">
        <w:tc>
          <w:tcPr>
            <w:tcW w:w="1496" w:type="dxa"/>
          </w:tcPr>
          <w:p w14:paraId="0BD04A60" w14:textId="77777777" w:rsidR="00490515" w:rsidRPr="00A748BB" w:rsidRDefault="00490515" w:rsidP="002E6719">
            <w:pPr>
              <w:spacing w:line="360" w:lineRule="auto"/>
              <w:ind w:left="0" w:firstLine="0"/>
              <w:jc w:val="left"/>
            </w:pPr>
            <w:r w:rsidRPr="00A748BB">
              <w:t>Test utilisateurs</w:t>
            </w:r>
          </w:p>
        </w:tc>
        <w:tc>
          <w:tcPr>
            <w:tcW w:w="1716" w:type="dxa"/>
          </w:tcPr>
          <w:p w14:paraId="50C2023E" w14:textId="5626E685" w:rsidR="00490515" w:rsidRPr="00A748BB" w:rsidRDefault="00490515" w:rsidP="002E6719">
            <w:pPr>
              <w:spacing w:line="360" w:lineRule="auto"/>
              <w:ind w:left="0" w:firstLine="0"/>
            </w:pPr>
            <w:r w:rsidRPr="00A748BB">
              <w:t>Questionnaires, observations directes, entretiens</w:t>
            </w:r>
            <w:r w:rsidRPr="00A748BB">
              <w:rPr>
                <w:color w:val="F9FAFB"/>
                <w:shd w:val="clear" w:color="auto" w:fill="151517"/>
              </w:rPr>
              <w:t xml:space="preserve"> </w:t>
            </w:r>
            <w:r w:rsidRPr="00A748BB">
              <w:t>[4.0</w:t>
            </w:r>
            <w:r w:rsidR="005E7B44">
              <w:t>7</w:t>
            </w:r>
            <w:r w:rsidRPr="00A748BB">
              <w:t>]</w:t>
            </w:r>
          </w:p>
        </w:tc>
        <w:tc>
          <w:tcPr>
            <w:tcW w:w="1467" w:type="dxa"/>
          </w:tcPr>
          <w:p w14:paraId="3DDCD54C" w14:textId="6C34065E" w:rsidR="00490515" w:rsidRPr="00A748BB" w:rsidRDefault="00165A51" w:rsidP="002E6719">
            <w:pPr>
              <w:spacing w:line="360" w:lineRule="auto"/>
              <w:ind w:left="0" w:firstLine="0"/>
            </w:pPr>
            <w:r>
              <w:t xml:space="preserve">15 </w:t>
            </w:r>
            <w:r w:rsidR="00490515" w:rsidRPr="00A748BB">
              <w:t xml:space="preserve">utilisateurs </w:t>
            </w:r>
          </w:p>
          <w:p w14:paraId="5BEF971B" w14:textId="449EC8FD" w:rsidR="00490515" w:rsidRPr="00A748BB" w:rsidRDefault="00165A51" w:rsidP="002E6719">
            <w:pPr>
              <w:spacing w:line="360" w:lineRule="auto"/>
              <w:ind w:left="0" w:firstLine="0"/>
            </w:pPr>
            <w:r>
              <w:t>5</w:t>
            </w:r>
            <w:r w:rsidR="00490515" w:rsidRPr="00A748BB">
              <w:t xml:space="preserve"> par profil</w:t>
            </w:r>
          </w:p>
        </w:tc>
        <w:tc>
          <w:tcPr>
            <w:tcW w:w="1325" w:type="dxa"/>
          </w:tcPr>
          <w:p w14:paraId="1184C020" w14:textId="77777777" w:rsidR="00490515" w:rsidRPr="00A748BB" w:rsidRDefault="00490515" w:rsidP="002E6719">
            <w:pPr>
              <w:spacing w:line="360" w:lineRule="auto"/>
              <w:ind w:left="0" w:firstLine="0"/>
            </w:pPr>
            <w:r w:rsidRPr="00A748BB">
              <w:t>2 semaines</w:t>
            </w:r>
          </w:p>
        </w:tc>
        <w:tc>
          <w:tcPr>
            <w:tcW w:w="1723" w:type="dxa"/>
          </w:tcPr>
          <w:p w14:paraId="2CCB52E2" w14:textId="77777777" w:rsidR="00490515" w:rsidRPr="00A748BB" w:rsidRDefault="00490515" w:rsidP="002E6719">
            <w:pPr>
              <w:spacing w:line="360" w:lineRule="auto"/>
              <w:ind w:left="0" w:firstLine="0"/>
            </w:pPr>
            <w:r w:rsidRPr="00A748BB">
              <w:t>Evaluer l’expérience utilisateur et l’utilité perçue</w:t>
            </w:r>
          </w:p>
        </w:tc>
        <w:tc>
          <w:tcPr>
            <w:tcW w:w="2696" w:type="dxa"/>
          </w:tcPr>
          <w:p w14:paraId="0F3777FA" w14:textId="77777777" w:rsidR="00490515" w:rsidRPr="00A748BB" w:rsidRDefault="00490515" w:rsidP="002E6719">
            <w:pPr>
              <w:spacing w:line="360" w:lineRule="auto"/>
              <w:ind w:left="0" w:firstLine="0"/>
            </w:pPr>
            <w:r w:rsidRPr="00A748BB">
              <w:t>Score SUS, taux de satisfaction feedback qualitatifs</w:t>
            </w:r>
          </w:p>
        </w:tc>
      </w:tr>
      <w:tr w:rsidR="00490515" w:rsidRPr="00A748BB" w14:paraId="091C71E2" w14:textId="77777777" w:rsidTr="00A325FA">
        <w:tc>
          <w:tcPr>
            <w:tcW w:w="1496" w:type="dxa"/>
          </w:tcPr>
          <w:p w14:paraId="20927CA4" w14:textId="77777777" w:rsidR="00490515" w:rsidRPr="00A748BB" w:rsidRDefault="00490515" w:rsidP="002E6719">
            <w:pPr>
              <w:spacing w:line="360" w:lineRule="auto"/>
              <w:ind w:left="0" w:firstLine="0"/>
              <w:jc w:val="left"/>
            </w:pPr>
            <w:r w:rsidRPr="00A748BB">
              <w:t>Comparaison avec les plateforme existants</w:t>
            </w:r>
          </w:p>
        </w:tc>
        <w:tc>
          <w:tcPr>
            <w:tcW w:w="1716" w:type="dxa"/>
          </w:tcPr>
          <w:p w14:paraId="2EC46257" w14:textId="77777777" w:rsidR="00490515" w:rsidRPr="00A748BB" w:rsidRDefault="00490515" w:rsidP="002E6719">
            <w:pPr>
              <w:spacing w:line="360" w:lineRule="auto"/>
              <w:ind w:left="0" w:firstLine="0"/>
            </w:pPr>
            <w:r w:rsidRPr="00A748BB">
              <w:t>Analyse comparative structurée</w:t>
            </w:r>
          </w:p>
        </w:tc>
        <w:tc>
          <w:tcPr>
            <w:tcW w:w="1467" w:type="dxa"/>
          </w:tcPr>
          <w:p w14:paraId="3EFD7760" w14:textId="65E4C309" w:rsidR="00490515" w:rsidRPr="00FE3EF7" w:rsidRDefault="00490515" w:rsidP="002E6719">
            <w:pPr>
              <w:spacing w:line="360" w:lineRule="auto"/>
              <w:ind w:left="0" w:firstLine="0"/>
              <w:rPr>
                <w:lang w:val="en-US"/>
              </w:rPr>
            </w:pPr>
            <w:r w:rsidRPr="00FE3EF7">
              <w:rPr>
                <w:lang w:val="en-US"/>
              </w:rPr>
              <w:t xml:space="preserve">Benchmark avec Moodle et Google </w:t>
            </w:r>
            <w:r w:rsidR="00934419" w:rsidRPr="00FE3EF7">
              <w:rPr>
                <w:lang w:val="en-US"/>
              </w:rPr>
              <w:t>Classroom</w:t>
            </w:r>
          </w:p>
        </w:tc>
        <w:tc>
          <w:tcPr>
            <w:tcW w:w="1325" w:type="dxa"/>
          </w:tcPr>
          <w:p w14:paraId="1CD97A90" w14:textId="7BBE2C06" w:rsidR="00490515" w:rsidRPr="00A748BB" w:rsidRDefault="00490515" w:rsidP="002E6719">
            <w:pPr>
              <w:spacing w:line="360" w:lineRule="auto"/>
              <w:ind w:left="0" w:firstLine="0"/>
            </w:pPr>
            <w:r w:rsidRPr="00A748BB">
              <w:t xml:space="preserve">1 </w:t>
            </w:r>
            <w:r w:rsidR="00FE4B97" w:rsidRPr="00A748BB">
              <w:t>semaine</w:t>
            </w:r>
          </w:p>
        </w:tc>
        <w:tc>
          <w:tcPr>
            <w:tcW w:w="1723" w:type="dxa"/>
          </w:tcPr>
          <w:p w14:paraId="5E3FB43D" w14:textId="005FFA52" w:rsidR="00490515" w:rsidRPr="00A748BB" w:rsidRDefault="00934419" w:rsidP="002E6719">
            <w:pPr>
              <w:spacing w:line="360" w:lineRule="auto"/>
              <w:ind w:left="0" w:firstLine="0"/>
            </w:pPr>
            <w:r w:rsidRPr="00A748BB">
              <w:t>Positionner</w:t>
            </w:r>
            <w:r w:rsidR="00490515" w:rsidRPr="00A748BB">
              <w:t xml:space="preserve"> UniSphere dans </w:t>
            </w:r>
            <w:r w:rsidRPr="00A748BB">
              <w:t>écosystème</w:t>
            </w:r>
          </w:p>
        </w:tc>
        <w:tc>
          <w:tcPr>
            <w:tcW w:w="2696" w:type="dxa"/>
          </w:tcPr>
          <w:p w14:paraId="4CF25E67" w14:textId="77777777" w:rsidR="00490515" w:rsidRPr="00A748BB" w:rsidRDefault="00490515" w:rsidP="002E6719">
            <w:pPr>
              <w:spacing w:line="360" w:lineRule="auto"/>
              <w:ind w:left="0" w:firstLine="0"/>
            </w:pPr>
            <w:r w:rsidRPr="00A748BB">
              <w:t>Scores comparatifs sur divers critères</w:t>
            </w:r>
          </w:p>
        </w:tc>
      </w:tr>
    </w:tbl>
    <w:p w14:paraId="6BA44773" w14:textId="77777777" w:rsidR="00490515" w:rsidRPr="00A748BB" w:rsidRDefault="00490515" w:rsidP="0019768E">
      <w:pPr>
        <w:pStyle w:val="111Loaten2"/>
        <w:numPr>
          <w:ilvl w:val="0"/>
          <w:numId w:val="0"/>
        </w:numPr>
        <w:spacing w:line="360" w:lineRule="auto"/>
        <w:ind w:right="-284"/>
        <w:outlineLvl w:val="9"/>
        <w:rPr>
          <w:b w:val="0"/>
          <w:bCs/>
          <w:i w:val="0"/>
          <w:iCs/>
        </w:rPr>
      </w:pPr>
    </w:p>
    <w:p w14:paraId="119F1DF1" w14:textId="168771C6" w:rsidR="00481568" w:rsidRPr="00A748BB" w:rsidRDefault="00002C6E" w:rsidP="00A2551F">
      <w:pPr>
        <w:pStyle w:val="111Loaten2"/>
        <w:spacing w:line="360" w:lineRule="auto"/>
      </w:pPr>
      <w:bookmarkStart w:id="149" w:name="_Toc210120170"/>
      <w:r w:rsidRPr="00A748BB">
        <w:t>Profile</w:t>
      </w:r>
      <w:r w:rsidR="00490515" w:rsidRPr="00A748BB">
        <w:t xml:space="preserve"> des utilisateurs pour les tests</w:t>
      </w:r>
      <w:bookmarkEnd w:id="149"/>
    </w:p>
    <w:p w14:paraId="2E0D9A07" w14:textId="3E868B5C" w:rsidR="00F12862" w:rsidRDefault="005262A7" w:rsidP="002F43E3">
      <w:pPr>
        <w:pStyle w:val="111Loaten2"/>
        <w:numPr>
          <w:ilvl w:val="0"/>
          <w:numId w:val="0"/>
        </w:numPr>
        <w:spacing w:line="360" w:lineRule="auto"/>
        <w:ind w:right="-284" w:firstLine="709"/>
        <w:outlineLvl w:val="9"/>
        <w:rPr>
          <w:b w:val="0"/>
          <w:bCs/>
          <w:i w:val="0"/>
          <w:iCs/>
        </w:rPr>
      </w:pPr>
      <w:r w:rsidRPr="00A748BB">
        <w:rPr>
          <w:b w:val="0"/>
          <w:bCs/>
          <w:i w:val="0"/>
          <w:iCs/>
        </w:rPr>
        <w:t>La sélection des utilisateurs tests a été effectuée selon une méthode d'échantillonnage raisonné visant à représenter la diversité des profils d'utilisateurs cibles de la plateforme</w:t>
      </w:r>
    </w:p>
    <w:p w14:paraId="464F414F" w14:textId="77777777" w:rsidR="00930737" w:rsidRPr="00A748BB" w:rsidRDefault="00930737" w:rsidP="00930737">
      <w:pPr>
        <w:pStyle w:val="111Loaten2"/>
        <w:numPr>
          <w:ilvl w:val="0"/>
          <w:numId w:val="0"/>
        </w:numPr>
        <w:spacing w:line="360" w:lineRule="auto"/>
        <w:ind w:left="720" w:right="-284" w:hanging="720"/>
        <w:outlineLvl w:val="9"/>
        <w:rPr>
          <w:b w:val="0"/>
          <w:bCs/>
          <w:i w:val="0"/>
          <w:iCs/>
        </w:rPr>
      </w:pPr>
    </w:p>
    <w:p w14:paraId="4F66E1DC" w14:textId="5A7A26A5" w:rsidR="003B2CB0" w:rsidRPr="00A748BB" w:rsidRDefault="00002C6E" w:rsidP="00930737">
      <w:pPr>
        <w:pStyle w:val="Tabilao"/>
        <w:rPr>
          <w:b/>
        </w:rPr>
      </w:pPr>
      <w:bookmarkStart w:id="150" w:name="_Toc209780251"/>
      <w:r w:rsidRPr="00A748BB">
        <w:lastRenderedPageBreak/>
        <w:t>Caractéristiques détaillées</w:t>
      </w:r>
      <w:r w:rsidR="003B2CB0" w:rsidRPr="00A748BB">
        <w:t xml:space="preserve"> des utilisateurs participants à l’évaluation</w:t>
      </w:r>
      <w:bookmarkEnd w:id="150"/>
    </w:p>
    <w:tbl>
      <w:tblPr>
        <w:tblStyle w:val="TableGrid"/>
        <w:tblW w:w="9918" w:type="dxa"/>
        <w:tblLook w:val="04A0" w:firstRow="1" w:lastRow="0" w:firstColumn="1" w:lastColumn="0" w:noHBand="0" w:noVBand="1"/>
      </w:tblPr>
      <w:tblGrid>
        <w:gridCol w:w="1812"/>
        <w:gridCol w:w="1160"/>
        <w:gridCol w:w="2464"/>
        <w:gridCol w:w="1813"/>
        <w:gridCol w:w="2669"/>
      </w:tblGrid>
      <w:tr w:rsidR="00603DBC" w:rsidRPr="00A748BB" w14:paraId="5FD11BD5" w14:textId="77777777" w:rsidTr="00A325FA">
        <w:tc>
          <w:tcPr>
            <w:tcW w:w="1812" w:type="dxa"/>
          </w:tcPr>
          <w:p w14:paraId="4053C784" w14:textId="77777777" w:rsidR="00603DBC" w:rsidRPr="00A748BB" w:rsidRDefault="00603DBC" w:rsidP="002E6719">
            <w:pPr>
              <w:spacing w:line="360" w:lineRule="auto"/>
              <w:ind w:left="0" w:firstLine="0"/>
            </w:pPr>
            <w:r w:rsidRPr="00A748BB">
              <w:t>Profil</w:t>
            </w:r>
          </w:p>
        </w:tc>
        <w:tc>
          <w:tcPr>
            <w:tcW w:w="1160" w:type="dxa"/>
          </w:tcPr>
          <w:p w14:paraId="6919DCD5" w14:textId="77777777" w:rsidR="00603DBC" w:rsidRPr="00A748BB" w:rsidRDefault="00603DBC" w:rsidP="002E6719">
            <w:pPr>
              <w:spacing w:line="360" w:lineRule="auto"/>
              <w:ind w:left="0" w:firstLine="0"/>
            </w:pPr>
            <w:r w:rsidRPr="00A748BB">
              <w:t>Nombre</w:t>
            </w:r>
          </w:p>
        </w:tc>
        <w:tc>
          <w:tcPr>
            <w:tcW w:w="2464" w:type="dxa"/>
          </w:tcPr>
          <w:p w14:paraId="2039B4F7" w14:textId="77777777" w:rsidR="00603DBC" w:rsidRPr="00A748BB" w:rsidRDefault="00603DBC" w:rsidP="002E6719">
            <w:pPr>
              <w:spacing w:line="360" w:lineRule="auto"/>
              <w:ind w:left="0" w:firstLine="0"/>
            </w:pPr>
            <w:r w:rsidRPr="00A748BB">
              <w:t>Niveau technique</w:t>
            </w:r>
          </w:p>
        </w:tc>
        <w:tc>
          <w:tcPr>
            <w:tcW w:w="1813" w:type="dxa"/>
          </w:tcPr>
          <w:p w14:paraId="60E03C8C" w14:textId="77777777" w:rsidR="00603DBC" w:rsidRPr="00A748BB" w:rsidRDefault="00603DBC" w:rsidP="002E6719">
            <w:pPr>
              <w:spacing w:line="360" w:lineRule="auto"/>
              <w:ind w:left="0" w:firstLine="0"/>
            </w:pPr>
            <w:r w:rsidRPr="00A748BB">
              <w:t>Expérience avec les LMS</w:t>
            </w:r>
          </w:p>
        </w:tc>
        <w:tc>
          <w:tcPr>
            <w:tcW w:w="2669" w:type="dxa"/>
          </w:tcPr>
          <w:p w14:paraId="157FB861" w14:textId="77777777" w:rsidR="00603DBC" w:rsidRPr="00A748BB" w:rsidRDefault="00603DBC" w:rsidP="002E6719">
            <w:pPr>
              <w:spacing w:line="360" w:lineRule="auto"/>
              <w:ind w:left="0" w:firstLine="0"/>
            </w:pPr>
            <w:r w:rsidRPr="00A748BB">
              <w:t>Fréquence d’utilisation prévue</w:t>
            </w:r>
          </w:p>
        </w:tc>
      </w:tr>
      <w:tr w:rsidR="00603DBC" w:rsidRPr="00A748BB" w14:paraId="2BDECC88" w14:textId="77777777" w:rsidTr="00A325FA">
        <w:tc>
          <w:tcPr>
            <w:tcW w:w="1812" w:type="dxa"/>
          </w:tcPr>
          <w:p w14:paraId="742595DD" w14:textId="77777777" w:rsidR="00603DBC" w:rsidRPr="00A748BB" w:rsidRDefault="00603DBC" w:rsidP="002E6719">
            <w:pPr>
              <w:spacing w:line="360" w:lineRule="auto"/>
              <w:ind w:left="0" w:firstLine="0"/>
            </w:pPr>
            <w:r w:rsidRPr="00A748BB">
              <w:t>Etudiants</w:t>
            </w:r>
          </w:p>
        </w:tc>
        <w:tc>
          <w:tcPr>
            <w:tcW w:w="1160" w:type="dxa"/>
          </w:tcPr>
          <w:p w14:paraId="60F3372B" w14:textId="1AA0F16E" w:rsidR="00603DBC" w:rsidRPr="00A748BB" w:rsidRDefault="00FE3EF7" w:rsidP="002E6719">
            <w:pPr>
              <w:spacing w:line="360" w:lineRule="auto"/>
              <w:ind w:left="0" w:firstLine="0"/>
            </w:pPr>
            <w:r>
              <w:t>5</w:t>
            </w:r>
          </w:p>
        </w:tc>
        <w:tc>
          <w:tcPr>
            <w:tcW w:w="2464" w:type="dxa"/>
          </w:tcPr>
          <w:p w14:paraId="6D985E6F" w14:textId="77777777" w:rsidR="00603DBC" w:rsidRPr="00A748BB" w:rsidRDefault="00603DBC" w:rsidP="002E6719">
            <w:pPr>
              <w:spacing w:line="360" w:lineRule="auto"/>
              <w:ind w:left="0" w:firstLine="0"/>
            </w:pPr>
            <w:r w:rsidRPr="00A748BB">
              <w:t>Intermédiaire</w:t>
            </w:r>
          </w:p>
        </w:tc>
        <w:tc>
          <w:tcPr>
            <w:tcW w:w="1813" w:type="dxa"/>
          </w:tcPr>
          <w:p w14:paraId="096BC529" w14:textId="77777777" w:rsidR="00603DBC" w:rsidRPr="00A748BB" w:rsidRDefault="00603DBC" w:rsidP="002E6719">
            <w:pPr>
              <w:spacing w:line="360" w:lineRule="auto"/>
              <w:ind w:left="0" w:firstLine="0"/>
            </w:pPr>
            <w:r w:rsidRPr="00A748BB">
              <w:t>Aucune</w:t>
            </w:r>
          </w:p>
        </w:tc>
        <w:tc>
          <w:tcPr>
            <w:tcW w:w="2669" w:type="dxa"/>
          </w:tcPr>
          <w:p w14:paraId="06775AB0" w14:textId="77777777" w:rsidR="00603DBC" w:rsidRPr="00A748BB" w:rsidRDefault="00603DBC" w:rsidP="002E6719">
            <w:pPr>
              <w:spacing w:line="360" w:lineRule="auto"/>
              <w:ind w:left="0" w:firstLine="0"/>
            </w:pPr>
            <w:r w:rsidRPr="00A748BB">
              <w:t>Quotidienne à hebdomadaire</w:t>
            </w:r>
          </w:p>
        </w:tc>
      </w:tr>
      <w:tr w:rsidR="00603DBC" w:rsidRPr="00A748BB" w14:paraId="29BFBE46" w14:textId="77777777" w:rsidTr="00A325FA">
        <w:tc>
          <w:tcPr>
            <w:tcW w:w="1812" w:type="dxa"/>
          </w:tcPr>
          <w:p w14:paraId="1D5958E5" w14:textId="77777777" w:rsidR="00603DBC" w:rsidRPr="00A748BB" w:rsidRDefault="00603DBC" w:rsidP="002E6719">
            <w:pPr>
              <w:spacing w:line="360" w:lineRule="auto"/>
              <w:ind w:left="0" w:firstLine="0"/>
            </w:pPr>
            <w:r w:rsidRPr="00A748BB">
              <w:t>Enseignants</w:t>
            </w:r>
          </w:p>
        </w:tc>
        <w:tc>
          <w:tcPr>
            <w:tcW w:w="1160" w:type="dxa"/>
          </w:tcPr>
          <w:p w14:paraId="07B41AB8" w14:textId="7F672086" w:rsidR="00603DBC" w:rsidRPr="00A748BB" w:rsidRDefault="00FE3EF7" w:rsidP="002E6719">
            <w:pPr>
              <w:spacing w:line="360" w:lineRule="auto"/>
              <w:ind w:left="0" w:firstLine="0"/>
            </w:pPr>
            <w:r>
              <w:t>5</w:t>
            </w:r>
          </w:p>
        </w:tc>
        <w:tc>
          <w:tcPr>
            <w:tcW w:w="2464" w:type="dxa"/>
          </w:tcPr>
          <w:p w14:paraId="2371A9EF" w14:textId="77777777" w:rsidR="00603DBC" w:rsidRPr="00A748BB" w:rsidRDefault="00603DBC" w:rsidP="002E6719">
            <w:pPr>
              <w:spacing w:line="360" w:lineRule="auto"/>
              <w:ind w:left="0" w:firstLine="0"/>
            </w:pPr>
            <w:r w:rsidRPr="00A748BB">
              <w:t>Débutant à intermédiaire</w:t>
            </w:r>
          </w:p>
        </w:tc>
        <w:tc>
          <w:tcPr>
            <w:tcW w:w="1813" w:type="dxa"/>
          </w:tcPr>
          <w:p w14:paraId="5A910C4A" w14:textId="77777777" w:rsidR="00603DBC" w:rsidRPr="00A748BB" w:rsidRDefault="00603DBC" w:rsidP="002E6719">
            <w:pPr>
              <w:spacing w:line="360" w:lineRule="auto"/>
              <w:ind w:left="0" w:firstLine="0"/>
            </w:pPr>
            <w:r w:rsidRPr="00A748BB">
              <w:t>Aucune</w:t>
            </w:r>
          </w:p>
        </w:tc>
        <w:tc>
          <w:tcPr>
            <w:tcW w:w="2669" w:type="dxa"/>
          </w:tcPr>
          <w:p w14:paraId="09916441" w14:textId="77777777" w:rsidR="00603DBC" w:rsidRPr="00A748BB" w:rsidRDefault="00603DBC" w:rsidP="002E6719">
            <w:pPr>
              <w:spacing w:line="360" w:lineRule="auto"/>
              <w:ind w:left="0" w:firstLine="0"/>
            </w:pPr>
            <w:r w:rsidRPr="00A748BB">
              <w:t>Quotidienne à hebdomadaire</w:t>
            </w:r>
          </w:p>
        </w:tc>
      </w:tr>
      <w:tr w:rsidR="00603DBC" w:rsidRPr="00A748BB" w14:paraId="76891353" w14:textId="77777777" w:rsidTr="00A325FA">
        <w:tc>
          <w:tcPr>
            <w:tcW w:w="1812" w:type="dxa"/>
          </w:tcPr>
          <w:p w14:paraId="3BF340CC" w14:textId="77777777" w:rsidR="00603DBC" w:rsidRPr="00A748BB" w:rsidRDefault="00603DBC" w:rsidP="002E6719">
            <w:pPr>
              <w:spacing w:line="360" w:lineRule="auto"/>
              <w:ind w:left="0" w:firstLine="0"/>
            </w:pPr>
            <w:r w:rsidRPr="00A748BB">
              <w:t>Administrateurs</w:t>
            </w:r>
          </w:p>
        </w:tc>
        <w:tc>
          <w:tcPr>
            <w:tcW w:w="1160" w:type="dxa"/>
          </w:tcPr>
          <w:p w14:paraId="7E09A2E1" w14:textId="094F859E" w:rsidR="00603DBC" w:rsidRPr="00A748BB" w:rsidRDefault="00FE3EF7" w:rsidP="002E6719">
            <w:pPr>
              <w:spacing w:line="360" w:lineRule="auto"/>
              <w:ind w:left="0" w:firstLine="0"/>
            </w:pPr>
            <w:r>
              <w:t>5</w:t>
            </w:r>
          </w:p>
        </w:tc>
        <w:tc>
          <w:tcPr>
            <w:tcW w:w="2464" w:type="dxa"/>
          </w:tcPr>
          <w:p w14:paraId="52BA8A99" w14:textId="77777777" w:rsidR="00603DBC" w:rsidRPr="00A748BB" w:rsidRDefault="00603DBC" w:rsidP="002E6719">
            <w:pPr>
              <w:spacing w:line="360" w:lineRule="auto"/>
              <w:ind w:left="0" w:firstLine="0"/>
            </w:pPr>
            <w:r w:rsidRPr="00A748BB">
              <w:t>Avancé</w:t>
            </w:r>
          </w:p>
        </w:tc>
        <w:tc>
          <w:tcPr>
            <w:tcW w:w="1813" w:type="dxa"/>
          </w:tcPr>
          <w:p w14:paraId="5963E8F8" w14:textId="77777777" w:rsidR="00603DBC" w:rsidRPr="00A748BB" w:rsidRDefault="00603DBC" w:rsidP="002E6719">
            <w:pPr>
              <w:spacing w:line="360" w:lineRule="auto"/>
              <w:ind w:left="0" w:firstLine="0"/>
            </w:pPr>
            <w:r w:rsidRPr="00A748BB">
              <w:t>Expérimenté</w:t>
            </w:r>
          </w:p>
        </w:tc>
        <w:tc>
          <w:tcPr>
            <w:tcW w:w="2669" w:type="dxa"/>
          </w:tcPr>
          <w:p w14:paraId="68ED66AE" w14:textId="77777777" w:rsidR="00603DBC" w:rsidRPr="00A748BB" w:rsidRDefault="00603DBC" w:rsidP="002E6719">
            <w:pPr>
              <w:spacing w:line="360" w:lineRule="auto"/>
              <w:ind w:left="0" w:firstLine="0"/>
            </w:pPr>
            <w:r w:rsidRPr="00A748BB">
              <w:t xml:space="preserve">Quotidienne </w:t>
            </w:r>
          </w:p>
        </w:tc>
      </w:tr>
    </w:tbl>
    <w:p w14:paraId="1B12EE7C" w14:textId="77777777" w:rsidR="00603DBC" w:rsidRPr="00A748BB" w:rsidRDefault="00603DBC" w:rsidP="00965739">
      <w:pPr>
        <w:pStyle w:val="111Loaten2"/>
        <w:numPr>
          <w:ilvl w:val="0"/>
          <w:numId w:val="0"/>
        </w:numPr>
        <w:spacing w:line="360" w:lineRule="auto"/>
        <w:ind w:right="-284"/>
        <w:outlineLvl w:val="9"/>
        <w:rPr>
          <w:b w:val="0"/>
          <w:bCs/>
          <w:i w:val="0"/>
          <w:iCs/>
        </w:rPr>
      </w:pPr>
    </w:p>
    <w:p w14:paraId="0377D101" w14:textId="27E6DA39" w:rsidR="00481568" w:rsidRPr="00A748BB" w:rsidRDefault="0031580E" w:rsidP="00A2551F">
      <w:pPr>
        <w:pStyle w:val="111Loaten2"/>
        <w:spacing w:line="360" w:lineRule="auto"/>
      </w:pPr>
      <w:bookmarkStart w:id="151" w:name="_Toc210120171"/>
      <w:r w:rsidRPr="00A748BB">
        <w:t>Instrument de collecte de données</w:t>
      </w:r>
      <w:bookmarkEnd w:id="151"/>
    </w:p>
    <w:p w14:paraId="3B6221AC" w14:textId="77777777" w:rsidR="00B821F1" w:rsidRPr="00A748BB" w:rsidRDefault="00B821F1" w:rsidP="001F2355">
      <w:pPr>
        <w:ind w:left="0" w:firstLine="709"/>
      </w:pPr>
      <w:r w:rsidRPr="00A748BB">
        <w:t>Nous avons développé et adapté plusieurs instruments de collecte de données spécifiquement pour cette évaluation</w:t>
      </w:r>
    </w:p>
    <w:p w14:paraId="3EB29621" w14:textId="1F264AD4" w:rsidR="00B821F1" w:rsidRPr="00A748BB" w:rsidRDefault="00B821F1">
      <w:pPr>
        <w:pStyle w:val="ListParagraph"/>
        <w:numPr>
          <w:ilvl w:val="0"/>
          <w:numId w:val="15"/>
        </w:numPr>
        <w:tabs>
          <w:tab w:val="clear" w:pos="142"/>
          <w:tab w:val="clear" w:pos="8789"/>
        </w:tabs>
        <w:spacing w:before="0" w:after="160" w:line="360" w:lineRule="auto"/>
        <w:ind w:right="0"/>
        <w:jc w:val="both"/>
        <w:rPr>
          <w:b w:val="0"/>
          <w:bCs/>
          <w:sz w:val="24"/>
        </w:rPr>
      </w:pPr>
      <w:r w:rsidRPr="00A748BB">
        <w:rPr>
          <w:b w:val="0"/>
          <w:bCs/>
          <w:sz w:val="24"/>
        </w:rPr>
        <w:t>Grille d’évaluation technique : basée sur les norme ISO 25010 [4.</w:t>
      </w:r>
      <w:r w:rsidR="005E7B44">
        <w:rPr>
          <w:b w:val="0"/>
          <w:bCs/>
          <w:sz w:val="24"/>
        </w:rPr>
        <w:t>08</w:t>
      </w:r>
      <w:r w:rsidRPr="00A748BB">
        <w:rPr>
          <w:b w:val="0"/>
          <w:bCs/>
          <w:sz w:val="24"/>
        </w:rPr>
        <w:t>]</w:t>
      </w:r>
    </w:p>
    <w:p w14:paraId="6436573D" w14:textId="77B26C68" w:rsidR="00B821F1" w:rsidRPr="00A748BB" w:rsidRDefault="00B821F1">
      <w:pPr>
        <w:pStyle w:val="ListParagraph"/>
        <w:numPr>
          <w:ilvl w:val="0"/>
          <w:numId w:val="15"/>
        </w:numPr>
        <w:tabs>
          <w:tab w:val="clear" w:pos="142"/>
          <w:tab w:val="clear" w:pos="8789"/>
        </w:tabs>
        <w:spacing w:before="0" w:after="160" w:line="360" w:lineRule="auto"/>
        <w:ind w:right="0"/>
        <w:jc w:val="both"/>
        <w:rPr>
          <w:b w:val="0"/>
          <w:bCs/>
          <w:sz w:val="24"/>
        </w:rPr>
      </w:pPr>
      <w:r w:rsidRPr="00A748BB">
        <w:rPr>
          <w:b w:val="0"/>
          <w:bCs/>
          <w:sz w:val="24"/>
        </w:rPr>
        <w:t xml:space="preserve">Questionnaire de satisfaction utilisateur : adapté du </w:t>
      </w:r>
      <w:r w:rsidR="00002C6E" w:rsidRPr="00A748BB">
        <w:rPr>
          <w:b w:val="0"/>
          <w:bCs/>
          <w:sz w:val="24"/>
        </w:rPr>
        <w:t>S</w:t>
      </w:r>
      <w:r w:rsidRPr="00A748BB">
        <w:rPr>
          <w:b w:val="0"/>
          <w:bCs/>
          <w:sz w:val="24"/>
        </w:rPr>
        <w:t>yst</w:t>
      </w:r>
      <w:r w:rsidR="00002C6E" w:rsidRPr="00A748BB">
        <w:rPr>
          <w:b w:val="0"/>
          <w:bCs/>
          <w:sz w:val="24"/>
        </w:rPr>
        <w:t>e</w:t>
      </w:r>
      <w:r w:rsidRPr="00A748BB">
        <w:rPr>
          <w:b w:val="0"/>
          <w:bCs/>
          <w:sz w:val="24"/>
        </w:rPr>
        <w:t>m</w:t>
      </w:r>
      <w:r w:rsidR="00002C6E" w:rsidRPr="00A748BB">
        <w:rPr>
          <w:b w:val="0"/>
          <w:bCs/>
          <w:sz w:val="24"/>
        </w:rPr>
        <w:t xml:space="preserve"> U</w:t>
      </w:r>
      <w:r w:rsidRPr="00A748BB">
        <w:rPr>
          <w:b w:val="0"/>
          <w:bCs/>
          <w:sz w:val="24"/>
        </w:rPr>
        <w:t xml:space="preserve">sability </w:t>
      </w:r>
      <w:r w:rsidR="00002C6E" w:rsidRPr="00A748BB">
        <w:rPr>
          <w:b w:val="0"/>
          <w:bCs/>
          <w:sz w:val="24"/>
        </w:rPr>
        <w:t>S</w:t>
      </w:r>
      <w:r w:rsidRPr="00A748BB">
        <w:rPr>
          <w:b w:val="0"/>
          <w:bCs/>
          <w:sz w:val="24"/>
        </w:rPr>
        <w:t>cale (SUS) [4.02]</w:t>
      </w:r>
    </w:p>
    <w:p w14:paraId="13BDA48B" w14:textId="77777777" w:rsidR="00B821F1" w:rsidRPr="00A748BB" w:rsidRDefault="00B821F1">
      <w:pPr>
        <w:pStyle w:val="ListParagraph"/>
        <w:numPr>
          <w:ilvl w:val="0"/>
          <w:numId w:val="15"/>
        </w:numPr>
        <w:tabs>
          <w:tab w:val="clear" w:pos="142"/>
          <w:tab w:val="clear" w:pos="8789"/>
        </w:tabs>
        <w:spacing w:before="0" w:after="160" w:line="360" w:lineRule="auto"/>
        <w:ind w:right="0"/>
        <w:jc w:val="both"/>
        <w:rPr>
          <w:b w:val="0"/>
          <w:bCs/>
          <w:sz w:val="24"/>
        </w:rPr>
      </w:pPr>
      <w:r w:rsidRPr="00A748BB">
        <w:rPr>
          <w:b w:val="0"/>
          <w:bCs/>
          <w:sz w:val="24"/>
        </w:rPr>
        <w:t>Guide d’entretien semi-directif : pour les retours qualitatifs</w:t>
      </w:r>
    </w:p>
    <w:p w14:paraId="6D7A3DD2" w14:textId="77777777" w:rsidR="00B821F1" w:rsidRPr="00A748BB" w:rsidRDefault="00B821F1">
      <w:pPr>
        <w:pStyle w:val="ListParagraph"/>
        <w:numPr>
          <w:ilvl w:val="0"/>
          <w:numId w:val="15"/>
        </w:numPr>
        <w:tabs>
          <w:tab w:val="clear" w:pos="142"/>
          <w:tab w:val="clear" w:pos="8789"/>
        </w:tabs>
        <w:spacing w:before="0" w:after="160" w:line="360" w:lineRule="auto"/>
        <w:ind w:right="0"/>
        <w:jc w:val="both"/>
        <w:rPr>
          <w:b w:val="0"/>
          <w:bCs/>
          <w:sz w:val="24"/>
        </w:rPr>
      </w:pPr>
      <w:r w:rsidRPr="00A748BB">
        <w:rPr>
          <w:b w:val="0"/>
          <w:bCs/>
          <w:sz w:val="24"/>
        </w:rPr>
        <w:t>Scenario de test utilisateurs : couvrant les principales fonctionnalités</w:t>
      </w:r>
    </w:p>
    <w:p w14:paraId="5513E3CE" w14:textId="0DB7AA63" w:rsidR="00481568" w:rsidRPr="00A748BB" w:rsidRDefault="00B821F1">
      <w:pPr>
        <w:pStyle w:val="ListParagraph"/>
        <w:numPr>
          <w:ilvl w:val="0"/>
          <w:numId w:val="15"/>
        </w:numPr>
        <w:tabs>
          <w:tab w:val="clear" w:pos="142"/>
          <w:tab w:val="clear" w:pos="8789"/>
        </w:tabs>
        <w:spacing w:before="0" w:after="160" w:line="360" w:lineRule="auto"/>
        <w:ind w:right="0"/>
        <w:jc w:val="both"/>
        <w:rPr>
          <w:b w:val="0"/>
          <w:bCs/>
          <w:sz w:val="24"/>
        </w:rPr>
      </w:pPr>
      <w:r w:rsidRPr="00A748BB">
        <w:rPr>
          <w:b w:val="0"/>
          <w:bCs/>
          <w:sz w:val="24"/>
        </w:rPr>
        <w:t>Checklist de sécurité : basée sur l’OWASP ASVS [4.</w:t>
      </w:r>
      <w:r w:rsidR="005E7B44">
        <w:rPr>
          <w:b w:val="0"/>
          <w:bCs/>
          <w:sz w:val="24"/>
        </w:rPr>
        <w:t>06</w:t>
      </w:r>
      <w:r w:rsidRPr="00A748BB">
        <w:rPr>
          <w:b w:val="0"/>
          <w:bCs/>
          <w:sz w:val="24"/>
        </w:rPr>
        <w:t>]</w:t>
      </w:r>
    </w:p>
    <w:p w14:paraId="7A7A6505" w14:textId="5B554D41" w:rsidR="00B001E9" w:rsidRPr="00A748BB" w:rsidRDefault="006B36AA" w:rsidP="00A2551F">
      <w:pPr>
        <w:pStyle w:val="11Loaten1"/>
        <w:spacing w:line="360" w:lineRule="auto"/>
      </w:pPr>
      <w:bookmarkStart w:id="152" w:name="_Toc210120172"/>
      <w:r w:rsidRPr="00A748BB">
        <w:t>Résultats</w:t>
      </w:r>
      <w:r w:rsidR="00FA1916" w:rsidRPr="00A748BB">
        <w:t xml:space="preserve"> de l’évaluation fonctionnelle</w:t>
      </w:r>
      <w:bookmarkEnd w:id="152"/>
    </w:p>
    <w:p w14:paraId="506703C9" w14:textId="6F754D87" w:rsidR="003B0227" w:rsidRDefault="00651544" w:rsidP="003E3389">
      <w:pPr>
        <w:pStyle w:val="11Loaten1"/>
        <w:numPr>
          <w:ilvl w:val="0"/>
          <w:numId w:val="0"/>
        </w:numPr>
        <w:spacing w:line="360" w:lineRule="auto"/>
        <w:ind w:right="-284" w:firstLine="709"/>
        <w:outlineLvl w:val="9"/>
        <w:rPr>
          <w:b w:val="0"/>
          <w:bCs/>
        </w:rPr>
      </w:pPr>
      <w:r w:rsidRPr="00A748BB">
        <w:rPr>
          <w:b w:val="0"/>
          <w:bCs/>
        </w:rPr>
        <w:t>L’évaluation fonctionnelle visait à vérifier que toutes les fonctionnalités planifiées avaient été correctement implémentées et qu’elles répondaient aux besoins exprimés</w:t>
      </w:r>
    </w:p>
    <w:p w14:paraId="3ABC938D" w14:textId="7F42F966" w:rsidR="005147C8" w:rsidRPr="003B0227" w:rsidRDefault="003B0227" w:rsidP="003B0227">
      <w:pPr>
        <w:rPr>
          <w:bCs/>
          <w:color w:val="000000"/>
        </w:rPr>
      </w:pPr>
      <w:r>
        <w:rPr>
          <w:b/>
          <w:bCs/>
        </w:rPr>
        <w:br w:type="page"/>
      </w:r>
    </w:p>
    <w:p w14:paraId="656A28D0" w14:textId="3F3DC2F2" w:rsidR="00481568" w:rsidRPr="00A748BB" w:rsidRDefault="004D2E3F" w:rsidP="00A2551F">
      <w:pPr>
        <w:pStyle w:val="111Loaten2"/>
        <w:spacing w:line="360" w:lineRule="auto"/>
      </w:pPr>
      <w:bookmarkStart w:id="153" w:name="_Toc210120173"/>
      <w:r w:rsidRPr="00A748BB">
        <w:lastRenderedPageBreak/>
        <w:t>Etat d’avancement des fonctionnalités</w:t>
      </w:r>
      <w:bookmarkEnd w:id="153"/>
    </w:p>
    <w:p w14:paraId="7AA4883E" w14:textId="3B040920" w:rsidR="00FE71D9" w:rsidRPr="00A748BB" w:rsidRDefault="00D86E08" w:rsidP="003E3389">
      <w:pPr>
        <w:pStyle w:val="Tabilao"/>
      </w:pPr>
      <w:bookmarkStart w:id="154" w:name="_Toc209780252"/>
      <w:r w:rsidRPr="00A748BB">
        <w:t>Etat détaillé de la réalisation des fonctionnalité principales</w:t>
      </w:r>
      <w:bookmarkEnd w:id="154"/>
    </w:p>
    <w:tbl>
      <w:tblPr>
        <w:tblStyle w:val="TableGrid"/>
        <w:tblW w:w="0" w:type="auto"/>
        <w:tblLook w:val="04A0" w:firstRow="1" w:lastRow="0" w:firstColumn="1" w:lastColumn="0" w:noHBand="0" w:noVBand="1"/>
      </w:tblPr>
      <w:tblGrid>
        <w:gridCol w:w="1811"/>
        <w:gridCol w:w="1754"/>
        <w:gridCol w:w="1784"/>
        <w:gridCol w:w="1790"/>
        <w:gridCol w:w="1923"/>
      </w:tblGrid>
      <w:tr w:rsidR="00FE71D9" w:rsidRPr="00A748BB" w14:paraId="28026C79" w14:textId="77777777" w:rsidTr="00DC6F22">
        <w:tc>
          <w:tcPr>
            <w:tcW w:w="1811" w:type="dxa"/>
          </w:tcPr>
          <w:p w14:paraId="0CD23B2A" w14:textId="77777777" w:rsidR="00FE71D9" w:rsidRPr="00A748BB" w:rsidRDefault="00FE71D9" w:rsidP="002E6719">
            <w:pPr>
              <w:spacing w:line="360" w:lineRule="auto"/>
              <w:ind w:left="0" w:firstLine="0"/>
            </w:pPr>
            <w:r w:rsidRPr="00A748BB">
              <w:t>Fonctionnalité</w:t>
            </w:r>
          </w:p>
        </w:tc>
        <w:tc>
          <w:tcPr>
            <w:tcW w:w="1754" w:type="dxa"/>
          </w:tcPr>
          <w:p w14:paraId="78346411" w14:textId="77777777" w:rsidR="00FE71D9" w:rsidRPr="00A748BB" w:rsidRDefault="00FE71D9" w:rsidP="002E6719">
            <w:pPr>
              <w:spacing w:line="360" w:lineRule="auto"/>
              <w:ind w:left="0" w:firstLine="0"/>
            </w:pPr>
            <w:r w:rsidRPr="00A748BB">
              <w:t>Etat</w:t>
            </w:r>
          </w:p>
        </w:tc>
        <w:tc>
          <w:tcPr>
            <w:tcW w:w="1784" w:type="dxa"/>
          </w:tcPr>
          <w:p w14:paraId="0CEFC7A8" w14:textId="77777777" w:rsidR="00FE71D9" w:rsidRPr="00A748BB" w:rsidRDefault="00FE71D9" w:rsidP="002E6719">
            <w:pPr>
              <w:spacing w:line="360" w:lineRule="auto"/>
              <w:ind w:left="0" w:firstLine="0"/>
            </w:pPr>
            <w:r w:rsidRPr="00A748BB">
              <w:t>Taux de réalisation</w:t>
            </w:r>
          </w:p>
        </w:tc>
        <w:tc>
          <w:tcPr>
            <w:tcW w:w="1790" w:type="dxa"/>
          </w:tcPr>
          <w:p w14:paraId="65CB25A9" w14:textId="77777777" w:rsidR="00FE71D9" w:rsidRPr="00A748BB" w:rsidRDefault="00FE71D9" w:rsidP="002E6719">
            <w:pPr>
              <w:spacing w:line="360" w:lineRule="auto"/>
              <w:ind w:left="0" w:firstLine="0"/>
            </w:pPr>
            <w:r w:rsidRPr="00A748BB">
              <w:t>Complexité</w:t>
            </w:r>
          </w:p>
        </w:tc>
        <w:tc>
          <w:tcPr>
            <w:tcW w:w="1923" w:type="dxa"/>
          </w:tcPr>
          <w:p w14:paraId="3D70B5FC" w14:textId="77777777" w:rsidR="00FE71D9" w:rsidRPr="00A748BB" w:rsidRDefault="00FE71D9" w:rsidP="002E6719">
            <w:pPr>
              <w:spacing w:line="360" w:lineRule="auto"/>
              <w:ind w:left="0" w:firstLine="0"/>
            </w:pPr>
            <w:r w:rsidRPr="00A748BB">
              <w:t>Notes d’implémentation</w:t>
            </w:r>
          </w:p>
        </w:tc>
      </w:tr>
      <w:tr w:rsidR="00FE71D9" w:rsidRPr="00A748BB" w14:paraId="377A150E" w14:textId="77777777" w:rsidTr="00DC6F22">
        <w:tc>
          <w:tcPr>
            <w:tcW w:w="1811" w:type="dxa"/>
          </w:tcPr>
          <w:p w14:paraId="00083554" w14:textId="77777777" w:rsidR="00FE71D9" w:rsidRPr="00A748BB" w:rsidRDefault="00FE71D9" w:rsidP="002E6719">
            <w:pPr>
              <w:spacing w:line="360" w:lineRule="auto"/>
              <w:ind w:left="0" w:firstLine="0"/>
            </w:pPr>
            <w:r w:rsidRPr="00A748BB">
              <w:t>Authentification</w:t>
            </w:r>
          </w:p>
        </w:tc>
        <w:tc>
          <w:tcPr>
            <w:tcW w:w="1754" w:type="dxa"/>
          </w:tcPr>
          <w:p w14:paraId="55F2830C" w14:textId="77777777" w:rsidR="00FE71D9" w:rsidRPr="00A748BB" w:rsidRDefault="00FE71D9" w:rsidP="002E6719">
            <w:pPr>
              <w:spacing w:line="360" w:lineRule="auto"/>
              <w:ind w:left="0" w:firstLine="0"/>
            </w:pPr>
            <w:r w:rsidRPr="00A748BB">
              <w:t>Implémentée</w:t>
            </w:r>
          </w:p>
        </w:tc>
        <w:tc>
          <w:tcPr>
            <w:tcW w:w="1784" w:type="dxa"/>
          </w:tcPr>
          <w:p w14:paraId="539A51A8" w14:textId="77777777" w:rsidR="00FE71D9" w:rsidRPr="00A748BB" w:rsidRDefault="00FE71D9" w:rsidP="002E6719">
            <w:pPr>
              <w:spacing w:line="360" w:lineRule="auto"/>
              <w:ind w:left="0" w:firstLine="0"/>
            </w:pPr>
            <w:r w:rsidRPr="00A748BB">
              <w:t>90 %</w:t>
            </w:r>
          </w:p>
        </w:tc>
        <w:tc>
          <w:tcPr>
            <w:tcW w:w="1790" w:type="dxa"/>
          </w:tcPr>
          <w:p w14:paraId="623B6987" w14:textId="77777777" w:rsidR="00FE71D9" w:rsidRPr="00A748BB" w:rsidRDefault="00FE71D9" w:rsidP="002E6719">
            <w:pPr>
              <w:spacing w:line="360" w:lineRule="auto"/>
              <w:ind w:left="0" w:firstLine="0"/>
            </w:pPr>
            <w:r w:rsidRPr="00A748BB">
              <w:t>Faible</w:t>
            </w:r>
          </w:p>
        </w:tc>
        <w:tc>
          <w:tcPr>
            <w:tcW w:w="1923" w:type="dxa"/>
          </w:tcPr>
          <w:p w14:paraId="1C4C5588" w14:textId="77777777" w:rsidR="00FE71D9" w:rsidRPr="00A748BB" w:rsidRDefault="00FE71D9" w:rsidP="002E6719">
            <w:pPr>
              <w:spacing w:line="360" w:lineRule="auto"/>
              <w:ind w:left="0" w:firstLine="0"/>
            </w:pPr>
            <w:r w:rsidRPr="00A748BB">
              <w:t>JWT avec expiration configurable</w:t>
            </w:r>
          </w:p>
        </w:tc>
      </w:tr>
      <w:tr w:rsidR="00FE71D9" w:rsidRPr="00A748BB" w14:paraId="06A5EB93" w14:textId="77777777" w:rsidTr="00DC6F22">
        <w:tc>
          <w:tcPr>
            <w:tcW w:w="1811" w:type="dxa"/>
          </w:tcPr>
          <w:p w14:paraId="61867AF9" w14:textId="77777777" w:rsidR="00FE71D9" w:rsidRPr="00A748BB" w:rsidRDefault="00FE71D9" w:rsidP="002E6719">
            <w:pPr>
              <w:spacing w:line="360" w:lineRule="auto"/>
              <w:ind w:left="0" w:firstLine="0"/>
            </w:pPr>
            <w:r w:rsidRPr="00A748BB">
              <w:t>Gestion des utilisateurs</w:t>
            </w:r>
          </w:p>
        </w:tc>
        <w:tc>
          <w:tcPr>
            <w:tcW w:w="1754" w:type="dxa"/>
          </w:tcPr>
          <w:p w14:paraId="7F2887D5" w14:textId="77777777" w:rsidR="00FE71D9" w:rsidRPr="00A748BB" w:rsidRDefault="00FE71D9" w:rsidP="002E6719">
            <w:pPr>
              <w:spacing w:line="360" w:lineRule="auto"/>
              <w:ind w:left="0" w:firstLine="0"/>
            </w:pPr>
            <w:r w:rsidRPr="00A748BB">
              <w:t>Implémentée</w:t>
            </w:r>
          </w:p>
        </w:tc>
        <w:tc>
          <w:tcPr>
            <w:tcW w:w="1784" w:type="dxa"/>
          </w:tcPr>
          <w:p w14:paraId="50EFED5D" w14:textId="77777777" w:rsidR="00FE71D9" w:rsidRPr="00A748BB" w:rsidRDefault="00FE71D9" w:rsidP="002E6719">
            <w:pPr>
              <w:spacing w:line="360" w:lineRule="auto"/>
              <w:ind w:left="0" w:firstLine="0"/>
            </w:pPr>
            <w:r w:rsidRPr="00A748BB">
              <w:t>90 %</w:t>
            </w:r>
          </w:p>
        </w:tc>
        <w:tc>
          <w:tcPr>
            <w:tcW w:w="1790" w:type="dxa"/>
          </w:tcPr>
          <w:p w14:paraId="1F71F3B6" w14:textId="77777777" w:rsidR="00FE71D9" w:rsidRPr="00A748BB" w:rsidRDefault="00FE71D9" w:rsidP="002E6719">
            <w:pPr>
              <w:spacing w:line="360" w:lineRule="auto"/>
              <w:ind w:left="0" w:firstLine="0"/>
            </w:pPr>
            <w:r w:rsidRPr="00A748BB">
              <w:t>Moyenne</w:t>
            </w:r>
          </w:p>
        </w:tc>
        <w:tc>
          <w:tcPr>
            <w:tcW w:w="1923" w:type="dxa"/>
          </w:tcPr>
          <w:p w14:paraId="719F484F" w14:textId="77777777" w:rsidR="00FE71D9" w:rsidRPr="00A748BB" w:rsidRDefault="00FE71D9" w:rsidP="002E6719">
            <w:pPr>
              <w:spacing w:line="360" w:lineRule="auto"/>
              <w:ind w:left="0" w:firstLine="0"/>
            </w:pPr>
            <w:r w:rsidRPr="00A748BB">
              <w:t>Interface admin complète, gestion des rôles</w:t>
            </w:r>
          </w:p>
        </w:tc>
      </w:tr>
      <w:tr w:rsidR="00FE71D9" w:rsidRPr="00A748BB" w14:paraId="70A437DC" w14:textId="77777777" w:rsidTr="00DC6F22">
        <w:tc>
          <w:tcPr>
            <w:tcW w:w="1811" w:type="dxa"/>
          </w:tcPr>
          <w:p w14:paraId="264B1708" w14:textId="77777777" w:rsidR="00FE71D9" w:rsidRPr="00A748BB" w:rsidRDefault="00FE71D9" w:rsidP="002E6719">
            <w:pPr>
              <w:spacing w:line="360" w:lineRule="auto"/>
              <w:ind w:left="0" w:firstLine="0"/>
            </w:pPr>
            <w:r w:rsidRPr="00A748BB">
              <w:t>Messagerie instantanée</w:t>
            </w:r>
          </w:p>
        </w:tc>
        <w:tc>
          <w:tcPr>
            <w:tcW w:w="1754" w:type="dxa"/>
          </w:tcPr>
          <w:p w14:paraId="29BF6354" w14:textId="77777777" w:rsidR="00FE71D9" w:rsidRPr="00A748BB" w:rsidRDefault="00FE71D9" w:rsidP="002E6719">
            <w:pPr>
              <w:spacing w:line="360" w:lineRule="auto"/>
              <w:ind w:left="0" w:firstLine="0"/>
            </w:pPr>
            <w:r w:rsidRPr="00A748BB">
              <w:t>Implémentée</w:t>
            </w:r>
          </w:p>
        </w:tc>
        <w:tc>
          <w:tcPr>
            <w:tcW w:w="1784" w:type="dxa"/>
          </w:tcPr>
          <w:p w14:paraId="2E5243B1" w14:textId="29A8E340" w:rsidR="00FE71D9" w:rsidRPr="00A748BB" w:rsidRDefault="00320224" w:rsidP="002E6719">
            <w:pPr>
              <w:spacing w:line="360" w:lineRule="auto"/>
              <w:ind w:left="0" w:firstLine="0"/>
            </w:pPr>
            <w:r>
              <w:t>75</w:t>
            </w:r>
            <w:r w:rsidR="00FE71D9" w:rsidRPr="00A748BB">
              <w:t xml:space="preserve"> %</w:t>
            </w:r>
          </w:p>
        </w:tc>
        <w:tc>
          <w:tcPr>
            <w:tcW w:w="1790" w:type="dxa"/>
          </w:tcPr>
          <w:p w14:paraId="24FB9D4B" w14:textId="77777777" w:rsidR="00FE71D9" w:rsidRPr="00A748BB" w:rsidRDefault="00FE71D9" w:rsidP="002E6719">
            <w:pPr>
              <w:spacing w:line="360" w:lineRule="auto"/>
              <w:ind w:left="0" w:firstLine="0"/>
            </w:pPr>
            <w:r w:rsidRPr="00A748BB">
              <w:t>Elevée</w:t>
            </w:r>
          </w:p>
        </w:tc>
        <w:tc>
          <w:tcPr>
            <w:tcW w:w="1923" w:type="dxa"/>
          </w:tcPr>
          <w:p w14:paraId="63CDFE5E" w14:textId="77777777" w:rsidR="00FE71D9" w:rsidRPr="00A748BB" w:rsidRDefault="00FE71D9" w:rsidP="002E6719">
            <w:pPr>
              <w:spacing w:line="360" w:lineRule="auto"/>
              <w:ind w:left="0" w:firstLine="0"/>
            </w:pPr>
            <w:r w:rsidRPr="00A748BB">
              <w:t>Socket.IO avec transfert de fichiers</w:t>
            </w:r>
          </w:p>
        </w:tc>
      </w:tr>
      <w:tr w:rsidR="00FE71D9" w:rsidRPr="00A748BB" w14:paraId="4DF9E1DF" w14:textId="77777777" w:rsidTr="00DC6F22">
        <w:tc>
          <w:tcPr>
            <w:tcW w:w="1811" w:type="dxa"/>
          </w:tcPr>
          <w:p w14:paraId="66FFD959" w14:textId="77777777" w:rsidR="00FE71D9" w:rsidRPr="00A748BB" w:rsidRDefault="00FE71D9" w:rsidP="002E6719">
            <w:pPr>
              <w:spacing w:line="360" w:lineRule="auto"/>
              <w:ind w:left="0" w:firstLine="0"/>
            </w:pPr>
            <w:r w:rsidRPr="00A748BB">
              <w:t>Gestion des annonces</w:t>
            </w:r>
          </w:p>
        </w:tc>
        <w:tc>
          <w:tcPr>
            <w:tcW w:w="1754" w:type="dxa"/>
          </w:tcPr>
          <w:p w14:paraId="004210DD" w14:textId="77777777" w:rsidR="00FE71D9" w:rsidRPr="00A748BB" w:rsidRDefault="00FE71D9" w:rsidP="002E6719">
            <w:pPr>
              <w:spacing w:line="360" w:lineRule="auto"/>
              <w:ind w:left="0" w:firstLine="0"/>
            </w:pPr>
            <w:r w:rsidRPr="00A748BB">
              <w:t>Implémentée</w:t>
            </w:r>
          </w:p>
        </w:tc>
        <w:tc>
          <w:tcPr>
            <w:tcW w:w="1784" w:type="dxa"/>
          </w:tcPr>
          <w:p w14:paraId="018DA67C" w14:textId="77777777" w:rsidR="00FE71D9" w:rsidRPr="00A748BB" w:rsidRDefault="00FE71D9" w:rsidP="002E6719">
            <w:pPr>
              <w:spacing w:line="360" w:lineRule="auto"/>
              <w:ind w:left="0" w:firstLine="0"/>
            </w:pPr>
            <w:r w:rsidRPr="00A748BB">
              <w:t>90 %</w:t>
            </w:r>
          </w:p>
        </w:tc>
        <w:tc>
          <w:tcPr>
            <w:tcW w:w="1790" w:type="dxa"/>
          </w:tcPr>
          <w:p w14:paraId="32389F5E" w14:textId="77777777" w:rsidR="00FE71D9" w:rsidRPr="00A748BB" w:rsidRDefault="00FE71D9" w:rsidP="002E6719">
            <w:pPr>
              <w:spacing w:line="360" w:lineRule="auto"/>
              <w:ind w:left="0" w:firstLine="0"/>
            </w:pPr>
            <w:r w:rsidRPr="00A748BB">
              <w:t>Moyenne</w:t>
            </w:r>
          </w:p>
        </w:tc>
        <w:tc>
          <w:tcPr>
            <w:tcW w:w="1923" w:type="dxa"/>
          </w:tcPr>
          <w:p w14:paraId="4146A377" w14:textId="77777777" w:rsidR="00FE71D9" w:rsidRPr="00A748BB" w:rsidRDefault="00FE71D9" w:rsidP="002E6719">
            <w:pPr>
              <w:spacing w:line="360" w:lineRule="auto"/>
              <w:ind w:left="0" w:firstLine="0"/>
            </w:pPr>
            <w:r w:rsidRPr="00A748BB">
              <w:t>Ciblage multi-niveaux, pièces jointes</w:t>
            </w:r>
          </w:p>
        </w:tc>
      </w:tr>
      <w:tr w:rsidR="00FE71D9" w:rsidRPr="00A748BB" w14:paraId="46F9175B" w14:textId="77777777" w:rsidTr="00DC6F22">
        <w:tc>
          <w:tcPr>
            <w:tcW w:w="1811" w:type="dxa"/>
          </w:tcPr>
          <w:p w14:paraId="065B1975" w14:textId="77777777" w:rsidR="00FE71D9" w:rsidRPr="00A748BB" w:rsidRDefault="00FE71D9" w:rsidP="002E6719">
            <w:pPr>
              <w:spacing w:line="360" w:lineRule="auto"/>
              <w:ind w:left="0" w:firstLine="0"/>
            </w:pPr>
            <w:r w:rsidRPr="00A748BB">
              <w:t>Gestion des cours</w:t>
            </w:r>
          </w:p>
        </w:tc>
        <w:tc>
          <w:tcPr>
            <w:tcW w:w="1754" w:type="dxa"/>
          </w:tcPr>
          <w:p w14:paraId="6FEC5120" w14:textId="77777777" w:rsidR="00FE71D9" w:rsidRPr="00A748BB" w:rsidRDefault="00FE71D9" w:rsidP="002E6719">
            <w:pPr>
              <w:spacing w:line="360" w:lineRule="auto"/>
              <w:ind w:left="0" w:firstLine="0"/>
            </w:pPr>
            <w:r w:rsidRPr="00A748BB">
              <w:t>Implémentée</w:t>
            </w:r>
          </w:p>
        </w:tc>
        <w:tc>
          <w:tcPr>
            <w:tcW w:w="1784" w:type="dxa"/>
          </w:tcPr>
          <w:p w14:paraId="57F13E98" w14:textId="77777777" w:rsidR="00FE71D9" w:rsidRPr="00A748BB" w:rsidRDefault="00FE71D9" w:rsidP="002E6719">
            <w:pPr>
              <w:spacing w:line="360" w:lineRule="auto"/>
              <w:ind w:left="0" w:firstLine="0"/>
            </w:pPr>
            <w:r w:rsidRPr="00A748BB">
              <w:t>90 %</w:t>
            </w:r>
          </w:p>
        </w:tc>
        <w:tc>
          <w:tcPr>
            <w:tcW w:w="1790" w:type="dxa"/>
          </w:tcPr>
          <w:p w14:paraId="5CFB44BA" w14:textId="77777777" w:rsidR="00FE71D9" w:rsidRPr="00A748BB" w:rsidRDefault="00FE71D9" w:rsidP="002E6719">
            <w:pPr>
              <w:spacing w:line="360" w:lineRule="auto"/>
              <w:ind w:left="0" w:firstLine="0"/>
            </w:pPr>
            <w:r w:rsidRPr="00A748BB">
              <w:t>Moyenne</w:t>
            </w:r>
          </w:p>
        </w:tc>
        <w:tc>
          <w:tcPr>
            <w:tcW w:w="1923" w:type="dxa"/>
          </w:tcPr>
          <w:p w14:paraId="2E8888E9" w14:textId="6F586257" w:rsidR="00FE71D9" w:rsidRPr="00A748BB" w:rsidRDefault="000C1857" w:rsidP="002E6719">
            <w:pPr>
              <w:spacing w:line="360" w:lineRule="auto"/>
              <w:ind w:left="0" w:firstLine="0"/>
            </w:pPr>
            <w:r w:rsidRPr="00A748BB">
              <w:t>Uploadé</w:t>
            </w:r>
            <w:r w:rsidR="00FE71D9" w:rsidRPr="00A748BB">
              <w:t xml:space="preserve"> multiples, validation formats</w:t>
            </w:r>
          </w:p>
        </w:tc>
      </w:tr>
      <w:tr w:rsidR="00FE71D9" w:rsidRPr="00A748BB" w14:paraId="65DD74CC" w14:textId="77777777" w:rsidTr="00DC6F22">
        <w:tc>
          <w:tcPr>
            <w:tcW w:w="1811" w:type="dxa"/>
          </w:tcPr>
          <w:p w14:paraId="5D01C730" w14:textId="77777777" w:rsidR="00FE71D9" w:rsidRPr="00A748BB" w:rsidRDefault="00FE71D9" w:rsidP="002E6719">
            <w:pPr>
              <w:spacing w:line="360" w:lineRule="auto"/>
              <w:ind w:left="0" w:firstLine="0"/>
            </w:pPr>
            <w:r w:rsidRPr="00A748BB">
              <w:t>Système de note</w:t>
            </w:r>
          </w:p>
        </w:tc>
        <w:tc>
          <w:tcPr>
            <w:tcW w:w="1754" w:type="dxa"/>
          </w:tcPr>
          <w:p w14:paraId="28436111" w14:textId="77777777" w:rsidR="00FE71D9" w:rsidRPr="00A748BB" w:rsidRDefault="00FE71D9" w:rsidP="002E6719">
            <w:pPr>
              <w:spacing w:line="360" w:lineRule="auto"/>
              <w:ind w:left="0" w:firstLine="0"/>
            </w:pPr>
            <w:r w:rsidRPr="00A748BB">
              <w:t>Implémentée</w:t>
            </w:r>
          </w:p>
        </w:tc>
        <w:tc>
          <w:tcPr>
            <w:tcW w:w="1784" w:type="dxa"/>
          </w:tcPr>
          <w:p w14:paraId="3BEFA0D8" w14:textId="56B5E965" w:rsidR="00FE71D9" w:rsidRPr="00A748BB" w:rsidRDefault="00320224" w:rsidP="002E6719">
            <w:pPr>
              <w:spacing w:line="360" w:lineRule="auto"/>
              <w:ind w:left="0" w:firstLine="0"/>
            </w:pPr>
            <w:r>
              <w:t>85</w:t>
            </w:r>
            <w:r w:rsidR="00FE71D9" w:rsidRPr="00A748BB">
              <w:t xml:space="preserve"> %</w:t>
            </w:r>
          </w:p>
        </w:tc>
        <w:tc>
          <w:tcPr>
            <w:tcW w:w="1790" w:type="dxa"/>
          </w:tcPr>
          <w:p w14:paraId="72FA45DF" w14:textId="77777777" w:rsidR="00FE71D9" w:rsidRPr="00A748BB" w:rsidRDefault="00FE71D9" w:rsidP="002E6719">
            <w:pPr>
              <w:spacing w:line="360" w:lineRule="auto"/>
              <w:ind w:left="0" w:firstLine="0"/>
            </w:pPr>
            <w:r w:rsidRPr="00A748BB">
              <w:t>Moyenne</w:t>
            </w:r>
          </w:p>
        </w:tc>
        <w:tc>
          <w:tcPr>
            <w:tcW w:w="1923" w:type="dxa"/>
          </w:tcPr>
          <w:p w14:paraId="06578030" w14:textId="77777777" w:rsidR="00FE71D9" w:rsidRPr="00A748BB" w:rsidRDefault="00FE71D9" w:rsidP="002E6719">
            <w:pPr>
              <w:spacing w:line="360" w:lineRule="auto"/>
              <w:ind w:left="0" w:firstLine="0"/>
            </w:pPr>
            <w:r w:rsidRPr="00A748BB">
              <w:t>Calcul automatique, historisation</w:t>
            </w:r>
          </w:p>
        </w:tc>
      </w:tr>
      <w:tr w:rsidR="00FE71D9" w:rsidRPr="00A748BB" w14:paraId="44C3DDEF" w14:textId="77777777" w:rsidTr="00DC6F22">
        <w:tc>
          <w:tcPr>
            <w:tcW w:w="1811" w:type="dxa"/>
          </w:tcPr>
          <w:p w14:paraId="7BD69B42" w14:textId="77777777" w:rsidR="00FE71D9" w:rsidRPr="00A748BB" w:rsidRDefault="00FE71D9" w:rsidP="002E6719">
            <w:pPr>
              <w:spacing w:line="360" w:lineRule="auto"/>
              <w:ind w:left="0" w:firstLine="0"/>
            </w:pPr>
            <w:r w:rsidRPr="00A748BB">
              <w:t>Interface responsive</w:t>
            </w:r>
          </w:p>
        </w:tc>
        <w:tc>
          <w:tcPr>
            <w:tcW w:w="1754" w:type="dxa"/>
          </w:tcPr>
          <w:p w14:paraId="730F3B6B" w14:textId="77777777" w:rsidR="00FE71D9" w:rsidRPr="00A748BB" w:rsidRDefault="00FE71D9" w:rsidP="002E6719">
            <w:pPr>
              <w:spacing w:line="360" w:lineRule="auto"/>
              <w:ind w:left="0" w:firstLine="0"/>
            </w:pPr>
            <w:r w:rsidRPr="00A748BB">
              <w:t>Implémentée</w:t>
            </w:r>
          </w:p>
        </w:tc>
        <w:tc>
          <w:tcPr>
            <w:tcW w:w="1784" w:type="dxa"/>
          </w:tcPr>
          <w:p w14:paraId="2A676F3C" w14:textId="5E4A2B5E" w:rsidR="00FE71D9" w:rsidRPr="00A748BB" w:rsidRDefault="00320224" w:rsidP="002E6719">
            <w:pPr>
              <w:spacing w:line="360" w:lineRule="auto"/>
              <w:ind w:left="0" w:firstLine="0"/>
            </w:pPr>
            <w:r>
              <w:t>75</w:t>
            </w:r>
            <w:r w:rsidR="00FE71D9" w:rsidRPr="00A748BB">
              <w:t xml:space="preserve"> %</w:t>
            </w:r>
          </w:p>
        </w:tc>
        <w:tc>
          <w:tcPr>
            <w:tcW w:w="1790" w:type="dxa"/>
          </w:tcPr>
          <w:p w14:paraId="5D2311E8" w14:textId="77777777" w:rsidR="00FE71D9" w:rsidRPr="00A748BB" w:rsidRDefault="00FE71D9" w:rsidP="002E6719">
            <w:pPr>
              <w:spacing w:line="360" w:lineRule="auto"/>
              <w:ind w:left="0" w:firstLine="0"/>
            </w:pPr>
            <w:r w:rsidRPr="00A748BB">
              <w:t>Elevée</w:t>
            </w:r>
          </w:p>
        </w:tc>
        <w:tc>
          <w:tcPr>
            <w:tcW w:w="1923" w:type="dxa"/>
          </w:tcPr>
          <w:p w14:paraId="2572EB91" w14:textId="77777777" w:rsidR="00FE71D9" w:rsidRPr="00A748BB" w:rsidRDefault="00FE71D9" w:rsidP="002E6719">
            <w:pPr>
              <w:spacing w:line="360" w:lineRule="auto"/>
              <w:ind w:left="0" w:firstLine="0"/>
            </w:pPr>
            <w:r w:rsidRPr="00A748BB">
              <w:t>Compatible mobile, tablette, desktop</w:t>
            </w:r>
          </w:p>
        </w:tc>
      </w:tr>
    </w:tbl>
    <w:p w14:paraId="404F2F38" w14:textId="77777777" w:rsidR="00581D80" w:rsidRPr="00A748BB" w:rsidRDefault="00581D80" w:rsidP="00581D80">
      <w:pPr>
        <w:pStyle w:val="111Loaten2"/>
        <w:numPr>
          <w:ilvl w:val="0"/>
          <w:numId w:val="0"/>
        </w:numPr>
        <w:spacing w:line="360" w:lineRule="auto"/>
        <w:ind w:right="-284"/>
        <w:outlineLvl w:val="9"/>
        <w:rPr>
          <w:b w:val="0"/>
          <w:bCs/>
          <w:i w:val="0"/>
          <w:iCs/>
        </w:rPr>
      </w:pPr>
    </w:p>
    <w:p w14:paraId="52D27739" w14:textId="15B5E295" w:rsidR="00481568" w:rsidRPr="00A748BB" w:rsidRDefault="00D11A56" w:rsidP="00A2551F">
      <w:pPr>
        <w:pStyle w:val="111Loaten2"/>
        <w:spacing w:line="360" w:lineRule="auto"/>
      </w:pPr>
      <w:bookmarkStart w:id="155" w:name="_Toc210120174"/>
      <w:r w:rsidRPr="00A748BB">
        <w:t>A</w:t>
      </w:r>
      <w:r w:rsidR="00DD7EDC" w:rsidRPr="00A748BB">
        <w:t>nalyse des écarts fonctionnels</w:t>
      </w:r>
      <w:bookmarkEnd w:id="155"/>
    </w:p>
    <w:p w14:paraId="4B91A125" w14:textId="77777777" w:rsidR="0044211A" w:rsidRPr="00A748BB" w:rsidRDefault="0044211A" w:rsidP="00171834">
      <w:pPr>
        <w:ind w:left="0" w:firstLine="709"/>
      </w:pPr>
      <w:r w:rsidRPr="00A748BB">
        <w:t xml:space="preserve">Malgré un taux de réalisation global élevée, il y a quelque écart par rapport aux spécification initiales qui ont été identifier : </w:t>
      </w:r>
    </w:p>
    <w:p w14:paraId="080EC86C" w14:textId="77777777" w:rsidR="0044211A" w:rsidRPr="00A748BB" w:rsidRDefault="0044211A">
      <w:pPr>
        <w:pStyle w:val="ListParagraph"/>
        <w:numPr>
          <w:ilvl w:val="0"/>
          <w:numId w:val="15"/>
        </w:numPr>
        <w:tabs>
          <w:tab w:val="clear" w:pos="142"/>
          <w:tab w:val="clear" w:pos="8789"/>
        </w:tabs>
        <w:spacing w:before="0" w:after="160" w:line="360" w:lineRule="auto"/>
        <w:ind w:right="0"/>
        <w:jc w:val="both"/>
        <w:rPr>
          <w:b w:val="0"/>
          <w:sz w:val="24"/>
        </w:rPr>
      </w:pPr>
      <w:r w:rsidRPr="00A748BB">
        <w:rPr>
          <w:b w:val="0"/>
          <w:sz w:val="24"/>
        </w:rPr>
        <w:lastRenderedPageBreak/>
        <w:t>Fonctionnalité de gestion des emplois du temps : reportée à une version ultérieure pour des raisons de complexité technique</w:t>
      </w:r>
    </w:p>
    <w:p w14:paraId="3B9D43A1" w14:textId="1AFAE294" w:rsidR="00C360F1" w:rsidRPr="00A748BB" w:rsidRDefault="0044211A">
      <w:pPr>
        <w:pStyle w:val="ListParagraph"/>
        <w:numPr>
          <w:ilvl w:val="0"/>
          <w:numId w:val="15"/>
        </w:numPr>
        <w:tabs>
          <w:tab w:val="clear" w:pos="142"/>
          <w:tab w:val="clear" w:pos="8789"/>
        </w:tabs>
        <w:spacing w:before="0" w:after="160" w:line="360" w:lineRule="auto"/>
        <w:ind w:right="0"/>
        <w:jc w:val="both"/>
        <w:rPr>
          <w:b w:val="0"/>
          <w:sz w:val="24"/>
        </w:rPr>
      </w:pPr>
      <w:r w:rsidRPr="00A748BB">
        <w:rPr>
          <w:b w:val="0"/>
          <w:sz w:val="24"/>
        </w:rPr>
        <w:t>Export avancé des données : limitation aux format basique csv, PDF</w:t>
      </w:r>
    </w:p>
    <w:p w14:paraId="2D9DC16D" w14:textId="0F945224" w:rsidR="00C360F1" w:rsidRPr="00A748BB" w:rsidRDefault="00C360F1" w:rsidP="003E3389">
      <w:pPr>
        <w:pStyle w:val="Tabilao"/>
      </w:pPr>
      <w:bookmarkStart w:id="156" w:name="_Toc209780253"/>
      <w:r w:rsidRPr="00A748BB">
        <w:t>Analyse des écarts fonctionnels et leur impact</w:t>
      </w:r>
      <w:bookmarkEnd w:id="156"/>
    </w:p>
    <w:tbl>
      <w:tblPr>
        <w:tblStyle w:val="TableGrid"/>
        <w:tblW w:w="9493" w:type="dxa"/>
        <w:tblLook w:val="04A0" w:firstRow="1" w:lastRow="0" w:firstColumn="1" w:lastColumn="0" w:noHBand="0" w:noVBand="1"/>
      </w:tblPr>
      <w:tblGrid>
        <w:gridCol w:w="2830"/>
        <w:gridCol w:w="1843"/>
        <w:gridCol w:w="2268"/>
        <w:gridCol w:w="2552"/>
      </w:tblGrid>
      <w:tr w:rsidR="00C360F1" w:rsidRPr="00A748BB" w14:paraId="73116E2C" w14:textId="77777777" w:rsidTr="003B0227">
        <w:tc>
          <w:tcPr>
            <w:tcW w:w="2830" w:type="dxa"/>
          </w:tcPr>
          <w:p w14:paraId="36AFF348" w14:textId="77777777" w:rsidR="00C360F1" w:rsidRPr="00A748BB" w:rsidRDefault="00C360F1" w:rsidP="003B0227">
            <w:pPr>
              <w:spacing w:line="360" w:lineRule="auto"/>
              <w:ind w:left="0" w:firstLine="0"/>
              <w:jc w:val="left"/>
            </w:pPr>
            <w:r w:rsidRPr="00A748BB">
              <w:t>Fonctionnalité manquante</w:t>
            </w:r>
          </w:p>
        </w:tc>
        <w:tc>
          <w:tcPr>
            <w:tcW w:w="1843" w:type="dxa"/>
          </w:tcPr>
          <w:p w14:paraId="1714DA97" w14:textId="77777777" w:rsidR="00C360F1" w:rsidRPr="00A748BB" w:rsidRDefault="00C360F1" w:rsidP="003B0227">
            <w:pPr>
              <w:spacing w:line="360" w:lineRule="auto"/>
              <w:ind w:left="0" w:firstLine="0"/>
              <w:jc w:val="left"/>
            </w:pPr>
            <w:r w:rsidRPr="00A748BB">
              <w:t>Impact utilisateur</w:t>
            </w:r>
          </w:p>
        </w:tc>
        <w:tc>
          <w:tcPr>
            <w:tcW w:w="2268" w:type="dxa"/>
          </w:tcPr>
          <w:p w14:paraId="161286A2" w14:textId="77777777" w:rsidR="00C360F1" w:rsidRPr="00A748BB" w:rsidRDefault="00C360F1" w:rsidP="003B0227">
            <w:pPr>
              <w:spacing w:line="360" w:lineRule="auto"/>
              <w:ind w:left="0" w:firstLine="0"/>
              <w:jc w:val="left"/>
            </w:pPr>
            <w:r w:rsidRPr="00A748BB">
              <w:t>Solution alternative</w:t>
            </w:r>
          </w:p>
        </w:tc>
        <w:tc>
          <w:tcPr>
            <w:tcW w:w="2552" w:type="dxa"/>
          </w:tcPr>
          <w:p w14:paraId="5FC3BC08" w14:textId="77777777" w:rsidR="00C360F1" w:rsidRPr="00A748BB" w:rsidRDefault="00C360F1" w:rsidP="003B0227">
            <w:pPr>
              <w:spacing w:line="360" w:lineRule="auto"/>
              <w:ind w:left="0" w:firstLine="0"/>
              <w:jc w:val="left"/>
            </w:pPr>
            <w:r w:rsidRPr="00A748BB">
              <w:t>Planning de correction</w:t>
            </w:r>
          </w:p>
        </w:tc>
      </w:tr>
      <w:tr w:rsidR="00C360F1" w:rsidRPr="00A748BB" w14:paraId="42EE8B1D" w14:textId="77777777" w:rsidTr="003B0227">
        <w:tc>
          <w:tcPr>
            <w:tcW w:w="2830" w:type="dxa"/>
          </w:tcPr>
          <w:p w14:paraId="7EBC8411" w14:textId="77777777" w:rsidR="00C360F1" w:rsidRPr="00A748BB" w:rsidRDefault="00C360F1" w:rsidP="002E6719">
            <w:pPr>
              <w:spacing w:line="360" w:lineRule="auto"/>
              <w:ind w:left="0" w:firstLine="0"/>
            </w:pPr>
            <w:r w:rsidRPr="00A748BB">
              <w:t>Gestion des emplois du temps</w:t>
            </w:r>
          </w:p>
        </w:tc>
        <w:tc>
          <w:tcPr>
            <w:tcW w:w="1843" w:type="dxa"/>
          </w:tcPr>
          <w:p w14:paraId="21238A92" w14:textId="77777777" w:rsidR="00C360F1" w:rsidRPr="00A748BB" w:rsidRDefault="00C360F1" w:rsidP="002E6719">
            <w:pPr>
              <w:spacing w:line="360" w:lineRule="auto"/>
              <w:ind w:left="0" w:firstLine="0"/>
            </w:pPr>
            <w:r w:rsidRPr="00A748BB">
              <w:t>Elevée</w:t>
            </w:r>
          </w:p>
        </w:tc>
        <w:tc>
          <w:tcPr>
            <w:tcW w:w="2268" w:type="dxa"/>
          </w:tcPr>
          <w:p w14:paraId="6B87C965" w14:textId="77777777" w:rsidR="00C360F1" w:rsidRPr="00A748BB" w:rsidRDefault="00C360F1" w:rsidP="002E6719">
            <w:pPr>
              <w:spacing w:line="360" w:lineRule="auto"/>
              <w:ind w:left="0" w:firstLine="0"/>
            </w:pPr>
            <w:r w:rsidRPr="00A748BB">
              <w:t>-</w:t>
            </w:r>
          </w:p>
        </w:tc>
        <w:tc>
          <w:tcPr>
            <w:tcW w:w="2552" w:type="dxa"/>
          </w:tcPr>
          <w:p w14:paraId="53461709" w14:textId="77777777" w:rsidR="00C360F1" w:rsidRPr="00A748BB" w:rsidRDefault="00C360F1" w:rsidP="002E6719">
            <w:pPr>
              <w:spacing w:line="360" w:lineRule="auto"/>
              <w:ind w:left="0" w:firstLine="0"/>
            </w:pPr>
            <w:r w:rsidRPr="00A748BB">
              <w:t>-</w:t>
            </w:r>
          </w:p>
        </w:tc>
      </w:tr>
      <w:tr w:rsidR="00C360F1" w:rsidRPr="00A748BB" w14:paraId="679FA0BE" w14:textId="77777777" w:rsidTr="003B0227">
        <w:tc>
          <w:tcPr>
            <w:tcW w:w="2830" w:type="dxa"/>
          </w:tcPr>
          <w:p w14:paraId="545B9F04" w14:textId="77777777" w:rsidR="00C360F1" w:rsidRPr="00A748BB" w:rsidRDefault="00C360F1" w:rsidP="002E6719">
            <w:pPr>
              <w:spacing w:line="360" w:lineRule="auto"/>
              <w:ind w:left="0" w:firstLine="0"/>
            </w:pPr>
            <w:r w:rsidRPr="00A748BB">
              <w:t>Export donnée avancé</w:t>
            </w:r>
          </w:p>
        </w:tc>
        <w:tc>
          <w:tcPr>
            <w:tcW w:w="1843" w:type="dxa"/>
          </w:tcPr>
          <w:p w14:paraId="59F0413B" w14:textId="77777777" w:rsidR="00C360F1" w:rsidRPr="00A748BB" w:rsidRDefault="00C360F1" w:rsidP="002E6719">
            <w:pPr>
              <w:spacing w:line="360" w:lineRule="auto"/>
              <w:ind w:left="0" w:firstLine="0"/>
            </w:pPr>
            <w:r w:rsidRPr="00A748BB">
              <w:t>Moyen</w:t>
            </w:r>
          </w:p>
        </w:tc>
        <w:tc>
          <w:tcPr>
            <w:tcW w:w="2268" w:type="dxa"/>
          </w:tcPr>
          <w:p w14:paraId="71035A09" w14:textId="77777777" w:rsidR="00C360F1" w:rsidRPr="00A748BB" w:rsidRDefault="00C360F1" w:rsidP="002E6719">
            <w:pPr>
              <w:spacing w:line="360" w:lineRule="auto"/>
              <w:ind w:left="0" w:firstLine="0"/>
            </w:pPr>
            <w:r w:rsidRPr="00A748BB">
              <w:t>Exports basique disponibles</w:t>
            </w:r>
          </w:p>
        </w:tc>
        <w:tc>
          <w:tcPr>
            <w:tcW w:w="2552" w:type="dxa"/>
          </w:tcPr>
          <w:p w14:paraId="28A1F0CD" w14:textId="77777777" w:rsidR="00C360F1" w:rsidRPr="00A748BB" w:rsidRDefault="00C360F1" w:rsidP="002E6719">
            <w:pPr>
              <w:spacing w:line="360" w:lineRule="auto"/>
              <w:ind w:left="0" w:firstLine="0"/>
            </w:pPr>
            <w:r w:rsidRPr="00A748BB">
              <w:t>Dans 3 mois</w:t>
            </w:r>
          </w:p>
        </w:tc>
      </w:tr>
    </w:tbl>
    <w:p w14:paraId="2DCEB059" w14:textId="2CC9C8A8" w:rsidR="00481568" w:rsidRPr="00A748BB" w:rsidRDefault="00481568" w:rsidP="003B0227">
      <w:pPr>
        <w:pStyle w:val="111Loaten2"/>
        <w:numPr>
          <w:ilvl w:val="0"/>
          <w:numId w:val="0"/>
        </w:numPr>
        <w:spacing w:line="360" w:lineRule="auto"/>
        <w:ind w:right="-284"/>
        <w:outlineLvl w:val="9"/>
      </w:pPr>
    </w:p>
    <w:p w14:paraId="11FEC642" w14:textId="06662812" w:rsidR="00B001E9" w:rsidRPr="00A748BB" w:rsidRDefault="00970573" w:rsidP="00AC413B">
      <w:pPr>
        <w:pStyle w:val="11Loaten1"/>
        <w:spacing w:line="360" w:lineRule="auto"/>
      </w:pPr>
      <w:bookmarkStart w:id="157" w:name="_Toc210120175"/>
      <w:r w:rsidRPr="00A748BB">
        <w:t>Résultats de l’évaluation technique</w:t>
      </w:r>
      <w:bookmarkEnd w:id="157"/>
    </w:p>
    <w:p w14:paraId="357B81CC" w14:textId="003AC23B" w:rsidR="00D6491C" w:rsidRPr="00A748BB" w:rsidRDefault="00D6491C" w:rsidP="0093134A">
      <w:pPr>
        <w:pStyle w:val="11Loaten1"/>
        <w:numPr>
          <w:ilvl w:val="0"/>
          <w:numId w:val="0"/>
        </w:numPr>
        <w:spacing w:before="120" w:line="360" w:lineRule="auto"/>
        <w:ind w:right="-284" w:firstLine="709"/>
        <w:outlineLvl w:val="9"/>
        <w:rPr>
          <w:b w:val="0"/>
          <w:bCs/>
        </w:rPr>
      </w:pPr>
      <w:r w:rsidRPr="00A748BB">
        <w:rPr>
          <w:b w:val="0"/>
          <w:bCs/>
        </w:rPr>
        <w:t>L’évaluation technique s’est concentrée sur les aspects performance, sécurité, maintenabilité et évolutivité de la plateforme.</w:t>
      </w:r>
    </w:p>
    <w:p w14:paraId="1069497E" w14:textId="46ED944A" w:rsidR="00766A65" w:rsidRPr="00A748BB" w:rsidRDefault="00766A65" w:rsidP="00AC413B">
      <w:pPr>
        <w:pStyle w:val="111Loaten2"/>
        <w:spacing w:line="360" w:lineRule="auto"/>
      </w:pPr>
      <w:bookmarkStart w:id="158" w:name="_Toc210120176"/>
      <w:r w:rsidRPr="00A748BB">
        <w:t>Test de performance</w:t>
      </w:r>
      <w:bookmarkEnd w:id="158"/>
    </w:p>
    <w:p w14:paraId="4A2F1AAB" w14:textId="0C1EF81A" w:rsidR="00AC413B" w:rsidRPr="00A748BB" w:rsidRDefault="00AC413B" w:rsidP="00690F59">
      <w:pPr>
        <w:pStyle w:val="111Loaten2"/>
        <w:numPr>
          <w:ilvl w:val="0"/>
          <w:numId w:val="0"/>
        </w:numPr>
        <w:spacing w:line="360" w:lineRule="auto"/>
        <w:ind w:right="-284" w:firstLine="709"/>
        <w:outlineLvl w:val="9"/>
        <w:rPr>
          <w:b w:val="0"/>
          <w:bCs/>
          <w:i w:val="0"/>
          <w:iCs/>
        </w:rPr>
      </w:pPr>
      <w:r w:rsidRPr="00A748BB">
        <w:rPr>
          <w:b w:val="0"/>
          <w:bCs/>
          <w:i w:val="0"/>
          <w:iCs/>
        </w:rPr>
        <w:t>Les tests de performance ont été conduits dans un environnement reflétant les conditions réelles d'utilisation avec une charge graduellement croissante</w:t>
      </w:r>
    </w:p>
    <w:p w14:paraId="49128BC9" w14:textId="379DD050" w:rsidR="00754092" w:rsidRPr="00A748BB" w:rsidRDefault="00754092" w:rsidP="005C6DA4">
      <w:pPr>
        <w:pStyle w:val="Tabilao"/>
      </w:pPr>
      <w:bookmarkStart w:id="159" w:name="_Toc209780254"/>
      <w:r w:rsidRPr="00A748BB">
        <w:t>Résultats détaillés des test</w:t>
      </w:r>
      <w:r w:rsidR="009D667E" w:rsidRPr="00A748BB">
        <w:t>s</w:t>
      </w:r>
      <w:r w:rsidRPr="00A748BB">
        <w:t xml:space="preserve"> de performance</w:t>
      </w:r>
      <w:bookmarkEnd w:id="159"/>
    </w:p>
    <w:tbl>
      <w:tblPr>
        <w:tblStyle w:val="TableGrid"/>
        <w:tblW w:w="10490" w:type="dxa"/>
        <w:tblInd w:w="-289" w:type="dxa"/>
        <w:tblLook w:val="04A0" w:firstRow="1" w:lastRow="0" w:firstColumn="1" w:lastColumn="0" w:noHBand="0" w:noVBand="1"/>
      </w:tblPr>
      <w:tblGrid>
        <w:gridCol w:w="2269"/>
        <w:gridCol w:w="956"/>
        <w:gridCol w:w="1275"/>
        <w:gridCol w:w="2076"/>
        <w:gridCol w:w="1326"/>
        <w:gridCol w:w="2588"/>
      </w:tblGrid>
      <w:tr w:rsidR="004505A6" w:rsidRPr="00A748BB" w14:paraId="167F1BE9" w14:textId="77777777" w:rsidTr="00555475">
        <w:tc>
          <w:tcPr>
            <w:tcW w:w="2269" w:type="dxa"/>
          </w:tcPr>
          <w:p w14:paraId="4029BFDB" w14:textId="77777777" w:rsidR="004505A6" w:rsidRPr="00A748BB" w:rsidRDefault="004505A6" w:rsidP="005B4DF7">
            <w:pPr>
              <w:spacing w:line="360" w:lineRule="auto"/>
              <w:ind w:left="0" w:firstLine="0"/>
            </w:pPr>
            <w:r w:rsidRPr="00A748BB">
              <w:t xml:space="preserve">Métrique </w:t>
            </w:r>
          </w:p>
        </w:tc>
        <w:tc>
          <w:tcPr>
            <w:tcW w:w="956" w:type="dxa"/>
          </w:tcPr>
          <w:p w14:paraId="1CB1FDEA" w14:textId="77777777" w:rsidR="004505A6" w:rsidRPr="00A748BB" w:rsidRDefault="004505A6" w:rsidP="005B4DF7">
            <w:pPr>
              <w:spacing w:line="360" w:lineRule="auto"/>
              <w:ind w:left="0" w:firstLine="0"/>
            </w:pPr>
            <w:r w:rsidRPr="00A748BB">
              <w:t>Valeur</w:t>
            </w:r>
          </w:p>
        </w:tc>
        <w:tc>
          <w:tcPr>
            <w:tcW w:w="1275" w:type="dxa"/>
          </w:tcPr>
          <w:p w14:paraId="7366CD2D" w14:textId="77777777" w:rsidR="004505A6" w:rsidRPr="00A748BB" w:rsidRDefault="004505A6" w:rsidP="005B4DF7">
            <w:pPr>
              <w:spacing w:line="360" w:lineRule="auto"/>
              <w:ind w:left="0" w:firstLine="0"/>
            </w:pPr>
            <w:r w:rsidRPr="00A748BB">
              <w:t xml:space="preserve">Objectif </w:t>
            </w:r>
          </w:p>
        </w:tc>
        <w:tc>
          <w:tcPr>
            <w:tcW w:w="2076" w:type="dxa"/>
          </w:tcPr>
          <w:p w14:paraId="49DA2903" w14:textId="77777777" w:rsidR="004505A6" w:rsidRPr="00A748BB" w:rsidRDefault="004505A6" w:rsidP="005B4DF7">
            <w:pPr>
              <w:spacing w:line="360" w:lineRule="auto"/>
              <w:ind w:left="0" w:firstLine="0"/>
            </w:pPr>
            <w:r w:rsidRPr="00A748BB">
              <w:t>Seuil d’acceptation</w:t>
            </w:r>
          </w:p>
        </w:tc>
        <w:tc>
          <w:tcPr>
            <w:tcW w:w="1326" w:type="dxa"/>
          </w:tcPr>
          <w:p w14:paraId="5164470F" w14:textId="77777777" w:rsidR="004505A6" w:rsidRPr="00A748BB" w:rsidRDefault="004505A6" w:rsidP="005B4DF7">
            <w:pPr>
              <w:spacing w:line="360" w:lineRule="auto"/>
              <w:ind w:left="0" w:firstLine="0"/>
            </w:pPr>
            <w:r w:rsidRPr="00A748BB">
              <w:t>Statut</w:t>
            </w:r>
          </w:p>
        </w:tc>
        <w:tc>
          <w:tcPr>
            <w:tcW w:w="2588" w:type="dxa"/>
          </w:tcPr>
          <w:p w14:paraId="0F06E4AB" w14:textId="77777777" w:rsidR="004505A6" w:rsidRPr="00A748BB" w:rsidRDefault="004505A6" w:rsidP="005B4DF7">
            <w:pPr>
              <w:spacing w:line="360" w:lineRule="auto"/>
              <w:ind w:left="0" w:firstLine="0"/>
            </w:pPr>
            <w:r w:rsidRPr="00A748BB">
              <w:t>Observation</w:t>
            </w:r>
          </w:p>
        </w:tc>
      </w:tr>
      <w:tr w:rsidR="004505A6" w:rsidRPr="00A748BB" w14:paraId="7F8943F3" w14:textId="77777777" w:rsidTr="00555475">
        <w:tc>
          <w:tcPr>
            <w:tcW w:w="2269" w:type="dxa"/>
          </w:tcPr>
          <w:p w14:paraId="255E7E6E" w14:textId="77777777" w:rsidR="004505A6" w:rsidRPr="00A748BB" w:rsidRDefault="004505A6" w:rsidP="005B4DF7">
            <w:pPr>
              <w:spacing w:line="360" w:lineRule="auto"/>
              <w:ind w:left="0" w:firstLine="0"/>
            </w:pPr>
            <w:r w:rsidRPr="00A748BB">
              <w:t>Temps de réponse moyen</w:t>
            </w:r>
          </w:p>
        </w:tc>
        <w:tc>
          <w:tcPr>
            <w:tcW w:w="956" w:type="dxa"/>
          </w:tcPr>
          <w:p w14:paraId="3525120F" w14:textId="77777777" w:rsidR="004505A6" w:rsidRPr="00A748BB" w:rsidRDefault="004505A6" w:rsidP="005B4DF7">
            <w:pPr>
              <w:spacing w:line="360" w:lineRule="auto"/>
              <w:ind w:left="0" w:firstLine="0"/>
            </w:pPr>
            <w:r w:rsidRPr="00A748BB">
              <w:t>187ms</w:t>
            </w:r>
          </w:p>
        </w:tc>
        <w:tc>
          <w:tcPr>
            <w:tcW w:w="1275" w:type="dxa"/>
          </w:tcPr>
          <w:p w14:paraId="6A32A9F4" w14:textId="77777777" w:rsidR="004505A6" w:rsidRPr="00A748BB" w:rsidRDefault="004505A6" w:rsidP="005B4DF7">
            <w:pPr>
              <w:spacing w:line="360" w:lineRule="auto"/>
              <w:ind w:left="0" w:firstLine="0"/>
            </w:pPr>
            <w:r w:rsidRPr="00A748BB">
              <w:t>&lt; 500ms</w:t>
            </w:r>
          </w:p>
        </w:tc>
        <w:tc>
          <w:tcPr>
            <w:tcW w:w="2076" w:type="dxa"/>
          </w:tcPr>
          <w:p w14:paraId="34AEF40C" w14:textId="77777777" w:rsidR="004505A6" w:rsidRPr="00A748BB" w:rsidRDefault="004505A6" w:rsidP="005B4DF7">
            <w:pPr>
              <w:spacing w:line="360" w:lineRule="auto"/>
              <w:ind w:left="0" w:firstLine="0"/>
            </w:pPr>
            <w:r w:rsidRPr="00A748BB">
              <w:t>&lt; 1000ms</w:t>
            </w:r>
          </w:p>
        </w:tc>
        <w:tc>
          <w:tcPr>
            <w:tcW w:w="1326" w:type="dxa"/>
          </w:tcPr>
          <w:p w14:paraId="36D5343F" w14:textId="77777777" w:rsidR="004505A6" w:rsidRPr="00A748BB" w:rsidRDefault="004505A6" w:rsidP="005B4DF7">
            <w:pPr>
              <w:spacing w:line="360" w:lineRule="auto"/>
              <w:ind w:left="0" w:firstLine="0"/>
            </w:pPr>
            <w:r w:rsidRPr="00A748BB">
              <w:t>Atteint</w:t>
            </w:r>
          </w:p>
        </w:tc>
        <w:tc>
          <w:tcPr>
            <w:tcW w:w="2588" w:type="dxa"/>
          </w:tcPr>
          <w:p w14:paraId="2C421E18" w14:textId="77777777" w:rsidR="004505A6" w:rsidRPr="00A748BB" w:rsidRDefault="004505A6" w:rsidP="005B4DF7">
            <w:pPr>
              <w:spacing w:line="360" w:lineRule="auto"/>
              <w:ind w:left="0" w:firstLine="0"/>
            </w:pPr>
            <w:r w:rsidRPr="00A748BB">
              <w:t>Excellente réactivité</w:t>
            </w:r>
          </w:p>
        </w:tc>
      </w:tr>
      <w:tr w:rsidR="004505A6" w:rsidRPr="00A748BB" w14:paraId="07981331" w14:textId="77777777" w:rsidTr="00555475">
        <w:tc>
          <w:tcPr>
            <w:tcW w:w="2269" w:type="dxa"/>
          </w:tcPr>
          <w:p w14:paraId="5000BB2F" w14:textId="77777777" w:rsidR="004505A6" w:rsidRPr="00A748BB" w:rsidRDefault="004505A6" w:rsidP="005B4DF7">
            <w:pPr>
              <w:spacing w:line="360" w:lineRule="auto"/>
              <w:ind w:left="0" w:firstLine="0"/>
            </w:pPr>
            <w:r w:rsidRPr="00A748BB">
              <w:t>Utilisateurs simultanés</w:t>
            </w:r>
          </w:p>
        </w:tc>
        <w:tc>
          <w:tcPr>
            <w:tcW w:w="956" w:type="dxa"/>
          </w:tcPr>
          <w:p w14:paraId="4719E84B" w14:textId="77777777" w:rsidR="004505A6" w:rsidRPr="00A748BB" w:rsidRDefault="004505A6" w:rsidP="005B4DF7">
            <w:pPr>
              <w:spacing w:line="360" w:lineRule="auto"/>
              <w:ind w:left="0" w:firstLine="0"/>
            </w:pPr>
            <w:r w:rsidRPr="00A748BB">
              <w:t>512</w:t>
            </w:r>
          </w:p>
        </w:tc>
        <w:tc>
          <w:tcPr>
            <w:tcW w:w="1275" w:type="dxa"/>
          </w:tcPr>
          <w:p w14:paraId="47F16681" w14:textId="77777777" w:rsidR="004505A6" w:rsidRPr="00A748BB" w:rsidRDefault="004505A6" w:rsidP="005B4DF7">
            <w:pPr>
              <w:spacing w:line="360" w:lineRule="auto"/>
              <w:ind w:left="0" w:firstLine="0"/>
            </w:pPr>
            <w:r w:rsidRPr="00A748BB">
              <w:t>300</w:t>
            </w:r>
          </w:p>
        </w:tc>
        <w:tc>
          <w:tcPr>
            <w:tcW w:w="2076" w:type="dxa"/>
          </w:tcPr>
          <w:p w14:paraId="12F633DD" w14:textId="77777777" w:rsidR="004505A6" w:rsidRPr="00A748BB" w:rsidRDefault="004505A6" w:rsidP="005B4DF7">
            <w:pPr>
              <w:spacing w:line="360" w:lineRule="auto"/>
              <w:ind w:left="0" w:firstLine="0"/>
            </w:pPr>
            <w:r w:rsidRPr="00A748BB">
              <w:t>200</w:t>
            </w:r>
          </w:p>
        </w:tc>
        <w:tc>
          <w:tcPr>
            <w:tcW w:w="1326" w:type="dxa"/>
          </w:tcPr>
          <w:p w14:paraId="0A306654" w14:textId="77777777" w:rsidR="004505A6" w:rsidRPr="00A748BB" w:rsidRDefault="004505A6" w:rsidP="005B4DF7">
            <w:pPr>
              <w:spacing w:line="360" w:lineRule="auto"/>
              <w:ind w:left="0" w:firstLine="0"/>
            </w:pPr>
            <w:r w:rsidRPr="00A748BB">
              <w:t>Dépassé</w:t>
            </w:r>
          </w:p>
        </w:tc>
        <w:tc>
          <w:tcPr>
            <w:tcW w:w="2588" w:type="dxa"/>
          </w:tcPr>
          <w:p w14:paraId="7DD24B1A" w14:textId="77777777" w:rsidR="004505A6" w:rsidRPr="00A748BB" w:rsidRDefault="004505A6" w:rsidP="005B4DF7">
            <w:pPr>
              <w:spacing w:line="360" w:lineRule="auto"/>
              <w:ind w:left="0" w:firstLine="0"/>
            </w:pPr>
            <w:r w:rsidRPr="00A748BB">
              <w:t>Bonne scalabilité</w:t>
            </w:r>
          </w:p>
        </w:tc>
      </w:tr>
      <w:tr w:rsidR="004505A6" w:rsidRPr="00A748BB" w14:paraId="07E14360" w14:textId="77777777" w:rsidTr="00555475">
        <w:tc>
          <w:tcPr>
            <w:tcW w:w="2269" w:type="dxa"/>
          </w:tcPr>
          <w:p w14:paraId="70250442" w14:textId="77777777" w:rsidR="004505A6" w:rsidRPr="00A748BB" w:rsidRDefault="004505A6" w:rsidP="005B4DF7">
            <w:pPr>
              <w:spacing w:line="360" w:lineRule="auto"/>
              <w:ind w:left="0" w:firstLine="0"/>
            </w:pPr>
            <w:r w:rsidRPr="00A748BB">
              <w:t>Taux d’erreurs</w:t>
            </w:r>
          </w:p>
        </w:tc>
        <w:tc>
          <w:tcPr>
            <w:tcW w:w="956" w:type="dxa"/>
          </w:tcPr>
          <w:p w14:paraId="5721406D" w14:textId="77777777" w:rsidR="004505A6" w:rsidRPr="00A748BB" w:rsidRDefault="004505A6" w:rsidP="005B4DF7">
            <w:pPr>
              <w:spacing w:line="360" w:lineRule="auto"/>
              <w:ind w:left="0" w:firstLine="0"/>
            </w:pPr>
            <w:r w:rsidRPr="00A748BB">
              <w:t>0.18%</w:t>
            </w:r>
          </w:p>
        </w:tc>
        <w:tc>
          <w:tcPr>
            <w:tcW w:w="1275" w:type="dxa"/>
          </w:tcPr>
          <w:p w14:paraId="31B17788" w14:textId="77777777" w:rsidR="004505A6" w:rsidRPr="00A748BB" w:rsidRDefault="004505A6" w:rsidP="005B4DF7">
            <w:pPr>
              <w:spacing w:line="360" w:lineRule="auto"/>
              <w:ind w:left="0" w:firstLine="0"/>
            </w:pPr>
            <w:r w:rsidRPr="00A748BB">
              <w:t>&lt; 1%</w:t>
            </w:r>
          </w:p>
        </w:tc>
        <w:tc>
          <w:tcPr>
            <w:tcW w:w="2076" w:type="dxa"/>
          </w:tcPr>
          <w:p w14:paraId="00435F65" w14:textId="77777777" w:rsidR="004505A6" w:rsidRPr="00A748BB" w:rsidRDefault="004505A6" w:rsidP="005B4DF7">
            <w:pPr>
              <w:spacing w:line="360" w:lineRule="auto"/>
              <w:ind w:left="0" w:firstLine="0"/>
            </w:pPr>
            <w:r w:rsidRPr="00A748BB">
              <w:t>&lt;5%</w:t>
            </w:r>
          </w:p>
        </w:tc>
        <w:tc>
          <w:tcPr>
            <w:tcW w:w="1326" w:type="dxa"/>
          </w:tcPr>
          <w:p w14:paraId="33AF6801" w14:textId="77777777" w:rsidR="004505A6" w:rsidRPr="00A748BB" w:rsidRDefault="004505A6" w:rsidP="005B4DF7">
            <w:pPr>
              <w:spacing w:line="360" w:lineRule="auto"/>
              <w:ind w:left="0" w:firstLine="0"/>
            </w:pPr>
            <w:r w:rsidRPr="00A748BB">
              <w:t>Atteint</w:t>
            </w:r>
          </w:p>
        </w:tc>
        <w:tc>
          <w:tcPr>
            <w:tcW w:w="2588" w:type="dxa"/>
          </w:tcPr>
          <w:p w14:paraId="6B35BEB0" w14:textId="77777777" w:rsidR="004505A6" w:rsidRPr="00A748BB" w:rsidRDefault="004505A6" w:rsidP="005B4DF7">
            <w:pPr>
              <w:spacing w:line="360" w:lineRule="auto"/>
              <w:ind w:left="0" w:firstLine="0"/>
            </w:pPr>
            <w:r w:rsidRPr="00A748BB">
              <w:t>Très faible taux d'erreur</w:t>
            </w:r>
          </w:p>
        </w:tc>
      </w:tr>
      <w:tr w:rsidR="004505A6" w:rsidRPr="00A748BB" w14:paraId="55EA4E65" w14:textId="77777777" w:rsidTr="00555475">
        <w:tc>
          <w:tcPr>
            <w:tcW w:w="2269" w:type="dxa"/>
          </w:tcPr>
          <w:p w14:paraId="67E280D4" w14:textId="77777777" w:rsidR="004505A6" w:rsidRPr="00A748BB" w:rsidRDefault="004505A6" w:rsidP="005B4DF7">
            <w:pPr>
              <w:spacing w:line="360" w:lineRule="auto"/>
              <w:ind w:left="0" w:firstLine="0"/>
            </w:pPr>
            <w:r w:rsidRPr="00A748BB">
              <w:t>Temps de chargement de page</w:t>
            </w:r>
          </w:p>
        </w:tc>
        <w:tc>
          <w:tcPr>
            <w:tcW w:w="956" w:type="dxa"/>
          </w:tcPr>
          <w:p w14:paraId="777545BD" w14:textId="77777777" w:rsidR="004505A6" w:rsidRPr="00A748BB" w:rsidRDefault="004505A6" w:rsidP="005B4DF7">
            <w:pPr>
              <w:spacing w:line="360" w:lineRule="auto"/>
              <w:ind w:left="0" w:firstLine="0"/>
            </w:pPr>
            <w:r w:rsidRPr="00A748BB">
              <w:t>1.8 s</w:t>
            </w:r>
          </w:p>
        </w:tc>
        <w:tc>
          <w:tcPr>
            <w:tcW w:w="1275" w:type="dxa"/>
          </w:tcPr>
          <w:p w14:paraId="6901661C" w14:textId="77777777" w:rsidR="004505A6" w:rsidRPr="00A748BB" w:rsidRDefault="004505A6" w:rsidP="005B4DF7">
            <w:pPr>
              <w:spacing w:line="360" w:lineRule="auto"/>
              <w:ind w:left="0" w:firstLine="0"/>
            </w:pPr>
            <w:r w:rsidRPr="00A748BB">
              <w:t>&lt; 3s</w:t>
            </w:r>
          </w:p>
        </w:tc>
        <w:tc>
          <w:tcPr>
            <w:tcW w:w="2076" w:type="dxa"/>
          </w:tcPr>
          <w:p w14:paraId="75B72326" w14:textId="77777777" w:rsidR="004505A6" w:rsidRPr="00A748BB" w:rsidRDefault="004505A6" w:rsidP="005B4DF7">
            <w:pPr>
              <w:spacing w:line="360" w:lineRule="auto"/>
              <w:ind w:left="0" w:firstLine="0"/>
            </w:pPr>
            <w:r w:rsidRPr="00A748BB">
              <w:t>&lt; 5s</w:t>
            </w:r>
          </w:p>
        </w:tc>
        <w:tc>
          <w:tcPr>
            <w:tcW w:w="1326" w:type="dxa"/>
          </w:tcPr>
          <w:p w14:paraId="0DCC66FD" w14:textId="77777777" w:rsidR="004505A6" w:rsidRPr="00A748BB" w:rsidRDefault="004505A6" w:rsidP="005B4DF7">
            <w:pPr>
              <w:spacing w:line="360" w:lineRule="auto"/>
              <w:ind w:left="0" w:firstLine="0"/>
            </w:pPr>
            <w:r w:rsidRPr="00A748BB">
              <w:t>Atteint</w:t>
            </w:r>
          </w:p>
        </w:tc>
        <w:tc>
          <w:tcPr>
            <w:tcW w:w="2588" w:type="dxa"/>
          </w:tcPr>
          <w:p w14:paraId="7597A6E3" w14:textId="77777777" w:rsidR="004505A6" w:rsidRPr="00A748BB" w:rsidRDefault="004505A6" w:rsidP="005B4DF7">
            <w:pPr>
              <w:spacing w:line="360" w:lineRule="auto"/>
              <w:ind w:left="0" w:firstLine="0"/>
            </w:pPr>
            <w:r w:rsidRPr="00A748BB">
              <w:t>Optimisation correcte</w:t>
            </w:r>
          </w:p>
        </w:tc>
      </w:tr>
      <w:tr w:rsidR="004505A6" w:rsidRPr="00A748BB" w14:paraId="2DD7BA20" w14:textId="77777777" w:rsidTr="00555475">
        <w:tc>
          <w:tcPr>
            <w:tcW w:w="2269" w:type="dxa"/>
          </w:tcPr>
          <w:p w14:paraId="18CE6351" w14:textId="77777777" w:rsidR="004505A6" w:rsidRPr="00A748BB" w:rsidRDefault="004505A6" w:rsidP="005B4DF7">
            <w:pPr>
              <w:spacing w:line="360" w:lineRule="auto"/>
              <w:ind w:left="0" w:firstLine="0"/>
            </w:pPr>
            <w:r w:rsidRPr="00A748BB">
              <w:t xml:space="preserve">Disponibilité </w:t>
            </w:r>
          </w:p>
        </w:tc>
        <w:tc>
          <w:tcPr>
            <w:tcW w:w="956" w:type="dxa"/>
          </w:tcPr>
          <w:p w14:paraId="40C4E01C" w14:textId="77777777" w:rsidR="004505A6" w:rsidRPr="00A748BB" w:rsidRDefault="004505A6" w:rsidP="005B4DF7">
            <w:pPr>
              <w:spacing w:line="360" w:lineRule="auto"/>
              <w:ind w:left="0" w:firstLine="0"/>
            </w:pPr>
            <w:r w:rsidRPr="00A748BB">
              <w:t>99.82%</w:t>
            </w:r>
          </w:p>
        </w:tc>
        <w:tc>
          <w:tcPr>
            <w:tcW w:w="1275" w:type="dxa"/>
          </w:tcPr>
          <w:p w14:paraId="5BD6692A" w14:textId="77777777" w:rsidR="004505A6" w:rsidRPr="00A748BB" w:rsidRDefault="004505A6" w:rsidP="005B4DF7">
            <w:pPr>
              <w:spacing w:line="360" w:lineRule="auto"/>
              <w:ind w:left="0" w:firstLine="0"/>
            </w:pPr>
            <w:r w:rsidRPr="00A748BB">
              <w:t>&gt; 99.5%</w:t>
            </w:r>
          </w:p>
        </w:tc>
        <w:tc>
          <w:tcPr>
            <w:tcW w:w="2076" w:type="dxa"/>
          </w:tcPr>
          <w:p w14:paraId="4B8D45AD" w14:textId="77777777" w:rsidR="004505A6" w:rsidRPr="00A748BB" w:rsidRDefault="004505A6" w:rsidP="005B4DF7">
            <w:pPr>
              <w:spacing w:line="360" w:lineRule="auto"/>
              <w:ind w:left="0" w:firstLine="0"/>
            </w:pPr>
            <w:r w:rsidRPr="00A748BB">
              <w:t>&gt; 99%</w:t>
            </w:r>
          </w:p>
        </w:tc>
        <w:tc>
          <w:tcPr>
            <w:tcW w:w="1326" w:type="dxa"/>
          </w:tcPr>
          <w:p w14:paraId="05B6DA63" w14:textId="77777777" w:rsidR="004505A6" w:rsidRPr="00A748BB" w:rsidRDefault="004505A6" w:rsidP="005B4DF7">
            <w:pPr>
              <w:spacing w:line="360" w:lineRule="auto"/>
              <w:ind w:left="0" w:firstLine="0"/>
            </w:pPr>
            <w:r w:rsidRPr="00A748BB">
              <w:t>Atteint</w:t>
            </w:r>
          </w:p>
        </w:tc>
        <w:tc>
          <w:tcPr>
            <w:tcW w:w="2588" w:type="dxa"/>
          </w:tcPr>
          <w:p w14:paraId="52E4C7F4" w14:textId="77777777" w:rsidR="004505A6" w:rsidRPr="00A748BB" w:rsidRDefault="004505A6" w:rsidP="005B4DF7">
            <w:pPr>
              <w:spacing w:line="360" w:lineRule="auto"/>
              <w:ind w:left="0" w:firstLine="0"/>
            </w:pPr>
            <w:r w:rsidRPr="00A748BB">
              <w:t>Haute disponibilité</w:t>
            </w:r>
          </w:p>
        </w:tc>
      </w:tr>
      <w:tr w:rsidR="004505A6" w:rsidRPr="00A748BB" w14:paraId="4BEEE6BA" w14:textId="77777777" w:rsidTr="00555475">
        <w:tc>
          <w:tcPr>
            <w:tcW w:w="2269" w:type="dxa"/>
          </w:tcPr>
          <w:p w14:paraId="480C3956" w14:textId="1303582E" w:rsidR="004505A6" w:rsidRPr="00A748BB" w:rsidRDefault="004505A6" w:rsidP="005B4DF7">
            <w:pPr>
              <w:spacing w:line="360" w:lineRule="auto"/>
              <w:ind w:left="0" w:firstLine="0"/>
            </w:pPr>
            <w:r w:rsidRPr="00A748BB">
              <w:t xml:space="preserve">Utilisation </w:t>
            </w:r>
            <w:r w:rsidR="00B27E1F" w:rsidRPr="00A748BB">
              <w:t>CPU</w:t>
            </w:r>
          </w:p>
        </w:tc>
        <w:tc>
          <w:tcPr>
            <w:tcW w:w="956" w:type="dxa"/>
          </w:tcPr>
          <w:p w14:paraId="18007EAC" w14:textId="77777777" w:rsidR="004505A6" w:rsidRPr="00A748BB" w:rsidRDefault="004505A6" w:rsidP="005B4DF7">
            <w:pPr>
              <w:spacing w:line="360" w:lineRule="auto"/>
              <w:ind w:left="0" w:firstLine="0"/>
            </w:pPr>
            <w:r w:rsidRPr="00A748BB">
              <w:t xml:space="preserve">68% pic </w:t>
            </w:r>
          </w:p>
        </w:tc>
        <w:tc>
          <w:tcPr>
            <w:tcW w:w="1275" w:type="dxa"/>
          </w:tcPr>
          <w:p w14:paraId="66084B92" w14:textId="77777777" w:rsidR="004505A6" w:rsidRPr="00A748BB" w:rsidRDefault="004505A6" w:rsidP="005B4DF7">
            <w:pPr>
              <w:spacing w:line="360" w:lineRule="auto"/>
              <w:ind w:left="0" w:firstLine="0"/>
            </w:pPr>
            <w:r w:rsidRPr="00A748BB">
              <w:t>&lt; 80%</w:t>
            </w:r>
          </w:p>
        </w:tc>
        <w:tc>
          <w:tcPr>
            <w:tcW w:w="2076" w:type="dxa"/>
          </w:tcPr>
          <w:p w14:paraId="67481DFE" w14:textId="77777777" w:rsidR="004505A6" w:rsidRPr="00A748BB" w:rsidRDefault="004505A6" w:rsidP="005B4DF7">
            <w:pPr>
              <w:spacing w:line="360" w:lineRule="auto"/>
              <w:ind w:left="0" w:firstLine="0"/>
            </w:pPr>
            <w:r w:rsidRPr="00A748BB">
              <w:t>&lt;90%</w:t>
            </w:r>
          </w:p>
        </w:tc>
        <w:tc>
          <w:tcPr>
            <w:tcW w:w="1326" w:type="dxa"/>
          </w:tcPr>
          <w:p w14:paraId="54B38013" w14:textId="77777777" w:rsidR="004505A6" w:rsidRPr="00A748BB" w:rsidRDefault="004505A6" w:rsidP="005B4DF7">
            <w:pPr>
              <w:spacing w:line="360" w:lineRule="auto"/>
              <w:ind w:left="0" w:firstLine="0"/>
            </w:pPr>
            <w:r w:rsidRPr="00A748BB">
              <w:t>Atteint</w:t>
            </w:r>
          </w:p>
        </w:tc>
        <w:tc>
          <w:tcPr>
            <w:tcW w:w="2588" w:type="dxa"/>
          </w:tcPr>
          <w:p w14:paraId="05453AD6" w14:textId="77777777" w:rsidR="004505A6" w:rsidRPr="00A748BB" w:rsidRDefault="004505A6" w:rsidP="005B4DF7">
            <w:pPr>
              <w:spacing w:line="360" w:lineRule="auto"/>
              <w:ind w:left="0" w:firstLine="0"/>
            </w:pPr>
            <w:r w:rsidRPr="00A748BB">
              <w:t>Marge de manœuvre</w:t>
            </w:r>
          </w:p>
        </w:tc>
      </w:tr>
    </w:tbl>
    <w:p w14:paraId="4D719EEC" w14:textId="77777777" w:rsidR="004505A6" w:rsidRPr="00A748BB" w:rsidRDefault="004505A6" w:rsidP="00FB1BE5">
      <w:pPr>
        <w:pStyle w:val="111Loaten2"/>
        <w:numPr>
          <w:ilvl w:val="0"/>
          <w:numId w:val="0"/>
        </w:numPr>
        <w:spacing w:line="360" w:lineRule="auto"/>
        <w:ind w:right="-284"/>
        <w:outlineLvl w:val="9"/>
        <w:rPr>
          <w:b w:val="0"/>
          <w:bCs/>
          <w:i w:val="0"/>
          <w:iCs/>
        </w:rPr>
      </w:pPr>
    </w:p>
    <w:p w14:paraId="0BA9C64C" w14:textId="19E78508" w:rsidR="00754092" w:rsidRPr="00A748BB" w:rsidRDefault="00CD4913" w:rsidP="00AC527A">
      <w:pPr>
        <w:pStyle w:val="111Loaten2"/>
        <w:spacing w:line="360" w:lineRule="auto"/>
      </w:pPr>
      <w:bookmarkStart w:id="160" w:name="_Toc210120177"/>
      <w:r w:rsidRPr="00A748BB">
        <w:t>Evaluation de sécurité</w:t>
      </w:r>
      <w:bookmarkEnd w:id="160"/>
    </w:p>
    <w:p w14:paraId="395A495A" w14:textId="249291E6" w:rsidR="00137934" w:rsidRPr="00A748BB" w:rsidRDefault="00137934" w:rsidP="005C6DA4">
      <w:pPr>
        <w:pStyle w:val="111Loaten2"/>
        <w:numPr>
          <w:ilvl w:val="0"/>
          <w:numId w:val="0"/>
        </w:numPr>
        <w:spacing w:line="360" w:lineRule="auto"/>
        <w:ind w:right="-284" w:firstLine="709"/>
        <w:outlineLvl w:val="9"/>
        <w:rPr>
          <w:b w:val="0"/>
          <w:bCs/>
          <w:i w:val="0"/>
          <w:iCs/>
        </w:rPr>
      </w:pPr>
      <w:r w:rsidRPr="00A748BB">
        <w:rPr>
          <w:b w:val="0"/>
          <w:bCs/>
          <w:i w:val="0"/>
          <w:iCs/>
        </w:rPr>
        <w:t>L’évaluation de sécurité a suivi la méthodologie OWASP [4.</w:t>
      </w:r>
      <w:r w:rsidR="005E7B44">
        <w:rPr>
          <w:b w:val="0"/>
          <w:bCs/>
          <w:i w:val="0"/>
          <w:iCs/>
        </w:rPr>
        <w:t>06</w:t>
      </w:r>
      <w:r w:rsidRPr="00A748BB">
        <w:rPr>
          <w:b w:val="0"/>
          <w:bCs/>
          <w:i w:val="0"/>
          <w:iCs/>
        </w:rPr>
        <w:t>] et incluait des tests manuels</w:t>
      </w:r>
    </w:p>
    <w:p w14:paraId="74E8EA2E" w14:textId="255D3494" w:rsidR="00BD7A9C" w:rsidRPr="00A748BB" w:rsidRDefault="00BD7A9C" w:rsidP="005C6DA4">
      <w:pPr>
        <w:pStyle w:val="Tabilao"/>
      </w:pPr>
      <w:bookmarkStart w:id="161" w:name="_Toc209780255"/>
      <w:r w:rsidRPr="00A748BB">
        <w:t>Résultats de l’audit de sécurité</w:t>
      </w:r>
      <w:bookmarkEnd w:id="161"/>
    </w:p>
    <w:tbl>
      <w:tblPr>
        <w:tblStyle w:val="TableGrid"/>
        <w:tblW w:w="10348" w:type="dxa"/>
        <w:tblInd w:w="-714" w:type="dxa"/>
        <w:tblLook w:val="04A0" w:firstRow="1" w:lastRow="0" w:firstColumn="1" w:lastColumn="0" w:noHBand="0" w:noVBand="1"/>
      </w:tblPr>
      <w:tblGrid>
        <w:gridCol w:w="2127"/>
        <w:gridCol w:w="2693"/>
        <w:gridCol w:w="1843"/>
        <w:gridCol w:w="1300"/>
        <w:gridCol w:w="2385"/>
      </w:tblGrid>
      <w:tr w:rsidR="00F46D14" w:rsidRPr="00A748BB" w14:paraId="25F3B3D8" w14:textId="77777777" w:rsidTr="00B30196">
        <w:tc>
          <w:tcPr>
            <w:tcW w:w="2127" w:type="dxa"/>
          </w:tcPr>
          <w:p w14:paraId="35462910" w14:textId="77777777" w:rsidR="00F46D14" w:rsidRPr="00A748BB" w:rsidRDefault="00F46D14" w:rsidP="00A83FAA">
            <w:pPr>
              <w:spacing w:line="360" w:lineRule="auto"/>
              <w:ind w:left="0" w:firstLine="0"/>
              <w:jc w:val="left"/>
            </w:pPr>
            <w:r w:rsidRPr="00A748BB">
              <w:t xml:space="preserve">Catégorie de risque </w:t>
            </w:r>
          </w:p>
        </w:tc>
        <w:tc>
          <w:tcPr>
            <w:tcW w:w="2693" w:type="dxa"/>
          </w:tcPr>
          <w:p w14:paraId="5FA20B06" w14:textId="77777777" w:rsidR="00F46D14" w:rsidRPr="00A748BB" w:rsidRDefault="00F46D14" w:rsidP="00A83FAA">
            <w:pPr>
              <w:spacing w:line="360" w:lineRule="auto"/>
              <w:ind w:left="0" w:firstLine="0"/>
              <w:jc w:val="left"/>
            </w:pPr>
            <w:r w:rsidRPr="00A748BB">
              <w:t>Nombre de vulnérabilité</w:t>
            </w:r>
          </w:p>
        </w:tc>
        <w:tc>
          <w:tcPr>
            <w:tcW w:w="1843" w:type="dxa"/>
          </w:tcPr>
          <w:p w14:paraId="668DD891" w14:textId="77777777" w:rsidR="00F46D14" w:rsidRPr="00A748BB" w:rsidRDefault="00F46D14" w:rsidP="00A83FAA">
            <w:pPr>
              <w:spacing w:line="360" w:lineRule="auto"/>
              <w:ind w:left="0" w:firstLine="0"/>
              <w:jc w:val="left"/>
            </w:pPr>
            <w:r w:rsidRPr="00A748BB">
              <w:t xml:space="preserve">Niveau de risque </w:t>
            </w:r>
          </w:p>
        </w:tc>
        <w:tc>
          <w:tcPr>
            <w:tcW w:w="1300" w:type="dxa"/>
          </w:tcPr>
          <w:p w14:paraId="6ABA2863" w14:textId="77777777" w:rsidR="00F46D14" w:rsidRPr="00A748BB" w:rsidRDefault="00F46D14" w:rsidP="00A83FAA">
            <w:pPr>
              <w:spacing w:line="360" w:lineRule="auto"/>
              <w:ind w:left="0" w:firstLine="0"/>
              <w:jc w:val="left"/>
            </w:pPr>
            <w:r w:rsidRPr="00A748BB">
              <w:t>Statut</w:t>
            </w:r>
          </w:p>
        </w:tc>
        <w:tc>
          <w:tcPr>
            <w:tcW w:w="2385" w:type="dxa"/>
          </w:tcPr>
          <w:p w14:paraId="02AC4585" w14:textId="77777777" w:rsidR="00F46D14" w:rsidRPr="00A748BB" w:rsidRDefault="00F46D14" w:rsidP="00A83FAA">
            <w:pPr>
              <w:spacing w:line="360" w:lineRule="auto"/>
              <w:ind w:left="0" w:firstLine="0"/>
              <w:jc w:val="left"/>
            </w:pPr>
            <w:r w:rsidRPr="00A748BB">
              <w:t>Mesure correctives</w:t>
            </w:r>
          </w:p>
        </w:tc>
      </w:tr>
      <w:tr w:rsidR="00F46D14" w:rsidRPr="00A748BB" w14:paraId="25A6A068" w14:textId="77777777" w:rsidTr="00B30196">
        <w:tc>
          <w:tcPr>
            <w:tcW w:w="2127" w:type="dxa"/>
          </w:tcPr>
          <w:p w14:paraId="1147259D" w14:textId="77777777" w:rsidR="00F46D14" w:rsidRPr="00A748BB" w:rsidRDefault="00F46D14" w:rsidP="002E6719">
            <w:pPr>
              <w:spacing w:line="360" w:lineRule="auto"/>
              <w:ind w:left="0" w:firstLine="0"/>
            </w:pPr>
            <w:r w:rsidRPr="00A748BB">
              <w:t>Critique</w:t>
            </w:r>
          </w:p>
        </w:tc>
        <w:tc>
          <w:tcPr>
            <w:tcW w:w="2693" w:type="dxa"/>
          </w:tcPr>
          <w:p w14:paraId="717AAEBB" w14:textId="77777777" w:rsidR="00F46D14" w:rsidRPr="00A748BB" w:rsidRDefault="00F46D14" w:rsidP="002E6719">
            <w:pPr>
              <w:spacing w:line="360" w:lineRule="auto"/>
              <w:ind w:left="0" w:firstLine="0"/>
            </w:pPr>
            <w:r w:rsidRPr="00A748BB">
              <w:t>0</w:t>
            </w:r>
          </w:p>
        </w:tc>
        <w:tc>
          <w:tcPr>
            <w:tcW w:w="1843" w:type="dxa"/>
          </w:tcPr>
          <w:p w14:paraId="0A8E2CB4" w14:textId="77777777" w:rsidR="00F46D14" w:rsidRPr="00A748BB" w:rsidRDefault="00F46D14" w:rsidP="002E6719">
            <w:pPr>
              <w:spacing w:line="360" w:lineRule="auto"/>
              <w:ind w:left="0" w:firstLine="0"/>
            </w:pPr>
            <w:r w:rsidRPr="00A748BB">
              <w:t>Aucun</w:t>
            </w:r>
          </w:p>
        </w:tc>
        <w:tc>
          <w:tcPr>
            <w:tcW w:w="1300" w:type="dxa"/>
          </w:tcPr>
          <w:p w14:paraId="0B55B71B" w14:textId="77777777" w:rsidR="00F46D14" w:rsidRPr="00A748BB" w:rsidRDefault="00F46D14" w:rsidP="002E6719">
            <w:pPr>
              <w:spacing w:line="360" w:lineRule="auto"/>
              <w:ind w:left="0" w:firstLine="0"/>
            </w:pPr>
            <w:r w:rsidRPr="00A748BB">
              <w:t>Conforme</w:t>
            </w:r>
          </w:p>
        </w:tc>
        <w:tc>
          <w:tcPr>
            <w:tcW w:w="2385" w:type="dxa"/>
          </w:tcPr>
          <w:p w14:paraId="725E45BF" w14:textId="77777777" w:rsidR="00F46D14" w:rsidRPr="00A748BB" w:rsidRDefault="00F46D14" w:rsidP="002E6719">
            <w:pPr>
              <w:spacing w:line="360" w:lineRule="auto"/>
              <w:ind w:left="0" w:firstLine="0"/>
            </w:pPr>
          </w:p>
        </w:tc>
      </w:tr>
      <w:tr w:rsidR="00F46D14" w:rsidRPr="00A748BB" w14:paraId="49EC1889" w14:textId="77777777" w:rsidTr="00B30196">
        <w:tc>
          <w:tcPr>
            <w:tcW w:w="2127" w:type="dxa"/>
          </w:tcPr>
          <w:p w14:paraId="04647E8A" w14:textId="77777777" w:rsidR="00F46D14" w:rsidRPr="00A748BB" w:rsidRDefault="00F46D14" w:rsidP="002E6719">
            <w:pPr>
              <w:spacing w:line="360" w:lineRule="auto"/>
              <w:ind w:left="0" w:firstLine="0"/>
            </w:pPr>
            <w:r w:rsidRPr="00A748BB">
              <w:t>Élevée</w:t>
            </w:r>
          </w:p>
        </w:tc>
        <w:tc>
          <w:tcPr>
            <w:tcW w:w="2693" w:type="dxa"/>
          </w:tcPr>
          <w:p w14:paraId="1E5735EC" w14:textId="77777777" w:rsidR="00F46D14" w:rsidRPr="00A748BB" w:rsidRDefault="00F46D14" w:rsidP="002E6719">
            <w:pPr>
              <w:spacing w:line="360" w:lineRule="auto"/>
              <w:ind w:left="0" w:firstLine="0"/>
            </w:pPr>
            <w:r w:rsidRPr="00A748BB">
              <w:t>2</w:t>
            </w:r>
          </w:p>
        </w:tc>
        <w:tc>
          <w:tcPr>
            <w:tcW w:w="1843" w:type="dxa"/>
          </w:tcPr>
          <w:p w14:paraId="12BC64A5" w14:textId="77777777" w:rsidR="00F46D14" w:rsidRPr="00A748BB" w:rsidRDefault="00F46D14" w:rsidP="002E6719">
            <w:pPr>
              <w:spacing w:line="360" w:lineRule="auto"/>
              <w:ind w:left="0" w:firstLine="0"/>
            </w:pPr>
            <w:r w:rsidRPr="00A748BB">
              <w:t>Faible</w:t>
            </w:r>
          </w:p>
        </w:tc>
        <w:tc>
          <w:tcPr>
            <w:tcW w:w="1300" w:type="dxa"/>
          </w:tcPr>
          <w:p w14:paraId="606DD379" w14:textId="040A2F28" w:rsidR="00F46D14" w:rsidRPr="00A748BB" w:rsidRDefault="00B30196" w:rsidP="002E6719">
            <w:pPr>
              <w:spacing w:line="360" w:lineRule="auto"/>
              <w:ind w:left="0" w:firstLine="0"/>
            </w:pPr>
            <w:r>
              <w:t>A modifier</w:t>
            </w:r>
          </w:p>
        </w:tc>
        <w:tc>
          <w:tcPr>
            <w:tcW w:w="2385" w:type="dxa"/>
          </w:tcPr>
          <w:p w14:paraId="7056B85F" w14:textId="55BA6960" w:rsidR="00F46D14" w:rsidRPr="00A748BB" w:rsidRDefault="00F46D14" w:rsidP="002E6719">
            <w:pPr>
              <w:spacing w:line="360" w:lineRule="auto"/>
              <w:ind w:left="0" w:firstLine="0"/>
            </w:pPr>
            <w:r w:rsidRPr="00A748BB">
              <w:t>Validation renforcée</w:t>
            </w:r>
          </w:p>
        </w:tc>
      </w:tr>
      <w:tr w:rsidR="00F46D14" w:rsidRPr="00A748BB" w14:paraId="00EE9A18" w14:textId="77777777" w:rsidTr="00B30196">
        <w:tc>
          <w:tcPr>
            <w:tcW w:w="2127" w:type="dxa"/>
          </w:tcPr>
          <w:p w14:paraId="01761BB6" w14:textId="77777777" w:rsidR="00F46D14" w:rsidRPr="00A748BB" w:rsidRDefault="00F46D14" w:rsidP="002E6719">
            <w:pPr>
              <w:spacing w:line="360" w:lineRule="auto"/>
              <w:ind w:left="0" w:firstLine="0"/>
            </w:pPr>
            <w:r w:rsidRPr="00A748BB">
              <w:t>Moyen</w:t>
            </w:r>
          </w:p>
        </w:tc>
        <w:tc>
          <w:tcPr>
            <w:tcW w:w="2693" w:type="dxa"/>
          </w:tcPr>
          <w:p w14:paraId="2B11C3B9" w14:textId="77777777" w:rsidR="00F46D14" w:rsidRPr="00A748BB" w:rsidRDefault="00F46D14" w:rsidP="002E6719">
            <w:pPr>
              <w:spacing w:line="360" w:lineRule="auto"/>
              <w:ind w:left="0" w:firstLine="0"/>
            </w:pPr>
            <w:r w:rsidRPr="00A748BB">
              <w:t>5</w:t>
            </w:r>
          </w:p>
        </w:tc>
        <w:tc>
          <w:tcPr>
            <w:tcW w:w="1843" w:type="dxa"/>
          </w:tcPr>
          <w:p w14:paraId="638E694C" w14:textId="77777777" w:rsidR="00F46D14" w:rsidRPr="00A748BB" w:rsidRDefault="00F46D14" w:rsidP="002E6719">
            <w:pPr>
              <w:spacing w:line="360" w:lineRule="auto"/>
              <w:ind w:left="0" w:firstLine="0"/>
            </w:pPr>
            <w:r w:rsidRPr="00A748BB">
              <w:t>Acceptable</w:t>
            </w:r>
          </w:p>
        </w:tc>
        <w:tc>
          <w:tcPr>
            <w:tcW w:w="1300" w:type="dxa"/>
          </w:tcPr>
          <w:p w14:paraId="696A6CD3" w14:textId="77777777" w:rsidR="00F46D14" w:rsidRPr="00A748BB" w:rsidRDefault="00F46D14" w:rsidP="002E6719">
            <w:pPr>
              <w:spacing w:line="360" w:lineRule="auto"/>
              <w:ind w:left="0" w:firstLine="0"/>
            </w:pPr>
            <w:r w:rsidRPr="00A748BB">
              <w:t>Conforme</w:t>
            </w:r>
          </w:p>
        </w:tc>
        <w:tc>
          <w:tcPr>
            <w:tcW w:w="2385" w:type="dxa"/>
          </w:tcPr>
          <w:p w14:paraId="32DDC580" w14:textId="77777777" w:rsidR="00F46D14" w:rsidRPr="00A748BB" w:rsidRDefault="00F46D14" w:rsidP="002E6719">
            <w:pPr>
              <w:spacing w:line="360" w:lineRule="auto"/>
              <w:ind w:left="0" w:firstLine="0"/>
            </w:pPr>
            <w:r w:rsidRPr="00A748BB">
              <w:t>Surveillance continue</w:t>
            </w:r>
          </w:p>
        </w:tc>
      </w:tr>
      <w:tr w:rsidR="00F46D14" w:rsidRPr="00A748BB" w14:paraId="6555224F" w14:textId="77777777" w:rsidTr="00B30196">
        <w:tc>
          <w:tcPr>
            <w:tcW w:w="2127" w:type="dxa"/>
          </w:tcPr>
          <w:p w14:paraId="5C9A2EFC" w14:textId="77777777" w:rsidR="00F46D14" w:rsidRPr="00A748BB" w:rsidRDefault="00F46D14" w:rsidP="002E6719">
            <w:pPr>
              <w:spacing w:line="360" w:lineRule="auto"/>
              <w:ind w:left="0" w:firstLine="0"/>
            </w:pPr>
            <w:r w:rsidRPr="00A748BB">
              <w:t>Faible</w:t>
            </w:r>
          </w:p>
        </w:tc>
        <w:tc>
          <w:tcPr>
            <w:tcW w:w="2693" w:type="dxa"/>
          </w:tcPr>
          <w:p w14:paraId="22095018" w14:textId="77777777" w:rsidR="00F46D14" w:rsidRPr="00A748BB" w:rsidRDefault="00F46D14" w:rsidP="002E6719">
            <w:pPr>
              <w:spacing w:line="360" w:lineRule="auto"/>
              <w:ind w:left="0" w:firstLine="0"/>
            </w:pPr>
            <w:r w:rsidRPr="00A748BB">
              <w:t>12</w:t>
            </w:r>
          </w:p>
        </w:tc>
        <w:tc>
          <w:tcPr>
            <w:tcW w:w="1843" w:type="dxa"/>
          </w:tcPr>
          <w:p w14:paraId="5A525FCA" w14:textId="77777777" w:rsidR="00F46D14" w:rsidRPr="00A748BB" w:rsidRDefault="00F46D14" w:rsidP="002E6719">
            <w:pPr>
              <w:spacing w:line="360" w:lineRule="auto"/>
              <w:ind w:left="0" w:firstLine="0"/>
            </w:pPr>
            <w:r w:rsidRPr="00A748BB">
              <w:t>Négligeable</w:t>
            </w:r>
          </w:p>
        </w:tc>
        <w:tc>
          <w:tcPr>
            <w:tcW w:w="1300" w:type="dxa"/>
          </w:tcPr>
          <w:p w14:paraId="2531B5A1" w14:textId="77777777" w:rsidR="00F46D14" w:rsidRPr="00A748BB" w:rsidRDefault="00F46D14" w:rsidP="002E6719">
            <w:pPr>
              <w:spacing w:line="360" w:lineRule="auto"/>
              <w:ind w:left="0" w:firstLine="0"/>
            </w:pPr>
            <w:r w:rsidRPr="00A748BB">
              <w:t>Accepté</w:t>
            </w:r>
          </w:p>
        </w:tc>
        <w:tc>
          <w:tcPr>
            <w:tcW w:w="2385" w:type="dxa"/>
          </w:tcPr>
          <w:p w14:paraId="7F11B4E1" w14:textId="720CBD55" w:rsidR="00F46D14" w:rsidRPr="00A748BB" w:rsidRDefault="00F46D14" w:rsidP="002E6719">
            <w:pPr>
              <w:spacing w:line="360" w:lineRule="auto"/>
              <w:ind w:left="0" w:firstLine="0"/>
            </w:pPr>
            <w:r w:rsidRPr="00A748BB">
              <w:t>Aucune action</w:t>
            </w:r>
            <w:r w:rsidR="00C936ED">
              <w:t>s</w:t>
            </w:r>
          </w:p>
        </w:tc>
      </w:tr>
    </w:tbl>
    <w:p w14:paraId="3AA9F357" w14:textId="77777777" w:rsidR="00BD7A9C" w:rsidRPr="00A748BB" w:rsidRDefault="00BD7A9C" w:rsidP="00BD7A9C">
      <w:pPr>
        <w:pStyle w:val="111Loaten2"/>
        <w:numPr>
          <w:ilvl w:val="0"/>
          <w:numId w:val="0"/>
        </w:numPr>
        <w:spacing w:line="360" w:lineRule="auto"/>
        <w:ind w:right="-284"/>
        <w:outlineLvl w:val="9"/>
        <w:rPr>
          <w:b w:val="0"/>
          <w:bCs/>
          <w:i w:val="0"/>
          <w:iCs/>
        </w:rPr>
      </w:pPr>
    </w:p>
    <w:p w14:paraId="39B6E0C2" w14:textId="77777777" w:rsidR="00455B15" w:rsidRPr="00671E57" w:rsidRDefault="00455B15" w:rsidP="00455B15">
      <w:pPr>
        <w:spacing w:before="0" w:after="160"/>
      </w:pPr>
      <w:r w:rsidRPr="00671E57">
        <w:t>Les principaux points forts identifiés en matière de sécurité :</w:t>
      </w:r>
    </w:p>
    <w:p w14:paraId="37D93EC2" w14:textId="77777777" w:rsidR="00455B15" w:rsidRPr="00671E57" w:rsidRDefault="00455B15">
      <w:pPr>
        <w:numPr>
          <w:ilvl w:val="0"/>
          <w:numId w:val="16"/>
        </w:numPr>
        <w:spacing w:after="120"/>
        <w:ind w:left="714" w:hanging="357"/>
      </w:pPr>
      <w:r w:rsidRPr="00671E57">
        <w:t>Implémentation robuste de l'authentification JWT</w:t>
      </w:r>
    </w:p>
    <w:p w14:paraId="24495F83" w14:textId="77777777" w:rsidR="00455B15" w:rsidRPr="00671E57" w:rsidRDefault="00455B15">
      <w:pPr>
        <w:numPr>
          <w:ilvl w:val="0"/>
          <w:numId w:val="16"/>
        </w:numPr>
        <w:spacing w:after="120"/>
        <w:ind w:left="714" w:hanging="357"/>
      </w:pPr>
      <w:r w:rsidRPr="00671E57">
        <w:t>Hachage des mots de passe avec bcrypt</w:t>
      </w:r>
    </w:p>
    <w:p w14:paraId="6F1C5A88" w14:textId="77777777" w:rsidR="00455B15" w:rsidRPr="00A748BB" w:rsidRDefault="00455B15">
      <w:pPr>
        <w:numPr>
          <w:ilvl w:val="0"/>
          <w:numId w:val="16"/>
        </w:numPr>
        <w:spacing w:after="120"/>
        <w:ind w:left="714" w:hanging="357"/>
      </w:pPr>
      <w:r w:rsidRPr="00671E57">
        <w:t>Protection contre les injections SQL</w:t>
      </w:r>
    </w:p>
    <w:p w14:paraId="0270BAB2" w14:textId="13AD016C" w:rsidR="00455B15" w:rsidRPr="00A748BB" w:rsidRDefault="00455B15">
      <w:pPr>
        <w:numPr>
          <w:ilvl w:val="0"/>
          <w:numId w:val="16"/>
        </w:numPr>
        <w:spacing w:after="120"/>
        <w:ind w:left="714" w:hanging="357"/>
      </w:pPr>
      <w:r w:rsidRPr="00A748BB">
        <w:t>Validation stricte des types de fichiers uploadés</w:t>
      </w:r>
    </w:p>
    <w:p w14:paraId="4CFDE2F3" w14:textId="6FF5E0CE" w:rsidR="00500401" w:rsidRPr="00A748BB" w:rsidRDefault="00500401" w:rsidP="00AC527A">
      <w:pPr>
        <w:pStyle w:val="111Loaten2"/>
        <w:spacing w:line="360" w:lineRule="auto"/>
      </w:pPr>
      <w:bookmarkStart w:id="162" w:name="_Toc210120178"/>
      <w:r w:rsidRPr="00A748BB">
        <w:t>Qualité du code et maintenabilité</w:t>
      </w:r>
      <w:bookmarkEnd w:id="162"/>
    </w:p>
    <w:p w14:paraId="0DBDC218" w14:textId="181E2FE8" w:rsidR="00B97640" w:rsidRPr="00DC6B72" w:rsidRDefault="00B97640" w:rsidP="00DC6B72">
      <w:pPr>
        <w:pStyle w:val="111Loaten2"/>
        <w:numPr>
          <w:ilvl w:val="0"/>
          <w:numId w:val="0"/>
        </w:numPr>
        <w:spacing w:line="360" w:lineRule="auto"/>
        <w:ind w:right="-284" w:firstLine="709"/>
        <w:outlineLvl w:val="9"/>
        <w:rPr>
          <w:b w:val="0"/>
          <w:bCs/>
          <w:i w:val="0"/>
          <w:iCs/>
        </w:rPr>
      </w:pPr>
      <w:r w:rsidRPr="00A748BB">
        <w:rPr>
          <w:b w:val="0"/>
          <w:bCs/>
          <w:i w:val="0"/>
          <w:iCs/>
        </w:rPr>
        <w:t>L'analyse statique du code a été réalisée à l'aide d'outils spécialisés pour évaluer la maintenabilité à long terme</w:t>
      </w:r>
    </w:p>
    <w:p w14:paraId="52853C28" w14:textId="567A36DE" w:rsidR="00140444" w:rsidRPr="00A748BB" w:rsidRDefault="00140444" w:rsidP="00666ED3">
      <w:pPr>
        <w:pStyle w:val="Tabilao"/>
      </w:pPr>
      <w:bookmarkStart w:id="163" w:name="_Toc209780256"/>
      <w:r w:rsidRPr="00A748BB">
        <w:t>Métrique de qualité du code</w:t>
      </w:r>
      <w:bookmarkEnd w:id="163"/>
    </w:p>
    <w:tbl>
      <w:tblPr>
        <w:tblStyle w:val="TableGrid"/>
        <w:tblW w:w="9493" w:type="dxa"/>
        <w:tblLook w:val="04A0" w:firstRow="1" w:lastRow="0" w:firstColumn="1" w:lastColumn="0" w:noHBand="0" w:noVBand="1"/>
      </w:tblPr>
      <w:tblGrid>
        <w:gridCol w:w="3655"/>
        <w:gridCol w:w="1160"/>
        <w:gridCol w:w="1981"/>
        <w:gridCol w:w="2697"/>
      </w:tblGrid>
      <w:tr w:rsidR="00140444" w:rsidRPr="00A748BB" w14:paraId="020B3120" w14:textId="77777777" w:rsidTr="00695AAB">
        <w:tc>
          <w:tcPr>
            <w:tcW w:w="3655" w:type="dxa"/>
          </w:tcPr>
          <w:p w14:paraId="0DC73583" w14:textId="77777777" w:rsidR="00140444" w:rsidRPr="00A748BB" w:rsidRDefault="00140444" w:rsidP="002E6719">
            <w:pPr>
              <w:spacing w:line="360" w:lineRule="auto"/>
              <w:ind w:left="0" w:firstLine="0"/>
              <w:jc w:val="left"/>
            </w:pPr>
            <w:r w:rsidRPr="00A748BB">
              <w:t xml:space="preserve">Métrique </w:t>
            </w:r>
          </w:p>
        </w:tc>
        <w:tc>
          <w:tcPr>
            <w:tcW w:w="1160" w:type="dxa"/>
          </w:tcPr>
          <w:p w14:paraId="2E5C95C4" w14:textId="77777777" w:rsidR="00140444" w:rsidRPr="00A748BB" w:rsidRDefault="00140444" w:rsidP="002E6719">
            <w:pPr>
              <w:spacing w:line="360" w:lineRule="auto"/>
              <w:ind w:left="0" w:firstLine="0"/>
              <w:jc w:val="left"/>
            </w:pPr>
            <w:r w:rsidRPr="00A748BB">
              <w:t>Valeur</w:t>
            </w:r>
          </w:p>
        </w:tc>
        <w:tc>
          <w:tcPr>
            <w:tcW w:w="1981" w:type="dxa"/>
          </w:tcPr>
          <w:p w14:paraId="30EA5C5E" w14:textId="77777777" w:rsidR="00140444" w:rsidRPr="00A748BB" w:rsidRDefault="00140444" w:rsidP="002E6719">
            <w:pPr>
              <w:spacing w:line="360" w:lineRule="auto"/>
              <w:ind w:left="0" w:firstLine="0"/>
              <w:jc w:val="left"/>
            </w:pPr>
            <w:r w:rsidRPr="00A748BB">
              <w:t>Seuil acceptable</w:t>
            </w:r>
          </w:p>
        </w:tc>
        <w:tc>
          <w:tcPr>
            <w:tcW w:w="2697" w:type="dxa"/>
          </w:tcPr>
          <w:p w14:paraId="29E645A9" w14:textId="77777777" w:rsidR="00140444" w:rsidRPr="00A748BB" w:rsidRDefault="00140444" w:rsidP="002E6719">
            <w:pPr>
              <w:spacing w:line="360" w:lineRule="auto"/>
              <w:ind w:left="0" w:firstLine="0"/>
              <w:jc w:val="left"/>
            </w:pPr>
            <w:r w:rsidRPr="00A748BB">
              <w:t>Interprétation</w:t>
            </w:r>
          </w:p>
        </w:tc>
      </w:tr>
      <w:tr w:rsidR="00140444" w:rsidRPr="00A748BB" w14:paraId="45EAB182" w14:textId="77777777" w:rsidTr="00695AAB">
        <w:tc>
          <w:tcPr>
            <w:tcW w:w="3655" w:type="dxa"/>
          </w:tcPr>
          <w:p w14:paraId="02684C1B" w14:textId="77777777" w:rsidR="00140444" w:rsidRPr="00A748BB" w:rsidRDefault="00140444" w:rsidP="002E6719">
            <w:pPr>
              <w:spacing w:line="360" w:lineRule="auto"/>
              <w:ind w:left="0" w:firstLine="0"/>
              <w:jc w:val="left"/>
            </w:pPr>
            <w:r w:rsidRPr="00A748BB">
              <w:t>Complexité cyclomatique moyenne</w:t>
            </w:r>
          </w:p>
        </w:tc>
        <w:tc>
          <w:tcPr>
            <w:tcW w:w="1160" w:type="dxa"/>
          </w:tcPr>
          <w:p w14:paraId="763C531E" w14:textId="77777777" w:rsidR="00140444" w:rsidRPr="00A748BB" w:rsidRDefault="00140444" w:rsidP="002E6719">
            <w:pPr>
              <w:spacing w:line="360" w:lineRule="auto"/>
              <w:ind w:left="0" w:firstLine="0"/>
              <w:jc w:val="left"/>
            </w:pPr>
            <w:r w:rsidRPr="00A748BB">
              <w:t>8.2</w:t>
            </w:r>
          </w:p>
        </w:tc>
        <w:tc>
          <w:tcPr>
            <w:tcW w:w="1981" w:type="dxa"/>
          </w:tcPr>
          <w:p w14:paraId="034D964A" w14:textId="77777777" w:rsidR="00140444" w:rsidRPr="00A748BB" w:rsidRDefault="00140444" w:rsidP="002E6719">
            <w:pPr>
              <w:spacing w:line="360" w:lineRule="auto"/>
              <w:ind w:left="0" w:firstLine="0"/>
              <w:jc w:val="left"/>
            </w:pPr>
            <w:r w:rsidRPr="00A748BB">
              <w:t>&lt;15</w:t>
            </w:r>
          </w:p>
        </w:tc>
        <w:tc>
          <w:tcPr>
            <w:tcW w:w="2697" w:type="dxa"/>
          </w:tcPr>
          <w:p w14:paraId="528B528C" w14:textId="77777777" w:rsidR="00140444" w:rsidRPr="00A748BB" w:rsidRDefault="00140444" w:rsidP="002E6719">
            <w:pPr>
              <w:spacing w:line="360" w:lineRule="auto"/>
              <w:ind w:left="0" w:firstLine="0"/>
              <w:jc w:val="left"/>
            </w:pPr>
            <w:r w:rsidRPr="00A748BB">
              <w:t>Bonne maintenabilité</w:t>
            </w:r>
          </w:p>
        </w:tc>
      </w:tr>
      <w:tr w:rsidR="00140444" w:rsidRPr="00A748BB" w14:paraId="23F1F443" w14:textId="77777777" w:rsidTr="00695AAB">
        <w:tc>
          <w:tcPr>
            <w:tcW w:w="3655" w:type="dxa"/>
          </w:tcPr>
          <w:p w14:paraId="57A8A13E" w14:textId="77777777" w:rsidR="00140444" w:rsidRPr="00A748BB" w:rsidRDefault="00140444" w:rsidP="002E6719">
            <w:pPr>
              <w:spacing w:line="360" w:lineRule="auto"/>
              <w:ind w:left="0" w:firstLine="0"/>
              <w:jc w:val="left"/>
            </w:pPr>
            <w:r w:rsidRPr="00A748BB">
              <w:t>Taux de duplication du code</w:t>
            </w:r>
          </w:p>
        </w:tc>
        <w:tc>
          <w:tcPr>
            <w:tcW w:w="1160" w:type="dxa"/>
          </w:tcPr>
          <w:p w14:paraId="7B3E9944" w14:textId="77777777" w:rsidR="00140444" w:rsidRPr="00A748BB" w:rsidRDefault="00140444" w:rsidP="002E6719">
            <w:pPr>
              <w:spacing w:line="360" w:lineRule="auto"/>
              <w:ind w:left="0" w:firstLine="0"/>
              <w:jc w:val="left"/>
            </w:pPr>
            <w:r w:rsidRPr="00A748BB">
              <w:t>3.1%</w:t>
            </w:r>
          </w:p>
        </w:tc>
        <w:tc>
          <w:tcPr>
            <w:tcW w:w="1981" w:type="dxa"/>
          </w:tcPr>
          <w:p w14:paraId="2B8ACC6D" w14:textId="77777777" w:rsidR="00140444" w:rsidRPr="00A748BB" w:rsidRDefault="00140444" w:rsidP="002E6719">
            <w:pPr>
              <w:spacing w:line="360" w:lineRule="auto"/>
              <w:ind w:left="0" w:firstLine="0"/>
              <w:jc w:val="left"/>
            </w:pPr>
            <w:r w:rsidRPr="00A748BB">
              <w:t>&lt;5%</w:t>
            </w:r>
          </w:p>
        </w:tc>
        <w:tc>
          <w:tcPr>
            <w:tcW w:w="2697" w:type="dxa"/>
          </w:tcPr>
          <w:p w14:paraId="06D13BDB" w14:textId="77777777" w:rsidR="00140444" w:rsidRPr="00A748BB" w:rsidRDefault="00140444" w:rsidP="002E6719">
            <w:pPr>
              <w:spacing w:line="360" w:lineRule="auto"/>
              <w:ind w:left="0" w:firstLine="0"/>
              <w:jc w:val="left"/>
            </w:pPr>
            <w:r w:rsidRPr="00A748BB">
              <w:t>Très faible duplication</w:t>
            </w:r>
          </w:p>
        </w:tc>
      </w:tr>
      <w:tr w:rsidR="00140444" w:rsidRPr="00A748BB" w14:paraId="53E2460E" w14:textId="77777777" w:rsidTr="00695AAB">
        <w:tc>
          <w:tcPr>
            <w:tcW w:w="3655" w:type="dxa"/>
          </w:tcPr>
          <w:p w14:paraId="14346E8E" w14:textId="77777777" w:rsidR="00140444" w:rsidRPr="00A748BB" w:rsidRDefault="00140444" w:rsidP="002E6719">
            <w:pPr>
              <w:spacing w:line="360" w:lineRule="auto"/>
              <w:ind w:left="0" w:firstLine="0"/>
              <w:jc w:val="left"/>
            </w:pPr>
            <w:r w:rsidRPr="00A748BB">
              <w:t>Couverture des tests</w:t>
            </w:r>
          </w:p>
        </w:tc>
        <w:tc>
          <w:tcPr>
            <w:tcW w:w="1160" w:type="dxa"/>
          </w:tcPr>
          <w:p w14:paraId="3A820A9D" w14:textId="77777777" w:rsidR="00140444" w:rsidRPr="00A748BB" w:rsidRDefault="00140444" w:rsidP="002E6719">
            <w:pPr>
              <w:spacing w:line="360" w:lineRule="auto"/>
              <w:ind w:left="0" w:firstLine="0"/>
              <w:jc w:val="left"/>
            </w:pPr>
            <w:r w:rsidRPr="00A748BB">
              <w:t>78%</w:t>
            </w:r>
          </w:p>
        </w:tc>
        <w:tc>
          <w:tcPr>
            <w:tcW w:w="1981" w:type="dxa"/>
          </w:tcPr>
          <w:p w14:paraId="29DDF863" w14:textId="77777777" w:rsidR="00140444" w:rsidRPr="00A748BB" w:rsidRDefault="00140444" w:rsidP="002E6719">
            <w:pPr>
              <w:spacing w:line="360" w:lineRule="auto"/>
              <w:ind w:left="0" w:firstLine="0"/>
              <w:jc w:val="left"/>
            </w:pPr>
            <w:r w:rsidRPr="00A748BB">
              <w:t>&gt;70%</w:t>
            </w:r>
          </w:p>
        </w:tc>
        <w:tc>
          <w:tcPr>
            <w:tcW w:w="2697" w:type="dxa"/>
          </w:tcPr>
          <w:p w14:paraId="438EAF27" w14:textId="77777777" w:rsidR="00140444" w:rsidRPr="00A748BB" w:rsidRDefault="00140444" w:rsidP="002E6719">
            <w:pPr>
              <w:spacing w:line="360" w:lineRule="auto"/>
              <w:ind w:left="0" w:firstLine="0"/>
              <w:jc w:val="left"/>
            </w:pPr>
            <w:r w:rsidRPr="00A748BB">
              <w:t>Couverture satisfaisante</w:t>
            </w:r>
          </w:p>
        </w:tc>
      </w:tr>
      <w:tr w:rsidR="00140444" w:rsidRPr="00A748BB" w14:paraId="0F76F88D" w14:textId="77777777" w:rsidTr="00695AAB">
        <w:tc>
          <w:tcPr>
            <w:tcW w:w="3655" w:type="dxa"/>
          </w:tcPr>
          <w:p w14:paraId="2AA66D97" w14:textId="77777777" w:rsidR="00140444" w:rsidRPr="00A748BB" w:rsidRDefault="00140444" w:rsidP="002E6719">
            <w:pPr>
              <w:spacing w:line="360" w:lineRule="auto"/>
              <w:ind w:left="0" w:firstLine="0"/>
              <w:jc w:val="left"/>
            </w:pPr>
            <w:r w:rsidRPr="00A748BB">
              <w:t>Dettes techniques</w:t>
            </w:r>
          </w:p>
        </w:tc>
        <w:tc>
          <w:tcPr>
            <w:tcW w:w="1160" w:type="dxa"/>
          </w:tcPr>
          <w:p w14:paraId="4DC6FFEA" w14:textId="77777777" w:rsidR="00140444" w:rsidRPr="00A748BB" w:rsidRDefault="00140444" w:rsidP="002E6719">
            <w:pPr>
              <w:spacing w:line="360" w:lineRule="auto"/>
              <w:ind w:left="0" w:firstLine="0"/>
              <w:jc w:val="left"/>
            </w:pPr>
            <w:r w:rsidRPr="00A748BB">
              <w:t>12 jours</w:t>
            </w:r>
          </w:p>
        </w:tc>
        <w:tc>
          <w:tcPr>
            <w:tcW w:w="1981" w:type="dxa"/>
          </w:tcPr>
          <w:p w14:paraId="6654877A" w14:textId="77777777" w:rsidR="00140444" w:rsidRPr="00A748BB" w:rsidRDefault="00140444" w:rsidP="002E6719">
            <w:pPr>
              <w:spacing w:line="360" w:lineRule="auto"/>
              <w:ind w:left="0" w:firstLine="0"/>
              <w:jc w:val="left"/>
            </w:pPr>
            <w:r w:rsidRPr="00A748BB">
              <w:t>&lt;30 jours</w:t>
            </w:r>
          </w:p>
        </w:tc>
        <w:tc>
          <w:tcPr>
            <w:tcW w:w="2697" w:type="dxa"/>
          </w:tcPr>
          <w:p w14:paraId="53DE3A7F" w14:textId="77777777" w:rsidR="00140444" w:rsidRPr="00A748BB" w:rsidRDefault="00140444" w:rsidP="002E6719">
            <w:pPr>
              <w:spacing w:line="360" w:lineRule="auto"/>
              <w:ind w:left="0" w:firstLine="0"/>
              <w:jc w:val="left"/>
            </w:pPr>
            <w:r w:rsidRPr="00A748BB">
              <w:t>Niveau acceptable</w:t>
            </w:r>
          </w:p>
        </w:tc>
      </w:tr>
      <w:tr w:rsidR="00140444" w:rsidRPr="00A748BB" w14:paraId="17F43C9E" w14:textId="77777777" w:rsidTr="00695AAB">
        <w:tc>
          <w:tcPr>
            <w:tcW w:w="3655" w:type="dxa"/>
          </w:tcPr>
          <w:p w14:paraId="6229E79A" w14:textId="77777777" w:rsidR="00140444" w:rsidRPr="00A748BB" w:rsidRDefault="00140444" w:rsidP="002E6719">
            <w:pPr>
              <w:spacing w:line="360" w:lineRule="auto"/>
              <w:ind w:left="0" w:firstLine="0"/>
              <w:jc w:val="left"/>
            </w:pPr>
            <w:r w:rsidRPr="00A748BB">
              <w:t>Violations des règles de codage</w:t>
            </w:r>
          </w:p>
        </w:tc>
        <w:tc>
          <w:tcPr>
            <w:tcW w:w="1160" w:type="dxa"/>
          </w:tcPr>
          <w:p w14:paraId="7CA6E97D" w14:textId="77777777" w:rsidR="00140444" w:rsidRPr="00A748BB" w:rsidRDefault="00140444" w:rsidP="002E6719">
            <w:pPr>
              <w:spacing w:line="360" w:lineRule="auto"/>
              <w:ind w:left="0" w:firstLine="0"/>
              <w:jc w:val="left"/>
            </w:pPr>
            <w:r w:rsidRPr="00A748BB">
              <w:t>45</w:t>
            </w:r>
          </w:p>
        </w:tc>
        <w:tc>
          <w:tcPr>
            <w:tcW w:w="1981" w:type="dxa"/>
          </w:tcPr>
          <w:p w14:paraId="2A586BDA" w14:textId="77777777" w:rsidR="00140444" w:rsidRPr="00A748BB" w:rsidRDefault="00140444" w:rsidP="002E6719">
            <w:pPr>
              <w:spacing w:line="360" w:lineRule="auto"/>
              <w:ind w:left="0" w:firstLine="0"/>
              <w:jc w:val="left"/>
            </w:pPr>
            <w:r w:rsidRPr="00A748BB">
              <w:t>&gt;100</w:t>
            </w:r>
          </w:p>
        </w:tc>
        <w:tc>
          <w:tcPr>
            <w:tcW w:w="2697" w:type="dxa"/>
          </w:tcPr>
          <w:p w14:paraId="1D2E6563" w14:textId="77777777" w:rsidR="00140444" w:rsidRPr="00A748BB" w:rsidRDefault="00140444" w:rsidP="002E6719">
            <w:pPr>
              <w:spacing w:line="360" w:lineRule="auto"/>
              <w:ind w:left="0" w:firstLine="0"/>
              <w:jc w:val="left"/>
            </w:pPr>
            <w:r w:rsidRPr="00A748BB">
              <w:t>Qualité de code bonne</w:t>
            </w:r>
          </w:p>
        </w:tc>
      </w:tr>
    </w:tbl>
    <w:p w14:paraId="410F2C14" w14:textId="77777777" w:rsidR="00140444" w:rsidRPr="00A748BB" w:rsidRDefault="00140444" w:rsidP="00140444">
      <w:pPr>
        <w:pStyle w:val="111Loaten2"/>
        <w:numPr>
          <w:ilvl w:val="0"/>
          <w:numId w:val="0"/>
        </w:numPr>
        <w:spacing w:line="360" w:lineRule="auto"/>
        <w:ind w:right="-284"/>
        <w:outlineLvl w:val="9"/>
        <w:rPr>
          <w:b w:val="0"/>
          <w:bCs/>
          <w:i w:val="0"/>
          <w:iCs/>
        </w:rPr>
      </w:pPr>
    </w:p>
    <w:p w14:paraId="02D75D82" w14:textId="01994F2C" w:rsidR="00970573" w:rsidRPr="00A748BB" w:rsidRDefault="00970573" w:rsidP="00AC527A">
      <w:pPr>
        <w:pStyle w:val="11Loaten1"/>
        <w:spacing w:line="360" w:lineRule="auto"/>
      </w:pPr>
      <w:bookmarkStart w:id="164" w:name="_Toc210120179"/>
      <w:r w:rsidRPr="00A748BB">
        <w:t>Evaluation de l’</w:t>
      </w:r>
      <w:r w:rsidR="006B36AA" w:rsidRPr="00A748BB">
        <w:t>expérience</w:t>
      </w:r>
      <w:r w:rsidRPr="00A748BB">
        <w:t xml:space="preserve"> utilisateur</w:t>
      </w:r>
      <w:bookmarkEnd w:id="164"/>
    </w:p>
    <w:p w14:paraId="23E2FB45" w14:textId="55CE5CC2" w:rsidR="00BC5394" w:rsidRPr="00A748BB" w:rsidRDefault="00BC5394" w:rsidP="00F264A9">
      <w:pPr>
        <w:pStyle w:val="11Loaten1"/>
        <w:numPr>
          <w:ilvl w:val="0"/>
          <w:numId w:val="0"/>
        </w:numPr>
        <w:spacing w:before="120" w:line="360" w:lineRule="auto"/>
        <w:ind w:right="-284" w:firstLine="709"/>
        <w:outlineLvl w:val="9"/>
        <w:rPr>
          <w:b w:val="0"/>
          <w:bCs/>
        </w:rPr>
      </w:pPr>
      <w:r w:rsidRPr="00A748BB">
        <w:rPr>
          <w:b w:val="0"/>
          <w:bCs/>
        </w:rPr>
        <w:lastRenderedPageBreak/>
        <w:t>L’évaluation de l'expérience utilisateur a constitué un volet essentiel de notre démarche, visant à mesurer l'utilisabilité, l'utilité perçue et la satisfaction globale.</w:t>
      </w:r>
    </w:p>
    <w:p w14:paraId="1D4A6B86" w14:textId="71ACE1D9" w:rsidR="0084596F" w:rsidRPr="00A748BB" w:rsidRDefault="0084596F" w:rsidP="00E34FAF">
      <w:pPr>
        <w:pStyle w:val="111Loaten2"/>
      </w:pPr>
      <w:bookmarkStart w:id="165" w:name="_Toc210120180"/>
      <w:r w:rsidRPr="00A748BB">
        <w:t>Résultats quantitatifs</w:t>
      </w:r>
      <w:bookmarkEnd w:id="165"/>
    </w:p>
    <w:p w14:paraId="65EB4A51" w14:textId="5DB29CA2" w:rsidR="00CB344E" w:rsidRPr="00A748BB" w:rsidRDefault="00EB6132" w:rsidP="00666ED3">
      <w:pPr>
        <w:pStyle w:val="Tabilao"/>
      </w:pPr>
      <w:bookmarkStart w:id="166" w:name="_Toc209780257"/>
      <w:r w:rsidRPr="00A748BB">
        <w:t>Résultats détaillé</w:t>
      </w:r>
      <w:r w:rsidR="00AF0BA5" w:rsidRPr="00A748BB">
        <w:t>s</w:t>
      </w:r>
      <w:r w:rsidRPr="00A748BB">
        <w:t xml:space="preserve"> du questionnaire de satisfaction sur une échelle de 1 à 5</w:t>
      </w:r>
      <w:bookmarkEnd w:id="166"/>
    </w:p>
    <w:tbl>
      <w:tblPr>
        <w:tblStyle w:val="TableGrid"/>
        <w:tblW w:w="0" w:type="auto"/>
        <w:tblLook w:val="04A0" w:firstRow="1" w:lastRow="0" w:firstColumn="1" w:lastColumn="0" w:noHBand="0" w:noVBand="1"/>
      </w:tblPr>
      <w:tblGrid>
        <w:gridCol w:w="1803"/>
        <w:gridCol w:w="1463"/>
        <w:gridCol w:w="1499"/>
        <w:gridCol w:w="1910"/>
        <w:gridCol w:w="1437"/>
        <w:gridCol w:w="1374"/>
      </w:tblGrid>
      <w:tr w:rsidR="002E6719" w:rsidRPr="00B30196" w14:paraId="0CEDFAB2" w14:textId="77777777" w:rsidTr="00A8651B">
        <w:tc>
          <w:tcPr>
            <w:tcW w:w="1803" w:type="dxa"/>
          </w:tcPr>
          <w:p w14:paraId="5153C167" w14:textId="77777777" w:rsidR="00F72600" w:rsidRPr="00B30196" w:rsidRDefault="00F72600" w:rsidP="002E6719">
            <w:pPr>
              <w:spacing w:line="360" w:lineRule="auto"/>
              <w:ind w:left="0" w:firstLine="0"/>
            </w:pPr>
            <w:r w:rsidRPr="00B30196">
              <w:t>Critère d’évaluation</w:t>
            </w:r>
          </w:p>
        </w:tc>
        <w:tc>
          <w:tcPr>
            <w:tcW w:w="1463" w:type="dxa"/>
          </w:tcPr>
          <w:p w14:paraId="152F6F67" w14:textId="77777777" w:rsidR="00F72600" w:rsidRPr="00B30196" w:rsidRDefault="00F72600" w:rsidP="002E6719">
            <w:pPr>
              <w:spacing w:line="360" w:lineRule="auto"/>
              <w:ind w:left="0" w:firstLine="0"/>
            </w:pPr>
            <w:r w:rsidRPr="00B30196">
              <w:t>Étudiants (moyenne)</w:t>
            </w:r>
          </w:p>
        </w:tc>
        <w:tc>
          <w:tcPr>
            <w:tcW w:w="1499" w:type="dxa"/>
          </w:tcPr>
          <w:p w14:paraId="57D173DF" w14:textId="77777777" w:rsidR="00F72600" w:rsidRPr="00B30196" w:rsidRDefault="00F72600" w:rsidP="002E6719">
            <w:pPr>
              <w:spacing w:line="360" w:lineRule="auto"/>
              <w:ind w:left="0" w:firstLine="0"/>
            </w:pPr>
            <w:r w:rsidRPr="00B30196">
              <w:t>Enseignants (moyenne)</w:t>
            </w:r>
          </w:p>
        </w:tc>
        <w:tc>
          <w:tcPr>
            <w:tcW w:w="1910" w:type="dxa"/>
          </w:tcPr>
          <w:p w14:paraId="1957075C" w14:textId="77777777" w:rsidR="00F72600" w:rsidRPr="00B30196" w:rsidRDefault="00F72600" w:rsidP="002E6719">
            <w:pPr>
              <w:spacing w:line="360" w:lineRule="auto"/>
              <w:ind w:left="0" w:firstLine="0"/>
            </w:pPr>
            <w:r w:rsidRPr="00B30196">
              <w:t>Administrateurs (moyenne)</w:t>
            </w:r>
          </w:p>
        </w:tc>
        <w:tc>
          <w:tcPr>
            <w:tcW w:w="1437" w:type="dxa"/>
          </w:tcPr>
          <w:p w14:paraId="3AC203A1" w14:textId="77777777" w:rsidR="00F72600" w:rsidRPr="00B30196" w:rsidRDefault="00F72600" w:rsidP="002E6719">
            <w:pPr>
              <w:spacing w:line="360" w:lineRule="auto"/>
              <w:ind w:left="0" w:firstLine="0"/>
            </w:pPr>
            <w:r w:rsidRPr="00B30196">
              <w:t>Moyenne générale</w:t>
            </w:r>
          </w:p>
        </w:tc>
        <w:tc>
          <w:tcPr>
            <w:tcW w:w="1374" w:type="dxa"/>
          </w:tcPr>
          <w:p w14:paraId="4011FB99" w14:textId="77777777" w:rsidR="00F72600" w:rsidRPr="00B30196" w:rsidRDefault="00F72600" w:rsidP="002E6719">
            <w:pPr>
              <w:spacing w:line="360" w:lineRule="auto"/>
              <w:ind w:left="0" w:firstLine="0"/>
            </w:pPr>
            <w:r w:rsidRPr="00B30196">
              <w:t>Écart-type</w:t>
            </w:r>
          </w:p>
        </w:tc>
      </w:tr>
      <w:tr w:rsidR="002E6719" w:rsidRPr="00A748BB" w14:paraId="10FE38E3" w14:textId="77777777" w:rsidTr="00A8651B">
        <w:tc>
          <w:tcPr>
            <w:tcW w:w="1803" w:type="dxa"/>
          </w:tcPr>
          <w:p w14:paraId="20B73789" w14:textId="77777777" w:rsidR="00F72600" w:rsidRPr="00B30196" w:rsidRDefault="00F72600" w:rsidP="002E6719">
            <w:pPr>
              <w:spacing w:line="360" w:lineRule="auto"/>
              <w:ind w:left="0" w:firstLine="0"/>
            </w:pPr>
            <w:r w:rsidRPr="00B30196">
              <w:t>Facilité d’utilisation</w:t>
            </w:r>
          </w:p>
        </w:tc>
        <w:tc>
          <w:tcPr>
            <w:tcW w:w="1463" w:type="dxa"/>
          </w:tcPr>
          <w:p w14:paraId="2FDA5771" w14:textId="77777777" w:rsidR="00F72600" w:rsidRPr="00A748BB" w:rsidRDefault="00F72600" w:rsidP="002E6719">
            <w:pPr>
              <w:spacing w:line="360" w:lineRule="auto"/>
              <w:ind w:left="0" w:firstLine="0"/>
            </w:pPr>
            <w:r w:rsidRPr="00A748BB">
              <w:t>4.2</w:t>
            </w:r>
          </w:p>
        </w:tc>
        <w:tc>
          <w:tcPr>
            <w:tcW w:w="1499" w:type="dxa"/>
          </w:tcPr>
          <w:p w14:paraId="66594744" w14:textId="77777777" w:rsidR="00F72600" w:rsidRPr="00A748BB" w:rsidRDefault="00F72600" w:rsidP="002E6719">
            <w:pPr>
              <w:spacing w:line="360" w:lineRule="auto"/>
              <w:ind w:left="0" w:firstLine="0"/>
            </w:pPr>
            <w:r w:rsidRPr="00A748BB">
              <w:t>3.8</w:t>
            </w:r>
          </w:p>
        </w:tc>
        <w:tc>
          <w:tcPr>
            <w:tcW w:w="1910" w:type="dxa"/>
          </w:tcPr>
          <w:p w14:paraId="0A0FE4E8" w14:textId="77777777" w:rsidR="00F72600" w:rsidRPr="00A748BB" w:rsidRDefault="00F72600" w:rsidP="002E6719">
            <w:pPr>
              <w:spacing w:line="360" w:lineRule="auto"/>
              <w:ind w:left="0" w:firstLine="0"/>
            </w:pPr>
            <w:r w:rsidRPr="00A748BB">
              <w:t>4.5</w:t>
            </w:r>
          </w:p>
        </w:tc>
        <w:tc>
          <w:tcPr>
            <w:tcW w:w="1437" w:type="dxa"/>
          </w:tcPr>
          <w:p w14:paraId="1ECD4CA9" w14:textId="77777777" w:rsidR="00F72600" w:rsidRPr="00A748BB" w:rsidRDefault="00F72600" w:rsidP="002E6719">
            <w:pPr>
              <w:spacing w:line="360" w:lineRule="auto"/>
              <w:ind w:left="0" w:firstLine="0"/>
            </w:pPr>
            <w:r w:rsidRPr="00A748BB">
              <w:t>4.2</w:t>
            </w:r>
          </w:p>
        </w:tc>
        <w:tc>
          <w:tcPr>
            <w:tcW w:w="1374" w:type="dxa"/>
          </w:tcPr>
          <w:p w14:paraId="4502A199" w14:textId="77777777" w:rsidR="00F72600" w:rsidRPr="00A748BB" w:rsidRDefault="00F72600" w:rsidP="002E6719">
            <w:pPr>
              <w:spacing w:line="360" w:lineRule="auto"/>
              <w:ind w:left="0" w:firstLine="0"/>
            </w:pPr>
            <w:r w:rsidRPr="00A748BB">
              <w:t>0.35</w:t>
            </w:r>
          </w:p>
        </w:tc>
      </w:tr>
      <w:tr w:rsidR="002E6719" w:rsidRPr="00A748BB" w14:paraId="107B181C" w14:textId="77777777" w:rsidTr="00A8651B">
        <w:tc>
          <w:tcPr>
            <w:tcW w:w="1803" w:type="dxa"/>
          </w:tcPr>
          <w:p w14:paraId="03D908D4" w14:textId="77777777" w:rsidR="00F72600" w:rsidRPr="00B30196" w:rsidRDefault="00F72600" w:rsidP="002E6719">
            <w:pPr>
              <w:spacing w:line="360" w:lineRule="auto"/>
              <w:ind w:left="0" w:firstLine="0"/>
            </w:pPr>
            <w:r w:rsidRPr="00B30196">
              <w:t>Performance perçue</w:t>
            </w:r>
          </w:p>
        </w:tc>
        <w:tc>
          <w:tcPr>
            <w:tcW w:w="1463" w:type="dxa"/>
          </w:tcPr>
          <w:p w14:paraId="38344E82" w14:textId="77777777" w:rsidR="00F72600" w:rsidRPr="00A748BB" w:rsidRDefault="00F72600" w:rsidP="002E6719">
            <w:pPr>
              <w:spacing w:line="360" w:lineRule="auto"/>
              <w:ind w:left="0" w:firstLine="0"/>
            </w:pPr>
            <w:r w:rsidRPr="00A748BB">
              <w:t>4.0</w:t>
            </w:r>
          </w:p>
        </w:tc>
        <w:tc>
          <w:tcPr>
            <w:tcW w:w="1499" w:type="dxa"/>
          </w:tcPr>
          <w:p w14:paraId="49B4B27C" w14:textId="77777777" w:rsidR="00F72600" w:rsidRPr="00A748BB" w:rsidRDefault="00F72600" w:rsidP="002E6719">
            <w:pPr>
              <w:spacing w:line="360" w:lineRule="auto"/>
              <w:ind w:left="0" w:firstLine="0"/>
            </w:pPr>
            <w:r w:rsidRPr="00A748BB">
              <w:t>4.2</w:t>
            </w:r>
          </w:p>
        </w:tc>
        <w:tc>
          <w:tcPr>
            <w:tcW w:w="1910" w:type="dxa"/>
          </w:tcPr>
          <w:p w14:paraId="3430100C" w14:textId="77777777" w:rsidR="00F72600" w:rsidRPr="00A748BB" w:rsidRDefault="00F72600" w:rsidP="002E6719">
            <w:pPr>
              <w:spacing w:line="360" w:lineRule="auto"/>
              <w:ind w:left="0" w:firstLine="0"/>
            </w:pPr>
            <w:r w:rsidRPr="00A748BB">
              <w:t>4.3</w:t>
            </w:r>
          </w:p>
        </w:tc>
        <w:tc>
          <w:tcPr>
            <w:tcW w:w="1437" w:type="dxa"/>
          </w:tcPr>
          <w:p w14:paraId="32E45D66" w14:textId="77777777" w:rsidR="00F72600" w:rsidRPr="00A748BB" w:rsidRDefault="00F72600" w:rsidP="002E6719">
            <w:pPr>
              <w:spacing w:line="360" w:lineRule="auto"/>
              <w:ind w:left="0" w:firstLine="0"/>
            </w:pPr>
            <w:r w:rsidRPr="00A748BB">
              <w:t>4.2</w:t>
            </w:r>
          </w:p>
        </w:tc>
        <w:tc>
          <w:tcPr>
            <w:tcW w:w="1374" w:type="dxa"/>
          </w:tcPr>
          <w:p w14:paraId="7DDFDF01" w14:textId="77777777" w:rsidR="00F72600" w:rsidRPr="00A748BB" w:rsidRDefault="00F72600" w:rsidP="002E6719">
            <w:pPr>
              <w:spacing w:line="360" w:lineRule="auto"/>
              <w:ind w:left="0" w:firstLine="0"/>
            </w:pPr>
            <w:r w:rsidRPr="00A748BB">
              <w:t>0.15</w:t>
            </w:r>
          </w:p>
        </w:tc>
      </w:tr>
      <w:tr w:rsidR="002E6719" w:rsidRPr="00A748BB" w14:paraId="5C437286" w14:textId="77777777" w:rsidTr="00A8651B">
        <w:tc>
          <w:tcPr>
            <w:tcW w:w="1803" w:type="dxa"/>
          </w:tcPr>
          <w:p w14:paraId="5D58AFA1" w14:textId="77777777" w:rsidR="00F72600" w:rsidRPr="00B30196" w:rsidRDefault="00F72600" w:rsidP="002E6719">
            <w:pPr>
              <w:spacing w:line="360" w:lineRule="auto"/>
              <w:ind w:left="0" w:firstLine="0"/>
            </w:pPr>
            <w:r w:rsidRPr="00B30196">
              <w:t>Utilité perçue</w:t>
            </w:r>
          </w:p>
        </w:tc>
        <w:tc>
          <w:tcPr>
            <w:tcW w:w="1463" w:type="dxa"/>
          </w:tcPr>
          <w:p w14:paraId="2E569BF1" w14:textId="77777777" w:rsidR="00F72600" w:rsidRPr="00A748BB" w:rsidRDefault="00F72600" w:rsidP="002E6719">
            <w:pPr>
              <w:spacing w:line="360" w:lineRule="auto"/>
              <w:ind w:left="0" w:firstLine="0"/>
            </w:pPr>
            <w:r w:rsidRPr="00A748BB">
              <w:t>4.5</w:t>
            </w:r>
          </w:p>
        </w:tc>
        <w:tc>
          <w:tcPr>
            <w:tcW w:w="1499" w:type="dxa"/>
          </w:tcPr>
          <w:p w14:paraId="4BA927F8" w14:textId="77777777" w:rsidR="00F72600" w:rsidRPr="00A748BB" w:rsidRDefault="00F72600" w:rsidP="002E6719">
            <w:pPr>
              <w:spacing w:line="360" w:lineRule="auto"/>
              <w:ind w:left="0" w:firstLine="0"/>
            </w:pPr>
            <w:r w:rsidRPr="00A748BB">
              <w:t>4.3</w:t>
            </w:r>
          </w:p>
        </w:tc>
        <w:tc>
          <w:tcPr>
            <w:tcW w:w="1910" w:type="dxa"/>
          </w:tcPr>
          <w:p w14:paraId="336F3082" w14:textId="77777777" w:rsidR="00F72600" w:rsidRPr="00A748BB" w:rsidRDefault="00F72600" w:rsidP="002E6719">
            <w:pPr>
              <w:spacing w:line="360" w:lineRule="auto"/>
              <w:ind w:left="0" w:firstLine="0"/>
            </w:pPr>
            <w:r w:rsidRPr="00A748BB">
              <w:t>4.7</w:t>
            </w:r>
          </w:p>
        </w:tc>
        <w:tc>
          <w:tcPr>
            <w:tcW w:w="1437" w:type="dxa"/>
          </w:tcPr>
          <w:p w14:paraId="4BA4B5C8" w14:textId="77777777" w:rsidR="00F72600" w:rsidRPr="00A748BB" w:rsidRDefault="00F72600" w:rsidP="002E6719">
            <w:pPr>
              <w:spacing w:line="360" w:lineRule="auto"/>
              <w:ind w:left="0" w:firstLine="0"/>
            </w:pPr>
            <w:r w:rsidRPr="00A748BB">
              <w:t>4.5</w:t>
            </w:r>
          </w:p>
        </w:tc>
        <w:tc>
          <w:tcPr>
            <w:tcW w:w="1374" w:type="dxa"/>
          </w:tcPr>
          <w:p w14:paraId="08DE893C" w14:textId="77777777" w:rsidR="00F72600" w:rsidRPr="00A748BB" w:rsidRDefault="00F72600" w:rsidP="002E6719">
            <w:pPr>
              <w:spacing w:line="360" w:lineRule="auto"/>
              <w:ind w:left="0" w:firstLine="0"/>
            </w:pPr>
            <w:r w:rsidRPr="00A748BB">
              <w:t>0.20</w:t>
            </w:r>
          </w:p>
        </w:tc>
      </w:tr>
      <w:tr w:rsidR="002E6719" w:rsidRPr="00A748BB" w14:paraId="5B2F1EE2" w14:textId="77777777" w:rsidTr="00A8651B">
        <w:tc>
          <w:tcPr>
            <w:tcW w:w="1803" w:type="dxa"/>
          </w:tcPr>
          <w:p w14:paraId="228D7392" w14:textId="77777777" w:rsidR="00F72600" w:rsidRPr="00B30196" w:rsidRDefault="00F72600" w:rsidP="002E6719">
            <w:pPr>
              <w:spacing w:line="360" w:lineRule="auto"/>
              <w:ind w:left="0" w:firstLine="0"/>
            </w:pPr>
            <w:r w:rsidRPr="00B30196">
              <w:t>Design de l'interface</w:t>
            </w:r>
          </w:p>
        </w:tc>
        <w:tc>
          <w:tcPr>
            <w:tcW w:w="1463" w:type="dxa"/>
          </w:tcPr>
          <w:p w14:paraId="2797694E" w14:textId="77777777" w:rsidR="00F72600" w:rsidRPr="00A748BB" w:rsidRDefault="00F72600" w:rsidP="002E6719">
            <w:pPr>
              <w:spacing w:line="360" w:lineRule="auto"/>
              <w:ind w:left="0" w:firstLine="0"/>
            </w:pPr>
            <w:r w:rsidRPr="00A748BB">
              <w:t>4.1</w:t>
            </w:r>
          </w:p>
        </w:tc>
        <w:tc>
          <w:tcPr>
            <w:tcW w:w="1499" w:type="dxa"/>
          </w:tcPr>
          <w:p w14:paraId="76AF90D3" w14:textId="77777777" w:rsidR="00F72600" w:rsidRPr="00A748BB" w:rsidRDefault="00F72600" w:rsidP="002E6719">
            <w:pPr>
              <w:spacing w:line="360" w:lineRule="auto"/>
              <w:ind w:left="0" w:firstLine="0"/>
            </w:pPr>
            <w:r w:rsidRPr="00A748BB">
              <w:t>3.9</w:t>
            </w:r>
          </w:p>
        </w:tc>
        <w:tc>
          <w:tcPr>
            <w:tcW w:w="1910" w:type="dxa"/>
          </w:tcPr>
          <w:p w14:paraId="4853F765" w14:textId="77777777" w:rsidR="00F72600" w:rsidRPr="00A748BB" w:rsidRDefault="00F72600" w:rsidP="002E6719">
            <w:pPr>
              <w:spacing w:line="360" w:lineRule="auto"/>
              <w:ind w:left="0" w:firstLine="0"/>
            </w:pPr>
            <w:r w:rsidRPr="00A748BB">
              <w:t>4.2</w:t>
            </w:r>
          </w:p>
        </w:tc>
        <w:tc>
          <w:tcPr>
            <w:tcW w:w="1437" w:type="dxa"/>
          </w:tcPr>
          <w:p w14:paraId="5846CA90" w14:textId="77777777" w:rsidR="00F72600" w:rsidRPr="00A748BB" w:rsidRDefault="00F72600" w:rsidP="002E6719">
            <w:pPr>
              <w:spacing w:line="360" w:lineRule="auto"/>
              <w:ind w:left="0" w:firstLine="0"/>
            </w:pPr>
            <w:r w:rsidRPr="00A748BB">
              <w:t>4.1</w:t>
            </w:r>
          </w:p>
        </w:tc>
        <w:tc>
          <w:tcPr>
            <w:tcW w:w="1374" w:type="dxa"/>
          </w:tcPr>
          <w:p w14:paraId="2ED5CD3B" w14:textId="77777777" w:rsidR="00F72600" w:rsidRPr="00A748BB" w:rsidRDefault="00F72600" w:rsidP="002E6719">
            <w:pPr>
              <w:spacing w:line="360" w:lineRule="auto"/>
              <w:ind w:left="0" w:firstLine="0"/>
            </w:pPr>
            <w:r w:rsidRPr="00A748BB">
              <w:t>0.15</w:t>
            </w:r>
          </w:p>
        </w:tc>
      </w:tr>
      <w:tr w:rsidR="002E6719" w:rsidRPr="00A748BB" w14:paraId="2A8B92EA" w14:textId="77777777" w:rsidTr="00A8651B">
        <w:tc>
          <w:tcPr>
            <w:tcW w:w="1803" w:type="dxa"/>
          </w:tcPr>
          <w:p w14:paraId="39C0A4C2" w14:textId="77777777" w:rsidR="00F72600" w:rsidRPr="00B30196" w:rsidRDefault="00F72600" w:rsidP="002E6719">
            <w:pPr>
              <w:spacing w:line="360" w:lineRule="auto"/>
              <w:ind w:left="0" w:firstLine="0"/>
            </w:pPr>
            <w:r w:rsidRPr="00B30196">
              <w:t>Fonctionnalités communication</w:t>
            </w:r>
          </w:p>
        </w:tc>
        <w:tc>
          <w:tcPr>
            <w:tcW w:w="1463" w:type="dxa"/>
          </w:tcPr>
          <w:p w14:paraId="2E7D8C75" w14:textId="77777777" w:rsidR="00F72600" w:rsidRPr="00A748BB" w:rsidRDefault="00F72600" w:rsidP="002E6719">
            <w:pPr>
              <w:spacing w:line="360" w:lineRule="auto"/>
              <w:ind w:left="0" w:firstLine="0"/>
            </w:pPr>
            <w:r w:rsidRPr="00A748BB">
              <w:t>4.7</w:t>
            </w:r>
          </w:p>
        </w:tc>
        <w:tc>
          <w:tcPr>
            <w:tcW w:w="1499" w:type="dxa"/>
          </w:tcPr>
          <w:p w14:paraId="21822026" w14:textId="77777777" w:rsidR="00F72600" w:rsidRPr="00A748BB" w:rsidRDefault="00F72600" w:rsidP="002E6719">
            <w:pPr>
              <w:spacing w:line="360" w:lineRule="auto"/>
              <w:ind w:left="0" w:firstLine="0"/>
            </w:pPr>
            <w:r w:rsidRPr="00A748BB">
              <w:t>4.5</w:t>
            </w:r>
          </w:p>
        </w:tc>
        <w:tc>
          <w:tcPr>
            <w:tcW w:w="1910" w:type="dxa"/>
          </w:tcPr>
          <w:p w14:paraId="18181BC3" w14:textId="77777777" w:rsidR="00F72600" w:rsidRPr="00A748BB" w:rsidRDefault="00F72600" w:rsidP="002E6719">
            <w:pPr>
              <w:spacing w:line="360" w:lineRule="auto"/>
              <w:ind w:left="0" w:firstLine="0"/>
            </w:pPr>
            <w:r w:rsidRPr="00A748BB">
              <w:t>4.3</w:t>
            </w:r>
          </w:p>
        </w:tc>
        <w:tc>
          <w:tcPr>
            <w:tcW w:w="1437" w:type="dxa"/>
          </w:tcPr>
          <w:p w14:paraId="6FEDC607" w14:textId="77777777" w:rsidR="00F72600" w:rsidRPr="00A748BB" w:rsidRDefault="00F72600" w:rsidP="002E6719">
            <w:pPr>
              <w:spacing w:line="360" w:lineRule="auto"/>
              <w:ind w:left="0" w:firstLine="0"/>
            </w:pPr>
            <w:r w:rsidRPr="00A748BB">
              <w:t>4.5</w:t>
            </w:r>
          </w:p>
        </w:tc>
        <w:tc>
          <w:tcPr>
            <w:tcW w:w="1374" w:type="dxa"/>
          </w:tcPr>
          <w:p w14:paraId="0FD2F19B" w14:textId="77777777" w:rsidR="00F72600" w:rsidRPr="00A748BB" w:rsidRDefault="00F72600" w:rsidP="002E6719">
            <w:pPr>
              <w:spacing w:line="360" w:lineRule="auto"/>
              <w:ind w:left="0" w:firstLine="0"/>
            </w:pPr>
            <w:r w:rsidRPr="00A748BB">
              <w:t>0.20</w:t>
            </w:r>
          </w:p>
        </w:tc>
      </w:tr>
      <w:tr w:rsidR="002E6719" w:rsidRPr="00A748BB" w14:paraId="68156889" w14:textId="77777777" w:rsidTr="00A8651B">
        <w:tc>
          <w:tcPr>
            <w:tcW w:w="1803" w:type="dxa"/>
          </w:tcPr>
          <w:p w14:paraId="478FD90C" w14:textId="77777777" w:rsidR="00F72600" w:rsidRPr="00B30196" w:rsidRDefault="00F72600" w:rsidP="002E6719">
            <w:pPr>
              <w:spacing w:line="360" w:lineRule="auto"/>
              <w:ind w:left="0" w:firstLine="0"/>
            </w:pPr>
            <w:r w:rsidRPr="00B30196">
              <w:t>Gestion des documents</w:t>
            </w:r>
          </w:p>
        </w:tc>
        <w:tc>
          <w:tcPr>
            <w:tcW w:w="1463" w:type="dxa"/>
          </w:tcPr>
          <w:p w14:paraId="74868A7B" w14:textId="77777777" w:rsidR="00F72600" w:rsidRPr="00A748BB" w:rsidRDefault="00F72600" w:rsidP="002E6719">
            <w:pPr>
              <w:spacing w:line="360" w:lineRule="auto"/>
              <w:ind w:left="0" w:firstLine="0"/>
            </w:pPr>
            <w:r w:rsidRPr="00A748BB">
              <w:t>4.3</w:t>
            </w:r>
          </w:p>
        </w:tc>
        <w:tc>
          <w:tcPr>
            <w:tcW w:w="1499" w:type="dxa"/>
          </w:tcPr>
          <w:p w14:paraId="687B8AD1" w14:textId="77777777" w:rsidR="00F72600" w:rsidRPr="00A748BB" w:rsidRDefault="00F72600" w:rsidP="002E6719">
            <w:pPr>
              <w:spacing w:line="360" w:lineRule="auto"/>
              <w:ind w:left="0" w:firstLine="0"/>
            </w:pPr>
            <w:r w:rsidRPr="00A748BB">
              <w:t>4.4</w:t>
            </w:r>
          </w:p>
        </w:tc>
        <w:tc>
          <w:tcPr>
            <w:tcW w:w="1910" w:type="dxa"/>
          </w:tcPr>
          <w:p w14:paraId="668950C3" w14:textId="77777777" w:rsidR="00F72600" w:rsidRPr="00A748BB" w:rsidRDefault="00F72600" w:rsidP="002E6719">
            <w:pPr>
              <w:spacing w:line="360" w:lineRule="auto"/>
              <w:ind w:left="0" w:firstLine="0"/>
            </w:pPr>
            <w:r w:rsidRPr="00A748BB">
              <w:t>4.6</w:t>
            </w:r>
          </w:p>
        </w:tc>
        <w:tc>
          <w:tcPr>
            <w:tcW w:w="1437" w:type="dxa"/>
          </w:tcPr>
          <w:p w14:paraId="3CEC24B4" w14:textId="77777777" w:rsidR="00F72600" w:rsidRPr="00A748BB" w:rsidRDefault="00F72600" w:rsidP="002E6719">
            <w:pPr>
              <w:spacing w:line="360" w:lineRule="auto"/>
              <w:ind w:left="0" w:firstLine="0"/>
            </w:pPr>
            <w:r w:rsidRPr="00A748BB">
              <w:t>4.4</w:t>
            </w:r>
          </w:p>
        </w:tc>
        <w:tc>
          <w:tcPr>
            <w:tcW w:w="1374" w:type="dxa"/>
          </w:tcPr>
          <w:p w14:paraId="4A48DB64" w14:textId="77777777" w:rsidR="00F72600" w:rsidRPr="00A748BB" w:rsidRDefault="00F72600" w:rsidP="002E6719">
            <w:pPr>
              <w:spacing w:line="360" w:lineRule="auto"/>
              <w:ind w:left="0" w:firstLine="0"/>
            </w:pPr>
            <w:r w:rsidRPr="00A748BB">
              <w:t>0.15</w:t>
            </w:r>
          </w:p>
        </w:tc>
      </w:tr>
      <w:tr w:rsidR="002E6719" w:rsidRPr="00A748BB" w14:paraId="282B2479" w14:textId="77777777" w:rsidTr="00A8651B">
        <w:tc>
          <w:tcPr>
            <w:tcW w:w="1803" w:type="dxa"/>
          </w:tcPr>
          <w:p w14:paraId="18584E7A" w14:textId="77777777" w:rsidR="00F72600" w:rsidRPr="00B30196" w:rsidRDefault="00F72600" w:rsidP="002E6719">
            <w:pPr>
              <w:spacing w:line="360" w:lineRule="auto"/>
              <w:ind w:left="0" w:firstLine="0"/>
            </w:pPr>
            <w:r w:rsidRPr="00B30196">
              <w:t>Navigation générale</w:t>
            </w:r>
          </w:p>
        </w:tc>
        <w:tc>
          <w:tcPr>
            <w:tcW w:w="1463" w:type="dxa"/>
          </w:tcPr>
          <w:p w14:paraId="0EC757B8" w14:textId="77777777" w:rsidR="00F72600" w:rsidRPr="00A748BB" w:rsidRDefault="00F72600" w:rsidP="002E6719">
            <w:pPr>
              <w:spacing w:line="360" w:lineRule="auto"/>
              <w:ind w:left="0" w:firstLine="0"/>
            </w:pPr>
            <w:r w:rsidRPr="00A748BB">
              <w:t>4.0</w:t>
            </w:r>
          </w:p>
        </w:tc>
        <w:tc>
          <w:tcPr>
            <w:tcW w:w="1499" w:type="dxa"/>
          </w:tcPr>
          <w:p w14:paraId="107CE691" w14:textId="77777777" w:rsidR="00F72600" w:rsidRPr="00A748BB" w:rsidRDefault="00F72600" w:rsidP="002E6719">
            <w:pPr>
              <w:spacing w:line="360" w:lineRule="auto"/>
              <w:ind w:left="0" w:firstLine="0"/>
            </w:pPr>
            <w:r w:rsidRPr="00A748BB">
              <w:t>3.7</w:t>
            </w:r>
          </w:p>
        </w:tc>
        <w:tc>
          <w:tcPr>
            <w:tcW w:w="1910" w:type="dxa"/>
          </w:tcPr>
          <w:p w14:paraId="22A60F69" w14:textId="77777777" w:rsidR="00F72600" w:rsidRPr="00A748BB" w:rsidRDefault="00F72600" w:rsidP="002E6719">
            <w:pPr>
              <w:spacing w:line="360" w:lineRule="auto"/>
              <w:ind w:left="0" w:firstLine="0"/>
            </w:pPr>
            <w:r w:rsidRPr="00A748BB">
              <w:t>4.4</w:t>
            </w:r>
          </w:p>
        </w:tc>
        <w:tc>
          <w:tcPr>
            <w:tcW w:w="1437" w:type="dxa"/>
          </w:tcPr>
          <w:p w14:paraId="57A9F49A" w14:textId="77777777" w:rsidR="00F72600" w:rsidRPr="00A748BB" w:rsidRDefault="00F72600" w:rsidP="002E6719">
            <w:pPr>
              <w:spacing w:line="360" w:lineRule="auto"/>
              <w:ind w:left="0" w:firstLine="0"/>
            </w:pPr>
            <w:r w:rsidRPr="00A748BB">
              <w:t>4.0</w:t>
            </w:r>
          </w:p>
        </w:tc>
        <w:tc>
          <w:tcPr>
            <w:tcW w:w="1374" w:type="dxa"/>
          </w:tcPr>
          <w:p w14:paraId="2E19A066" w14:textId="77777777" w:rsidR="00F72600" w:rsidRPr="00A748BB" w:rsidRDefault="00F72600" w:rsidP="002E6719">
            <w:pPr>
              <w:spacing w:line="360" w:lineRule="auto"/>
              <w:ind w:left="0" w:firstLine="0"/>
            </w:pPr>
            <w:r w:rsidRPr="00A748BB">
              <w:t>0.35</w:t>
            </w:r>
          </w:p>
        </w:tc>
      </w:tr>
    </w:tbl>
    <w:p w14:paraId="4F2AE63E" w14:textId="2BB230D4" w:rsidR="00FB1BE5" w:rsidRPr="00A748BB" w:rsidRDefault="00A8651B" w:rsidP="00E34FAF">
      <w:pPr>
        <w:pStyle w:val="11Loaten1"/>
        <w:numPr>
          <w:ilvl w:val="0"/>
          <w:numId w:val="0"/>
        </w:numPr>
        <w:spacing w:line="360" w:lineRule="auto"/>
        <w:ind w:right="-284"/>
        <w:outlineLvl w:val="9"/>
        <w:rPr>
          <w:b w:val="0"/>
          <w:bCs/>
        </w:rPr>
      </w:pPr>
      <w:r w:rsidRPr="00A748BB">
        <w:rPr>
          <w:b w:val="0"/>
          <w:bCs/>
        </w:rPr>
        <w:t>Le score SUS (System Usability Scale) moyen calculé est de 82.5, ce qui place UniSphere dans la catégorie "Excellent" selon l'échelle de notation SUS [4.02]</w:t>
      </w:r>
    </w:p>
    <w:p w14:paraId="696637A9" w14:textId="3E2BDC61" w:rsidR="00FB1BE5" w:rsidRPr="00A748BB" w:rsidRDefault="00FB1BE5" w:rsidP="00AC527A">
      <w:pPr>
        <w:pStyle w:val="111Loaten2"/>
        <w:spacing w:line="360" w:lineRule="auto"/>
      </w:pPr>
      <w:bookmarkStart w:id="167" w:name="_Toc210120181"/>
      <w:r w:rsidRPr="00A748BB">
        <w:t>Analyse qualitative des retours utilisateurs</w:t>
      </w:r>
      <w:bookmarkEnd w:id="167"/>
    </w:p>
    <w:p w14:paraId="2838016B" w14:textId="76A95D84" w:rsidR="006D7E2C" w:rsidRPr="00A748BB" w:rsidRDefault="00287CBB" w:rsidP="00EF5A3E">
      <w:pPr>
        <w:pStyle w:val="111Loaten2"/>
        <w:numPr>
          <w:ilvl w:val="0"/>
          <w:numId w:val="0"/>
        </w:numPr>
        <w:spacing w:line="360" w:lineRule="auto"/>
        <w:ind w:right="-284" w:firstLine="709"/>
        <w:outlineLvl w:val="9"/>
        <w:rPr>
          <w:b w:val="0"/>
          <w:bCs/>
          <w:i w:val="0"/>
          <w:iCs/>
        </w:rPr>
      </w:pPr>
      <w:r w:rsidRPr="008C6D6F">
        <w:rPr>
          <w:b w:val="0"/>
          <w:bCs/>
          <w:i w:val="0"/>
          <w:iCs/>
        </w:rPr>
        <w:t>Les entretiens et observations ont permis de recueillir des retours riches et détaillés sur l'expérience utilisateur</w:t>
      </w:r>
    </w:p>
    <w:p w14:paraId="3DB2E2A9" w14:textId="4A2AC68B" w:rsidR="00287CBB" w:rsidRPr="00A748BB" w:rsidRDefault="00287CBB" w:rsidP="00287CBB">
      <w:pPr>
        <w:pStyle w:val="111Loaten2"/>
        <w:numPr>
          <w:ilvl w:val="0"/>
          <w:numId w:val="0"/>
        </w:numPr>
        <w:spacing w:line="360" w:lineRule="auto"/>
        <w:ind w:right="-284"/>
        <w:outlineLvl w:val="9"/>
        <w:rPr>
          <w:b w:val="0"/>
          <w:bCs/>
          <w:i w:val="0"/>
          <w:iCs/>
        </w:rPr>
      </w:pPr>
      <w:r w:rsidRPr="00A748BB">
        <w:rPr>
          <w:b w:val="0"/>
          <w:bCs/>
          <w:i w:val="0"/>
          <w:iCs/>
        </w:rPr>
        <w:t>Point</w:t>
      </w:r>
      <w:r w:rsidR="00C74640" w:rsidRPr="00A748BB">
        <w:rPr>
          <w:b w:val="0"/>
          <w:bCs/>
          <w:i w:val="0"/>
          <w:iCs/>
        </w:rPr>
        <w:t>s</w:t>
      </w:r>
      <w:r w:rsidRPr="00A748BB">
        <w:rPr>
          <w:b w:val="0"/>
          <w:bCs/>
          <w:i w:val="0"/>
          <w:iCs/>
        </w:rPr>
        <w:t xml:space="preserve"> forts fréquemment mentionnées :</w:t>
      </w:r>
    </w:p>
    <w:p w14:paraId="329D4334" w14:textId="77777777" w:rsidR="00287CBB" w:rsidRPr="008C6D6F" w:rsidRDefault="00287CBB">
      <w:pPr>
        <w:numPr>
          <w:ilvl w:val="0"/>
          <w:numId w:val="17"/>
        </w:numPr>
        <w:spacing w:after="120"/>
        <w:ind w:left="714" w:hanging="357"/>
      </w:pPr>
      <w:r w:rsidRPr="008C6D6F">
        <w:t>"La centralisation de toutes les ressources pédagogiques au même endroit est un gain de temps considérable" (Enseignant, 15 ans d'expérience)</w:t>
      </w:r>
    </w:p>
    <w:p w14:paraId="5627F3F0" w14:textId="77777777" w:rsidR="00287CBB" w:rsidRPr="008C6D6F" w:rsidRDefault="00287CBB">
      <w:pPr>
        <w:numPr>
          <w:ilvl w:val="0"/>
          <w:numId w:val="17"/>
        </w:numPr>
        <w:spacing w:after="120"/>
        <w:ind w:left="714" w:hanging="357"/>
      </w:pPr>
      <w:r w:rsidRPr="008C6D6F">
        <w:t>"L'interface moderne et épurée facilite la prise en main, même pour les moins technophiles" (Étudiant, première année)</w:t>
      </w:r>
    </w:p>
    <w:p w14:paraId="55C6140E" w14:textId="77777777" w:rsidR="00287CBB" w:rsidRPr="008C6D6F" w:rsidRDefault="00287CBB">
      <w:pPr>
        <w:numPr>
          <w:ilvl w:val="0"/>
          <w:numId w:val="17"/>
        </w:numPr>
        <w:spacing w:after="120"/>
        <w:ind w:left="714" w:hanging="357"/>
      </w:pPr>
      <w:r w:rsidRPr="008C6D6F">
        <w:lastRenderedPageBreak/>
        <w:t>"La messagerie intégrée permet des échanges rapides sans avoir à basculer entre différentes applications" (Administrateur)</w:t>
      </w:r>
    </w:p>
    <w:p w14:paraId="49E9DD67" w14:textId="16FE5A86" w:rsidR="00287CBB" w:rsidRPr="00A748BB" w:rsidRDefault="002E44AE" w:rsidP="00287CBB">
      <w:pPr>
        <w:pStyle w:val="111Loaten2"/>
        <w:numPr>
          <w:ilvl w:val="0"/>
          <w:numId w:val="0"/>
        </w:numPr>
        <w:spacing w:line="360" w:lineRule="auto"/>
        <w:ind w:left="720" w:right="-284" w:hanging="720"/>
        <w:outlineLvl w:val="9"/>
        <w:rPr>
          <w:b w:val="0"/>
          <w:bCs/>
          <w:i w:val="0"/>
          <w:iCs/>
        </w:rPr>
      </w:pPr>
      <w:r w:rsidRPr="00A748BB">
        <w:rPr>
          <w:b w:val="0"/>
          <w:bCs/>
          <w:i w:val="0"/>
          <w:iCs/>
        </w:rPr>
        <w:t>Points d’amélioration identifier</w:t>
      </w:r>
      <w:r w:rsidR="008302FB" w:rsidRPr="00A748BB">
        <w:rPr>
          <w:b w:val="0"/>
          <w:bCs/>
          <w:i w:val="0"/>
          <w:iCs/>
        </w:rPr>
        <w:t> :</w:t>
      </w:r>
    </w:p>
    <w:p w14:paraId="4AFEC983" w14:textId="77777777" w:rsidR="008302FB" w:rsidRPr="005B4DF7" w:rsidRDefault="008302FB">
      <w:pPr>
        <w:numPr>
          <w:ilvl w:val="0"/>
          <w:numId w:val="18"/>
        </w:numPr>
        <w:spacing w:after="120"/>
        <w:ind w:left="714" w:hanging="357"/>
      </w:pPr>
      <w:r w:rsidRPr="005B4DF7">
        <w:t>"Sur mobile, certains boutons sont trop petits et difficiles à cliquer précisément" (Retour fréquent)</w:t>
      </w:r>
    </w:p>
    <w:p w14:paraId="2B8584A0" w14:textId="77777777" w:rsidR="008302FB" w:rsidRPr="005B4DF7" w:rsidRDefault="008302FB">
      <w:pPr>
        <w:numPr>
          <w:ilvl w:val="0"/>
          <w:numId w:val="18"/>
        </w:numPr>
        <w:spacing w:after="120"/>
        <w:ind w:left="714" w:hanging="357"/>
      </w:pPr>
      <w:r w:rsidRPr="005B4DF7">
        <w:t>"L'absence de notifications push hors ligne limite l'immédiateté des communications" (Besoin exprimé)</w:t>
      </w:r>
    </w:p>
    <w:p w14:paraId="52A625A3" w14:textId="5A065BEC" w:rsidR="008302FB" w:rsidRPr="005B4DF7" w:rsidRDefault="008302FB">
      <w:pPr>
        <w:numPr>
          <w:ilvl w:val="0"/>
          <w:numId w:val="18"/>
        </w:numPr>
        <w:spacing w:after="120"/>
        <w:ind w:left="714" w:hanging="357"/>
      </w:pPr>
      <w:r w:rsidRPr="005B4DF7">
        <w:t>"La courbe d'apprentissage pour les fonctionnalités avancées pourrait être plus progressive" (Enseignant)</w:t>
      </w:r>
    </w:p>
    <w:p w14:paraId="74C8A8C5" w14:textId="3142E9A0" w:rsidR="00A66457" w:rsidRPr="00A748BB" w:rsidRDefault="00A66457" w:rsidP="00AC527A">
      <w:pPr>
        <w:pStyle w:val="111Loaten2"/>
        <w:spacing w:line="360" w:lineRule="auto"/>
      </w:pPr>
      <w:bookmarkStart w:id="168" w:name="_Toc210120182"/>
      <w:r w:rsidRPr="00A748BB">
        <w:t>Analyse des tâches utilisateurs</w:t>
      </w:r>
      <w:bookmarkEnd w:id="168"/>
    </w:p>
    <w:p w14:paraId="0D5482DB" w14:textId="28E8EF19" w:rsidR="001F4E99" w:rsidRPr="007B31A5" w:rsidRDefault="00743692" w:rsidP="00DC6B72">
      <w:pPr>
        <w:pStyle w:val="111Loaten2"/>
        <w:numPr>
          <w:ilvl w:val="0"/>
          <w:numId w:val="0"/>
        </w:numPr>
        <w:spacing w:line="360" w:lineRule="auto"/>
        <w:ind w:right="-284" w:firstLine="709"/>
        <w:outlineLvl w:val="9"/>
        <w:rPr>
          <w:b w:val="0"/>
          <w:bCs/>
          <w:i w:val="0"/>
          <w:iCs/>
        </w:rPr>
      </w:pPr>
      <w:r w:rsidRPr="008C6D6F">
        <w:rPr>
          <w:b w:val="0"/>
          <w:bCs/>
          <w:i w:val="0"/>
          <w:iCs/>
        </w:rPr>
        <w:t>L'observation des utilisateurs lors de la réalisation de tâches spécifiques a permis d'identifier les points de friction dans l'interface</w:t>
      </w:r>
    </w:p>
    <w:p w14:paraId="5AA85EAF" w14:textId="2D33D381" w:rsidR="003D307F" w:rsidRPr="00A748BB" w:rsidRDefault="003D307F" w:rsidP="00EF5A3E">
      <w:pPr>
        <w:pStyle w:val="Tabilao"/>
      </w:pPr>
      <w:bookmarkStart w:id="169" w:name="_Toc209780258"/>
      <w:r w:rsidRPr="00A748BB">
        <w:t>Temps de réalisation des tâches principales</w:t>
      </w:r>
      <w:r w:rsidR="003277B2" w:rsidRPr="00A748BB">
        <w:t xml:space="preserve"> (en seco</w:t>
      </w:r>
      <w:r w:rsidR="00EF5A3E" w:rsidRPr="00A748BB">
        <w:t>n</w:t>
      </w:r>
      <w:r w:rsidR="003277B2" w:rsidRPr="00A748BB">
        <w:t>des)</w:t>
      </w:r>
      <w:bookmarkEnd w:id="169"/>
    </w:p>
    <w:tbl>
      <w:tblPr>
        <w:tblStyle w:val="TableGrid"/>
        <w:tblW w:w="0" w:type="auto"/>
        <w:tblLook w:val="04A0" w:firstRow="1" w:lastRow="0" w:firstColumn="1" w:lastColumn="0" w:noHBand="0" w:noVBand="1"/>
      </w:tblPr>
      <w:tblGrid>
        <w:gridCol w:w="2547"/>
        <w:gridCol w:w="1701"/>
        <w:gridCol w:w="1188"/>
        <w:gridCol w:w="1080"/>
        <w:gridCol w:w="2546"/>
      </w:tblGrid>
      <w:tr w:rsidR="003277B2" w:rsidRPr="00B30196" w14:paraId="4A1F5AEA" w14:textId="77777777" w:rsidTr="007B31A5">
        <w:tc>
          <w:tcPr>
            <w:tcW w:w="2547" w:type="dxa"/>
          </w:tcPr>
          <w:p w14:paraId="1D3DD083" w14:textId="77777777" w:rsidR="003277B2" w:rsidRPr="00B30196" w:rsidRDefault="003277B2" w:rsidP="000C5B14">
            <w:pPr>
              <w:spacing w:line="360" w:lineRule="auto"/>
              <w:ind w:left="0" w:firstLine="0"/>
            </w:pPr>
            <w:r w:rsidRPr="00B30196">
              <w:t>Tâche</w:t>
            </w:r>
          </w:p>
        </w:tc>
        <w:tc>
          <w:tcPr>
            <w:tcW w:w="1701" w:type="dxa"/>
          </w:tcPr>
          <w:p w14:paraId="6775032F" w14:textId="77777777" w:rsidR="003277B2" w:rsidRPr="00B30196" w:rsidRDefault="003277B2" w:rsidP="000C5B14">
            <w:pPr>
              <w:spacing w:line="360" w:lineRule="auto"/>
              <w:ind w:left="0" w:firstLine="0"/>
            </w:pPr>
            <w:r w:rsidRPr="00B30196">
              <w:t>Expert</w:t>
            </w:r>
          </w:p>
        </w:tc>
        <w:tc>
          <w:tcPr>
            <w:tcW w:w="1188" w:type="dxa"/>
          </w:tcPr>
          <w:p w14:paraId="0F081ADD" w14:textId="77777777" w:rsidR="003277B2" w:rsidRPr="00B30196" w:rsidRDefault="003277B2" w:rsidP="000C5B14">
            <w:pPr>
              <w:spacing w:line="360" w:lineRule="auto"/>
              <w:ind w:left="0" w:firstLine="0"/>
            </w:pPr>
            <w:r w:rsidRPr="00B30196">
              <w:t>Novice</w:t>
            </w:r>
          </w:p>
        </w:tc>
        <w:tc>
          <w:tcPr>
            <w:tcW w:w="1080" w:type="dxa"/>
          </w:tcPr>
          <w:p w14:paraId="44FB3C45" w14:textId="77777777" w:rsidR="003277B2" w:rsidRPr="00B30196" w:rsidRDefault="003277B2" w:rsidP="000C5B14">
            <w:pPr>
              <w:spacing w:line="360" w:lineRule="auto"/>
              <w:ind w:left="0" w:firstLine="0"/>
            </w:pPr>
            <w:r w:rsidRPr="00B30196">
              <w:t>Écart</w:t>
            </w:r>
          </w:p>
        </w:tc>
        <w:tc>
          <w:tcPr>
            <w:tcW w:w="2546" w:type="dxa"/>
          </w:tcPr>
          <w:p w14:paraId="7543EE71" w14:textId="77777777" w:rsidR="003277B2" w:rsidRPr="00B30196" w:rsidRDefault="003277B2" w:rsidP="000C5B14">
            <w:pPr>
              <w:spacing w:line="360" w:lineRule="auto"/>
              <w:ind w:left="0" w:firstLine="0"/>
            </w:pPr>
            <w:r w:rsidRPr="00B30196">
              <w:t>Difficulté perçue (1-5)</w:t>
            </w:r>
          </w:p>
        </w:tc>
      </w:tr>
      <w:tr w:rsidR="003277B2" w:rsidRPr="00A748BB" w14:paraId="412A28ED" w14:textId="77777777" w:rsidTr="007B31A5">
        <w:tc>
          <w:tcPr>
            <w:tcW w:w="2547" w:type="dxa"/>
          </w:tcPr>
          <w:p w14:paraId="2FEF9235" w14:textId="77777777" w:rsidR="003277B2" w:rsidRPr="00B30196" w:rsidRDefault="003277B2" w:rsidP="000C5B14">
            <w:pPr>
              <w:spacing w:line="360" w:lineRule="auto"/>
              <w:ind w:left="0" w:firstLine="0"/>
            </w:pPr>
            <w:r w:rsidRPr="00B30196">
              <w:t>Se connecter</w:t>
            </w:r>
          </w:p>
        </w:tc>
        <w:tc>
          <w:tcPr>
            <w:tcW w:w="1701" w:type="dxa"/>
          </w:tcPr>
          <w:p w14:paraId="14C8D4DF" w14:textId="77777777" w:rsidR="003277B2" w:rsidRPr="00A748BB" w:rsidRDefault="003277B2" w:rsidP="000C5B14">
            <w:pPr>
              <w:spacing w:line="360" w:lineRule="auto"/>
              <w:ind w:left="0" w:firstLine="0"/>
            </w:pPr>
            <w:r w:rsidRPr="00A748BB">
              <w:t>8.2</w:t>
            </w:r>
          </w:p>
        </w:tc>
        <w:tc>
          <w:tcPr>
            <w:tcW w:w="1188" w:type="dxa"/>
          </w:tcPr>
          <w:p w14:paraId="779B2BC7" w14:textId="77777777" w:rsidR="003277B2" w:rsidRPr="00A748BB" w:rsidRDefault="003277B2" w:rsidP="000C5B14">
            <w:pPr>
              <w:spacing w:line="360" w:lineRule="auto"/>
              <w:ind w:left="0" w:firstLine="0"/>
            </w:pPr>
            <w:r w:rsidRPr="00A748BB">
              <w:t>12.5</w:t>
            </w:r>
          </w:p>
        </w:tc>
        <w:tc>
          <w:tcPr>
            <w:tcW w:w="1080" w:type="dxa"/>
          </w:tcPr>
          <w:p w14:paraId="16EB570C" w14:textId="77777777" w:rsidR="003277B2" w:rsidRPr="00A748BB" w:rsidRDefault="003277B2" w:rsidP="000C5B14">
            <w:pPr>
              <w:spacing w:line="360" w:lineRule="auto"/>
              <w:ind w:left="0" w:firstLine="0"/>
            </w:pPr>
            <w:r w:rsidRPr="00A748BB">
              <w:t>4.3</w:t>
            </w:r>
          </w:p>
        </w:tc>
        <w:tc>
          <w:tcPr>
            <w:tcW w:w="2546" w:type="dxa"/>
          </w:tcPr>
          <w:p w14:paraId="5D77349C" w14:textId="77777777" w:rsidR="003277B2" w:rsidRPr="00A748BB" w:rsidRDefault="003277B2" w:rsidP="000C5B14">
            <w:pPr>
              <w:spacing w:line="360" w:lineRule="auto"/>
              <w:ind w:left="0" w:firstLine="0"/>
            </w:pPr>
            <w:r w:rsidRPr="00A748BB">
              <w:t>1.2</w:t>
            </w:r>
          </w:p>
        </w:tc>
      </w:tr>
      <w:tr w:rsidR="003277B2" w:rsidRPr="00A748BB" w14:paraId="540DC882" w14:textId="77777777" w:rsidTr="007B31A5">
        <w:tc>
          <w:tcPr>
            <w:tcW w:w="2547" w:type="dxa"/>
          </w:tcPr>
          <w:p w14:paraId="0970E74A" w14:textId="77777777" w:rsidR="003277B2" w:rsidRPr="00B30196" w:rsidRDefault="003277B2" w:rsidP="000C5B14">
            <w:pPr>
              <w:spacing w:line="360" w:lineRule="auto"/>
              <w:ind w:left="0" w:firstLine="0"/>
            </w:pPr>
            <w:r w:rsidRPr="00B30196">
              <w:t>Consulter un cours</w:t>
            </w:r>
          </w:p>
        </w:tc>
        <w:tc>
          <w:tcPr>
            <w:tcW w:w="1701" w:type="dxa"/>
          </w:tcPr>
          <w:p w14:paraId="4B65B788" w14:textId="77777777" w:rsidR="003277B2" w:rsidRPr="00A748BB" w:rsidRDefault="003277B2" w:rsidP="000C5B14">
            <w:pPr>
              <w:spacing w:line="360" w:lineRule="auto"/>
              <w:ind w:left="0" w:firstLine="0"/>
            </w:pPr>
            <w:r w:rsidRPr="00A748BB">
              <w:t>5.3</w:t>
            </w:r>
          </w:p>
        </w:tc>
        <w:tc>
          <w:tcPr>
            <w:tcW w:w="1188" w:type="dxa"/>
          </w:tcPr>
          <w:p w14:paraId="183EB859" w14:textId="77777777" w:rsidR="003277B2" w:rsidRPr="00A748BB" w:rsidRDefault="003277B2" w:rsidP="000C5B14">
            <w:pPr>
              <w:spacing w:line="360" w:lineRule="auto"/>
              <w:ind w:left="0" w:firstLine="0"/>
            </w:pPr>
            <w:r w:rsidRPr="00A748BB">
              <w:t>15.8</w:t>
            </w:r>
          </w:p>
        </w:tc>
        <w:tc>
          <w:tcPr>
            <w:tcW w:w="1080" w:type="dxa"/>
          </w:tcPr>
          <w:p w14:paraId="3932DCF0" w14:textId="77777777" w:rsidR="003277B2" w:rsidRPr="00A748BB" w:rsidRDefault="003277B2" w:rsidP="000C5B14">
            <w:pPr>
              <w:spacing w:line="360" w:lineRule="auto"/>
              <w:ind w:left="0" w:firstLine="0"/>
            </w:pPr>
            <w:r w:rsidRPr="00A748BB">
              <w:t>10.5</w:t>
            </w:r>
          </w:p>
        </w:tc>
        <w:tc>
          <w:tcPr>
            <w:tcW w:w="2546" w:type="dxa"/>
          </w:tcPr>
          <w:p w14:paraId="6F52BC46" w14:textId="77777777" w:rsidR="003277B2" w:rsidRPr="00A748BB" w:rsidRDefault="003277B2" w:rsidP="000C5B14">
            <w:pPr>
              <w:spacing w:line="360" w:lineRule="auto"/>
              <w:ind w:left="0" w:firstLine="0"/>
            </w:pPr>
            <w:r w:rsidRPr="00A748BB">
              <w:t>1.8</w:t>
            </w:r>
          </w:p>
        </w:tc>
      </w:tr>
      <w:tr w:rsidR="003277B2" w:rsidRPr="00A748BB" w14:paraId="37F216C0" w14:textId="77777777" w:rsidTr="007B31A5">
        <w:tc>
          <w:tcPr>
            <w:tcW w:w="2547" w:type="dxa"/>
          </w:tcPr>
          <w:p w14:paraId="2FD1FF77" w14:textId="77777777" w:rsidR="003277B2" w:rsidRPr="00B30196" w:rsidRDefault="003277B2" w:rsidP="000C5B14">
            <w:pPr>
              <w:spacing w:line="360" w:lineRule="auto"/>
              <w:ind w:left="0" w:firstLine="0"/>
            </w:pPr>
            <w:r w:rsidRPr="00B30196">
              <w:t>Envoyer un message</w:t>
            </w:r>
          </w:p>
        </w:tc>
        <w:tc>
          <w:tcPr>
            <w:tcW w:w="1701" w:type="dxa"/>
          </w:tcPr>
          <w:p w14:paraId="264242B6" w14:textId="77777777" w:rsidR="003277B2" w:rsidRPr="00A748BB" w:rsidRDefault="003277B2" w:rsidP="000C5B14">
            <w:pPr>
              <w:spacing w:line="360" w:lineRule="auto"/>
              <w:ind w:left="0" w:firstLine="0"/>
            </w:pPr>
            <w:r w:rsidRPr="00A748BB">
              <w:t>12.1</w:t>
            </w:r>
          </w:p>
        </w:tc>
        <w:tc>
          <w:tcPr>
            <w:tcW w:w="1188" w:type="dxa"/>
          </w:tcPr>
          <w:p w14:paraId="570608B9" w14:textId="77777777" w:rsidR="003277B2" w:rsidRPr="00A748BB" w:rsidRDefault="003277B2" w:rsidP="000C5B14">
            <w:pPr>
              <w:spacing w:line="360" w:lineRule="auto"/>
              <w:ind w:left="0" w:firstLine="0"/>
            </w:pPr>
            <w:r w:rsidRPr="00A748BB">
              <w:t>28.4</w:t>
            </w:r>
          </w:p>
        </w:tc>
        <w:tc>
          <w:tcPr>
            <w:tcW w:w="1080" w:type="dxa"/>
          </w:tcPr>
          <w:p w14:paraId="1D897B6C" w14:textId="77777777" w:rsidR="003277B2" w:rsidRPr="00A748BB" w:rsidRDefault="003277B2" w:rsidP="000C5B14">
            <w:pPr>
              <w:spacing w:line="360" w:lineRule="auto"/>
              <w:ind w:left="0" w:firstLine="0"/>
            </w:pPr>
            <w:r w:rsidRPr="00A748BB">
              <w:t>16.3</w:t>
            </w:r>
          </w:p>
        </w:tc>
        <w:tc>
          <w:tcPr>
            <w:tcW w:w="2546" w:type="dxa"/>
          </w:tcPr>
          <w:p w14:paraId="3E50AC63" w14:textId="77777777" w:rsidR="003277B2" w:rsidRPr="00A748BB" w:rsidRDefault="003277B2" w:rsidP="000C5B14">
            <w:pPr>
              <w:spacing w:line="360" w:lineRule="auto"/>
              <w:ind w:left="0" w:firstLine="0"/>
            </w:pPr>
            <w:r w:rsidRPr="00A748BB">
              <w:t>2.4</w:t>
            </w:r>
          </w:p>
        </w:tc>
      </w:tr>
      <w:tr w:rsidR="003277B2" w:rsidRPr="00A748BB" w14:paraId="364FC3F6" w14:textId="77777777" w:rsidTr="007B31A5">
        <w:tc>
          <w:tcPr>
            <w:tcW w:w="2547" w:type="dxa"/>
          </w:tcPr>
          <w:p w14:paraId="5D5F93D9" w14:textId="77777777" w:rsidR="003277B2" w:rsidRPr="00B30196" w:rsidRDefault="003277B2" w:rsidP="000C5B14">
            <w:pPr>
              <w:spacing w:line="360" w:lineRule="auto"/>
              <w:ind w:left="0" w:firstLine="0"/>
            </w:pPr>
            <w:r w:rsidRPr="00B30196">
              <w:t>Uploader un fichier</w:t>
            </w:r>
          </w:p>
        </w:tc>
        <w:tc>
          <w:tcPr>
            <w:tcW w:w="1701" w:type="dxa"/>
          </w:tcPr>
          <w:p w14:paraId="36B7CC57" w14:textId="77777777" w:rsidR="003277B2" w:rsidRPr="00A748BB" w:rsidRDefault="003277B2" w:rsidP="000C5B14">
            <w:pPr>
              <w:spacing w:line="360" w:lineRule="auto"/>
              <w:ind w:left="0" w:firstLine="0"/>
            </w:pPr>
            <w:r w:rsidRPr="00A748BB">
              <w:t>15.7</w:t>
            </w:r>
          </w:p>
        </w:tc>
        <w:tc>
          <w:tcPr>
            <w:tcW w:w="1188" w:type="dxa"/>
          </w:tcPr>
          <w:p w14:paraId="4426FDA5" w14:textId="77777777" w:rsidR="003277B2" w:rsidRPr="00A748BB" w:rsidRDefault="003277B2" w:rsidP="000C5B14">
            <w:pPr>
              <w:spacing w:line="360" w:lineRule="auto"/>
              <w:ind w:left="0" w:firstLine="0"/>
            </w:pPr>
            <w:r w:rsidRPr="00A748BB">
              <w:t>42.3</w:t>
            </w:r>
          </w:p>
        </w:tc>
        <w:tc>
          <w:tcPr>
            <w:tcW w:w="1080" w:type="dxa"/>
          </w:tcPr>
          <w:p w14:paraId="26DD8D31" w14:textId="77777777" w:rsidR="003277B2" w:rsidRPr="00A748BB" w:rsidRDefault="003277B2" w:rsidP="000C5B14">
            <w:pPr>
              <w:spacing w:line="360" w:lineRule="auto"/>
              <w:ind w:left="0" w:firstLine="0"/>
            </w:pPr>
            <w:r w:rsidRPr="00A748BB">
              <w:t>26.6</w:t>
            </w:r>
          </w:p>
        </w:tc>
        <w:tc>
          <w:tcPr>
            <w:tcW w:w="2546" w:type="dxa"/>
          </w:tcPr>
          <w:p w14:paraId="1C7E5A02" w14:textId="77777777" w:rsidR="003277B2" w:rsidRPr="00A748BB" w:rsidRDefault="003277B2" w:rsidP="000C5B14">
            <w:pPr>
              <w:spacing w:line="360" w:lineRule="auto"/>
              <w:ind w:left="0" w:firstLine="0"/>
            </w:pPr>
            <w:r w:rsidRPr="00A748BB">
              <w:t>3.1</w:t>
            </w:r>
          </w:p>
        </w:tc>
      </w:tr>
      <w:tr w:rsidR="003277B2" w:rsidRPr="00A748BB" w14:paraId="319F9402" w14:textId="77777777" w:rsidTr="007B31A5">
        <w:tc>
          <w:tcPr>
            <w:tcW w:w="2547" w:type="dxa"/>
          </w:tcPr>
          <w:p w14:paraId="2D1D87EA" w14:textId="77777777" w:rsidR="003277B2" w:rsidRPr="00B30196" w:rsidRDefault="003277B2" w:rsidP="000C5B14">
            <w:pPr>
              <w:spacing w:line="360" w:lineRule="auto"/>
              <w:ind w:left="0" w:firstLine="0"/>
            </w:pPr>
            <w:r w:rsidRPr="00B30196">
              <w:t>Créer une annonce</w:t>
            </w:r>
          </w:p>
        </w:tc>
        <w:tc>
          <w:tcPr>
            <w:tcW w:w="1701" w:type="dxa"/>
          </w:tcPr>
          <w:p w14:paraId="60F3E3CA" w14:textId="77777777" w:rsidR="003277B2" w:rsidRPr="00A748BB" w:rsidRDefault="003277B2" w:rsidP="000C5B14">
            <w:pPr>
              <w:spacing w:line="360" w:lineRule="auto"/>
              <w:ind w:left="0" w:firstLine="0"/>
            </w:pPr>
            <w:r w:rsidRPr="00A748BB">
              <w:t>25.4</w:t>
            </w:r>
          </w:p>
        </w:tc>
        <w:tc>
          <w:tcPr>
            <w:tcW w:w="1188" w:type="dxa"/>
          </w:tcPr>
          <w:p w14:paraId="077696AD" w14:textId="77777777" w:rsidR="003277B2" w:rsidRPr="00A748BB" w:rsidRDefault="003277B2" w:rsidP="000C5B14">
            <w:pPr>
              <w:spacing w:line="360" w:lineRule="auto"/>
              <w:ind w:left="0" w:firstLine="0"/>
            </w:pPr>
            <w:r w:rsidRPr="00A748BB">
              <w:t>68.9</w:t>
            </w:r>
          </w:p>
        </w:tc>
        <w:tc>
          <w:tcPr>
            <w:tcW w:w="1080" w:type="dxa"/>
          </w:tcPr>
          <w:p w14:paraId="6B7F199A" w14:textId="77777777" w:rsidR="003277B2" w:rsidRPr="00A748BB" w:rsidRDefault="003277B2" w:rsidP="000C5B14">
            <w:pPr>
              <w:spacing w:line="360" w:lineRule="auto"/>
              <w:ind w:left="0" w:firstLine="0"/>
            </w:pPr>
            <w:r w:rsidRPr="00A748BB">
              <w:t>43.5</w:t>
            </w:r>
          </w:p>
        </w:tc>
        <w:tc>
          <w:tcPr>
            <w:tcW w:w="2546" w:type="dxa"/>
          </w:tcPr>
          <w:p w14:paraId="06060FFA" w14:textId="77777777" w:rsidR="003277B2" w:rsidRPr="00A748BB" w:rsidRDefault="003277B2" w:rsidP="000C5B14">
            <w:pPr>
              <w:spacing w:line="360" w:lineRule="auto"/>
              <w:ind w:left="0" w:firstLine="0"/>
            </w:pPr>
            <w:r w:rsidRPr="00A748BB">
              <w:t>3.8</w:t>
            </w:r>
          </w:p>
        </w:tc>
      </w:tr>
    </w:tbl>
    <w:p w14:paraId="65AF4709" w14:textId="77777777" w:rsidR="003D307F" w:rsidRPr="00A748BB" w:rsidRDefault="003D307F" w:rsidP="003D307F">
      <w:pPr>
        <w:pStyle w:val="111Loaten2"/>
        <w:numPr>
          <w:ilvl w:val="0"/>
          <w:numId w:val="0"/>
        </w:numPr>
        <w:spacing w:line="360" w:lineRule="auto"/>
        <w:ind w:right="-284"/>
        <w:outlineLvl w:val="9"/>
        <w:rPr>
          <w:b w:val="0"/>
          <w:bCs/>
          <w:i w:val="0"/>
          <w:iCs/>
        </w:rPr>
      </w:pPr>
    </w:p>
    <w:p w14:paraId="09DB55C2" w14:textId="77B200F9" w:rsidR="00970573" w:rsidRPr="00A748BB" w:rsidRDefault="00703D46" w:rsidP="00AC527A">
      <w:pPr>
        <w:pStyle w:val="11Loaten1"/>
        <w:spacing w:line="360" w:lineRule="auto"/>
      </w:pPr>
      <w:bookmarkStart w:id="170" w:name="_Toc210120183"/>
      <w:r w:rsidRPr="00A748BB">
        <w:t>Comparaison avec les plateformes existantes</w:t>
      </w:r>
      <w:bookmarkEnd w:id="170"/>
    </w:p>
    <w:p w14:paraId="66CBF1C3" w14:textId="3906A5FA" w:rsidR="005278D0" w:rsidRPr="00A748BB" w:rsidRDefault="005278D0" w:rsidP="007449BA">
      <w:pPr>
        <w:pStyle w:val="11Loaten1"/>
        <w:numPr>
          <w:ilvl w:val="0"/>
          <w:numId w:val="0"/>
        </w:numPr>
        <w:spacing w:before="120" w:line="360" w:lineRule="auto"/>
        <w:ind w:right="-284" w:firstLine="709"/>
        <w:outlineLvl w:val="9"/>
        <w:rPr>
          <w:b w:val="0"/>
          <w:bCs/>
        </w:rPr>
      </w:pPr>
      <w:r w:rsidRPr="00D3277B">
        <w:rPr>
          <w:b w:val="0"/>
          <w:bCs/>
        </w:rPr>
        <w:t>Une analyse comparative approfondie a été menée pour positionner UniSphere par rapport aux solutions dominantes du marché.</w:t>
      </w:r>
    </w:p>
    <w:p w14:paraId="158523BD" w14:textId="304542EC" w:rsidR="006262B5" w:rsidRPr="00A748BB" w:rsidRDefault="006B36AA" w:rsidP="00AC527A">
      <w:pPr>
        <w:pStyle w:val="111Loaten2"/>
        <w:spacing w:line="360" w:lineRule="auto"/>
      </w:pPr>
      <w:bookmarkStart w:id="171" w:name="_Toc210120184"/>
      <w:r w:rsidRPr="00A748BB">
        <w:t>Méthodologie</w:t>
      </w:r>
      <w:r w:rsidR="006262B5" w:rsidRPr="00A748BB">
        <w:t xml:space="preserve"> de comparaison</w:t>
      </w:r>
      <w:bookmarkEnd w:id="171"/>
    </w:p>
    <w:p w14:paraId="32E61E78" w14:textId="41C71316" w:rsidR="006B3E92" w:rsidRPr="00A748BB" w:rsidRDefault="000C5774" w:rsidP="007B31A5">
      <w:pPr>
        <w:pStyle w:val="111Loaten2"/>
        <w:numPr>
          <w:ilvl w:val="0"/>
          <w:numId w:val="0"/>
        </w:numPr>
        <w:spacing w:line="360" w:lineRule="auto"/>
        <w:ind w:right="-284" w:firstLine="709"/>
        <w:outlineLvl w:val="9"/>
        <w:rPr>
          <w:b w:val="0"/>
          <w:bCs/>
          <w:i w:val="0"/>
          <w:iCs/>
        </w:rPr>
      </w:pPr>
      <w:r w:rsidRPr="00D3277B">
        <w:rPr>
          <w:b w:val="0"/>
          <w:bCs/>
          <w:i w:val="0"/>
          <w:iCs/>
        </w:rPr>
        <w:t>La comparaison s'est appuyée sur une grille d'évaluation comprenant 20 critères répartis en 5 catégories principales, chaque critère étant noté sur 5 points</w:t>
      </w:r>
      <w:r w:rsidR="00922583" w:rsidRPr="00A748BB">
        <w:rPr>
          <w:b w:val="0"/>
          <w:bCs/>
          <w:i w:val="0"/>
          <w:iCs/>
        </w:rPr>
        <w:t>.</w:t>
      </w:r>
    </w:p>
    <w:p w14:paraId="532A885D" w14:textId="202D0EA9" w:rsidR="00707DC8" w:rsidRPr="00A748BB" w:rsidRDefault="00707DC8" w:rsidP="007449BA">
      <w:pPr>
        <w:pStyle w:val="Tabilao"/>
      </w:pPr>
      <w:bookmarkStart w:id="172" w:name="_Toc209780259"/>
      <w:r w:rsidRPr="00A748BB">
        <w:t>Grille d’évaluation comparative détaillée</w:t>
      </w:r>
      <w:bookmarkEnd w:id="172"/>
    </w:p>
    <w:tbl>
      <w:tblPr>
        <w:tblStyle w:val="TableGrid"/>
        <w:tblW w:w="10060" w:type="dxa"/>
        <w:tblLook w:val="04A0" w:firstRow="1" w:lastRow="0" w:firstColumn="1" w:lastColumn="0" w:noHBand="0" w:noVBand="1"/>
      </w:tblPr>
      <w:tblGrid>
        <w:gridCol w:w="1696"/>
        <w:gridCol w:w="1974"/>
        <w:gridCol w:w="1376"/>
        <w:gridCol w:w="1494"/>
        <w:gridCol w:w="1478"/>
        <w:gridCol w:w="2042"/>
      </w:tblGrid>
      <w:tr w:rsidR="001C6E90" w:rsidRPr="00A40A90" w14:paraId="38D0ED19" w14:textId="77777777" w:rsidTr="007D7827">
        <w:tc>
          <w:tcPr>
            <w:tcW w:w="1696" w:type="dxa"/>
          </w:tcPr>
          <w:p w14:paraId="0E882CF4" w14:textId="77777777" w:rsidR="001C6E90" w:rsidRPr="00A40A90" w:rsidRDefault="001C6E90" w:rsidP="000C5B14">
            <w:pPr>
              <w:spacing w:line="360" w:lineRule="auto"/>
              <w:ind w:left="0" w:firstLine="0"/>
            </w:pPr>
            <w:r w:rsidRPr="00A40A90">
              <w:lastRenderedPageBreak/>
              <w:t>Catégorie</w:t>
            </w:r>
          </w:p>
        </w:tc>
        <w:tc>
          <w:tcPr>
            <w:tcW w:w="1985" w:type="dxa"/>
          </w:tcPr>
          <w:p w14:paraId="193147FD" w14:textId="77777777" w:rsidR="001C6E90" w:rsidRPr="00A40A90" w:rsidRDefault="001C6E90" w:rsidP="000C5B14">
            <w:pPr>
              <w:spacing w:line="360" w:lineRule="auto"/>
              <w:ind w:left="0" w:firstLine="0"/>
            </w:pPr>
            <w:r w:rsidRPr="00A40A90">
              <w:t>Critère</w:t>
            </w:r>
          </w:p>
        </w:tc>
        <w:tc>
          <w:tcPr>
            <w:tcW w:w="1286" w:type="dxa"/>
          </w:tcPr>
          <w:p w14:paraId="12A36E7F" w14:textId="77777777" w:rsidR="001C6E90" w:rsidRPr="00A40A90" w:rsidRDefault="001C6E90" w:rsidP="000C5B14">
            <w:pPr>
              <w:spacing w:line="360" w:lineRule="auto"/>
              <w:ind w:left="0" w:firstLine="0"/>
            </w:pPr>
            <w:r w:rsidRPr="00A40A90">
              <w:t>Pondération</w:t>
            </w:r>
          </w:p>
        </w:tc>
        <w:tc>
          <w:tcPr>
            <w:tcW w:w="1507" w:type="dxa"/>
          </w:tcPr>
          <w:p w14:paraId="22D2B519" w14:textId="77777777" w:rsidR="001C6E90" w:rsidRPr="00A40A90" w:rsidRDefault="001C6E90" w:rsidP="000C5B14">
            <w:pPr>
              <w:spacing w:line="360" w:lineRule="auto"/>
              <w:ind w:left="0" w:firstLine="0"/>
            </w:pPr>
            <w:r w:rsidRPr="00A40A90">
              <w:t>UniSphere</w:t>
            </w:r>
          </w:p>
        </w:tc>
        <w:tc>
          <w:tcPr>
            <w:tcW w:w="1504" w:type="dxa"/>
          </w:tcPr>
          <w:p w14:paraId="087A4FB2" w14:textId="77777777" w:rsidR="001C6E90" w:rsidRPr="00A40A90" w:rsidRDefault="001C6E90" w:rsidP="000C5B14">
            <w:pPr>
              <w:spacing w:line="360" w:lineRule="auto"/>
              <w:ind w:left="0" w:firstLine="0"/>
            </w:pPr>
            <w:r w:rsidRPr="00A40A90">
              <w:t>Moodle</w:t>
            </w:r>
          </w:p>
        </w:tc>
        <w:tc>
          <w:tcPr>
            <w:tcW w:w="2082" w:type="dxa"/>
          </w:tcPr>
          <w:p w14:paraId="5750260F" w14:textId="77777777" w:rsidR="001C6E90" w:rsidRPr="00A40A90" w:rsidRDefault="001C6E90" w:rsidP="000C5B14">
            <w:pPr>
              <w:spacing w:line="360" w:lineRule="auto"/>
              <w:ind w:left="0" w:firstLine="0"/>
            </w:pPr>
            <w:r w:rsidRPr="00A40A90">
              <w:t>Google Classroom</w:t>
            </w:r>
          </w:p>
        </w:tc>
      </w:tr>
      <w:tr w:rsidR="001C6E90" w:rsidRPr="00A748BB" w14:paraId="303C3618" w14:textId="77777777" w:rsidTr="007D7827">
        <w:tc>
          <w:tcPr>
            <w:tcW w:w="1696" w:type="dxa"/>
          </w:tcPr>
          <w:p w14:paraId="42249992" w14:textId="77777777" w:rsidR="001C6E90" w:rsidRPr="00A40A90" w:rsidRDefault="001C6E90" w:rsidP="000C5B14">
            <w:pPr>
              <w:spacing w:line="360" w:lineRule="auto"/>
              <w:ind w:left="0" w:firstLine="0"/>
            </w:pPr>
            <w:r w:rsidRPr="00A40A90">
              <w:t>Fonctionnalités</w:t>
            </w:r>
          </w:p>
        </w:tc>
        <w:tc>
          <w:tcPr>
            <w:tcW w:w="1985" w:type="dxa"/>
          </w:tcPr>
          <w:p w14:paraId="11244671" w14:textId="77777777" w:rsidR="001C6E90" w:rsidRPr="00A748BB" w:rsidRDefault="001C6E90" w:rsidP="000C5B14">
            <w:pPr>
              <w:spacing w:line="360" w:lineRule="auto"/>
              <w:ind w:left="0" w:firstLine="0"/>
            </w:pPr>
            <w:r w:rsidRPr="00A748BB">
              <w:t>Gestion des cours</w:t>
            </w:r>
          </w:p>
        </w:tc>
        <w:tc>
          <w:tcPr>
            <w:tcW w:w="1286" w:type="dxa"/>
          </w:tcPr>
          <w:p w14:paraId="37AF0CB5" w14:textId="77777777" w:rsidR="001C6E90" w:rsidRPr="00A748BB" w:rsidRDefault="001C6E90" w:rsidP="000C5B14">
            <w:pPr>
              <w:spacing w:line="360" w:lineRule="auto"/>
              <w:ind w:left="0" w:firstLine="0"/>
            </w:pPr>
            <w:r w:rsidRPr="00A748BB">
              <w:t>5%</w:t>
            </w:r>
          </w:p>
        </w:tc>
        <w:tc>
          <w:tcPr>
            <w:tcW w:w="1507" w:type="dxa"/>
          </w:tcPr>
          <w:p w14:paraId="5187434F" w14:textId="77777777" w:rsidR="001C6E90" w:rsidRPr="00A748BB" w:rsidRDefault="001C6E90" w:rsidP="000C5B14">
            <w:pPr>
              <w:spacing w:line="360" w:lineRule="auto"/>
              <w:ind w:left="0" w:firstLine="0"/>
            </w:pPr>
            <w:r w:rsidRPr="00A748BB">
              <w:t>4.5</w:t>
            </w:r>
          </w:p>
        </w:tc>
        <w:tc>
          <w:tcPr>
            <w:tcW w:w="1504" w:type="dxa"/>
          </w:tcPr>
          <w:p w14:paraId="4D2E1972" w14:textId="77777777" w:rsidR="001C6E90" w:rsidRPr="00A748BB" w:rsidRDefault="001C6E90" w:rsidP="000C5B14">
            <w:pPr>
              <w:spacing w:line="360" w:lineRule="auto"/>
              <w:ind w:left="0" w:firstLine="0"/>
            </w:pPr>
            <w:r w:rsidRPr="00A748BB">
              <w:t>5</w:t>
            </w:r>
          </w:p>
        </w:tc>
        <w:tc>
          <w:tcPr>
            <w:tcW w:w="2082" w:type="dxa"/>
          </w:tcPr>
          <w:p w14:paraId="7C930BE4" w14:textId="77777777" w:rsidR="001C6E90" w:rsidRPr="00A748BB" w:rsidRDefault="001C6E90" w:rsidP="000C5B14">
            <w:pPr>
              <w:spacing w:line="360" w:lineRule="auto"/>
              <w:ind w:left="0" w:firstLine="0"/>
            </w:pPr>
            <w:r w:rsidRPr="00A748BB">
              <w:t>4</w:t>
            </w:r>
          </w:p>
        </w:tc>
      </w:tr>
      <w:tr w:rsidR="001C6E90" w:rsidRPr="00A748BB" w14:paraId="640028E2" w14:textId="77777777" w:rsidTr="007D7827">
        <w:tc>
          <w:tcPr>
            <w:tcW w:w="1696" w:type="dxa"/>
          </w:tcPr>
          <w:p w14:paraId="10F411C3" w14:textId="77777777" w:rsidR="001C6E90" w:rsidRPr="00A40A90" w:rsidRDefault="001C6E90" w:rsidP="000C5B14">
            <w:pPr>
              <w:spacing w:line="360" w:lineRule="auto"/>
              <w:ind w:left="0" w:firstLine="0"/>
            </w:pPr>
            <w:r w:rsidRPr="00A40A90">
              <w:t>Fonctionnalités</w:t>
            </w:r>
          </w:p>
        </w:tc>
        <w:tc>
          <w:tcPr>
            <w:tcW w:w="1985" w:type="dxa"/>
          </w:tcPr>
          <w:p w14:paraId="7E5A0D8C" w14:textId="77777777" w:rsidR="001C6E90" w:rsidRPr="00A748BB" w:rsidRDefault="001C6E90" w:rsidP="000C5B14">
            <w:pPr>
              <w:spacing w:line="360" w:lineRule="auto"/>
              <w:ind w:left="0" w:firstLine="0"/>
            </w:pPr>
            <w:r w:rsidRPr="00A748BB">
              <w:t>Communication</w:t>
            </w:r>
          </w:p>
        </w:tc>
        <w:tc>
          <w:tcPr>
            <w:tcW w:w="1286" w:type="dxa"/>
          </w:tcPr>
          <w:p w14:paraId="5FC6BE66" w14:textId="77777777" w:rsidR="001C6E90" w:rsidRPr="00A748BB" w:rsidRDefault="001C6E90" w:rsidP="000C5B14">
            <w:pPr>
              <w:spacing w:line="360" w:lineRule="auto"/>
              <w:ind w:left="0" w:firstLine="0"/>
            </w:pPr>
            <w:r w:rsidRPr="00A748BB">
              <w:t>5%</w:t>
            </w:r>
          </w:p>
        </w:tc>
        <w:tc>
          <w:tcPr>
            <w:tcW w:w="1507" w:type="dxa"/>
          </w:tcPr>
          <w:p w14:paraId="668349B6" w14:textId="77777777" w:rsidR="001C6E90" w:rsidRPr="00A748BB" w:rsidRDefault="001C6E90" w:rsidP="000C5B14">
            <w:pPr>
              <w:spacing w:line="360" w:lineRule="auto"/>
              <w:ind w:left="0" w:firstLine="0"/>
            </w:pPr>
            <w:r w:rsidRPr="00A748BB">
              <w:t>5</w:t>
            </w:r>
          </w:p>
        </w:tc>
        <w:tc>
          <w:tcPr>
            <w:tcW w:w="1504" w:type="dxa"/>
          </w:tcPr>
          <w:p w14:paraId="55AFB238" w14:textId="77777777" w:rsidR="001C6E90" w:rsidRPr="00A748BB" w:rsidRDefault="001C6E90" w:rsidP="000C5B14">
            <w:pPr>
              <w:spacing w:line="360" w:lineRule="auto"/>
              <w:ind w:left="0" w:firstLine="0"/>
            </w:pPr>
            <w:r w:rsidRPr="00A748BB">
              <w:t>3</w:t>
            </w:r>
          </w:p>
        </w:tc>
        <w:tc>
          <w:tcPr>
            <w:tcW w:w="2082" w:type="dxa"/>
          </w:tcPr>
          <w:p w14:paraId="5054E5C9" w14:textId="77777777" w:rsidR="001C6E90" w:rsidRPr="00A748BB" w:rsidRDefault="001C6E90" w:rsidP="000C5B14">
            <w:pPr>
              <w:spacing w:line="360" w:lineRule="auto"/>
              <w:ind w:left="0" w:firstLine="0"/>
            </w:pPr>
            <w:r w:rsidRPr="00A748BB">
              <w:t>3.5</w:t>
            </w:r>
          </w:p>
        </w:tc>
      </w:tr>
      <w:tr w:rsidR="001C6E90" w:rsidRPr="00A748BB" w14:paraId="7512B873" w14:textId="77777777" w:rsidTr="007D7827">
        <w:tc>
          <w:tcPr>
            <w:tcW w:w="1696" w:type="dxa"/>
          </w:tcPr>
          <w:p w14:paraId="752D5046" w14:textId="77777777" w:rsidR="001C6E90" w:rsidRPr="00A40A90" w:rsidRDefault="001C6E90" w:rsidP="000C5B14">
            <w:pPr>
              <w:spacing w:line="360" w:lineRule="auto"/>
              <w:ind w:left="0" w:firstLine="0"/>
            </w:pPr>
            <w:r w:rsidRPr="00A40A90">
              <w:t>Fonctionnalités</w:t>
            </w:r>
          </w:p>
        </w:tc>
        <w:tc>
          <w:tcPr>
            <w:tcW w:w="1985" w:type="dxa"/>
          </w:tcPr>
          <w:p w14:paraId="666D7607" w14:textId="77777777" w:rsidR="001C6E90" w:rsidRPr="00A748BB" w:rsidRDefault="001C6E90" w:rsidP="000C5B14">
            <w:pPr>
              <w:spacing w:line="360" w:lineRule="auto"/>
              <w:ind w:left="0" w:firstLine="0"/>
            </w:pPr>
            <w:r w:rsidRPr="00A748BB">
              <w:t>Évaluation</w:t>
            </w:r>
          </w:p>
        </w:tc>
        <w:tc>
          <w:tcPr>
            <w:tcW w:w="1286" w:type="dxa"/>
          </w:tcPr>
          <w:p w14:paraId="1055DA44" w14:textId="77777777" w:rsidR="001C6E90" w:rsidRPr="00A748BB" w:rsidRDefault="001C6E90" w:rsidP="000C5B14">
            <w:pPr>
              <w:spacing w:line="360" w:lineRule="auto"/>
              <w:ind w:left="0" w:firstLine="0"/>
            </w:pPr>
            <w:r w:rsidRPr="00A748BB">
              <w:t>5%</w:t>
            </w:r>
          </w:p>
        </w:tc>
        <w:tc>
          <w:tcPr>
            <w:tcW w:w="1507" w:type="dxa"/>
          </w:tcPr>
          <w:p w14:paraId="48A30F83" w14:textId="77777777" w:rsidR="001C6E90" w:rsidRPr="00A748BB" w:rsidRDefault="001C6E90" w:rsidP="000C5B14">
            <w:pPr>
              <w:spacing w:line="360" w:lineRule="auto"/>
              <w:ind w:left="0" w:firstLine="0"/>
            </w:pPr>
            <w:r w:rsidRPr="00A748BB">
              <w:t>4</w:t>
            </w:r>
          </w:p>
        </w:tc>
        <w:tc>
          <w:tcPr>
            <w:tcW w:w="1504" w:type="dxa"/>
          </w:tcPr>
          <w:p w14:paraId="3296DFE5" w14:textId="77777777" w:rsidR="001C6E90" w:rsidRPr="00A748BB" w:rsidRDefault="001C6E90" w:rsidP="000C5B14">
            <w:pPr>
              <w:spacing w:line="360" w:lineRule="auto"/>
              <w:ind w:left="0" w:firstLine="0"/>
            </w:pPr>
            <w:r w:rsidRPr="00A748BB">
              <w:t>5</w:t>
            </w:r>
          </w:p>
        </w:tc>
        <w:tc>
          <w:tcPr>
            <w:tcW w:w="2082" w:type="dxa"/>
          </w:tcPr>
          <w:p w14:paraId="61181CB8" w14:textId="77777777" w:rsidR="001C6E90" w:rsidRPr="00A748BB" w:rsidRDefault="001C6E90" w:rsidP="000C5B14">
            <w:pPr>
              <w:spacing w:line="360" w:lineRule="auto"/>
              <w:ind w:left="0" w:firstLine="0"/>
            </w:pPr>
            <w:r w:rsidRPr="00A748BB">
              <w:t>4.5</w:t>
            </w:r>
          </w:p>
        </w:tc>
      </w:tr>
      <w:tr w:rsidR="001C6E90" w:rsidRPr="00A748BB" w14:paraId="7970425F" w14:textId="77777777" w:rsidTr="007D7827">
        <w:tc>
          <w:tcPr>
            <w:tcW w:w="1696" w:type="dxa"/>
          </w:tcPr>
          <w:p w14:paraId="6A3B0C69" w14:textId="77777777" w:rsidR="001C6E90" w:rsidRPr="00A40A90" w:rsidRDefault="001C6E90" w:rsidP="000C5B14">
            <w:pPr>
              <w:spacing w:line="360" w:lineRule="auto"/>
              <w:ind w:left="0" w:firstLine="0"/>
            </w:pPr>
            <w:r w:rsidRPr="00A40A90">
              <w:t>Technique</w:t>
            </w:r>
          </w:p>
        </w:tc>
        <w:tc>
          <w:tcPr>
            <w:tcW w:w="1985" w:type="dxa"/>
          </w:tcPr>
          <w:p w14:paraId="76580310" w14:textId="77777777" w:rsidR="001C6E90" w:rsidRPr="00A748BB" w:rsidRDefault="001C6E90" w:rsidP="000C5B14">
            <w:pPr>
              <w:spacing w:line="360" w:lineRule="auto"/>
              <w:ind w:left="0" w:firstLine="0"/>
            </w:pPr>
            <w:r w:rsidRPr="00A748BB">
              <w:t>Performance</w:t>
            </w:r>
          </w:p>
        </w:tc>
        <w:tc>
          <w:tcPr>
            <w:tcW w:w="1286" w:type="dxa"/>
          </w:tcPr>
          <w:p w14:paraId="297A84BC" w14:textId="77777777" w:rsidR="001C6E90" w:rsidRPr="00A748BB" w:rsidRDefault="001C6E90" w:rsidP="000C5B14">
            <w:pPr>
              <w:spacing w:line="360" w:lineRule="auto"/>
              <w:ind w:left="0" w:firstLine="0"/>
            </w:pPr>
            <w:r w:rsidRPr="00A748BB">
              <w:t>5%</w:t>
            </w:r>
          </w:p>
        </w:tc>
        <w:tc>
          <w:tcPr>
            <w:tcW w:w="1507" w:type="dxa"/>
          </w:tcPr>
          <w:p w14:paraId="5C42E6F4" w14:textId="77777777" w:rsidR="001C6E90" w:rsidRPr="00A748BB" w:rsidRDefault="001C6E90" w:rsidP="000C5B14">
            <w:pPr>
              <w:spacing w:line="360" w:lineRule="auto"/>
              <w:ind w:left="0" w:firstLine="0"/>
            </w:pPr>
            <w:r w:rsidRPr="00A748BB">
              <w:t>4.5</w:t>
            </w:r>
          </w:p>
        </w:tc>
        <w:tc>
          <w:tcPr>
            <w:tcW w:w="1504" w:type="dxa"/>
          </w:tcPr>
          <w:p w14:paraId="0DA3037F" w14:textId="77777777" w:rsidR="001C6E90" w:rsidRPr="00A748BB" w:rsidRDefault="001C6E90" w:rsidP="000C5B14">
            <w:pPr>
              <w:spacing w:line="360" w:lineRule="auto"/>
              <w:ind w:left="0" w:firstLine="0"/>
            </w:pPr>
            <w:r w:rsidRPr="00A748BB">
              <w:t>3.5</w:t>
            </w:r>
          </w:p>
        </w:tc>
        <w:tc>
          <w:tcPr>
            <w:tcW w:w="2082" w:type="dxa"/>
          </w:tcPr>
          <w:p w14:paraId="41C9E558" w14:textId="77777777" w:rsidR="001C6E90" w:rsidRPr="00A748BB" w:rsidRDefault="001C6E90" w:rsidP="000C5B14">
            <w:pPr>
              <w:spacing w:line="360" w:lineRule="auto"/>
              <w:ind w:left="0" w:firstLine="0"/>
            </w:pPr>
            <w:r w:rsidRPr="00A748BB">
              <w:t>4.5</w:t>
            </w:r>
          </w:p>
        </w:tc>
      </w:tr>
      <w:tr w:rsidR="001C6E90" w:rsidRPr="00A748BB" w14:paraId="6CF8FDEE" w14:textId="77777777" w:rsidTr="007D7827">
        <w:tc>
          <w:tcPr>
            <w:tcW w:w="1696" w:type="dxa"/>
          </w:tcPr>
          <w:p w14:paraId="62AF3BCF" w14:textId="77777777" w:rsidR="001C6E90" w:rsidRPr="00A40A90" w:rsidRDefault="001C6E90" w:rsidP="000C5B14">
            <w:pPr>
              <w:spacing w:line="360" w:lineRule="auto"/>
              <w:ind w:left="0" w:firstLine="0"/>
            </w:pPr>
            <w:r w:rsidRPr="00A40A90">
              <w:t>Technique</w:t>
            </w:r>
          </w:p>
        </w:tc>
        <w:tc>
          <w:tcPr>
            <w:tcW w:w="1985" w:type="dxa"/>
          </w:tcPr>
          <w:p w14:paraId="7796536E" w14:textId="77777777" w:rsidR="001C6E90" w:rsidRPr="00A748BB" w:rsidRDefault="001C6E90" w:rsidP="000C5B14">
            <w:pPr>
              <w:spacing w:line="360" w:lineRule="auto"/>
              <w:ind w:left="0" w:firstLine="0"/>
            </w:pPr>
            <w:r w:rsidRPr="00A748BB">
              <w:t>Sécurité</w:t>
            </w:r>
          </w:p>
        </w:tc>
        <w:tc>
          <w:tcPr>
            <w:tcW w:w="1286" w:type="dxa"/>
          </w:tcPr>
          <w:p w14:paraId="5D0B9DFE" w14:textId="77777777" w:rsidR="001C6E90" w:rsidRPr="00A748BB" w:rsidRDefault="001C6E90" w:rsidP="000C5B14">
            <w:pPr>
              <w:spacing w:line="360" w:lineRule="auto"/>
              <w:ind w:left="0" w:firstLine="0"/>
            </w:pPr>
            <w:r w:rsidRPr="00A748BB">
              <w:t>5%</w:t>
            </w:r>
          </w:p>
        </w:tc>
        <w:tc>
          <w:tcPr>
            <w:tcW w:w="1507" w:type="dxa"/>
          </w:tcPr>
          <w:p w14:paraId="21B8FD01" w14:textId="77777777" w:rsidR="001C6E90" w:rsidRPr="00A748BB" w:rsidRDefault="001C6E90" w:rsidP="000C5B14">
            <w:pPr>
              <w:spacing w:line="360" w:lineRule="auto"/>
              <w:ind w:left="0" w:firstLine="0"/>
            </w:pPr>
            <w:r w:rsidRPr="00A748BB">
              <w:t>4</w:t>
            </w:r>
          </w:p>
        </w:tc>
        <w:tc>
          <w:tcPr>
            <w:tcW w:w="1504" w:type="dxa"/>
          </w:tcPr>
          <w:p w14:paraId="50CEE023" w14:textId="77777777" w:rsidR="001C6E90" w:rsidRPr="00A748BB" w:rsidRDefault="001C6E90" w:rsidP="000C5B14">
            <w:pPr>
              <w:spacing w:line="360" w:lineRule="auto"/>
              <w:ind w:left="0" w:firstLine="0"/>
            </w:pPr>
            <w:r w:rsidRPr="00A748BB">
              <w:t>4.5</w:t>
            </w:r>
          </w:p>
        </w:tc>
        <w:tc>
          <w:tcPr>
            <w:tcW w:w="2082" w:type="dxa"/>
          </w:tcPr>
          <w:p w14:paraId="2B797136" w14:textId="77777777" w:rsidR="001C6E90" w:rsidRPr="00A748BB" w:rsidRDefault="001C6E90" w:rsidP="000C5B14">
            <w:pPr>
              <w:spacing w:line="360" w:lineRule="auto"/>
              <w:ind w:left="0" w:firstLine="0"/>
            </w:pPr>
            <w:r w:rsidRPr="00A748BB">
              <w:t>4.5</w:t>
            </w:r>
          </w:p>
        </w:tc>
      </w:tr>
      <w:tr w:rsidR="001C6E90" w:rsidRPr="00A748BB" w14:paraId="535BB073" w14:textId="77777777" w:rsidTr="007D7827">
        <w:tc>
          <w:tcPr>
            <w:tcW w:w="1696" w:type="dxa"/>
          </w:tcPr>
          <w:p w14:paraId="27328115" w14:textId="77777777" w:rsidR="001C6E90" w:rsidRPr="00A40A90" w:rsidRDefault="001C6E90" w:rsidP="000C5B14">
            <w:pPr>
              <w:spacing w:line="360" w:lineRule="auto"/>
              <w:ind w:left="0" w:firstLine="0"/>
            </w:pPr>
            <w:r w:rsidRPr="00A40A90">
              <w:t>Utilisabilité</w:t>
            </w:r>
          </w:p>
        </w:tc>
        <w:tc>
          <w:tcPr>
            <w:tcW w:w="1985" w:type="dxa"/>
          </w:tcPr>
          <w:p w14:paraId="578ED294" w14:textId="77777777" w:rsidR="001C6E90" w:rsidRPr="00A748BB" w:rsidRDefault="001C6E90" w:rsidP="000C5B14">
            <w:pPr>
              <w:spacing w:line="360" w:lineRule="auto"/>
              <w:ind w:left="0" w:firstLine="0"/>
            </w:pPr>
            <w:r w:rsidRPr="00A748BB">
              <w:t>Interface</w:t>
            </w:r>
          </w:p>
        </w:tc>
        <w:tc>
          <w:tcPr>
            <w:tcW w:w="1286" w:type="dxa"/>
          </w:tcPr>
          <w:p w14:paraId="1D314A57" w14:textId="77777777" w:rsidR="001C6E90" w:rsidRPr="00A748BB" w:rsidRDefault="001C6E90" w:rsidP="000C5B14">
            <w:pPr>
              <w:spacing w:line="360" w:lineRule="auto"/>
              <w:ind w:left="0" w:firstLine="0"/>
            </w:pPr>
            <w:r w:rsidRPr="00A748BB">
              <w:t>5%</w:t>
            </w:r>
          </w:p>
        </w:tc>
        <w:tc>
          <w:tcPr>
            <w:tcW w:w="1507" w:type="dxa"/>
          </w:tcPr>
          <w:p w14:paraId="06FDA587" w14:textId="77777777" w:rsidR="001C6E90" w:rsidRPr="00A748BB" w:rsidRDefault="001C6E90" w:rsidP="000C5B14">
            <w:pPr>
              <w:spacing w:line="360" w:lineRule="auto"/>
              <w:ind w:left="0" w:firstLine="0"/>
            </w:pPr>
            <w:r w:rsidRPr="00A748BB">
              <w:t>4.5</w:t>
            </w:r>
          </w:p>
        </w:tc>
        <w:tc>
          <w:tcPr>
            <w:tcW w:w="1504" w:type="dxa"/>
          </w:tcPr>
          <w:p w14:paraId="4BC3EF2E" w14:textId="77777777" w:rsidR="001C6E90" w:rsidRPr="00A748BB" w:rsidRDefault="001C6E90" w:rsidP="000C5B14">
            <w:pPr>
              <w:spacing w:line="360" w:lineRule="auto"/>
              <w:ind w:left="0" w:firstLine="0"/>
            </w:pPr>
            <w:r w:rsidRPr="00A748BB">
              <w:t>3</w:t>
            </w:r>
          </w:p>
        </w:tc>
        <w:tc>
          <w:tcPr>
            <w:tcW w:w="2082" w:type="dxa"/>
          </w:tcPr>
          <w:p w14:paraId="36BB87F6" w14:textId="77777777" w:rsidR="001C6E90" w:rsidRPr="00A748BB" w:rsidRDefault="001C6E90" w:rsidP="000C5B14">
            <w:pPr>
              <w:spacing w:line="360" w:lineRule="auto"/>
              <w:ind w:left="0" w:firstLine="0"/>
            </w:pPr>
            <w:r w:rsidRPr="00A748BB">
              <w:t>4.5</w:t>
            </w:r>
          </w:p>
        </w:tc>
      </w:tr>
      <w:tr w:rsidR="001C6E90" w:rsidRPr="00A748BB" w14:paraId="1B625FFB" w14:textId="77777777" w:rsidTr="007D7827">
        <w:tc>
          <w:tcPr>
            <w:tcW w:w="1696" w:type="dxa"/>
          </w:tcPr>
          <w:p w14:paraId="7F8CFB93" w14:textId="77777777" w:rsidR="001C6E90" w:rsidRPr="00A40A90" w:rsidRDefault="001C6E90" w:rsidP="000C5B14">
            <w:pPr>
              <w:spacing w:line="360" w:lineRule="auto"/>
              <w:ind w:left="0" w:firstLine="0"/>
            </w:pPr>
            <w:r w:rsidRPr="00A40A90">
              <w:t>Utilisabilité</w:t>
            </w:r>
          </w:p>
        </w:tc>
        <w:tc>
          <w:tcPr>
            <w:tcW w:w="1985" w:type="dxa"/>
          </w:tcPr>
          <w:p w14:paraId="5E9C2166" w14:textId="77777777" w:rsidR="001C6E90" w:rsidRPr="00A748BB" w:rsidRDefault="001C6E90" w:rsidP="000C5B14">
            <w:pPr>
              <w:spacing w:line="360" w:lineRule="auto"/>
              <w:ind w:left="0" w:firstLine="0"/>
            </w:pPr>
            <w:r w:rsidRPr="00A748BB">
              <w:t>Accessibilité</w:t>
            </w:r>
          </w:p>
        </w:tc>
        <w:tc>
          <w:tcPr>
            <w:tcW w:w="1286" w:type="dxa"/>
          </w:tcPr>
          <w:p w14:paraId="26BA2E95" w14:textId="77777777" w:rsidR="001C6E90" w:rsidRPr="00A748BB" w:rsidRDefault="001C6E90" w:rsidP="000C5B14">
            <w:pPr>
              <w:spacing w:line="360" w:lineRule="auto"/>
              <w:ind w:left="0" w:firstLine="0"/>
            </w:pPr>
            <w:r w:rsidRPr="00A748BB">
              <w:t>5%</w:t>
            </w:r>
          </w:p>
        </w:tc>
        <w:tc>
          <w:tcPr>
            <w:tcW w:w="1507" w:type="dxa"/>
          </w:tcPr>
          <w:p w14:paraId="4F99CC84" w14:textId="77777777" w:rsidR="001C6E90" w:rsidRPr="00A748BB" w:rsidRDefault="001C6E90" w:rsidP="000C5B14">
            <w:pPr>
              <w:spacing w:line="360" w:lineRule="auto"/>
              <w:ind w:left="0" w:firstLine="0"/>
            </w:pPr>
            <w:r w:rsidRPr="00A748BB">
              <w:t>4</w:t>
            </w:r>
          </w:p>
        </w:tc>
        <w:tc>
          <w:tcPr>
            <w:tcW w:w="1504" w:type="dxa"/>
          </w:tcPr>
          <w:p w14:paraId="5A47BB3E" w14:textId="77777777" w:rsidR="001C6E90" w:rsidRPr="00A748BB" w:rsidRDefault="001C6E90" w:rsidP="000C5B14">
            <w:pPr>
              <w:spacing w:line="360" w:lineRule="auto"/>
              <w:ind w:left="0" w:firstLine="0"/>
            </w:pPr>
            <w:r w:rsidRPr="00A748BB">
              <w:t>3.5</w:t>
            </w:r>
          </w:p>
        </w:tc>
        <w:tc>
          <w:tcPr>
            <w:tcW w:w="2082" w:type="dxa"/>
          </w:tcPr>
          <w:p w14:paraId="0CE72AD2" w14:textId="77777777" w:rsidR="001C6E90" w:rsidRPr="00A748BB" w:rsidRDefault="001C6E90" w:rsidP="000C5B14">
            <w:pPr>
              <w:spacing w:line="360" w:lineRule="auto"/>
              <w:ind w:left="0" w:firstLine="0"/>
            </w:pPr>
            <w:r w:rsidRPr="00A748BB">
              <w:t>4</w:t>
            </w:r>
          </w:p>
        </w:tc>
      </w:tr>
      <w:tr w:rsidR="001C6E90" w:rsidRPr="00A748BB" w14:paraId="4B9E60A2" w14:textId="77777777" w:rsidTr="007D7827">
        <w:tc>
          <w:tcPr>
            <w:tcW w:w="1696" w:type="dxa"/>
          </w:tcPr>
          <w:p w14:paraId="2808E1AC" w14:textId="77777777" w:rsidR="001C6E90" w:rsidRPr="00A40A90" w:rsidRDefault="001C6E90" w:rsidP="000C5B14">
            <w:pPr>
              <w:spacing w:line="360" w:lineRule="auto"/>
              <w:ind w:left="0" w:firstLine="0"/>
            </w:pPr>
            <w:r w:rsidRPr="00A40A90">
              <w:t>Économique</w:t>
            </w:r>
          </w:p>
        </w:tc>
        <w:tc>
          <w:tcPr>
            <w:tcW w:w="1985" w:type="dxa"/>
          </w:tcPr>
          <w:p w14:paraId="77C653E1" w14:textId="77777777" w:rsidR="001C6E90" w:rsidRPr="00A748BB" w:rsidRDefault="001C6E90" w:rsidP="000C5B14">
            <w:pPr>
              <w:spacing w:line="360" w:lineRule="auto"/>
              <w:ind w:left="0" w:firstLine="0"/>
            </w:pPr>
            <w:r w:rsidRPr="00A748BB">
              <w:t>Coût total</w:t>
            </w:r>
          </w:p>
        </w:tc>
        <w:tc>
          <w:tcPr>
            <w:tcW w:w="1286" w:type="dxa"/>
          </w:tcPr>
          <w:p w14:paraId="0E8CDB1F" w14:textId="77777777" w:rsidR="001C6E90" w:rsidRPr="00A748BB" w:rsidRDefault="001C6E90" w:rsidP="000C5B14">
            <w:pPr>
              <w:spacing w:line="360" w:lineRule="auto"/>
              <w:ind w:left="0" w:firstLine="0"/>
            </w:pPr>
            <w:r w:rsidRPr="00A748BB">
              <w:t>5%</w:t>
            </w:r>
          </w:p>
        </w:tc>
        <w:tc>
          <w:tcPr>
            <w:tcW w:w="1507" w:type="dxa"/>
          </w:tcPr>
          <w:p w14:paraId="4CBEFBD1" w14:textId="77777777" w:rsidR="001C6E90" w:rsidRPr="00A748BB" w:rsidRDefault="001C6E90" w:rsidP="000C5B14">
            <w:pPr>
              <w:spacing w:line="360" w:lineRule="auto"/>
              <w:ind w:left="0" w:firstLine="0"/>
            </w:pPr>
            <w:r w:rsidRPr="00A748BB">
              <w:t>5</w:t>
            </w:r>
          </w:p>
        </w:tc>
        <w:tc>
          <w:tcPr>
            <w:tcW w:w="1504" w:type="dxa"/>
          </w:tcPr>
          <w:p w14:paraId="55CF6CAC" w14:textId="77777777" w:rsidR="001C6E90" w:rsidRPr="00A748BB" w:rsidRDefault="001C6E90" w:rsidP="000C5B14">
            <w:pPr>
              <w:spacing w:line="360" w:lineRule="auto"/>
              <w:ind w:left="0" w:firstLine="0"/>
            </w:pPr>
            <w:r w:rsidRPr="00A748BB">
              <w:t>4</w:t>
            </w:r>
          </w:p>
        </w:tc>
        <w:tc>
          <w:tcPr>
            <w:tcW w:w="2082" w:type="dxa"/>
          </w:tcPr>
          <w:p w14:paraId="1188E3F8" w14:textId="77777777" w:rsidR="001C6E90" w:rsidRPr="00A748BB" w:rsidRDefault="001C6E90" w:rsidP="000C5B14">
            <w:pPr>
              <w:spacing w:line="360" w:lineRule="auto"/>
              <w:ind w:left="0" w:firstLine="0"/>
            </w:pPr>
            <w:r w:rsidRPr="00A748BB">
              <w:t>3.5</w:t>
            </w:r>
          </w:p>
        </w:tc>
      </w:tr>
      <w:tr w:rsidR="001C6E90" w:rsidRPr="00A748BB" w14:paraId="49E1EC00" w14:textId="77777777" w:rsidTr="007D7827">
        <w:tc>
          <w:tcPr>
            <w:tcW w:w="1696" w:type="dxa"/>
          </w:tcPr>
          <w:p w14:paraId="15EE01E4" w14:textId="77777777" w:rsidR="001C6E90" w:rsidRPr="00A40A90" w:rsidRDefault="001C6E90" w:rsidP="000C5B14">
            <w:pPr>
              <w:spacing w:line="360" w:lineRule="auto"/>
              <w:ind w:left="0" w:firstLine="0"/>
            </w:pPr>
            <w:r w:rsidRPr="00A40A90">
              <w:t>Économique</w:t>
            </w:r>
          </w:p>
        </w:tc>
        <w:tc>
          <w:tcPr>
            <w:tcW w:w="1985" w:type="dxa"/>
          </w:tcPr>
          <w:p w14:paraId="66CB55E7" w14:textId="77777777" w:rsidR="001C6E90" w:rsidRPr="00A748BB" w:rsidRDefault="001C6E90" w:rsidP="000C5B14">
            <w:pPr>
              <w:spacing w:line="360" w:lineRule="auto"/>
              <w:ind w:left="0" w:firstLine="0"/>
            </w:pPr>
            <w:r w:rsidRPr="00A748BB">
              <w:t>Maintenance</w:t>
            </w:r>
          </w:p>
        </w:tc>
        <w:tc>
          <w:tcPr>
            <w:tcW w:w="1286" w:type="dxa"/>
          </w:tcPr>
          <w:p w14:paraId="21AB6319" w14:textId="77777777" w:rsidR="001C6E90" w:rsidRPr="00A748BB" w:rsidRDefault="001C6E90" w:rsidP="000C5B14">
            <w:pPr>
              <w:spacing w:line="360" w:lineRule="auto"/>
              <w:ind w:left="0" w:firstLine="0"/>
            </w:pPr>
            <w:r w:rsidRPr="00A748BB">
              <w:t>5%</w:t>
            </w:r>
          </w:p>
        </w:tc>
        <w:tc>
          <w:tcPr>
            <w:tcW w:w="1507" w:type="dxa"/>
          </w:tcPr>
          <w:p w14:paraId="47058A4D" w14:textId="77777777" w:rsidR="001C6E90" w:rsidRPr="00A748BB" w:rsidRDefault="001C6E90" w:rsidP="000C5B14">
            <w:pPr>
              <w:spacing w:line="360" w:lineRule="auto"/>
              <w:ind w:left="0" w:firstLine="0"/>
            </w:pPr>
            <w:r w:rsidRPr="00A748BB">
              <w:t>4</w:t>
            </w:r>
          </w:p>
        </w:tc>
        <w:tc>
          <w:tcPr>
            <w:tcW w:w="1504" w:type="dxa"/>
          </w:tcPr>
          <w:p w14:paraId="3A978C1B" w14:textId="77777777" w:rsidR="001C6E90" w:rsidRPr="00A748BB" w:rsidRDefault="001C6E90" w:rsidP="000C5B14">
            <w:pPr>
              <w:spacing w:line="360" w:lineRule="auto"/>
              <w:ind w:left="0" w:firstLine="0"/>
            </w:pPr>
            <w:r w:rsidRPr="00A748BB">
              <w:t>3</w:t>
            </w:r>
          </w:p>
        </w:tc>
        <w:tc>
          <w:tcPr>
            <w:tcW w:w="2082" w:type="dxa"/>
          </w:tcPr>
          <w:p w14:paraId="62E6C35F" w14:textId="77777777" w:rsidR="001C6E90" w:rsidRPr="00A748BB" w:rsidRDefault="001C6E90" w:rsidP="000C5B14">
            <w:pPr>
              <w:spacing w:line="360" w:lineRule="auto"/>
              <w:ind w:left="0" w:firstLine="0"/>
            </w:pPr>
            <w:r w:rsidRPr="00A748BB">
              <w:t>5</w:t>
            </w:r>
          </w:p>
        </w:tc>
      </w:tr>
      <w:tr w:rsidR="001C6E90" w:rsidRPr="00A748BB" w14:paraId="783E1A8A" w14:textId="77777777" w:rsidTr="007D7827">
        <w:tc>
          <w:tcPr>
            <w:tcW w:w="1696" w:type="dxa"/>
          </w:tcPr>
          <w:p w14:paraId="7B27A9B1" w14:textId="77777777" w:rsidR="001C6E90" w:rsidRPr="00A40A90" w:rsidRDefault="001C6E90" w:rsidP="000C5B14">
            <w:pPr>
              <w:spacing w:line="360" w:lineRule="auto"/>
              <w:ind w:left="0" w:firstLine="0"/>
            </w:pPr>
            <w:r w:rsidRPr="00A40A90">
              <w:t>Stratégique</w:t>
            </w:r>
          </w:p>
        </w:tc>
        <w:tc>
          <w:tcPr>
            <w:tcW w:w="1985" w:type="dxa"/>
          </w:tcPr>
          <w:p w14:paraId="3BA5E882" w14:textId="77777777" w:rsidR="001C6E90" w:rsidRPr="00A748BB" w:rsidRDefault="001C6E90" w:rsidP="000C5B14">
            <w:pPr>
              <w:spacing w:line="360" w:lineRule="auto"/>
              <w:ind w:left="0" w:firstLine="0"/>
            </w:pPr>
            <w:r w:rsidRPr="00A748BB">
              <w:t>Flexibilité</w:t>
            </w:r>
          </w:p>
        </w:tc>
        <w:tc>
          <w:tcPr>
            <w:tcW w:w="1286" w:type="dxa"/>
          </w:tcPr>
          <w:p w14:paraId="66D58AC8" w14:textId="77777777" w:rsidR="001C6E90" w:rsidRPr="00A748BB" w:rsidRDefault="001C6E90" w:rsidP="000C5B14">
            <w:pPr>
              <w:spacing w:line="360" w:lineRule="auto"/>
              <w:ind w:left="0" w:firstLine="0"/>
            </w:pPr>
            <w:r w:rsidRPr="00A748BB">
              <w:t>5%</w:t>
            </w:r>
          </w:p>
        </w:tc>
        <w:tc>
          <w:tcPr>
            <w:tcW w:w="1507" w:type="dxa"/>
          </w:tcPr>
          <w:p w14:paraId="293A0668" w14:textId="77777777" w:rsidR="001C6E90" w:rsidRPr="00A748BB" w:rsidRDefault="001C6E90" w:rsidP="000C5B14">
            <w:pPr>
              <w:spacing w:line="360" w:lineRule="auto"/>
              <w:ind w:left="0" w:firstLine="0"/>
            </w:pPr>
            <w:r w:rsidRPr="00A748BB">
              <w:t>5</w:t>
            </w:r>
          </w:p>
        </w:tc>
        <w:tc>
          <w:tcPr>
            <w:tcW w:w="1504" w:type="dxa"/>
          </w:tcPr>
          <w:p w14:paraId="32147EE7" w14:textId="77777777" w:rsidR="001C6E90" w:rsidRPr="00A748BB" w:rsidRDefault="001C6E90" w:rsidP="000C5B14">
            <w:pPr>
              <w:spacing w:line="360" w:lineRule="auto"/>
              <w:ind w:left="0" w:firstLine="0"/>
            </w:pPr>
            <w:r w:rsidRPr="00A748BB">
              <w:t>4.5</w:t>
            </w:r>
          </w:p>
        </w:tc>
        <w:tc>
          <w:tcPr>
            <w:tcW w:w="2082" w:type="dxa"/>
          </w:tcPr>
          <w:p w14:paraId="57552375" w14:textId="77777777" w:rsidR="001C6E90" w:rsidRPr="00A748BB" w:rsidRDefault="001C6E90" w:rsidP="000C5B14">
            <w:pPr>
              <w:spacing w:line="360" w:lineRule="auto"/>
              <w:ind w:left="0" w:firstLine="0"/>
            </w:pPr>
            <w:r w:rsidRPr="00A748BB">
              <w:t>3</w:t>
            </w:r>
          </w:p>
        </w:tc>
      </w:tr>
    </w:tbl>
    <w:p w14:paraId="1227860C" w14:textId="77777777" w:rsidR="001C6E90" w:rsidRPr="00A748BB" w:rsidRDefault="001C6E90" w:rsidP="00EB205F">
      <w:pPr>
        <w:pStyle w:val="111Loaten2"/>
        <w:numPr>
          <w:ilvl w:val="0"/>
          <w:numId w:val="0"/>
        </w:numPr>
        <w:spacing w:line="360" w:lineRule="auto"/>
        <w:ind w:right="-284"/>
        <w:outlineLvl w:val="9"/>
        <w:rPr>
          <w:b w:val="0"/>
          <w:bCs/>
          <w:i w:val="0"/>
          <w:iCs/>
        </w:rPr>
      </w:pPr>
    </w:p>
    <w:p w14:paraId="1BD0FF27" w14:textId="2B10FC5B" w:rsidR="00392691" w:rsidRPr="00A748BB" w:rsidRDefault="00392691" w:rsidP="001D1893">
      <w:r w:rsidRPr="00A748BB">
        <w:rPr>
          <w:b/>
          <w:bCs/>
        </w:rPr>
        <w:t>Score total sur 100</w:t>
      </w:r>
      <w:r w:rsidRPr="00A748BB">
        <w:t> | </w:t>
      </w:r>
      <w:r w:rsidRPr="00A748BB">
        <w:rPr>
          <w:b/>
          <w:bCs/>
        </w:rPr>
        <w:t>100%</w:t>
      </w:r>
      <w:r w:rsidRPr="00A748BB">
        <w:t> | </w:t>
      </w:r>
      <w:r w:rsidRPr="00A748BB">
        <w:rPr>
          <w:b/>
          <w:bCs/>
        </w:rPr>
        <w:t>86.5</w:t>
      </w:r>
      <w:r w:rsidRPr="00A748BB">
        <w:t> | </w:t>
      </w:r>
      <w:r w:rsidRPr="00A748BB">
        <w:rPr>
          <w:b/>
          <w:bCs/>
        </w:rPr>
        <w:t>78.0</w:t>
      </w:r>
      <w:r w:rsidRPr="00A748BB">
        <w:t> | </w:t>
      </w:r>
      <w:r w:rsidRPr="00A748BB">
        <w:rPr>
          <w:b/>
          <w:bCs/>
        </w:rPr>
        <w:t>81.5</w:t>
      </w:r>
    </w:p>
    <w:p w14:paraId="2AE9BFB4" w14:textId="3EF48243" w:rsidR="006262B5" w:rsidRPr="00A748BB" w:rsidRDefault="006262B5" w:rsidP="00AC527A">
      <w:pPr>
        <w:pStyle w:val="111Loaten2"/>
        <w:spacing w:line="360" w:lineRule="auto"/>
      </w:pPr>
      <w:bookmarkStart w:id="173" w:name="_Toc210120185"/>
      <w:r w:rsidRPr="00A748BB">
        <w:t>Analyse des avantages compétitifs</w:t>
      </w:r>
      <w:bookmarkEnd w:id="173"/>
    </w:p>
    <w:p w14:paraId="2921529A" w14:textId="77777777" w:rsidR="00EF166D" w:rsidRPr="00862176" w:rsidRDefault="00EF166D" w:rsidP="00EF166D">
      <w:pPr>
        <w:spacing w:before="0" w:after="160"/>
      </w:pPr>
      <w:r w:rsidRPr="00862176">
        <w:t>Points forts d'UniSphere :</w:t>
      </w:r>
    </w:p>
    <w:p w14:paraId="7E6AA2A7" w14:textId="77777777" w:rsidR="00EF166D" w:rsidRPr="00862176" w:rsidRDefault="00EF166D">
      <w:pPr>
        <w:numPr>
          <w:ilvl w:val="0"/>
          <w:numId w:val="19"/>
        </w:numPr>
        <w:spacing w:after="120"/>
        <w:ind w:left="714" w:hanging="357"/>
      </w:pPr>
      <w:r w:rsidRPr="00862176">
        <w:t>Communication intégrée : solution tout-en-un contrairement aux alternatives</w:t>
      </w:r>
    </w:p>
    <w:p w14:paraId="5BEED029" w14:textId="77777777" w:rsidR="00EF166D" w:rsidRPr="00862176" w:rsidRDefault="00EF166D">
      <w:pPr>
        <w:numPr>
          <w:ilvl w:val="0"/>
          <w:numId w:val="19"/>
        </w:numPr>
        <w:spacing w:after="120"/>
        <w:ind w:left="714" w:hanging="357"/>
      </w:pPr>
      <w:r w:rsidRPr="00862176">
        <w:t>Flexibilité et personnalisation : architecture modulaire permettant des adaptations poussées</w:t>
      </w:r>
    </w:p>
    <w:p w14:paraId="73B49985" w14:textId="77777777" w:rsidR="00EF166D" w:rsidRPr="00862176" w:rsidRDefault="00EF166D">
      <w:pPr>
        <w:numPr>
          <w:ilvl w:val="0"/>
          <w:numId w:val="19"/>
        </w:numPr>
        <w:spacing w:after="120"/>
        <w:ind w:left="714" w:hanging="357"/>
      </w:pPr>
      <w:r w:rsidRPr="00862176">
        <w:t>Coût total de possession : solution open source sans frais de licence</w:t>
      </w:r>
    </w:p>
    <w:p w14:paraId="72728158" w14:textId="77777777" w:rsidR="00EF166D" w:rsidRPr="00862176" w:rsidRDefault="00EF166D" w:rsidP="00EF166D">
      <w:pPr>
        <w:spacing w:before="0" w:after="160"/>
      </w:pPr>
      <w:r w:rsidRPr="00862176">
        <w:t>Points faibles relatifs :</w:t>
      </w:r>
    </w:p>
    <w:p w14:paraId="2DD8FAE4" w14:textId="77777777" w:rsidR="00EF166D" w:rsidRPr="00862176" w:rsidRDefault="00EF166D">
      <w:pPr>
        <w:numPr>
          <w:ilvl w:val="0"/>
          <w:numId w:val="20"/>
        </w:numPr>
        <w:spacing w:after="120"/>
        <w:ind w:left="714" w:hanging="357"/>
      </w:pPr>
      <w:r w:rsidRPr="00862176">
        <w:t>Écosystème de plugins : moins étendu que Moodle</w:t>
      </w:r>
    </w:p>
    <w:p w14:paraId="580AA650" w14:textId="77777777" w:rsidR="00F25AF1" w:rsidRPr="00A748BB" w:rsidRDefault="00EF166D">
      <w:pPr>
        <w:numPr>
          <w:ilvl w:val="0"/>
          <w:numId w:val="20"/>
        </w:numPr>
        <w:spacing w:after="120"/>
        <w:ind w:left="714" w:hanging="357"/>
      </w:pPr>
      <w:r w:rsidRPr="00862176">
        <w:t xml:space="preserve">Intégration </w:t>
      </w:r>
      <w:r w:rsidRPr="00A748BB">
        <w:t>écosystémique</w:t>
      </w:r>
      <w:r w:rsidRPr="00862176">
        <w:t> : moins poussée que Google Classroom</w:t>
      </w:r>
    </w:p>
    <w:p w14:paraId="3F9E3FA1" w14:textId="55C740B8" w:rsidR="00C77FB9" w:rsidRPr="00A748BB" w:rsidRDefault="00EF166D">
      <w:pPr>
        <w:numPr>
          <w:ilvl w:val="0"/>
          <w:numId w:val="20"/>
        </w:numPr>
        <w:spacing w:after="120"/>
        <w:ind w:left="714" w:hanging="357"/>
      </w:pPr>
      <w:r w:rsidRPr="00A748BB">
        <w:t>Maturité : solution nouvelle face à des acteurs établis</w:t>
      </w:r>
    </w:p>
    <w:p w14:paraId="53DC8E7C" w14:textId="6F93C54D" w:rsidR="00703D46" w:rsidRPr="00A748BB" w:rsidRDefault="00703D46" w:rsidP="00AC527A">
      <w:pPr>
        <w:pStyle w:val="11Loaten1"/>
        <w:spacing w:line="360" w:lineRule="auto"/>
      </w:pPr>
      <w:bookmarkStart w:id="174" w:name="_Toc210120186"/>
      <w:r w:rsidRPr="00A748BB">
        <w:t>Analyse des limites et contraintes</w:t>
      </w:r>
      <w:bookmarkEnd w:id="174"/>
    </w:p>
    <w:p w14:paraId="607DBC39" w14:textId="4CBC84AE" w:rsidR="00A968A5" w:rsidRPr="007B31A5" w:rsidRDefault="00A968A5" w:rsidP="006A4DDB">
      <w:pPr>
        <w:pStyle w:val="11Loaten1"/>
        <w:numPr>
          <w:ilvl w:val="0"/>
          <w:numId w:val="0"/>
        </w:numPr>
        <w:spacing w:before="120" w:line="360" w:lineRule="auto"/>
        <w:ind w:right="-284" w:firstLine="709"/>
        <w:outlineLvl w:val="9"/>
        <w:rPr>
          <w:b w:val="0"/>
          <w:bCs/>
        </w:rPr>
      </w:pPr>
      <w:r w:rsidRPr="00862176">
        <w:rPr>
          <w:b w:val="0"/>
          <w:bCs/>
        </w:rPr>
        <w:t>Une analyse approfondie des limitations identifiées durant les tests permet d'anticiper les challenges pour le déploiement à grande échelle</w:t>
      </w:r>
    </w:p>
    <w:p w14:paraId="4578FBAE" w14:textId="262F1EA4" w:rsidR="006262B5" w:rsidRPr="00A748BB" w:rsidRDefault="006262B5" w:rsidP="00AC527A">
      <w:pPr>
        <w:pStyle w:val="111Loaten2"/>
        <w:spacing w:line="360" w:lineRule="auto"/>
      </w:pPr>
      <w:bookmarkStart w:id="175" w:name="_Toc210120187"/>
      <w:r w:rsidRPr="00A748BB">
        <w:t>Limitations techniques</w:t>
      </w:r>
      <w:bookmarkEnd w:id="175"/>
    </w:p>
    <w:p w14:paraId="5BAAD97A" w14:textId="29BFFCCD" w:rsidR="00C470FE" w:rsidRPr="00A748BB" w:rsidRDefault="00656373" w:rsidP="007449BA">
      <w:pPr>
        <w:pStyle w:val="Tabilao"/>
      </w:pPr>
      <w:bookmarkStart w:id="176" w:name="_Toc209780260"/>
      <w:r w:rsidRPr="00A748BB">
        <w:t>Analyse détaillée des limitations techniques</w:t>
      </w:r>
      <w:bookmarkEnd w:id="176"/>
    </w:p>
    <w:tbl>
      <w:tblPr>
        <w:tblStyle w:val="TableGrid"/>
        <w:tblW w:w="0" w:type="auto"/>
        <w:tblLook w:val="04A0" w:firstRow="1" w:lastRow="0" w:firstColumn="1" w:lastColumn="0" w:noHBand="0" w:noVBand="1"/>
      </w:tblPr>
      <w:tblGrid>
        <w:gridCol w:w="2278"/>
        <w:gridCol w:w="1257"/>
        <w:gridCol w:w="1123"/>
        <w:gridCol w:w="1793"/>
        <w:gridCol w:w="1472"/>
        <w:gridCol w:w="1563"/>
      </w:tblGrid>
      <w:tr w:rsidR="00BA2868" w:rsidRPr="00A40A90" w14:paraId="7C68A100" w14:textId="77777777" w:rsidTr="007B31A5">
        <w:tc>
          <w:tcPr>
            <w:tcW w:w="2830" w:type="dxa"/>
          </w:tcPr>
          <w:p w14:paraId="30CD4923" w14:textId="77777777" w:rsidR="00406472" w:rsidRPr="00A40A90" w:rsidRDefault="00406472" w:rsidP="000C5B14">
            <w:pPr>
              <w:spacing w:line="360" w:lineRule="auto"/>
              <w:ind w:left="0" w:firstLine="0"/>
            </w:pPr>
            <w:r w:rsidRPr="00A40A90">
              <w:lastRenderedPageBreak/>
              <w:t>Limitation</w:t>
            </w:r>
          </w:p>
        </w:tc>
        <w:tc>
          <w:tcPr>
            <w:tcW w:w="310" w:type="dxa"/>
          </w:tcPr>
          <w:p w14:paraId="4E7B8DD2" w14:textId="77777777" w:rsidR="00406472" w:rsidRPr="00A40A90" w:rsidRDefault="00406472" w:rsidP="000C5B14">
            <w:pPr>
              <w:spacing w:line="360" w:lineRule="auto"/>
              <w:ind w:left="0" w:firstLine="0"/>
            </w:pPr>
            <w:r w:rsidRPr="00A40A90">
              <w:t>Impact</w:t>
            </w:r>
          </w:p>
        </w:tc>
        <w:tc>
          <w:tcPr>
            <w:tcW w:w="1123" w:type="dxa"/>
          </w:tcPr>
          <w:p w14:paraId="74FC7D6A" w14:textId="77777777" w:rsidR="00406472" w:rsidRPr="00A40A90" w:rsidRDefault="00406472" w:rsidP="000C5B14">
            <w:pPr>
              <w:spacing w:line="360" w:lineRule="auto"/>
              <w:ind w:left="0" w:firstLine="0"/>
            </w:pPr>
            <w:r w:rsidRPr="00A40A90">
              <w:t>Gravité</w:t>
            </w:r>
          </w:p>
        </w:tc>
        <w:tc>
          <w:tcPr>
            <w:tcW w:w="1965" w:type="dxa"/>
          </w:tcPr>
          <w:p w14:paraId="15643A54" w14:textId="77777777" w:rsidR="00406472" w:rsidRPr="00A40A90" w:rsidRDefault="00406472" w:rsidP="000C5B14">
            <w:pPr>
              <w:spacing w:line="360" w:lineRule="auto"/>
              <w:ind w:left="0" w:firstLine="0"/>
            </w:pPr>
            <w:r w:rsidRPr="00A40A90">
              <w:t>Cause racine</w:t>
            </w:r>
          </w:p>
        </w:tc>
        <w:tc>
          <w:tcPr>
            <w:tcW w:w="1511" w:type="dxa"/>
          </w:tcPr>
          <w:p w14:paraId="411E74DE" w14:textId="77777777" w:rsidR="00406472" w:rsidRPr="00A40A90" w:rsidRDefault="00406472" w:rsidP="000C5B14">
            <w:pPr>
              <w:spacing w:line="360" w:lineRule="auto"/>
              <w:ind w:left="0" w:firstLine="0"/>
            </w:pPr>
            <w:r w:rsidRPr="00A40A90">
              <w:t>Solution temporaire</w:t>
            </w:r>
          </w:p>
        </w:tc>
        <w:tc>
          <w:tcPr>
            <w:tcW w:w="1563" w:type="dxa"/>
          </w:tcPr>
          <w:p w14:paraId="48764602" w14:textId="77777777" w:rsidR="00406472" w:rsidRPr="00A40A90" w:rsidRDefault="00406472" w:rsidP="000C5B14">
            <w:pPr>
              <w:spacing w:line="360" w:lineRule="auto"/>
              <w:ind w:left="0" w:firstLine="0"/>
            </w:pPr>
            <w:r w:rsidRPr="00A40A90">
              <w:t>Solution long terme</w:t>
            </w:r>
          </w:p>
        </w:tc>
      </w:tr>
      <w:tr w:rsidR="00BA2868" w:rsidRPr="00A748BB" w14:paraId="02073D8A" w14:textId="77777777" w:rsidTr="007B31A5">
        <w:tc>
          <w:tcPr>
            <w:tcW w:w="2830" w:type="dxa"/>
          </w:tcPr>
          <w:p w14:paraId="54F57AE1" w14:textId="77777777" w:rsidR="00406472" w:rsidRPr="00A40A90" w:rsidRDefault="00406472" w:rsidP="000C5B14">
            <w:pPr>
              <w:spacing w:line="360" w:lineRule="auto"/>
              <w:ind w:left="0" w:firstLine="0"/>
            </w:pPr>
            <w:r w:rsidRPr="00A40A90">
              <w:t>Dépendance Internet</w:t>
            </w:r>
          </w:p>
        </w:tc>
        <w:tc>
          <w:tcPr>
            <w:tcW w:w="310" w:type="dxa"/>
          </w:tcPr>
          <w:p w14:paraId="6877E992" w14:textId="77777777" w:rsidR="00406472" w:rsidRPr="00A748BB" w:rsidRDefault="00406472" w:rsidP="000C5B14">
            <w:pPr>
              <w:spacing w:line="360" w:lineRule="auto"/>
              <w:ind w:left="0" w:firstLine="0"/>
            </w:pPr>
            <w:r w:rsidRPr="00A748BB">
              <w:t>Accès impossible hors ligne</w:t>
            </w:r>
          </w:p>
        </w:tc>
        <w:tc>
          <w:tcPr>
            <w:tcW w:w="1123" w:type="dxa"/>
          </w:tcPr>
          <w:p w14:paraId="5B486C17" w14:textId="77777777" w:rsidR="00406472" w:rsidRPr="00A748BB" w:rsidRDefault="00406472" w:rsidP="000C5B14">
            <w:pPr>
              <w:spacing w:line="360" w:lineRule="auto"/>
              <w:ind w:left="0" w:firstLine="0"/>
            </w:pPr>
            <w:r w:rsidRPr="00A748BB">
              <w:t>Élevée</w:t>
            </w:r>
          </w:p>
        </w:tc>
        <w:tc>
          <w:tcPr>
            <w:tcW w:w="1965" w:type="dxa"/>
          </w:tcPr>
          <w:p w14:paraId="04679755" w14:textId="77777777" w:rsidR="00406472" w:rsidRPr="00A748BB" w:rsidRDefault="00406472" w:rsidP="000C5B14">
            <w:pPr>
              <w:spacing w:line="360" w:lineRule="auto"/>
              <w:ind w:left="0" w:firstLine="0"/>
            </w:pPr>
            <w:r w:rsidRPr="00A748BB">
              <w:t>Architecture web classique</w:t>
            </w:r>
          </w:p>
        </w:tc>
        <w:tc>
          <w:tcPr>
            <w:tcW w:w="1511" w:type="dxa"/>
          </w:tcPr>
          <w:p w14:paraId="15255DB7" w14:textId="77777777" w:rsidR="00406472" w:rsidRPr="00A748BB" w:rsidRDefault="00406472" w:rsidP="000C5B14">
            <w:pPr>
              <w:spacing w:line="360" w:lineRule="auto"/>
              <w:ind w:left="0" w:firstLine="0"/>
            </w:pPr>
            <w:r w:rsidRPr="00A748BB">
              <w:t>Aucune</w:t>
            </w:r>
          </w:p>
        </w:tc>
        <w:tc>
          <w:tcPr>
            <w:tcW w:w="1563" w:type="dxa"/>
          </w:tcPr>
          <w:p w14:paraId="5588F40B" w14:textId="77777777" w:rsidR="00406472" w:rsidRPr="00A748BB" w:rsidRDefault="00406472" w:rsidP="000C5B14">
            <w:pPr>
              <w:spacing w:line="360" w:lineRule="auto"/>
              <w:ind w:left="0" w:firstLine="0"/>
            </w:pPr>
            <w:r w:rsidRPr="00A748BB">
              <w:t>Application mobile offline (V2)</w:t>
            </w:r>
          </w:p>
        </w:tc>
      </w:tr>
      <w:tr w:rsidR="00BA2868" w:rsidRPr="00A748BB" w14:paraId="51A5E105" w14:textId="77777777" w:rsidTr="007B31A5">
        <w:tc>
          <w:tcPr>
            <w:tcW w:w="2830" w:type="dxa"/>
          </w:tcPr>
          <w:p w14:paraId="6AD08E0E" w14:textId="77777777" w:rsidR="00406472" w:rsidRPr="00A40A90" w:rsidRDefault="00406472" w:rsidP="000C5B14">
            <w:pPr>
              <w:spacing w:line="360" w:lineRule="auto"/>
              <w:ind w:left="0" w:firstLine="0"/>
            </w:pPr>
            <w:r w:rsidRPr="00A40A90">
              <w:t>Compatibilité IE</w:t>
            </w:r>
          </w:p>
        </w:tc>
        <w:tc>
          <w:tcPr>
            <w:tcW w:w="310" w:type="dxa"/>
          </w:tcPr>
          <w:p w14:paraId="5DE68E65" w14:textId="77777777" w:rsidR="00406472" w:rsidRPr="00A748BB" w:rsidRDefault="00406472" w:rsidP="000C5B14">
            <w:pPr>
              <w:spacing w:line="360" w:lineRule="auto"/>
              <w:ind w:left="0" w:firstLine="0"/>
            </w:pPr>
            <w:r w:rsidRPr="00A748BB">
              <w:t>Non supporté</w:t>
            </w:r>
          </w:p>
        </w:tc>
        <w:tc>
          <w:tcPr>
            <w:tcW w:w="1123" w:type="dxa"/>
          </w:tcPr>
          <w:p w14:paraId="70F1AB67" w14:textId="77777777" w:rsidR="00406472" w:rsidRPr="00A748BB" w:rsidRDefault="00406472" w:rsidP="000C5B14">
            <w:pPr>
              <w:spacing w:line="360" w:lineRule="auto"/>
              <w:ind w:left="0" w:firstLine="0"/>
            </w:pPr>
            <w:r w:rsidRPr="00A748BB">
              <w:t>Moyenne</w:t>
            </w:r>
          </w:p>
        </w:tc>
        <w:tc>
          <w:tcPr>
            <w:tcW w:w="1965" w:type="dxa"/>
          </w:tcPr>
          <w:p w14:paraId="02499225" w14:textId="77777777" w:rsidR="00406472" w:rsidRPr="00A748BB" w:rsidRDefault="00406472" w:rsidP="000C5B14">
            <w:pPr>
              <w:spacing w:line="360" w:lineRule="auto"/>
              <w:ind w:left="0" w:firstLine="0"/>
            </w:pPr>
            <w:r w:rsidRPr="00A748BB">
              <w:t>Technologies modernes</w:t>
            </w:r>
          </w:p>
        </w:tc>
        <w:tc>
          <w:tcPr>
            <w:tcW w:w="1511" w:type="dxa"/>
          </w:tcPr>
          <w:p w14:paraId="5B785581" w14:textId="77777777" w:rsidR="00406472" w:rsidRPr="00A748BB" w:rsidRDefault="00406472" w:rsidP="000C5B14">
            <w:pPr>
              <w:spacing w:line="360" w:lineRule="auto"/>
              <w:ind w:left="0" w:firstLine="0"/>
            </w:pPr>
            <w:r w:rsidRPr="00A748BB">
              <w:t>Message d'orientation</w:t>
            </w:r>
          </w:p>
        </w:tc>
        <w:tc>
          <w:tcPr>
            <w:tcW w:w="1563" w:type="dxa"/>
          </w:tcPr>
          <w:p w14:paraId="32751B52" w14:textId="77777777" w:rsidR="00406472" w:rsidRPr="00A748BB" w:rsidRDefault="00406472" w:rsidP="000C5B14">
            <w:pPr>
              <w:spacing w:line="360" w:lineRule="auto"/>
              <w:ind w:left="0" w:firstLine="0"/>
            </w:pPr>
            <w:r w:rsidRPr="00A748BB">
              <w:t>Pas de support planifié</w:t>
            </w:r>
          </w:p>
        </w:tc>
      </w:tr>
      <w:tr w:rsidR="00BA2868" w:rsidRPr="00A748BB" w14:paraId="748906AE" w14:textId="77777777" w:rsidTr="007B31A5">
        <w:tc>
          <w:tcPr>
            <w:tcW w:w="2830" w:type="dxa"/>
          </w:tcPr>
          <w:p w14:paraId="63B65A8D" w14:textId="77777777" w:rsidR="00406472" w:rsidRPr="00A40A90" w:rsidRDefault="00406472" w:rsidP="000C5B14">
            <w:pPr>
              <w:spacing w:line="360" w:lineRule="auto"/>
              <w:ind w:left="0" w:firstLine="0"/>
            </w:pPr>
            <w:r w:rsidRPr="00A40A90">
              <w:t>Stockage fichiers</w:t>
            </w:r>
          </w:p>
        </w:tc>
        <w:tc>
          <w:tcPr>
            <w:tcW w:w="310" w:type="dxa"/>
          </w:tcPr>
          <w:p w14:paraId="65BCB5FA" w14:textId="77777777" w:rsidR="00406472" w:rsidRPr="00A748BB" w:rsidRDefault="00406472" w:rsidP="000C5B14">
            <w:pPr>
              <w:spacing w:line="360" w:lineRule="auto"/>
              <w:ind w:left="0" w:firstLine="0"/>
            </w:pPr>
            <w:r w:rsidRPr="00A748BB">
              <w:t>Limite espace disque</w:t>
            </w:r>
          </w:p>
        </w:tc>
        <w:tc>
          <w:tcPr>
            <w:tcW w:w="1123" w:type="dxa"/>
          </w:tcPr>
          <w:p w14:paraId="139E2119" w14:textId="77777777" w:rsidR="00406472" w:rsidRPr="00A748BB" w:rsidRDefault="00406472" w:rsidP="000C5B14">
            <w:pPr>
              <w:spacing w:line="360" w:lineRule="auto"/>
              <w:ind w:left="0" w:firstLine="0"/>
            </w:pPr>
            <w:r w:rsidRPr="00A748BB">
              <w:t>Moyenne</w:t>
            </w:r>
          </w:p>
        </w:tc>
        <w:tc>
          <w:tcPr>
            <w:tcW w:w="1965" w:type="dxa"/>
          </w:tcPr>
          <w:p w14:paraId="3468776D" w14:textId="77777777" w:rsidR="00406472" w:rsidRPr="00A748BB" w:rsidRDefault="00406472" w:rsidP="000C5B14">
            <w:pPr>
              <w:spacing w:line="360" w:lineRule="auto"/>
              <w:ind w:left="0" w:firstLine="0"/>
            </w:pPr>
            <w:r w:rsidRPr="00A748BB">
              <w:t>Architecture monolithique</w:t>
            </w:r>
          </w:p>
        </w:tc>
        <w:tc>
          <w:tcPr>
            <w:tcW w:w="1511" w:type="dxa"/>
          </w:tcPr>
          <w:p w14:paraId="26BA650B" w14:textId="77777777" w:rsidR="00406472" w:rsidRPr="00A748BB" w:rsidRDefault="00406472" w:rsidP="000C5B14">
            <w:pPr>
              <w:spacing w:line="360" w:lineRule="auto"/>
              <w:ind w:left="0" w:firstLine="0"/>
            </w:pPr>
            <w:r w:rsidRPr="00A748BB">
              <w:t>Politique de rétention</w:t>
            </w:r>
          </w:p>
        </w:tc>
        <w:tc>
          <w:tcPr>
            <w:tcW w:w="1563" w:type="dxa"/>
          </w:tcPr>
          <w:p w14:paraId="57C325AB" w14:textId="77777777" w:rsidR="00406472" w:rsidRPr="00A748BB" w:rsidRDefault="00406472" w:rsidP="000C5B14">
            <w:pPr>
              <w:spacing w:line="360" w:lineRule="auto"/>
              <w:ind w:left="0" w:firstLine="0"/>
            </w:pPr>
            <w:r w:rsidRPr="00A748BB">
              <w:t>Stockage cloud scalable</w:t>
            </w:r>
          </w:p>
        </w:tc>
      </w:tr>
      <w:tr w:rsidR="00BA2868" w:rsidRPr="00A748BB" w14:paraId="07554B23" w14:textId="77777777" w:rsidTr="007B31A5">
        <w:tc>
          <w:tcPr>
            <w:tcW w:w="2830" w:type="dxa"/>
          </w:tcPr>
          <w:p w14:paraId="47D24130" w14:textId="77777777" w:rsidR="00406472" w:rsidRPr="00A40A90" w:rsidRDefault="00406472" w:rsidP="000C5B14">
            <w:pPr>
              <w:spacing w:line="360" w:lineRule="auto"/>
              <w:ind w:left="0" w:firstLine="0"/>
            </w:pPr>
            <w:r w:rsidRPr="00A40A90">
              <w:t>Performance mobile</w:t>
            </w:r>
          </w:p>
        </w:tc>
        <w:tc>
          <w:tcPr>
            <w:tcW w:w="310" w:type="dxa"/>
          </w:tcPr>
          <w:p w14:paraId="681BB191" w14:textId="77777777" w:rsidR="00406472" w:rsidRPr="00A748BB" w:rsidRDefault="00406472" w:rsidP="000C5B14">
            <w:pPr>
              <w:spacing w:line="360" w:lineRule="auto"/>
              <w:ind w:left="0" w:firstLine="0"/>
            </w:pPr>
            <w:r w:rsidRPr="00A748BB">
              <w:t>Interface moins fluide</w:t>
            </w:r>
          </w:p>
        </w:tc>
        <w:tc>
          <w:tcPr>
            <w:tcW w:w="1123" w:type="dxa"/>
          </w:tcPr>
          <w:p w14:paraId="0977ED6F" w14:textId="77777777" w:rsidR="00406472" w:rsidRPr="00A748BB" w:rsidRDefault="00406472" w:rsidP="000C5B14">
            <w:pPr>
              <w:spacing w:line="360" w:lineRule="auto"/>
              <w:ind w:left="0" w:firstLine="0"/>
            </w:pPr>
            <w:r w:rsidRPr="00A748BB">
              <w:t>Faible</w:t>
            </w:r>
          </w:p>
        </w:tc>
        <w:tc>
          <w:tcPr>
            <w:tcW w:w="1965" w:type="dxa"/>
          </w:tcPr>
          <w:p w14:paraId="58DC6210" w14:textId="77777777" w:rsidR="00406472" w:rsidRPr="00A748BB" w:rsidRDefault="00406472" w:rsidP="000C5B14">
            <w:pPr>
              <w:spacing w:line="360" w:lineRule="auto"/>
              <w:ind w:left="0" w:firstLine="0"/>
            </w:pPr>
            <w:r w:rsidRPr="00A748BB">
              <w:t>Optimisations insuffisantes</w:t>
            </w:r>
          </w:p>
        </w:tc>
        <w:tc>
          <w:tcPr>
            <w:tcW w:w="1511" w:type="dxa"/>
          </w:tcPr>
          <w:p w14:paraId="19AAD622" w14:textId="77777777" w:rsidR="00406472" w:rsidRPr="00A748BB" w:rsidRDefault="00406472" w:rsidP="000C5B14">
            <w:pPr>
              <w:spacing w:line="360" w:lineRule="auto"/>
              <w:ind w:left="0" w:firstLine="0"/>
            </w:pPr>
          </w:p>
        </w:tc>
        <w:tc>
          <w:tcPr>
            <w:tcW w:w="1563" w:type="dxa"/>
          </w:tcPr>
          <w:p w14:paraId="49E5936B" w14:textId="77777777" w:rsidR="00406472" w:rsidRPr="00A748BB" w:rsidRDefault="00406472" w:rsidP="000C5B14">
            <w:pPr>
              <w:spacing w:line="360" w:lineRule="auto"/>
              <w:ind w:left="0" w:firstLine="0"/>
            </w:pPr>
            <w:r w:rsidRPr="00A748BB">
              <w:t>Optimisations CSS avancées</w:t>
            </w:r>
          </w:p>
        </w:tc>
      </w:tr>
    </w:tbl>
    <w:p w14:paraId="6F9A4F0A" w14:textId="77777777" w:rsidR="00406472" w:rsidRPr="00A748BB" w:rsidRDefault="00406472" w:rsidP="00656373">
      <w:pPr>
        <w:pStyle w:val="111Loaten2"/>
        <w:numPr>
          <w:ilvl w:val="0"/>
          <w:numId w:val="0"/>
        </w:numPr>
        <w:spacing w:line="360" w:lineRule="auto"/>
        <w:ind w:right="-284"/>
        <w:outlineLvl w:val="9"/>
        <w:rPr>
          <w:b w:val="0"/>
          <w:bCs/>
          <w:i w:val="0"/>
          <w:iCs/>
        </w:rPr>
      </w:pPr>
    </w:p>
    <w:p w14:paraId="19216231" w14:textId="5D5867B9" w:rsidR="00B769B0" w:rsidRPr="00A748BB" w:rsidRDefault="00B769B0" w:rsidP="00AC527A">
      <w:pPr>
        <w:pStyle w:val="111Loaten2"/>
        <w:spacing w:line="360" w:lineRule="auto"/>
      </w:pPr>
      <w:bookmarkStart w:id="177" w:name="_Toc210120188"/>
      <w:r w:rsidRPr="00A748BB">
        <w:t>Limitations fonctionnelles</w:t>
      </w:r>
      <w:bookmarkEnd w:id="177"/>
    </w:p>
    <w:p w14:paraId="4DD5783A" w14:textId="11722BE7" w:rsidR="0042217A" w:rsidRPr="00A748BB" w:rsidRDefault="0042217A" w:rsidP="007449BA">
      <w:pPr>
        <w:pStyle w:val="111Loaten2"/>
        <w:numPr>
          <w:ilvl w:val="0"/>
          <w:numId w:val="0"/>
        </w:numPr>
        <w:spacing w:line="360" w:lineRule="auto"/>
        <w:ind w:right="-284" w:firstLine="709"/>
        <w:outlineLvl w:val="9"/>
        <w:rPr>
          <w:b w:val="0"/>
          <w:bCs/>
          <w:i w:val="0"/>
          <w:iCs/>
        </w:rPr>
      </w:pPr>
      <w:r w:rsidRPr="00DA4AE8">
        <w:rPr>
          <w:b w:val="0"/>
          <w:bCs/>
          <w:i w:val="0"/>
          <w:iCs/>
        </w:rPr>
        <w:t>L'analyse des limitations fonctionnelles révèle des écarts entre les attentes utilisateurs et les fonctionnalités actuelles</w:t>
      </w:r>
    </w:p>
    <w:p w14:paraId="33CE0357" w14:textId="77777777" w:rsidR="0096186F" w:rsidRPr="00DA4AE8" w:rsidRDefault="0096186F" w:rsidP="0096186F">
      <w:pPr>
        <w:spacing w:before="0" w:after="160"/>
      </w:pPr>
      <w:r w:rsidRPr="00DA4AE8">
        <w:t>Principales limitations identifiées :</w:t>
      </w:r>
    </w:p>
    <w:p w14:paraId="016301F1" w14:textId="77777777" w:rsidR="0096186F" w:rsidRPr="00DA4AE8" w:rsidRDefault="0096186F">
      <w:pPr>
        <w:numPr>
          <w:ilvl w:val="0"/>
          <w:numId w:val="21"/>
        </w:numPr>
        <w:spacing w:after="120"/>
        <w:ind w:left="714" w:hanging="357"/>
      </w:pPr>
      <w:r w:rsidRPr="00DA4AE8">
        <w:t>Absence de calendrier intégré nécessitant l'utilisation d'outils externes</w:t>
      </w:r>
    </w:p>
    <w:p w14:paraId="4E4E2C27" w14:textId="77777777" w:rsidR="0096186F" w:rsidRPr="00DA4AE8" w:rsidRDefault="0096186F">
      <w:pPr>
        <w:numPr>
          <w:ilvl w:val="0"/>
          <w:numId w:val="21"/>
        </w:numPr>
        <w:spacing w:after="120"/>
        <w:ind w:left="714" w:hanging="357"/>
      </w:pPr>
      <w:r w:rsidRPr="00DA4AE8">
        <w:t>Pas de système de visioconférence natif</w:t>
      </w:r>
    </w:p>
    <w:p w14:paraId="2800B773" w14:textId="77777777" w:rsidR="0096186F" w:rsidRPr="00DA4AE8" w:rsidRDefault="0096186F">
      <w:pPr>
        <w:numPr>
          <w:ilvl w:val="0"/>
          <w:numId w:val="21"/>
        </w:numPr>
        <w:spacing w:after="120"/>
        <w:ind w:left="714" w:hanging="357"/>
      </w:pPr>
      <w:r w:rsidRPr="00DA4AE8">
        <w:t>Gestion des versions de</w:t>
      </w:r>
      <w:r w:rsidRPr="00DA4AE8">
        <w:rPr>
          <w:b/>
          <w:bCs/>
        </w:rPr>
        <w:t xml:space="preserve"> </w:t>
      </w:r>
      <w:r w:rsidRPr="00DA4AE8">
        <w:t>documents limitée</w:t>
      </w:r>
    </w:p>
    <w:p w14:paraId="218D5A9E" w14:textId="77777777" w:rsidR="00B04D28" w:rsidRPr="00A748BB" w:rsidRDefault="0096186F">
      <w:pPr>
        <w:numPr>
          <w:ilvl w:val="0"/>
          <w:numId w:val="21"/>
        </w:numPr>
        <w:spacing w:after="120"/>
        <w:ind w:left="714" w:hanging="357"/>
      </w:pPr>
      <w:r w:rsidRPr="00DA4AE8">
        <w:t>Reporting et analytics basiques</w:t>
      </w:r>
    </w:p>
    <w:p w14:paraId="7D43F9AB" w14:textId="72D647CC" w:rsidR="0096186F" w:rsidRPr="00A748BB" w:rsidRDefault="0096186F">
      <w:pPr>
        <w:numPr>
          <w:ilvl w:val="0"/>
          <w:numId w:val="21"/>
        </w:numPr>
        <w:spacing w:after="120"/>
        <w:ind w:left="714" w:hanging="357"/>
      </w:pPr>
      <w:r w:rsidRPr="00A748BB">
        <w:rPr>
          <w:bCs/>
        </w:rPr>
        <w:t>Personnalisation de l'interface utilisateur restreinte</w:t>
      </w:r>
    </w:p>
    <w:p w14:paraId="670BF8C7" w14:textId="5BF9482F" w:rsidR="00B769B0" w:rsidRPr="00A748BB" w:rsidRDefault="00281D62" w:rsidP="00AC527A">
      <w:pPr>
        <w:pStyle w:val="111Loaten2"/>
        <w:spacing w:line="360" w:lineRule="auto"/>
      </w:pPr>
      <w:bookmarkStart w:id="178" w:name="_Toc210120189"/>
      <w:r w:rsidRPr="00A748BB">
        <w:t>Challenges organisationnels</w:t>
      </w:r>
      <w:bookmarkEnd w:id="178"/>
    </w:p>
    <w:p w14:paraId="622096AA" w14:textId="1740D6C5" w:rsidR="00B34149" w:rsidRDefault="001170F5" w:rsidP="007449BA">
      <w:pPr>
        <w:pStyle w:val="111Loaten2"/>
        <w:numPr>
          <w:ilvl w:val="0"/>
          <w:numId w:val="0"/>
        </w:numPr>
        <w:spacing w:line="360" w:lineRule="auto"/>
        <w:ind w:right="-284" w:firstLine="709"/>
        <w:outlineLvl w:val="9"/>
        <w:rPr>
          <w:b w:val="0"/>
          <w:bCs/>
          <w:i w:val="0"/>
          <w:iCs/>
        </w:rPr>
      </w:pPr>
      <w:r w:rsidRPr="00DA4AE8">
        <w:rPr>
          <w:b w:val="0"/>
          <w:bCs/>
          <w:i w:val="0"/>
          <w:iCs/>
        </w:rPr>
        <w:t>Le déploiement d'UniSphere soulève également des défis organisationnels qui nécessitent une attention particulière.</w:t>
      </w:r>
    </w:p>
    <w:p w14:paraId="0D1D23CD" w14:textId="77777777" w:rsidR="007108E5" w:rsidRPr="00A748BB" w:rsidRDefault="007108E5" w:rsidP="007108E5">
      <w:pPr>
        <w:pStyle w:val="111Loaten2"/>
        <w:numPr>
          <w:ilvl w:val="0"/>
          <w:numId w:val="0"/>
        </w:numPr>
        <w:spacing w:line="360" w:lineRule="auto"/>
        <w:ind w:left="720" w:right="-284" w:hanging="720"/>
        <w:outlineLvl w:val="9"/>
        <w:rPr>
          <w:b w:val="0"/>
          <w:bCs/>
          <w:i w:val="0"/>
          <w:iCs/>
        </w:rPr>
      </w:pPr>
    </w:p>
    <w:p w14:paraId="09989D76" w14:textId="6EBB56A8" w:rsidR="00B34149" w:rsidRPr="00A748BB" w:rsidRDefault="00E15637" w:rsidP="007449BA">
      <w:pPr>
        <w:pStyle w:val="Tabilao"/>
      </w:pPr>
      <w:bookmarkStart w:id="179" w:name="_Toc209780261"/>
      <w:r w:rsidRPr="00A748BB">
        <w:lastRenderedPageBreak/>
        <w:t>Analyse des challenges organisationnels</w:t>
      </w:r>
      <w:bookmarkEnd w:id="179"/>
    </w:p>
    <w:tbl>
      <w:tblPr>
        <w:tblStyle w:val="TableGrid"/>
        <w:tblW w:w="0" w:type="auto"/>
        <w:tblLook w:val="04A0" w:firstRow="1" w:lastRow="0" w:firstColumn="1" w:lastColumn="0" w:noHBand="0" w:noVBand="1"/>
      </w:tblPr>
      <w:tblGrid>
        <w:gridCol w:w="1838"/>
        <w:gridCol w:w="2410"/>
        <w:gridCol w:w="2548"/>
        <w:gridCol w:w="2266"/>
      </w:tblGrid>
      <w:tr w:rsidR="001850EF" w:rsidRPr="00303687" w14:paraId="20562A9E" w14:textId="77777777" w:rsidTr="006A4DDB">
        <w:tc>
          <w:tcPr>
            <w:tcW w:w="1838" w:type="dxa"/>
          </w:tcPr>
          <w:p w14:paraId="57420617" w14:textId="77777777" w:rsidR="001850EF" w:rsidRPr="00303687" w:rsidRDefault="001850EF" w:rsidP="000C5B14">
            <w:pPr>
              <w:spacing w:line="360" w:lineRule="auto"/>
              <w:ind w:left="0" w:firstLine="0"/>
            </w:pPr>
            <w:r w:rsidRPr="00303687">
              <w:t>Challenge</w:t>
            </w:r>
          </w:p>
        </w:tc>
        <w:tc>
          <w:tcPr>
            <w:tcW w:w="2410" w:type="dxa"/>
          </w:tcPr>
          <w:p w14:paraId="1AF0964C" w14:textId="77777777" w:rsidR="001850EF" w:rsidRPr="00303687" w:rsidRDefault="001850EF" w:rsidP="000C5B14">
            <w:pPr>
              <w:spacing w:line="360" w:lineRule="auto"/>
              <w:ind w:left="0" w:firstLine="0"/>
            </w:pPr>
            <w:r w:rsidRPr="00303687">
              <w:t>Impact potentiel</w:t>
            </w:r>
          </w:p>
        </w:tc>
        <w:tc>
          <w:tcPr>
            <w:tcW w:w="2548" w:type="dxa"/>
          </w:tcPr>
          <w:p w14:paraId="1AC29157" w14:textId="77777777" w:rsidR="001850EF" w:rsidRPr="00303687" w:rsidRDefault="001850EF" w:rsidP="000C5B14">
            <w:pPr>
              <w:spacing w:line="360" w:lineRule="auto"/>
              <w:ind w:left="0" w:firstLine="0"/>
            </w:pPr>
            <w:r w:rsidRPr="00303687">
              <w:t>Stratégie d'atténuation</w:t>
            </w:r>
          </w:p>
        </w:tc>
        <w:tc>
          <w:tcPr>
            <w:tcW w:w="2266" w:type="dxa"/>
          </w:tcPr>
          <w:p w14:paraId="354E8522" w14:textId="77777777" w:rsidR="001850EF" w:rsidRPr="00303687" w:rsidRDefault="001850EF" w:rsidP="000C5B14">
            <w:pPr>
              <w:spacing w:line="360" w:lineRule="auto"/>
              <w:ind w:left="0" w:firstLine="0"/>
            </w:pPr>
            <w:r w:rsidRPr="00303687">
              <w:t>Responsable</w:t>
            </w:r>
          </w:p>
        </w:tc>
      </w:tr>
      <w:tr w:rsidR="001850EF" w:rsidRPr="00A748BB" w14:paraId="7FD86C0D" w14:textId="77777777" w:rsidTr="006A4DDB">
        <w:tc>
          <w:tcPr>
            <w:tcW w:w="1838" w:type="dxa"/>
          </w:tcPr>
          <w:p w14:paraId="24ADAAE5" w14:textId="77777777" w:rsidR="001850EF" w:rsidRPr="00303687" w:rsidRDefault="001850EF" w:rsidP="007B31A5">
            <w:pPr>
              <w:spacing w:line="360" w:lineRule="auto"/>
              <w:ind w:left="0" w:firstLine="0"/>
              <w:jc w:val="left"/>
            </w:pPr>
            <w:r w:rsidRPr="00303687">
              <w:t>Résistance au changement</w:t>
            </w:r>
          </w:p>
        </w:tc>
        <w:tc>
          <w:tcPr>
            <w:tcW w:w="2410" w:type="dxa"/>
          </w:tcPr>
          <w:p w14:paraId="3581CF36" w14:textId="77777777" w:rsidR="001850EF" w:rsidRPr="00A748BB" w:rsidRDefault="001850EF" w:rsidP="007B31A5">
            <w:pPr>
              <w:spacing w:line="360" w:lineRule="auto"/>
              <w:ind w:left="0" w:firstLine="0"/>
              <w:jc w:val="left"/>
            </w:pPr>
            <w:r w:rsidRPr="00A748BB">
              <w:t>Adoption lente</w:t>
            </w:r>
          </w:p>
        </w:tc>
        <w:tc>
          <w:tcPr>
            <w:tcW w:w="2548" w:type="dxa"/>
          </w:tcPr>
          <w:p w14:paraId="4FF7110D" w14:textId="77777777" w:rsidR="001850EF" w:rsidRPr="00A748BB" w:rsidRDefault="001850EF" w:rsidP="007B31A5">
            <w:pPr>
              <w:spacing w:line="360" w:lineRule="auto"/>
              <w:ind w:left="0" w:firstLine="0"/>
              <w:jc w:val="left"/>
            </w:pPr>
            <w:r w:rsidRPr="00A748BB">
              <w:t>Programme de formation et accompagnement</w:t>
            </w:r>
          </w:p>
        </w:tc>
        <w:tc>
          <w:tcPr>
            <w:tcW w:w="2266" w:type="dxa"/>
          </w:tcPr>
          <w:p w14:paraId="5455EFAC" w14:textId="77777777" w:rsidR="001850EF" w:rsidRPr="00A748BB" w:rsidRDefault="001850EF" w:rsidP="007B31A5">
            <w:pPr>
              <w:spacing w:line="360" w:lineRule="auto"/>
              <w:ind w:left="0" w:firstLine="0"/>
              <w:jc w:val="left"/>
            </w:pPr>
            <w:r w:rsidRPr="00A748BB">
              <w:t>Direction pédagogique</w:t>
            </w:r>
          </w:p>
        </w:tc>
      </w:tr>
      <w:tr w:rsidR="001850EF" w:rsidRPr="00A748BB" w14:paraId="3766A320" w14:textId="77777777" w:rsidTr="006A4DDB">
        <w:tc>
          <w:tcPr>
            <w:tcW w:w="1838" w:type="dxa"/>
          </w:tcPr>
          <w:p w14:paraId="2CB6355F" w14:textId="77777777" w:rsidR="001850EF" w:rsidRPr="00303687" w:rsidRDefault="001850EF" w:rsidP="000C5B14">
            <w:pPr>
              <w:spacing w:line="360" w:lineRule="auto"/>
              <w:ind w:left="0" w:firstLine="0"/>
            </w:pPr>
            <w:r w:rsidRPr="00303687">
              <w:t>Besoin de formation</w:t>
            </w:r>
          </w:p>
        </w:tc>
        <w:tc>
          <w:tcPr>
            <w:tcW w:w="2410" w:type="dxa"/>
          </w:tcPr>
          <w:p w14:paraId="652A40B8" w14:textId="77777777" w:rsidR="001850EF" w:rsidRPr="00A748BB" w:rsidRDefault="001850EF" w:rsidP="000C5B14">
            <w:pPr>
              <w:spacing w:line="360" w:lineRule="auto"/>
              <w:ind w:left="0" w:firstLine="0"/>
            </w:pPr>
            <w:r w:rsidRPr="00A748BB">
              <w:t>Sous-utilisation des fonctionnalités</w:t>
            </w:r>
          </w:p>
        </w:tc>
        <w:tc>
          <w:tcPr>
            <w:tcW w:w="2548" w:type="dxa"/>
          </w:tcPr>
          <w:p w14:paraId="2101D06D" w14:textId="77777777" w:rsidR="001850EF" w:rsidRPr="00A748BB" w:rsidRDefault="001850EF" w:rsidP="000C5B14">
            <w:pPr>
              <w:spacing w:line="360" w:lineRule="auto"/>
              <w:ind w:left="0" w:firstLine="0"/>
            </w:pPr>
            <w:r w:rsidRPr="00A748BB">
              <w:t>Guides utilisateurs, tutoriels vidéo</w:t>
            </w:r>
          </w:p>
        </w:tc>
        <w:tc>
          <w:tcPr>
            <w:tcW w:w="2266" w:type="dxa"/>
          </w:tcPr>
          <w:p w14:paraId="5DA5A98E" w14:textId="77777777" w:rsidR="001850EF" w:rsidRPr="00A748BB" w:rsidRDefault="001850EF" w:rsidP="000C5B14">
            <w:pPr>
              <w:spacing w:line="360" w:lineRule="auto"/>
              <w:ind w:left="0" w:firstLine="0"/>
            </w:pPr>
            <w:r w:rsidRPr="00A748BB">
              <w:t>Équipe support</w:t>
            </w:r>
          </w:p>
        </w:tc>
      </w:tr>
      <w:tr w:rsidR="001850EF" w:rsidRPr="00A748BB" w14:paraId="4E156CF4" w14:textId="77777777" w:rsidTr="006A4DDB">
        <w:tc>
          <w:tcPr>
            <w:tcW w:w="1838" w:type="dxa"/>
          </w:tcPr>
          <w:p w14:paraId="778CC3BC" w14:textId="77777777" w:rsidR="001850EF" w:rsidRPr="00303687" w:rsidRDefault="001850EF" w:rsidP="000C5B14">
            <w:pPr>
              <w:spacing w:line="360" w:lineRule="auto"/>
              <w:ind w:left="0" w:firstLine="0"/>
            </w:pPr>
            <w:r w:rsidRPr="00303687">
              <w:t>Charge administrative</w:t>
            </w:r>
          </w:p>
        </w:tc>
        <w:tc>
          <w:tcPr>
            <w:tcW w:w="2410" w:type="dxa"/>
          </w:tcPr>
          <w:p w14:paraId="6E3DFD94" w14:textId="77777777" w:rsidR="001850EF" w:rsidRPr="00A748BB" w:rsidRDefault="001850EF" w:rsidP="000C5B14">
            <w:pPr>
              <w:spacing w:line="360" w:lineRule="auto"/>
              <w:ind w:left="0" w:firstLine="0"/>
            </w:pPr>
            <w:r w:rsidRPr="00A748BB">
              <w:t>Surcharge équipe IT</w:t>
            </w:r>
          </w:p>
        </w:tc>
        <w:tc>
          <w:tcPr>
            <w:tcW w:w="2548" w:type="dxa"/>
          </w:tcPr>
          <w:p w14:paraId="5B360163" w14:textId="77777777" w:rsidR="001850EF" w:rsidRPr="00A748BB" w:rsidRDefault="001850EF" w:rsidP="000C5B14">
            <w:pPr>
              <w:spacing w:line="360" w:lineRule="auto"/>
              <w:ind w:left="0" w:firstLine="0"/>
            </w:pPr>
            <w:r w:rsidRPr="00A748BB">
              <w:t>Automatisation des processus</w:t>
            </w:r>
          </w:p>
        </w:tc>
        <w:tc>
          <w:tcPr>
            <w:tcW w:w="2266" w:type="dxa"/>
          </w:tcPr>
          <w:p w14:paraId="41E01F16" w14:textId="77777777" w:rsidR="001850EF" w:rsidRPr="00A748BB" w:rsidRDefault="001850EF" w:rsidP="000C5B14">
            <w:pPr>
              <w:spacing w:line="360" w:lineRule="auto"/>
              <w:ind w:left="0" w:firstLine="0"/>
            </w:pPr>
            <w:r w:rsidRPr="00A748BB">
              <w:t>DSI</w:t>
            </w:r>
          </w:p>
        </w:tc>
      </w:tr>
      <w:tr w:rsidR="001850EF" w:rsidRPr="00A748BB" w14:paraId="43E8CE0D" w14:textId="77777777" w:rsidTr="006A4DDB">
        <w:tc>
          <w:tcPr>
            <w:tcW w:w="1838" w:type="dxa"/>
          </w:tcPr>
          <w:p w14:paraId="27019DF1" w14:textId="77777777" w:rsidR="001850EF" w:rsidRPr="00303687" w:rsidRDefault="001850EF" w:rsidP="000C5B14">
            <w:pPr>
              <w:spacing w:line="360" w:lineRule="auto"/>
              <w:ind w:left="0" w:firstLine="0"/>
            </w:pPr>
            <w:r w:rsidRPr="00303687">
              <w:t>Maintenance continue</w:t>
            </w:r>
          </w:p>
        </w:tc>
        <w:tc>
          <w:tcPr>
            <w:tcW w:w="2410" w:type="dxa"/>
          </w:tcPr>
          <w:p w14:paraId="0414DD1A" w14:textId="77777777" w:rsidR="001850EF" w:rsidRPr="00A748BB" w:rsidRDefault="001850EF" w:rsidP="000C5B14">
            <w:pPr>
              <w:spacing w:line="360" w:lineRule="auto"/>
              <w:ind w:left="0" w:firstLine="0"/>
            </w:pPr>
            <w:r w:rsidRPr="00A748BB">
              <w:t>Dégradation performance</w:t>
            </w:r>
          </w:p>
        </w:tc>
        <w:tc>
          <w:tcPr>
            <w:tcW w:w="2548" w:type="dxa"/>
          </w:tcPr>
          <w:p w14:paraId="2F72EAEA" w14:textId="77777777" w:rsidR="001850EF" w:rsidRPr="00A748BB" w:rsidRDefault="001850EF" w:rsidP="000C5B14">
            <w:pPr>
              <w:spacing w:line="360" w:lineRule="auto"/>
              <w:ind w:left="0" w:firstLine="0"/>
            </w:pPr>
            <w:r w:rsidRPr="00A748BB">
              <w:t>Plan de maintenance préventive</w:t>
            </w:r>
          </w:p>
        </w:tc>
        <w:tc>
          <w:tcPr>
            <w:tcW w:w="2266" w:type="dxa"/>
          </w:tcPr>
          <w:p w14:paraId="66AADCE3" w14:textId="77777777" w:rsidR="001850EF" w:rsidRPr="00A748BB" w:rsidRDefault="001850EF" w:rsidP="000C5B14">
            <w:pPr>
              <w:spacing w:line="360" w:lineRule="auto"/>
              <w:ind w:left="0" w:firstLine="0"/>
            </w:pPr>
            <w:r w:rsidRPr="00A748BB">
              <w:t>Equipe technique</w:t>
            </w:r>
          </w:p>
        </w:tc>
      </w:tr>
    </w:tbl>
    <w:p w14:paraId="70D49B6A" w14:textId="77777777" w:rsidR="00E15637" w:rsidRPr="00A748BB" w:rsidRDefault="00E15637" w:rsidP="00B34149">
      <w:pPr>
        <w:pStyle w:val="111Loaten2"/>
        <w:numPr>
          <w:ilvl w:val="0"/>
          <w:numId w:val="0"/>
        </w:numPr>
        <w:spacing w:line="360" w:lineRule="auto"/>
        <w:ind w:right="-284"/>
        <w:outlineLvl w:val="9"/>
        <w:rPr>
          <w:b w:val="0"/>
          <w:bCs/>
          <w:i w:val="0"/>
          <w:iCs/>
        </w:rPr>
      </w:pPr>
    </w:p>
    <w:p w14:paraId="4F89B174" w14:textId="1AC4F6FC" w:rsidR="00D67495" w:rsidRPr="00A748BB" w:rsidRDefault="00D67495" w:rsidP="00AC527A">
      <w:pPr>
        <w:pStyle w:val="11Loaten1"/>
        <w:spacing w:line="360" w:lineRule="auto"/>
      </w:pPr>
      <w:bookmarkStart w:id="180" w:name="_Toc210120190"/>
      <w:r w:rsidRPr="00A748BB">
        <w:t>Plan d’amélioration et feuille de route</w:t>
      </w:r>
      <w:bookmarkEnd w:id="180"/>
    </w:p>
    <w:p w14:paraId="38FDF3CD" w14:textId="0B15A4DE" w:rsidR="006A4DDB" w:rsidRPr="00A748BB" w:rsidRDefault="00517A36" w:rsidP="006A4DDB">
      <w:pPr>
        <w:pStyle w:val="11Loaten1"/>
        <w:numPr>
          <w:ilvl w:val="0"/>
          <w:numId w:val="0"/>
        </w:numPr>
        <w:spacing w:before="120" w:line="360" w:lineRule="auto"/>
        <w:ind w:right="-284" w:firstLine="709"/>
        <w:outlineLvl w:val="9"/>
        <w:rPr>
          <w:b w:val="0"/>
          <w:bCs/>
        </w:rPr>
      </w:pPr>
      <w:r w:rsidRPr="00C643ED">
        <w:rPr>
          <w:b w:val="0"/>
          <w:bCs/>
        </w:rPr>
        <w:t>Sur la base des résultats de l'évaluation, un plan d'amélioration structuré a été élaboré pour guider les évolutions futures de la plateforme.</w:t>
      </w:r>
    </w:p>
    <w:p w14:paraId="26D03A74" w14:textId="773ED4C0" w:rsidR="007D458F" w:rsidRPr="00A748BB" w:rsidRDefault="007D458F" w:rsidP="00AC527A">
      <w:pPr>
        <w:pStyle w:val="111Loaten2"/>
        <w:spacing w:line="360" w:lineRule="auto"/>
      </w:pPr>
      <w:bookmarkStart w:id="181" w:name="_Toc210120191"/>
      <w:r w:rsidRPr="00A748BB">
        <w:t>Court terme : 0-6 mois</w:t>
      </w:r>
      <w:bookmarkEnd w:id="181"/>
    </w:p>
    <w:p w14:paraId="0C87D13C" w14:textId="00EA77F6" w:rsidR="005B0526" w:rsidRPr="00A748BB" w:rsidRDefault="005B0526" w:rsidP="007449BA">
      <w:pPr>
        <w:pStyle w:val="Tabilao"/>
      </w:pPr>
      <w:bookmarkStart w:id="182" w:name="_Toc209780262"/>
      <w:r w:rsidRPr="00A748BB">
        <w:t>Plan d’amélioration à court terme</w:t>
      </w:r>
      <w:bookmarkEnd w:id="182"/>
    </w:p>
    <w:tbl>
      <w:tblPr>
        <w:tblStyle w:val="TableGrid"/>
        <w:tblW w:w="0" w:type="auto"/>
        <w:tblInd w:w="-572" w:type="dxa"/>
        <w:tblLook w:val="04A0" w:firstRow="1" w:lastRow="0" w:firstColumn="1" w:lastColumn="0" w:noHBand="0" w:noVBand="1"/>
      </w:tblPr>
      <w:tblGrid>
        <w:gridCol w:w="2387"/>
        <w:gridCol w:w="1157"/>
        <w:gridCol w:w="1418"/>
        <w:gridCol w:w="1134"/>
        <w:gridCol w:w="2826"/>
        <w:gridCol w:w="1136"/>
      </w:tblGrid>
      <w:tr w:rsidR="007E04F3" w:rsidRPr="00EA25F2" w14:paraId="2F0BC34C" w14:textId="77777777" w:rsidTr="00EA25F2">
        <w:tc>
          <w:tcPr>
            <w:tcW w:w="2387" w:type="dxa"/>
          </w:tcPr>
          <w:p w14:paraId="3CA2E9F9" w14:textId="77777777" w:rsidR="005B0526" w:rsidRPr="00EA25F2" w:rsidRDefault="005B0526" w:rsidP="000C5B14">
            <w:pPr>
              <w:spacing w:line="360" w:lineRule="auto"/>
              <w:ind w:left="0" w:firstLine="0"/>
            </w:pPr>
            <w:r w:rsidRPr="00EA25F2">
              <w:t>Amélioration</w:t>
            </w:r>
          </w:p>
        </w:tc>
        <w:tc>
          <w:tcPr>
            <w:tcW w:w="1157" w:type="dxa"/>
          </w:tcPr>
          <w:p w14:paraId="50F6CC60" w14:textId="77777777" w:rsidR="005B0526" w:rsidRPr="00EA25F2" w:rsidRDefault="005B0526" w:rsidP="000C5B14">
            <w:pPr>
              <w:spacing w:line="360" w:lineRule="auto"/>
              <w:ind w:left="0" w:firstLine="0"/>
            </w:pPr>
            <w:r w:rsidRPr="00EA25F2">
              <w:t>Priorité</w:t>
            </w:r>
          </w:p>
        </w:tc>
        <w:tc>
          <w:tcPr>
            <w:tcW w:w="1418" w:type="dxa"/>
          </w:tcPr>
          <w:p w14:paraId="270B6454" w14:textId="77777777" w:rsidR="005B0526" w:rsidRPr="00EA25F2" w:rsidRDefault="005B0526" w:rsidP="000C5B14">
            <w:pPr>
              <w:spacing w:line="360" w:lineRule="auto"/>
              <w:ind w:left="0" w:firstLine="0"/>
            </w:pPr>
            <w:r w:rsidRPr="00EA25F2">
              <w:t>Complexité</w:t>
            </w:r>
          </w:p>
        </w:tc>
        <w:tc>
          <w:tcPr>
            <w:tcW w:w="1134" w:type="dxa"/>
          </w:tcPr>
          <w:p w14:paraId="7B14C21B" w14:textId="77777777" w:rsidR="005B0526" w:rsidRPr="00EA25F2" w:rsidRDefault="005B0526" w:rsidP="000C5B14">
            <w:pPr>
              <w:spacing w:line="360" w:lineRule="auto"/>
              <w:ind w:left="0" w:firstLine="0"/>
            </w:pPr>
            <w:r w:rsidRPr="00EA25F2">
              <w:t>Impact</w:t>
            </w:r>
          </w:p>
        </w:tc>
        <w:tc>
          <w:tcPr>
            <w:tcW w:w="2826" w:type="dxa"/>
          </w:tcPr>
          <w:p w14:paraId="66676C9C" w14:textId="77777777" w:rsidR="005B0526" w:rsidRPr="00EA25F2" w:rsidRDefault="005B0526" w:rsidP="000C5B14">
            <w:pPr>
              <w:spacing w:line="360" w:lineRule="auto"/>
              <w:ind w:left="0" w:firstLine="0"/>
            </w:pPr>
            <w:r w:rsidRPr="00EA25F2">
              <w:t>Ressources nécessaires</w:t>
            </w:r>
          </w:p>
        </w:tc>
        <w:tc>
          <w:tcPr>
            <w:tcW w:w="1136" w:type="dxa"/>
          </w:tcPr>
          <w:p w14:paraId="28BE7E9B" w14:textId="77777777" w:rsidR="005B0526" w:rsidRPr="00EA25F2" w:rsidRDefault="005B0526" w:rsidP="000C5B14">
            <w:pPr>
              <w:spacing w:line="360" w:lineRule="auto"/>
              <w:ind w:left="0" w:firstLine="0"/>
            </w:pPr>
            <w:r w:rsidRPr="00EA25F2">
              <w:t>Échéance</w:t>
            </w:r>
          </w:p>
        </w:tc>
      </w:tr>
      <w:tr w:rsidR="007E04F3" w:rsidRPr="00A748BB" w14:paraId="198DC6FB" w14:textId="77777777" w:rsidTr="00EA25F2">
        <w:tc>
          <w:tcPr>
            <w:tcW w:w="2387" w:type="dxa"/>
          </w:tcPr>
          <w:p w14:paraId="714FFCEB" w14:textId="77777777" w:rsidR="005B0526" w:rsidRPr="00EA25F2" w:rsidRDefault="005B0526" w:rsidP="000C5B14">
            <w:pPr>
              <w:spacing w:line="360" w:lineRule="auto"/>
              <w:ind w:left="0" w:firstLine="0"/>
            </w:pPr>
            <w:r w:rsidRPr="00EA25F2">
              <w:t>Notifications push [4.19]</w:t>
            </w:r>
          </w:p>
        </w:tc>
        <w:tc>
          <w:tcPr>
            <w:tcW w:w="1157" w:type="dxa"/>
          </w:tcPr>
          <w:p w14:paraId="24A6BA0F" w14:textId="77777777" w:rsidR="005B0526" w:rsidRPr="00A748BB" w:rsidRDefault="005B0526" w:rsidP="000C5B14">
            <w:pPr>
              <w:spacing w:line="360" w:lineRule="auto"/>
              <w:ind w:left="0" w:firstLine="0"/>
            </w:pPr>
            <w:r w:rsidRPr="00A748BB">
              <w:t>Élevée</w:t>
            </w:r>
          </w:p>
        </w:tc>
        <w:tc>
          <w:tcPr>
            <w:tcW w:w="1418" w:type="dxa"/>
          </w:tcPr>
          <w:p w14:paraId="2B3CA080" w14:textId="77777777" w:rsidR="005B0526" w:rsidRPr="00A748BB" w:rsidRDefault="005B0526" w:rsidP="000C5B14">
            <w:pPr>
              <w:spacing w:line="360" w:lineRule="auto"/>
              <w:ind w:left="0" w:firstLine="0"/>
            </w:pPr>
            <w:r w:rsidRPr="00A748BB">
              <w:t>Moyenne</w:t>
            </w:r>
          </w:p>
        </w:tc>
        <w:tc>
          <w:tcPr>
            <w:tcW w:w="1134" w:type="dxa"/>
          </w:tcPr>
          <w:p w14:paraId="4FE61A2D" w14:textId="77777777" w:rsidR="005B0526" w:rsidRPr="00A748BB" w:rsidRDefault="005B0526" w:rsidP="000C5B14">
            <w:pPr>
              <w:spacing w:line="360" w:lineRule="auto"/>
              <w:ind w:left="0" w:firstLine="0"/>
            </w:pPr>
            <w:r w:rsidRPr="00A748BB">
              <w:t>Élevé</w:t>
            </w:r>
          </w:p>
        </w:tc>
        <w:tc>
          <w:tcPr>
            <w:tcW w:w="2826" w:type="dxa"/>
          </w:tcPr>
          <w:p w14:paraId="49871BB8" w14:textId="77777777" w:rsidR="005B0526" w:rsidRPr="00A748BB" w:rsidRDefault="005B0526" w:rsidP="00EA25F2">
            <w:pPr>
              <w:spacing w:line="360" w:lineRule="auto"/>
              <w:ind w:left="0" w:firstLine="0"/>
              <w:jc w:val="left"/>
            </w:pPr>
            <w:r w:rsidRPr="00A748BB">
              <w:t>1 développeur, 3 semaines</w:t>
            </w:r>
          </w:p>
        </w:tc>
        <w:tc>
          <w:tcPr>
            <w:tcW w:w="1136" w:type="dxa"/>
          </w:tcPr>
          <w:p w14:paraId="5F3F46D8" w14:textId="77777777" w:rsidR="005B0526" w:rsidRPr="00A748BB" w:rsidRDefault="005B0526" w:rsidP="000C5B14">
            <w:pPr>
              <w:spacing w:line="360" w:lineRule="auto"/>
              <w:ind w:left="0" w:firstLine="0"/>
            </w:pPr>
            <w:r w:rsidRPr="00A748BB">
              <w:t>3 mois</w:t>
            </w:r>
          </w:p>
        </w:tc>
      </w:tr>
      <w:tr w:rsidR="007E04F3" w:rsidRPr="00A748BB" w14:paraId="54B48CBA" w14:textId="77777777" w:rsidTr="00EA25F2">
        <w:tc>
          <w:tcPr>
            <w:tcW w:w="2387" w:type="dxa"/>
          </w:tcPr>
          <w:p w14:paraId="6F173DFC" w14:textId="77777777" w:rsidR="005B0526" w:rsidRPr="00EA25F2" w:rsidRDefault="005B0526" w:rsidP="000C5B14">
            <w:pPr>
              <w:spacing w:line="360" w:lineRule="auto"/>
              <w:ind w:left="0" w:firstLine="0"/>
            </w:pPr>
            <w:r w:rsidRPr="00EA25F2">
              <w:t>Optimisation mobile</w:t>
            </w:r>
          </w:p>
        </w:tc>
        <w:tc>
          <w:tcPr>
            <w:tcW w:w="1157" w:type="dxa"/>
          </w:tcPr>
          <w:p w14:paraId="69B1CC3A" w14:textId="77777777" w:rsidR="005B0526" w:rsidRPr="00A748BB" w:rsidRDefault="005B0526" w:rsidP="000C5B14">
            <w:pPr>
              <w:spacing w:line="360" w:lineRule="auto"/>
              <w:ind w:left="0" w:firstLine="0"/>
            </w:pPr>
            <w:r w:rsidRPr="00A748BB">
              <w:t>Élevée</w:t>
            </w:r>
          </w:p>
        </w:tc>
        <w:tc>
          <w:tcPr>
            <w:tcW w:w="1418" w:type="dxa"/>
          </w:tcPr>
          <w:p w14:paraId="64F4CB9F" w14:textId="77777777" w:rsidR="005B0526" w:rsidRPr="00A748BB" w:rsidRDefault="005B0526" w:rsidP="000C5B14">
            <w:pPr>
              <w:spacing w:line="360" w:lineRule="auto"/>
              <w:ind w:left="0" w:firstLine="0"/>
            </w:pPr>
            <w:r w:rsidRPr="00A748BB">
              <w:t>Faible</w:t>
            </w:r>
          </w:p>
        </w:tc>
        <w:tc>
          <w:tcPr>
            <w:tcW w:w="1134" w:type="dxa"/>
          </w:tcPr>
          <w:p w14:paraId="1E348AF3" w14:textId="77777777" w:rsidR="005B0526" w:rsidRPr="00A748BB" w:rsidRDefault="005B0526" w:rsidP="000C5B14">
            <w:pPr>
              <w:spacing w:line="360" w:lineRule="auto"/>
              <w:ind w:left="0" w:firstLine="0"/>
            </w:pPr>
            <w:r w:rsidRPr="00A748BB">
              <w:t>Moyen</w:t>
            </w:r>
          </w:p>
        </w:tc>
        <w:tc>
          <w:tcPr>
            <w:tcW w:w="2826" w:type="dxa"/>
          </w:tcPr>
          <w:p w14:paraId="60C34D3D" w14:textId="77777777" w:rsidR="005B0526" w:rsidRPr="00A748BB" w:rsidRDefault="005B0526" w:rsidP="000C5B14">
            <w:pPr>
              <w:spacing w:line="360" w:lineRule="auto"/>
              <w:ind w:left="0" w:firstLine="0"/>
            </w:pPr>
            <w:r w:rsidRPr="00A748BB">
              <w:t>1 développeur, 2 semaines</w:t>
            </w:r>
          </w:p>
        </w:tc>
        <w:tc>
          <w:tcPr>
            <w:tcW w:w="1136" w:type="dxa"/>
          </w:tcPr>
          <w:p w14:paraId="3F770982" w14:textId="77777777" w:rsidR="005B0526" w:rsidRPr="00A748BB" w:rsidRDefault="005B0526" w:rsidP="000C5B14">
            <w:pPr>
              <w:spacing w:line="360" w:lineRule="auto"/>
              <w:ind w:left="0" w:firstLine="0"/>
            </w:pPr>
            <w:r w:rsidRPr="00A748BB">
              <w:t>2 mois</w:t>
            </w:r>
          </w:p>
        </w:tc>
      </w:tr>
      <w:tr w:rsidR="007E04F3" w:rsidRPr="00A748BB" w14:paraId="18E5D37E" w14:textId="77777777" w:rsidTr="00EA25F2">
        <w:tc>
          <w:tcPr>
            <w:tcW w:w="2387" w:type="dxa"/>
          </w:tcPr>
          <w:p w14:paraId="2D87A6DE" w14:textId="77777777" w:rsidR="005B0526" w:rsidRPr="00EA25F2" w:rsidRDefault="005B0526" w:rsidP="000C5B14">
            <w:pPr>
              <w:spacing w:line="360" w:lineRule="auto"/>
              <w:ind w:left="0" w:firstLine="0"/>
            </w:pPr>
            <w:r w:rsidRPr="00EA25F2">
              <w:t>Mode sombre</w:t>
            </w:r>
          </w:p>
        </w:tc>
        <w:tc>
          <w:tcPr>
            <w:tcW w:w="1157" w:type="dxa"/>
          </w:tcPr>
          <w:p w14:paraId="481970AF" w14:textId="77777777" w:rsidR="005B0526" w:rsidRPr="00A748BB" w:rsidRDefault="005B0526" w:rsidP="000C5B14">
            <w:pPr>
              <w:spacing w:line="360" w:lineRule="auto"/>
              <w:ind w:left="0" w:firstLine="0"/>
            </w:pPr>
            <w:r w:rsidRPr="00A748BB">
              <w:t>Moyenne</w:t>
            </w:r>
          </w:p>
        </w:tc>
        <w:tc>
          <w:tcPr>
            <w:tcW w:w="1418" w:type="dxa"/>
          </w:tcPr>
          <w:p w14:paraId="1304C1D8" w14:textId="77777777" w:rsidR="005B0526" w:rsidRPr="00A748BB" w:rsidRDefault="005B0526" w:rsidP="000C5B14">
            <w:pPr>
              <w:spacing w:line="360" w:lineRule="auto"/>
              <w:ind w:left="0" w:firstLine="0"/>
            </w:pPr>
            <w:r w:rsidRPr="00A748BB">
              <w:t>Faible</w:t>
            </w:r>
          </w:p>
        </w:tc>
        <w:tc>
          <w:tcPr>
            <w:tcW w:w="1134" w:type="dxa"/>
          </w:tcPr>
          <w:p w14:paraId="388D2DE5" w14:textId="77777777" w:rsidR="005B0526" w:rsidRPr="00A748BB" w:rsidRDefault="005B0526" w:rsidP="000C5B14">
            <w:pPr>
              <w:spacing w:line="360" w:lineRule="auto"/>
              <w:ind w:left="0" w:firstLine="0"/>
            </w:pPr>
            <w:r w:rsidRPr="00A748BB">
              <w:t>Faible</w:t>
            </w:r>
          </w:p>
        </w:tc>
        <w:tc>
          <w:tcPr>
            <w:tcW w:w="2826" w:type="dxa"/>
          </w:tcPr>
          <w:p w14:paraId="1B268D66" w14:textId="77777777" w:rsidR="005B0526" w:rsidRPr="00A748BB" w:rsidRDefault="005B0526" w:rsidP="000C5B14">
            <w:pPr>
              <w:spacing w:line="360" w:lineRule="auto"/>
              <w:ind w:left="0" w:firstLine="0"/>
            </w:pPr>
            <w:r w:rsidRPr="00A748BB">
              <w:t>1 développeur, 1 semaines</w:t>
            </w:r>
          </w:p>
        </w:tc>
        <w:tc>
          <w:tcPr>
            <w:tcW w:w="1136" w:type="dxa"/>
          </w:tcPr>
          <w:p w14:paraId="310B486A" w14:textId="77777777" w:rsidR="005B0526" w:rsidRPr="00A748BB" w:rsidRDefault="005B0526" w:rsidP="000C5B14">
            <w:pPr>
              <w:spacing w:line="360" w:lineRule="auto"/>
              <w:ind w:left="0" w:firstLine="0"/>
            </w:pPr>
            <w:r w:rsidRPr="00A748BB">
              <w:t>4 mois</w:t>
            </w:r>
          </w:p>
        </w:tc>
      </w:tr>
      <w:tr w:rsidR="007E04F3" w:rsidRPr="00A748BB" w14:paraId="4AFC6402" w14:textId="77777777" w:rsidTr="00EA25F2">
        <w:tc>
          <w:tcPr>
            <w:tcW w:w="2387" w:type="dxa"/>
          </w:tcPr>
          <w:p w14:paraId="43EF391A" w14:textId="77777777" w:rsidR="005B0526" w:rsidRPr="00EA25F2" w:rsidRDefault="005B0526" w:rsidP="000C5B14">
            <w:pPr>
              <w:spacing w:line="360" w:lineRule="auto"/>
              <w:ind w:left="0" w:firstLine="0"/>
            </w:pPr>
            <w:r w:rsidRPr="00EA25F2">
              <w:t>Recherche avancée</w:t>
            </w:r>
          </w:p>
        </w:tc>
        <w:tc>
          <w:tcPr>
            <w:tcW w:w="1157" w:type="dxa"/>
          </w:tcPr>
          <w:p w14:paraId="4B6E7A5A" w14:textId="77777777" w:rsidR="005B0526" w:rsidRPr="00A748BB" w:rsidRDefault="005B0526" w:rsidP="000C5B14">
            <w:pPr>
              <w:spacing w:line="360" w:lineRule="auto"/>
              <w:ind w:left="0" w:firstLine="0"/>
            </w:pPr>
            <w:r w:rsidRPr="00A748BB">
              <w:t>Moyenne</w:t>
            </w:r>
          </w:p>
        </w:tc>
        <w:tc>
          <w:tcPr>
            <w:tcW w:w="1418" w:type="dxa"/>
          </w:tcPr>
          <w:p w14:paraId="6858BBB7" w14:textId="77777777" w:rsidR="005B0526" w:rsidRPr="00A748BB" w:rsidRDefault="005B0526" w:rsidP="000C5B14">
            <w:pPr>
              <w:spacing w:line="360" w:lineRule="auto"/>
              <w:ind w:left="0" w:firstLine="0"/>
            </w:pPr>
            <w:r w:rsidRPr="00A748BB">
              <w:t>Moyenne</w:t>
            </w:r>
          </w:p>
        </w:tc>
        <w:tc>
          <w:tcPr>
            <w:tcW w:w="1134" w:type="dxa"/>
          </w:tcPr>
          <w:p w14:paraId="2F264056" w14:textId="77777777" w:rsidR="005B0526" w:rsidRPr="00A748BB" w:rsidRDefault="005B0526" w:rsidP="000C5B14">
            <w:pPr>
              <w:spacing w:line="360" w:lineRule="auto"/>
              <w:ind w:left="0" w:firstLine="0"/>
            </w:pPr>
            <w:r w:rsidRPr="00A748BB">
              <w:t>Moyen</w:t>
            </w:r>
          </w:p>
        </w:tc>
        <w:tc>
          <w:tcPr>
            <w:tcW w:w="2826" w:type="dxa"/>
          </w:tcPr>
          <w:p w14:paraId="697EE973" w14:textId="77777777" w:rsidR="005B0526" w:rsidRPr="00A748BB" w:rsidRDefault="005B0526" w:rsidP="000C5B14">
            <w:pPr>
              <w:spacing w:line="360" w:lineRule="auto"/>
              <w:ind w:left="0" w:firstLine="0"/>
            </w:pPr>
            <w:r w:rsidRPr="00A748BB">
              <w:t>1 développeur, 4 semaines</w:t>
            </w:r>
          </w:p>
        </w:tc>
        <w:tc>
          <w:tcPr>
            <w:tcW w:w="1136" w:type="dxa"/>
          </w:tcPr>
          <w:p w14:paraId="44CEC22F" w14:textId="77777777" w:rsidR="005B0526" w:rsidRPr="00A748BB" w:rsidRDefault="005B0526" w:rsidP="000C5B14">
            <w:pPr>
              <w:spacing w:line="360" w:lineRule="auto"/>
              <w:ind w:left="0" w:firstLine="0"/>
            </w:pPr>
            <w:r w:rsidRPr="00A748BB">
              <w:t>6 mois</w:t>
            </w:r>
          </w:p>
        </w:tc>
      </w:tr>
    </w:tbl>
    <w:p w14:paraId="70C6430E" w14:textId="77777777" w:rsidR="005B0526" w:rsidRPr="00A748BB" w:rsidRDefault="005B0526" w:rsidP="005B0526">
      <w:pPr>
        <w:pStyle w:val="111Loaten2"/>
        <w:numPr>
          <w:ilvl w:val="0"/>
          <w:numId w:val="0"/>
        </w:numPr>
        <w:spacing w:line="360" w:lineRule="auto"/>
        <w:ind w:right="-284"/>
        <w:outlineLvl w:val="9"/>
        <w:rPr>
          <w:b w:val="0"/>
          <w:bCs/>
          <w:i w:val="0"/>
          <w:iCs/>
        </w:rPr>
      </w:pPr>
    </w:p>
    <w:p w14:paraId="6034942F" w14:textId="55440EE0" w:rsidR="007D458F" w:rsidRPr="00A748BB" w:rsidRDefault="007D458F" w:rsidP="00AC527A">
      <w:pPr>
        <w:pStyle w:val="111Loaten2"/>
        <w:spacing w:line="360" w:lineRule="auto"/>
      </w:pPr>
      <w:bookmarkStart w:id="183" w:name="_Toc210120192"/>
      <w:r w:rsidRPr="00A748BB">
        <w:t>Moyen terme :6-18 mois</w:t>
      </w:r>
      <w:bookmarkEnd w:id="183"/>
    </w:p>
    <w:p w14:paraId="46A8A2AB" w14:textId="4E755F0D" w:rsidR="00C421BA" w:rsidRPr="00A748BB" w:rsidRDefault="00C421BA" w:rsidP="007449BA">
      <w:pPr>
        <w:pStyle w:val="111Loaten2"/>
        <w:numPr>
          <w:ilvl w:val="0"/>
          <w:numId w:val="0"/>
        </w:numPr>
        <w:spacing w:line="360" w:lineRule="auto"/>
        <w:ind w:right="-284" w:firstLine="709"/>
        <w:outlineLvl w:val="9"/>
        <w:rPr>
          <w:b w:val="0"/>
          <w:bCs/>
          <w:i w:val="0"/>
          <w:iCs/>
        </w:rPr>
      </w:pPr>
      <w:r w:rsidRPr="007F5EC0">
        <w:rPr>
          <w:b w:val="0"/>
          <w:bCs/>
          <w:i w:val="0"/>
          <w:iCs/>
        </w:rPr>
        <w:t>Les améliorations à moyen terme visent à combler les lacunes fonctionnelles identifiées et à enrichir l'écosystème de la plateforme.</w:t>
      </w:r>
    </w:p>
    <w:p w14:paraId="24BEB7D7" w14:textId="77777777" w:rsidR="007B314D" w:rsidRPr="007F5EC0" w:rsidRDefault="007B314D" w:rsidP="007B314D">
      <w:pPr>
        <w:spacing w:before="0" w:after="160"/>
      </w:pPr>
      <w:r w:rsidRPr="007F5EC0">
        <w:t>Améliorations planifiées :</w:t>
      </w:r>
    </w:p>
    <w:p w14:paraId="439F71D2" w14:textId="77777777" w:rsidR="007B314D" w:rsidRPr="007F5EC0" w:rsidRDefault="007B314D">
      <w:pPr>
        <w:numPr>
          <w:ilvl w:val="0"/>
          <w:numId w:val="22"/>
        </w:numPr>
        <w:spacing w:after="120"/>
        <w:ind w:left="714" w:hanging="357"/>
      </w:pPr>
      <w:r w:rsidRPr="007F5EC0">
        <w:lastRenderedPageBreak/>
        <w:t>Application mobile native (React Native)</w:t>
      </w:r>
    </w:p>
    <w:p w14:paraId="56DE6067" w14:textId="77777777" w:rsidR="007B314D" w:rsidRPr="007F5EC0" w:rsidRDefault="007B314D">
      <w:pPr>
        <w:numPr>
          <w:ilvl w:val="0"/>
          <w:numId w:val="22"/>
        </w:numPr>
        <w:spacing w:after="120"/>
        <w:ind w:left="714" w:hanging="357"/>
      </w:pPr>
      <w:r w:rsidRPr="007F5EC0">
        <w:t>Module de visioconférence intégré (WebRTC)</w:t>
      </w:r>
    </w:p>
    <w:p w14:paraId="2C252477" w14:textId="77777777" w:rsidR="007B314D" w:rsidRPr="007F5EC0" w:rsidRDefault="007B314D">
      <w:pPr>
        <w:numPr>
          <w:ilvl w:val="0"/>
          <w:numId w:val="22"/>
        </w:numPr>
        <w:spacing w:after="120"/>
        <w:ind w:left="714" w:hanging="357"/>
      </w:pPr>
      <w:r w:rsidRPr="007F5EC0">
        <w:t>Système de quiz interactifs avancé</w:t>
      </w:r>
    </w:p>
    <w:p w14:paraId="27F4A2ED" w14:textId="77777777" w:rsidR="007B314D" w:rsidRPr="007F5EC0" w:rsidRDefault="007B314D">
      <w:pPr>
        <w:numPr>
          <w:ilvl w:val="0"/>
          <w:numId w:val="22"/>
        </w:numPr>
        <w:spacing w:after="120"/>
        <w:ind w:left="714" w:hanging="357"/>
      </w:pPr>
      <w:r w:rsidRPr="007F5EC0">
        <w:t xml:space="preserve">Tableau de bord </w:t>
      </w:r>
      <w:r w:rsidRPr="00A748BB">
        <w:t>Analytics</w:t>
      </w:r>
      <w:r w:rsidRPr="007F5EC0">
        <w:t> pour enseignants</w:t>
      </w:r>
    </w:p>
    <w:p w14:paraId="0D81A680" w14:textId="6095588B" w:rsidR="007B314D" w:rsidRPr="00A748BB" w:rsidRDefault="007B314D">
      <w:pPr>
        <w:numPr>
          <w:ilvl w:val="0"/>
          <w:numId w:val="22"/>
        </w:numPr>
        <w:spacing w:after="120"/>
        <w:ind w:left="714" w:hanging="357"/>
      </w:pPr>
      <w:r w:rsidRPr="007F5EC0">
        <w:t>Intégration calendrier avec synchronisation</w:t>
      </w:r>
    </w:p>
    <w:p w14:paraId="03ACB4BB" w14:textId="7ADB28B2" w:rsidR="007D458F" w:rsidRPr="00A748BB" w:rsidRDefault="007D458F" w:rsidP="00AC527A">
      <w:pPr>
        <w:pStyle w:val="111Loaten2"/>
        <w:spacing w:line="360" w:lineRule="auto"/>
      </w:pPr>
      <w:bookmarkStart w:id="184" w:name="_Toc210120193"/>
      <w:r w:rsidRPr="00A748BB">
        <w:t>Long terme</w:t>
      </w:r>
      <w:r w:rsidR="006B36AA" w:rsidRPr="00A748BB">
        <w:t xml:space="preserve"> : +</w:t>
      </w:r>
      <w:r w:rsidRPr="00A748BB">
        <w:t>18 mois</w:t>
      </w:r>
      <w:bookmarkEnd w:id="184"/>
    </w:p>
    <w:p w14:paraId="081BA57A" w14:textId="77777777" w:rsidR="004B4B5D" w:rsidRPr="007F5EC0" w:rsidRDefault="004B4B5D" w:rsidP="00024F6E">
      <w:pPr>
        <w:spacing w:after="120"/>
        <w:ind w:left="0" w:firstLine="709"/>
      </w:pPr>
      <w:r w:rsidRPr="007F5EC0">
        <w:t>La vision long terme s'oriente vers des fonctionnalités innovantes positionnant UniSphere comme une plateforme d'apprentissage nouvelle génération.</w:t>
      </w:r>
    </w:p>
    <w:p w14:paraId="27A7FEEE" w14:textId="77777777" w:rsidR="004B4B5D" w:rsidRPr="007F5EC0" w:rsidRDefault="004B4B5D" w:rsidP="004B4B5D">
      <w:pPr>
        <w:spacing w:before="0" w:after="160"/>
      </w:pPr>
      <w:r w:rsidRPr="007F5EC0">
        <w:t>Axes stratégiques :</w:t>
      </w:r>
    </w:p>
    <w:p w14:paraId="72EBC07B" w14:textId="1040E73E" w:rsidR="004B4B5D" w:rsidRPr="007F5EC0" w:rsidRDefault="004B4B5D">
      <w:pPr>
        <w:numPr>
          <w:ilvl w:val="0"/>
          <w:numId w:val="23"/>
        </w:numPr>
        <w:spacing w:after="120"/>
        <w:ind w:left="714" w:hanging="357"/>
      </w:pPr>
      <w:r w:rsidRPr="007F5EC0">
        <w:t>Intelligence artificielle pour la recommandation personnalisée [4.</w:t>
      </w:r>
      <w:r w:rsidR="006B3E92">
        <w:t>09</w:t>
      </w:r>
      <w:r w:rsidRPr="007F5EC0">
        <w:t>]</w:t>
      </w:r>
    </w:p>
    <w:p w14:paraId="04F03FB7" w14:textId="77777777" w:rsidR="00486812" w:rsidRPr="00A748BB" w:rsidRDefault="004B4B5D">
      <w:pPr>
        <w:numPr>
          <w:ilvl w:val="0"/>
          <w:numId w:val="23"/>
        </w:numPr>
        <w:spacing w:after="120"/>
        <w:ind w:left="714" w:hanging="357"/>
      </w:pPr>
      <w:r w:rsidRPr="007F5EC0">
        <w:t xml:space="preserve">Adaptive </w:t>
      </w:r>
      <w:r w:rsidRPr="00A748BB">
        <w:t>Learning</w:t>
      </w:r>
      <w:r w:rsidRPr="007F5EC0">
        <w:t> avec parcours individualisés</w:t>
      </w:r>
    </w:p>
    <w:p w14:paraId="5AD713B3" w14:textId="52864ACB" w:rsidR="004B4B5D" w:rsidRPr="00A748BB" w:rsidRDefault="004B4B5D">
      <w:pPr>
        <w:numPr>
          <w:ilvl w:val="0"/>
          <w:numId w:val="23"/>
        </w:numPr>
        <w:spacing w:after="120"/>
        <w:ind w:left="714" w:hanging="357"/>
      </w:pPr>
      <w:r w:rsidRPr="00A748BB">
        <w:t>Blockchain pour la certification des compétences</w:t>
      </w:r>
    </w:p>
    <w:p w14:paraId="73782B87" w14:textId="2271BFA3" w:rsidR="00D67495" w:rsidRPr="00A748BB" w:rsidRDefault="00D67495" w:rsidP="00AC527A">
      <w:pPr>
        <w:pStyle w:val="11Loaten1"/>
        <w:spacing w:line="360" w:lineRule="auto"/>
      </w:pPr>
      <w:bookmarkStart w:id="185" w:name="_Toc210120194"/>
      <w:r w:rsidRPr="00A748BB">
        <w:t>Impact et retombée potentielles</w:t>
      </w:r>
      <w:bookmarkEnd w:id="185"/>
    </w:p>
    <w:p w14:paraId="4006CDFF" w14:textId="7EBD7161" w:rsidR="00EA076E" w:rsidRPr="00A748BB" w:rsidRDefault="00EA076E" w:rsidP="007449BA">
      <w:pPr>
        <w:pStyle w:val="11Loaten1"/>
        <w:numPr>
          <w:ilvl w:val="0"/>
          <w:numId w:val="0"/>
        </w:numPr>
        <w:spacing w:before="120" w:line="360" w:lineRule="auto"/>
        <w:ind w:right="-284" w:firstLine="709"/>
        <w:outlineLvl w:val="9"/>
        <w:rPr>
          <w:b w:val="0"/>
          <w:bCs/>
        </w:rPr>
      </w:pPr>
      <w:r w:rsidRPr="002D7990">
        <w:rPr>
          <w:b w:val="0"/>
          <w:bCs/>
        </w:rPr>
        <w:t>L'analyse d'impact permet de quantifier les bénéfices attendus du déploiement d'UniSphere dans un établissement d'enseignement supérieur</w:t>
      </w:r>
      <w:r w:rsidR="00523D43" w:rsidRPr="00A748BB">
        <w:rPr>
          <w:b w:val="0"/>
          <w:bCs/>
        </w:rPr>
        <w:t>.</w:t>
      </w:r>
    </w:p>
    <w:p w14:paraId="3F212284" w14:textId="785EF360" w:rsidR="007D458F" w:rsidRPr="00A748BB" w:rsidRDefault="007D458F" w:rsidP="00AC527A">
      <w:pPr>
        <w:pStyle w:val="111Loaten2"/>
        <w:spacing w:line="360" w:lineRule="auto"/>
      </w:pPr>
      <w:bookmarkStart w:id="186" w:name="_Toc210120195"/>
      <w:r w:rsidRPr="00A748BB">
        <w:t>Impact pédagogique</w:t>
      </w:r>
      <w:bookmarkEnd w:id="186"/>
    </w:p>
    <w:p w14:paraId="55EDDCF3" w14:textId="77777777" w:rsidR="00305553" w:rsidRPr="002D7990" w:rsidRDefault="00305553" w:rsidP="00305553">
      <w:pPr>
        <w:spacing w:before="0" w:after="160"/>
      </w:pPr>
      <w:r w:rsidRPr="002D7990">
        <w:t>Pour les étudiants :</w:t>
      </w:r>
    </w:p>
    <w:p w14:paraId="21423524" w14:textId="47B37AD0" w:rsidR="00305553" w:rsidRPr="002D7990" w:rsidRDefault="00305553">
      <w:pPr>
        <w:numPr>
          <w:ilvl w:val="0"/>
          <w:numId w:val="24"/>
        </w:numPr>
        <w:spacing w:after="120"/>
        <w:ind w:left="714" w:hanging="357"/>
      </w:pPr>
      <w:r w:rsidRPr="002D7990">
        <w:t>Accès unifié à l'ensemble des ressources pédagogiques [4.</w:t>
      </w:r>
      <w:r w:rsidR="006B3E92">
        <w:t>03</w:t>
      </w:r>
      <w:r w:rsidRPr="002D7990">
        <w:t>]</w:t>
      </w:r>
    </w:p>
    <w:p w14:paraId="03FD57E9" w14:textId="77777777" w:rsidR="00305553" w:rsidRPr="002D7990" w:rsidRDefault="00305553">
      <w:pPr>
        <w:numPr>
          <w:ilvl w:val="0"/>
          <w:numId w:val="24"/>
        </w:numPr>
        <w:spacing w:after="120"/>
        <w:ind w:left="714" w:hanging="357"/>
      </w:pPr>
      <w:r w:rsidRPr="002D7990">
        <w:t>Autonomie accrue dans le suivi de leur progression académique</w:t>
      </w:r>
    </w:p>
    <w:p w14:paraId="2922311B" w14:textId="77777777" w:rsidR="00305553" w:rsidRPr="002D7990" w:rsidRDefault="00305553">
      <w:pPr>
        <w:numPr>
          <w:ilvl w:val="0"/>
          <w:numId w:val="24"/>
        </w:numPr>
        <w:spacing w:after="120"/>
        <w:ind w:left="714" w:hanging="357"/>
      </w:pPr>
      <w:r w:rsidRPr="002D7990">
        <w:t>Interaction facilitée avec les enseignants et pairs</w:t>
      </w:r>
    </w:p>
    <w:p w14:paraId="1FC299C6" w14:textId="77777777" w:rsidR="00305553" w:rsidRPr="002D7990" w:rsidRDefault="00305553">
      <w:pPr>
        <w:numPr>
          <w:ilvl w:val="0"/>
          <w:numId w:val="24"/>
        </w:numPr>
        <w:spacing w:after="120"/>
        <w:ind w:left="714" w:hanging="357"/>
      </w:pPr>
      <w:r w:rsidRPr="002D7990">
        <w:t>Réduction de la fracture numérique grâce à l'accessibilité multiplateforme</w:t>
      </w:r>
    </w:p>
    <w:p w14:paraId="079206EB" w14:textId="77777777" w:rsidR="00305553" w:rsidRPr="002D7990" w:rsidRDefault="00305553" w:rsidP="00305553">
      <w:pPr>
        <w:spacing w:before="0" w:after="160"/>
      </w:pPr>
      <w:r w:rsidRPr="002D7990">
        <w:t>Pour les enseignants :</w:t>
      </w:r>
    </w:p>
    <w:p w14:paraId="08200B83" w14:textId="4BDDEC24" w:rsidR="00305553" w:rsidRPr="002D7990" w:rsidRDefault="00305553">
      <w:pPr>
        <w:numPr>
          <w:ilvl w:val="0"/>
          <w:numId w:val="25"/>
        </w:numPr>
        <w:spacing w:after="120"/>
        <w:ind w:left="714" w:hanging="357"/>
      </w:pPr>
      <w:r w:rsidRPr="002D7990">
        <w:t>Gain de temps significatif dans la gestion des cours [4.</w:t>
      </w:r>
      <w:r w:rsidR="006B3E92">
        <w:t>10</w:t>
      </w:r>
      <w:r w:rsidRPr="002D7990">
        <w:t>]</w:t>
      </w:r>
    </w:p>
    <w:p w14:paraId="50666586" w14:textId="77777777" w:rsidR="00305553" w:rsidRPr="002D7990" w:rsidRDefault="00305553">
      <w:pPr>
        <w:numPr>
          <w:ilvl w:val="0"/>
          <w:numId w:val="25"/>
        </w:numPr>
        <w:spacing w:after="120"/>
        <w:ind w:left="714" w:hanging="357"/>
      </w:pPr>
      <w:r w:rsidRPr="002D7990">
        <w:t>Outils d'évaluation plus efficaces et diversifiés</w:t>
      </w:r>
    </w:p>
    <w:p w14:paraId="5AB9E192" w14:textId="77777777" w:rsidR="007449BA" w:rsidRPr="00A748BB" w:rsidRDefault="00305553">
      <w:pPr>
        <w:numPr>
          <w:ilvl w:val="0"/>
          <w:numId w:val="25"/>
        </w:numPr>
        <w:spacing w:after="120"/>
        <w:ind w:left="714" w:hanging="357"/>
      </w:pPr>
      <w:r w:rsidRPr="002D7990">
        <w:t>Meilleur suivi de l'engagement et de la progression des étudiants</w:t>
      </w:r>
    </w:p>
    <w:p w14:paraId="1578CA19" w14:textId="244DE0E8" w:rsidR="00305553" w:rsidRPr="00A748BB" w:rsidRDefault="00305553">
      <w:pPr>
        <w:numPr>
          <w:ilvl w:val="0"/>
          <w:numId w:val="25"/>
        </w:numPr>
        <w:spacing w:after="120"/>
        <w:ind w:left="714" w:hanging="357"/>
      </w:pPr>
      <w:r w:rsidRPr="00A748BB">
        <w:lastRenderedPageBreak/>
        <w:t>Flexibilité accrue dans la création et distribution des contenus</w:t>
      </w:r>
    </w:p>
    <w:p w14:paraId="69E2BE77" w14:textId="5756F60E" w:rsidR="007D458F" w:rsidRPr="00A748BB" w:rsidRDefault="007D458F" w:rsidP="00AC527A">
      <w:pPr>
        <w:pStyle w:val="111Loaten2"/>
        <w:spacing w:line="360" w:lineRule="auto"/>
      </w:pPr>
      <w:bookmarkStart w:id="187" w:name="_Toc210120196"/>
      <w:r w:rsidRPr="00A748BB">
        <w:t>Impact organisationnel</w:t>
      </w:r>
      <w:bookmarkEnd w:id="187"/>
    </w:p>
    <w:p w14:paraId="6A3AEBE1" w14:textId="77777777" w:rsidR="007A25F1" w:rsidRPr="002D7990" w:rsidRDefault="007A25F1" w:rsidP="007A25F1">
      <w:pPr>
        <w:spacing w:before="0" w:after="160"/>
      </w:pPr>
      <w:r w:rsidRPr="002D7990">
        <w:t>Pour l'administration :</w:t>
      </w:r>
    </w:p>
    <w:p w14:paraId="717808DA" w14:textId="77777777" w:rsidR="007A25F1" w:rsidRPr="002D7990" w:rsidRDefault="007A25F1">
      <w:pPr>
        <w:numPr>
          <w:ilvl w:val="0"/>
          <w:numId w:val="26"/>
        </w:numPr>
        <w:spacing w:after="120"/>
        <w:ind w:left="714" w:hanging="357"/>
      </w:pPr>
      <w:r w:rsidRPr="002D7990">
        <w:t>Rationalisation des coûts (réduction des licences logicielles)</w:t>
      </w:r>
    </w:p>
    <w:p w14:paraId="24F8858A" w14:textId="77777777" w:rsidR="007A25F1" w:rsidRPr="002D7990" w:rsidRDefault="007A25F1">
      <w:pPr>
        <w:numPr>
          <w:ilvl w:val="0"/>
          <w:numId w:val="26"/>
        </w:numPr>
        <w:spacing w:after="120"/>
        <w:ind w:left="714" w:hanging="357"/>
      </w:pPr>
      <w:r w:rsidRPr="002D7990">
        <w:t>Uniformisation des processus académiques</w:t>
      </w:r>
    </w:p>
    <w:p w14:paraId="6D27B9CD" w14:textId="77777777" w:rsidR="007A25F1" w:rsidRPr="002D7990" w:rsidRDefault="007A25F1">
      <w:pPr>
        <w:numPr>
          <w:ilvl w:val="0"/>
          <w:numId w:val="26"/>
        </w:numPr>
        <w:spacing w:after="120"/>
        <w:ind w:left="714" w:hanging="357"/>
      </w:pPr>
      <w:r w:rsidRPr="002D7990">
        <w:t>Meilleure traçabilité des activités pédagogiques</w:t>
      </w:r>
    </w:p>
    <w:p w14:paraId="3E1A38BB" w14:textId="369567BD" w:rsidR="006A4DDB" w:rsidRPr="002D7990" w:rsidRDefault="007A25F1">
      <w:pPr>
        <w:numPr>
          <w:ilvl w:val="0"/>
          <w:numId w:val="26"/>
        </w:numPr>
        <w:spacing w:after="120"/>
        <w:ind w:left="714" w:hanging="357"/>
      </w:pPr>
      <w:r w:rsidRPr="002D7990">
        <w:t>Indépendance stratégique vis-à-vis des éditeurs propriétaires</w:t>
      </w:r>
    </w:p>
    <w:p w14:paraId="1F6469C8" w14:textId="233C3C43" w:rsidR="007A25F1" w:rsidRPr="00A748BB" w:rsidRDefault="00FC667C" w:rsidP="008A39A9">
      <w:pPr>
        <w:pStyle w:val="Tabilao"/>
      </w:pPr>
      <w:bookmarkStart w:id="188" w:name="_Toc209780263"/>
      <w:r w:rsidRPr="00A748BB">
        <w:t>Analyse des coûts bénéfices simplifiée</w:t>
      </w:r>
      <w:bookmarkEnd w:id="188"/>
    </w:p>
    <w:tbl>
      <w:tblPr>
        <w:tblStyle w:val="TableGrid"/>
        <w:tblW w:w="11057" w:type="dxa"/>
        <w:tblInd w:w="-856" w:type="dxa"/>
        <w:tblLook w:val="04A0" w:firstRow="1" w:lastRow="0" w:firstColumn="1" w:lastColumn="0" w:noHBand="0" w:noVBand="1"/>
      </w:tblPr>
      <w:tblGrid>
        <w:gridCol w:w="1985"/>
        <w:gridCol w:w="2268"/>
        <w:gridCol w:w="2071"/>
        <w:gridCol w:w="1882"/>
        <w:gridCol w:w="2851"/>
      </w:tblGrid>
      <w:tr w:rsidR="00B20FBE" w:rsidRPr="00A50E65" w14:paraId="30CDAECB" w14:textId="77777777" w:rsidTr="00331193">
        <w:tc>
          <w:tcPr>
            <w:tcW w:w="1985" w:type="dxa"/>
          </w:tcPr>
          <w:p w14:paraId="7A8F6E84" w14:textId="77777777" w:rsidR="00B20FBE" w:rsidRPr="00A50E65" w:rsidRDefault="00B20FBE" w:rsidP="00C43AD4">
            <w:pPr>
              <w:spacing w:line="360" w:lineRule="auto"/>
              <w:ind w:left="0" w:firstLine="0"/>
              <w:jc w:val="left"/>
            </w:pPr>
            <w:r w:rsidRPr="00A50E65">
              <w:t>Poste</w:t>
            </w:r>
          </w:p>
        </w:tc>
        <w:tc>
          <w:tcPr>
            <w:tcW w:w="2268" w:type="dxa"/>
          </w:tcPr>
          <w:p w14:paraId="6B8FB3AA" w14:textId="77777777" w:rsidR="00B20FBE" w:rsidRPr="00A50E65" w:rsidRDefault="00B20FBE" w:rsidP="00C43AD4">
            <w:pPr>
              <w:spacing w:line="360" w:lineRule="auto"/>
              <w:ind w:left="0" w:firstLine="0"/>
              <w:jc w:val="left"/>
            </w:pPr>
            <w:r w:rsidRPr="00A50E65">
              <w:t>Coût/année (solution actuelle)</w:t>
            </w:r>
          </w:p>
        </w:tc>
        <w:tc>
          <w:tcPr>
            <w:tcW w:w="2071" w:type="dxa"/>
          </w:tcPr>
          <w:p w14:paraId="02EC6863" w14:textId="77777777" w:rsidR="00B20FBE" w:rsidRPr="00A50E65" w:rsidRDefault="00B20FBE" w:rsidP="00C43AD4">
            <w:pPr>
              <w:spacing w:line="360" w:lineRule="auto"/>
              <w:ind w:left="0" w:firstLine="0"/>
              <w:jc w:val="left"/>
            </w:pPr>
            <w:r w:rsidRPr="00A50E65">
              <w:t>Coût/année (UniSphere)</w:t>
            </w:r>
          </w:p>
        </w:tc>
        <w:tc>
          <w:tcPr>
            <w:tcW w:w="1882" w:type="dxa"/>
          </w:tcPr>
          <w:p w14:paraId="426D5988" w14:textId="77777777" w:rsidR="00B20FBE" w:rsidRPr="00A50E65" w:rsidRDefault="00B20FBE" w:rsidP="00C43AD4">
            <w:pPr>
              <w:spacing w:line="360" w:lineRule="auto"/>
              <w:ind w:left="0" w:firstLine="0"/>
              <w:jc w:val="left"/>
            </w:pPr>
            <w:r w:rsidRPr="00A50E65">
              <w:t>Économie</w:t>
            </w:r>
          </w:p>
        </w:tc>
        <w:tc>
          <w:tcPr>
            <w:tcW w:w="2851" w:type="dxa"/>
          </w:tcPr>
          <w:p w14:paraId="78109FC1" w14:textId="77777777" w:rsidR="00B20FBE" w:rsidRPr="00A50E65" w:rsidRDefault="00B20FBE" w:rsidP="00C43AD4">
            <w:pPr>
              <w:spacing w:line="360" w:lineRule="auto"/>
              <w:ind w:left="0" w:firstLine="0"/>
              <w:jc w:val="left"/>
            </w:pPr>
            <w:r w:rsidRPr="00A50E65">
              <w:t>Commentaires</w:t>
            </w:r>
          </w:p>
        </w:tc>
      </w:tr>
      <w:tr w:rsidR="00B20FBE" w:rsidRPr="00A748BB" w14:paraId="51DEB613" w14:textId="77777777" w:rsidTr="00331193">
        <w:tc>
          <w:tcPr>
            <w:tcW w:w="1985" w:type="dxa"/>
          </w:tcPr>
          <w:p w14:paraId="5DB76900" w14:textId="77777777" w:rsidR="00B20FBE" w:rsidRPr="00A50E65" w:rsidRDefault="00B20FBE" w:rsidP="00C43AD4">
            <w:pPr>
              <w:spacing w:line="360" w:lineRule="auto"/>
              <w:ind w:left="0" w:firstLine="0"/>
              <w:jc w:val="left"/>
            </w:pPr>
            <w:r w:rsidRPr="00A50E65">
              <w:t>Licences logicielles</w:t>
            </w:r>
          </w:p>
        </w:tc>
        <w:tc>
          <w:tcPr>
            <w:tcW w:w="2268" w:type="dxa"/>
          </w:tcPr>
          <w:p w14:paraId="60441B3C" w14:textId="2F94F4ED" w:rsidR="00B20FBE" w:rsidRPr="00A748BB" w:rsidRDefault="00B05BA7" w:rsidP="00C43AD4">
            <w:pPr>
              <w:spacing w:line="360" w:lineRule="auto"/>
              <w:ind w:left="0" w:firstLine="0"/>
              <w:jc w:val="left"/>
            </w:pPr>
            <w:r w:rsidRPr="00B05BA7">
              <w:t>75</w:t>
            </w:r>
            <w:r>
              <w:t xml:space="preserve"> </w:t>
            </w:r>
            <w:r w:rsidRPr="00B05BA7">
              <w:t xml:space="preserve">000 000 </w:t>
            </w:r>
            <w:r w:rsidR="00A50E65">
              <w:t>AR</w:t>
            </w:r>
            <w:r w:rsidR="00C43AD4">
              <w:t xml:space="preserve"> </w:t>
            </w:r>
            <w:r w:rsidRPr="00B05BA7">
              <w:t xml:space="preserve">(25 </w:t>
            </w:r>
            <w:r w:rsidR="00A50E65">
              <w:t>AR</w:t>
            </w:r>
            <w:r w:rsidRPr="00B05BA7">
              <w:t>/an)</w:t>
            </w:r>
          </w:p>
        </w:tc>
        <w:tc>
          <w:tcPr>
            <w:tcW w:w="2071" w:type="dxa"/>
          </w:tcPr>
          <w:p w14:paraId="2FD5BEC4" w14:textId="5E2258DF" w:rsidR="00B20FBE" w:rsidRPr="00A748BB" w:rsidRDefault="00C43AD4" w:rsidP="00C43AD4">
            <w:pPr>
              <w:spacing w:line="360" w:lineRule="auto"/>
              <w:ind w:left="0" w:firstLine="0"/>
              <w:jc w:val="left"/>
            </w:pPr>
            <w:r w:rsidRPr="00C43AD4">
              <w:t xml:space="preserve">0 </w:t>
            </w:r>
            <w:r w:rsidR="00A50E65">
              <w:t>AR</w:t>
            </w:r>
          </w:p>
        </w:tc>
        <w:tc>
          <w:tcPr>
            <w:tcW w:w="1882" w:type="dxa"/>
          </w:tcPr>
          <w:p w14:paraId="3604233F" w14:textId="7D1D1C28" w:rsidR="00B20FBE" w:rsidRPr="00C43AD4" w:rsidRDefault="00C43AD4" w:rsidP="00C43AD4">
            <w:pPr>
              <w:spacing w:line="360" w:lineRule="auto"/>
              <w:ind w:left="0" w:firstLine="0"/>
              <w:jc w:val="left"/>
            </w:pPr>
            <w:r w:rsidRPr="00C43AD4">
              <w:t xml:space="preserve">75 000 000 </w:t>
            </w:r>
            <w:r w:rsidR="00A50E65">
              <w:t>AR</w:t>
            </w:r>
          </w:p>
        </w:tc>
        <w:tc>
          <w:tcPr>
            <w:tcW w:w="2851" w:type="dxa"/>
          </w:tcPr>
          <w:p w14:paraId="57C8EAA6" w14:textId="584BF7BD" w:rsidR="00B20FBE" w:rsidRPr="00A748BB" w:rsidRDefault="00C43AD4" w:rsidP="00C43AD4">
            <w:pPr>
              <w:spacing w:line="360" w:lineRule="auto"/>
              <w:ind w:left="0" w:firstLine="0"/>
              <w:jc w:val="left"/>
            </w:pPr>
            <w:r w:rsidRPr="00C43AD4">
              <w:t>Élimination des coûts de licence Moodle/Blackboard</w:t>
            </w:r>
          </w:p>
        </w:tc>
      </w:tr>
      <w:tr w:rsidR="00B20FBE" w:rsidRPr="00A748BB" w14:paraId="6D19AB58" w14:textId="77777777" w:rsidTr="00331193">
        <w:tc>
          <w:tcPr>
            <w:tcW w:w="1985" w:type="dxa"/>
          </w:tcPr>
          <w:p w14:paraId="67FBD396" w14:textId="77777777" w:rsidR="00B20FBE" w:rsidRPr="00A50E65" w:rsidRDefault="00B20FBE" w:rsidP="00C43AD4">
            <w:pPr>
              <w:spacing w:line="360" w:lineRule="auto"/>
              <w:ind w:left="0" w:firstLine="0"/>
              <w:jc w:val="left"/>
            </w:pPr>
            <w:r w:rsidRPr="00A50E65">
              <w:t>Maintenance infrastructure</w:t>
            </w:r>
          </w:p>
        </w:tc>
        <w:tc>
          <w:tcPr>
            <w:tcW w:w="2268" w:type="dxa"/>
          </w:tcPr>
          <w:p w14:paraId="42F115C8" w14:textId="65BDBD18" w:rsidR="00B20FBE" w:rsidRPr="00A748BB" w:rsidRDefault="00C43AD4" w:rsidP="00C43AD4">
            <w:pPr>
              <w:spacing w:line="360" w:lineRule="auto"/>
              <w:ind w:left="0" w:firstLine="0"/>
              <w:jc w:val="left"/>
            </w:pPr>
            <w:r w:rsidRPr="00C43AD4">
              <w:t xml:space="preserve">40 000 000 </w:t>
            </w:r>
            <w:r w:rsidR="00A50E65">
              <w:t>AR</w:t>
            </w:r>
            <w:r>
              <w:t xml:space="preserve"> </w:t>
            </w:r>
            <w:r w:rsidRPr="00C43AD4">
              <w:t xml:space="preserve">(13.3 </w:t>
            </w:r>
            <w:r w:rsidR="00A50E65">
              <w:t>AR</w:t>
            </w:r>
            <w:r w:rsidRPr="00C43AD4">
              <w:t>/an)</w:t>
            </w:r>
          </w:p>
        </w:tc>
        <w:tc>
          <w:tcPr>
            <w:tcW w:w="2071" w:type="dxa"/>
          </w:tcPr>
          <w:p w14:paraId="35DD6FE6" w14:textId="7E7B59A5" w:rsidR="00B20FBE" w:rsidRPr="00A748BB" w:rsidRDefault="00C43AD4" w:rsidP="00C43AD4">
            <w:pPr>
              <w:spacing w:line="360" w:lineRule="auto"/>
              <w:ind w:left="0" w:firstLine="0"/>
              <w:jc w:val="left"/>
            </w:pPr>
            <w:r w:rsidRPr="00C43AD4">
              <w:t xml:space="preserve">25 000 000 </w:t>
            </w:r>
            <w:r w:rsidR="005C4FEB">
              <w:t>AR</w:t>
            </w:r>
            <w:r w:rsidR="005C4FEB" w:rsidRPr="00C43AD4">
              <w:t xml:space="preserve"> </w:t>
            </w:r>
            <w:r w:rsidRPr="00C43AD4">
              <w:t xml:space="preserve">(8.3 </w:t>
            </w:r>
            <w:r w:rsidR="005C4FEB">
              <w:t>AR</w:t>
            </w:r>
            <w:r w:rsidR="005C4FEB" w:rsidRPr="00C43AD4">
              <w:t xml:space="preserve"> </w:t>
            </w:r>
            <w:r w:rsidRPr="00C43AD4">
              <w:t>/an)</w:t>
            </w:r>
          </w:p>
        </w:tc>
        <w:tc>
          <w:tcPr>
            <w:tcW w:w="1882" w:type="dxa"/>
          </w:tcPr>
          <w:p w14:paraId="0B1AA705" w14:textId="3B69936A" w:rsidR="00B20FBE" w:rsidRPr="00C43AD4" w:rsidRDefault="00C43AD4" w:rsidP="00C43AD4">
            <w:pPr>
              <w:spacing w:line="360" w:lineRule="auto"/>
              <w:ind w:left="0" w:firstLine="0"/>
              <w:jc w:val="left"/>
            </w:pPr>
            <w:r w:rsidRPr="00C43AD4">
              <w:t xml:space="preserve">15 000 000 </w:t>
            </w:r>
            <w:r w:rsidR="00A50E65">
              <w:t>AR</w:t>
            </w:r>
          </w:p>
        </w:tc>
        <w:tc>
          <w:tcPr>
            <w:tcW w:w="2851" w:type="dxa"/>
          </w:tcPr>
          <w:p w14:paraId="188623D7" w14:textId="75DF8579" w:rsidR="00B20FBE" w:rsidRPr="00A748BB" w:rsidRDefault="00C43AD4" w:rsidP="00C43AD4">
            <w:pPr>
              <w:spacing w:line="360" w:lineRule="auto"/>
              <w:ind w:left="0" w:firstLine="0"/>
              <w:jc w:val="left"/>
            </w:pPr>
            <w:r w:rsidRPr="00C43AD4">
              <w:t>Réduction des besoins de maintenance</w:t>
            </w:r>
          </w:p>
        </w:tc>
      </w:tr>
      <w:tr w:rsidR="00B20FBE" w:rsidRPr="00A748BB" w14:paraId="21F5821C" w14:textId="77777777" w:rsidTr="00331193">
        <w:tc>
          <w:tcPr>
            <w:tcW w:w="1985" w:type="dxa"/>
          </w:tcPr>
          <w:p w14:paraId="0CCF50AC" w14:textId="77777777" w:rsidR="00B20FBE" w:rsidRPr="00A50E65" w:rsidRDefault="00B20FBE" w:rsidP="00C43AD4">
            <w:pPr>
              <w:spacing w:line="360" w:lineRule="auto"/>
              <w:ind w:left="0" w:firstLine="0"/>
              <w:jc w:val="left"/>
            </w:pPr>
            <w:r w:rsidRPr="00A50E65">
              <w:t>Formation utilisateurs</w:t>
            </w:r>
          </w:p>
        </w:tc>
        <w:tc>
          <w:tcPr>
            <w:tcW w:w="2268" w:type="dxa"/>
          </w:tcPr>
          <w:p w14:paraId="08569A26" w14:textId="29CC5E2E" w:rsidR="00B20FBE" w:rsidRPr="00A748BB" w:rsidRDefault="00C43AD4" w:rsidP="00C43AD4">
            <w:pPr>
              <w:spacing w:line="360" w:lineRule="auto"/>
              <w:ind w:left="0" w:firstLine="0"/>
              <w:jc w:val="left"/>
            </w:pPr>
            <w:r w:rsidRPr="00C43AD4">
              <w:t xml:space="preserve">60 000 000 </w:t>
            </w:r>
            <w:r w:rsidR="00A50E65">
              <w:t xml:space="preserve">AR </w:t>
            </w:r>
            <w:r w:rsidRPr="00C43AD4">
              <w:t xml:space="preserve">(20 </w:t>
            </w:r>
            <w:r w:rsidR="00A50E65">
              <w:t>AR</w:t>
            </w:r>
            <w:r w:rsidR="00A50E65" w:rsidRPr="00C43AD4">
              <w:t xml:space="preserve"> </w:t>
            </w:r>
            <w:r w:rsidRPr="00C43AD4">
              <w:t>/an</w:t>
            </w:r>
          </w:p>
        </w:tc>
        <w:tc>
          <w:tcPr>
            <w:tcW w:w="2071" w:type="dxa"/>
          </w:tcPr>
          <w:p w14:paraId="7D64581A" w14:textId="6DAFD170" w:rsidR="00B20FBE" w:rsidRPr="00C43AD4" w:rsidRDefault="00C43AD4" w:rsidP="00C43AD4">
            <w:pPr>
              <w:spacing w:line="360" w:lineRule="auto"/>
              <w:ind w:left="0" w:firstLine="0"/>
              <w:jc w:val="left"/>
            </w:pPr>
            <w:r w:rsidRPr="00C43AD4">
              <w:t xml:space="preserve">40 000 000 </w:t>
            </w:r>
            <w:r w:rsidR="005C4FEB">
              <w:t xml:space="preserve">AR </w:t>
            </w:r>
            <w:r w:rsidRPr="00C43AD4">
              <w:t xml:space="preserve">(13.3 </w:t>
            </w:r>
            <w:r w:rsidR="005C4FEB">
              <w:t>AR</w:t>
            </w:r>
            <w:r w:rsidR="005C4FEB" w:rsidRPr="00C43AD4">
              <w:t xml:space="preserve"> </w:t>
            </w:r>
            <w:r w:rsidRPr="00C43AD4">
              <w:t>/an</w:t>
            </w:r>
          </w:p>
        </w:tc>
        <w:tc>
          <w:tcPr>
            <w:tcW w:w="1882" w:type="dxa"/>
          </w:tcPr>
          <w:p w14:paraId="0D94D569" w14:textId="32501DFA" w:rsidR="00B20FBE" w:rsidRPr="00C43AD4" w:rsidRDefault="00C43AD4" w:rsidP="00C43AD4">
            <w:pPr>
              <w:spacing w:line="360" w:lineRule="auto"/>
              <w:ind w:left="0" w:firstLine="0"/>
              <w:jc w:val="left"/>
            </w:pPr>
            <w:r w:rsidRPr="00C43AD4">
              <w:t xml:space="preserve">20 000 000 </w:t>
            </w:r>
            <w:r w:rsidR="00A50E65">
              <w:t>AR</w:t>
            </w:r>
          </w:p>
        </w:tc>
        <w:tc>
          <w:tcPr>
            <w:tcW w:w="2851" w:type="dxa"/>
          </w:tcPr>
          <w:p w14:paraId="21CBC948" w14:textId="1B5DF9C8" w:rsidR="00B20FBE" w:rsidRPr="00A748BB" w:rsidRDefault="00C43AD4" w:rsidP="00C43AD4">
            <w:pPr>
              <w:spacing w:line="360" w:lineRule="auto"/>
              <w:ind w:left="0" w:firstLine="0"/>
              <w:jc w:val="left"/>
            </w:pPr>
            <w:r w:rsidRPr="00C43AD4">
              <w:t>Internalisation partielle du support</w:t>
            </w:r>
          </w:p>
        </w:tc>
      </w:tr>
      <w:tr w:rsidR="00B20FBE" w:rsidRPr="00A748BB" w14:paraId="0F8928FD" w14:textId="77777777" w:rsidTr="00331193">
        <w:tc>
          <w:tcPr>
            <w:tcW w:w="1985" w:type="dxa"/>
          </w:tcPr>
          <w:p w14:paraId="628D336D" w14:textId="77777777" w:rsidR="00B20FBE" w:rsidRPr="00A50E65" w:rsidRDefault="00B20FBE" w:rsidP="00C43AD4">
            <w:pPr>
              <w:spacing w:line="360" w:lineRule="auto"/>
              <w:ind w:left="0" w:firstLine="0"/>
              <w:jc w:val="left"/>
            </w:pPr>
            <w:r w:rsidRPr="00A50E65">
              <w:t>Support technique</w:t>
            </w:r>
          </w:p>
        </w:tc>
        <w:tc>
          <w:tcPr>
            <w:tcW w:w="2268" w:type="dxa"/>
          </w:tcPr>
          <w:p w14:paraId="5DFAD2D5" w14:textId="4314DD99" w:rsidR="00B20FBE" w:rsidRPr="00A748BB" w:rsidRDefault="00C43AD4" w:rsidP="00C43AD4">
            <w:pPr>
              <w:spacing w:line="360" w:lineRule="auto"/>
              <w:ind w:left="0" w:firstLine="0"/>
              <w:jc w:val="left"/>
            </w:pPr>
            <w:r w:rsidRPr="00C43AD4">
              <w:t xml:space="preserve">25 000 000 </w:t>
            </w:r>
            <w:r w:rsidR="00A50E65">
              <w:t xml:space="preserve">AR </w:t>
            </w:r>
            <w:r w:rsidRPr="00C43AD4">
              <w:t>(ponctuel)</w:t>
            </w:r>
          </w:p>
        </w:tc>
        <w:tc>
          <w:tcPr>
            <w:tcW w:w="2071" w:type="dxa"/>
          </w:tcPr>
          <w:p w14:paraId="7A772757" w14:textId="1DAE3EBF" w:rsidR="00B20FBE" w:rsidRPr="00C43AD4" w:rsidRDefault="00C43AD4" w:rsidP="00C43AD4">
            <w:pPr>
              <w:spacing w:line="360" w:lineRule="auto"/>
              <w:ind w:left="0" w:firstLine="0"/>
              <w:jc w:val="left"/>
            </w:pPr>
            <w:r w:rsidRPr="00C43AD4">
              <w:t xml:space="preserve">35 000 000 </w:t>
            </w:r>
            <w:r w:rsidR="00A50E65">
              <w:t xml:space="preserve">AR </w:t>
            </w:r>
            <w:r w:rsidRPr="00C43AD4">
              <w:t>(investissement initial)</w:t>
            </w:r>
          </w:p>
        </w:tc>
        <w:tc>
          <w:tcPr>
            <w:tcW w:w="1882" w:type="dxa"/>
          </w:tcPr>
          <w:p w14:paraId="482D3F5F" w14:textId="2ADDE55B" w:rsidR="00B20FBE" w:rsidRPr="00C43AD4" w:rsidRDefault="00C43AD4" w:rsidP="00C43AD4">
            <w:pPr>
              <w:spacing w:line="360" w:lineRule="auto"/>
              <w:ind w:left="0" w:firstLine="0"/>
              <w:jc w:val="left"/>
            </w:pPr>
            <w:r w:rsidRPr="00C43AD4">
              <w:t xml:space="preserve">-10 000 000 </w:t>
            </w:r>
            <w:r w:rsidR="00A50E65">
              <w:t>AR</w:t>
            </w:r>
          </w:p>
        </w:tc>
        <w:tc>
          <w:tcPr>
            <w:tcW w:w="2851" w:type="dxa"/>
          </w:tcPr>
          <w:p w14:paraId="0AE508A4" w14:textId="0C1A15B5" w:rsidR="00B20FBE" w:rsidRPr="00A748BB" w:rsidRDefault="00C43AD4" w:rsidP="00C43AD4">
            <w:pPr>
              <w:spacing w:line="360" w:lineRule="auto"/>
              <w:ind w:left="0" w:firstLine="0"/>
              <w:jc w:val="left"/>
            </w:pPr>
            <w:r w:rsidRPr="00C43AD4">
              <w:t>Investissement formation accru initial</w:t>
            </w:r>
          </w:p>
        </w:tc>
      </w:tr>
      <w:tr w:rsidR="00B20FBE" w:rsidRPr="00C43AD4" w14:paraId="4F29341A" w14:textId="77777777" w:rsidTr="00331193">
        <w:tc>
          <w:tcPr>
            <w:tcW w:w="1985" w:type="dxa"/>
          </w:tcPr>
          <w:p w14:paraId="1BF6283C" w14:textId="77777777" w:rsidR="00B20FBE" w:rsidRPr="00A50E65" w:rsidRDefault="00B20FBE" w:rsidP="00C43AD4">
            <w:pPr>
              <w:spacing w:line="360" w:lineRule="auto"/>
              <w:ind w:left="0" w:firstLine="0"/>
              <w:jc w:val="left"/>
            </w:pPr>
            <w:r w:rsidRPr="00A50E65">
              <w:t>Total</w:t>
            </w:r>
          </w:p>
        </w:tc>
        <w:tc>
          <w:tcPr>
            <w:tcW w:w="2268" w:type="dxa"/>
          </w:tcPr>
          <w:p w14:paraId="4D7253B9" w14:textId="4E7E6D21" w:rsidR="00B20FBE" w:rsidRPr="00C43AD4" w:rsidRDefault="00C43AD4" w:rsidP="00C43AD4">
            <w:pPr>
              <w:spacing w:line="360" w:lineRule="auto"/>
              <w:ind w:left="0" w:firstLine="0"/>
              <w:jc w:val="left"/>
            </w:pPr>
            <w:r w:rsidRPr="00C43AD4">
              <w:t xml:space="preserve">200 000 000 </w:t>
            </w:r>
            <w:r w:rsidR="00A50E65">
              <w:t>AR</w:t>
            </w:r>
          </w:p>
        </w:tc>
        <w:tc>
          <w:tcPr>
            <w:tcW w:w="2071" w:type="dxa"/>
          </w:tcPr>
          <w:p w14:paraId="3602B673" w14:textId="0DEB0FCE" w:rsidR="00B20FBE" w:rsidRPr="00C43AD4" w:rsidRDefault="00C43AD4" w:rsidP="00C43AD4">
            <w:pPr>
              <w:spacing w:line="360" w:lineRule="auto"/>
              <w:ind w:left="0" w:firstLine="0"/>
              <w:jc w:val="left"/>
            </w:pPr>
            <w:r w:rsidRPr="00C43AD4">
              <w:t>100 000</w:t>
            </w:r>
            <w:r w:rsidR="00256E10">
              <w:t> </w:t>
            </w:r>
            <w:r w:rsidRPr="00C43AD4">
              <w:t>000</w:t>
            </w:r>
            <w:r w:rsidR="00256E10">
              <w:t xml:space="preserve"> </w:t>
            </w:r>
            <w:r w:rsidR="00A50E65">
              <w:t>AR</w:t>
            </w:r>
          </w:p>
        </w:tc>
        <w:tc>
          <w:tcPr>
            <w:tcW w:w="1882" w:type="dxa"/>
          </w:tcPr>
          <w:p w14:paraId="211E363E" w14:textId="29179159" w:rsidR="00B20FBE" w:rsidRPr="00C43AD4" w:rsidRDefault="00C43AD4" w:rsidP="00C43AD4">
            <w:pPr>
              <w:spacing w:line="360" w:lineRule="auto"/>
              <w:ind w:left="0" w:firstLine="0"/>
              <w:jc w:val="left"/>
            </w:pPr>
            <w:r w:rsidRPr="00C43AD4">
              <w:t xml:space="preserve">100 000 000 </w:t>
            </w:r>
            <w:r w:rsidR="00A50E65">
              <w:t>AR</w:t>
            </w:r>
          </w:p>
        </w:tc>
        <w:tc>
          <w:tcPr>
            <w:tcW w:w="2851" w:type="dxa"/>
          </w:tcPr>
          <w:p w14:paraId="1F13A18C" w14:textId="3AB2FEA5" w:rsidR="00B20FBE" w:rsidRPr="00C43AD4" w:rsidRDefault="00C43AD4" w:rsidP="00C43AD4">
            <w:pPr>
              <w:spacing w:line="360" w:lineRule="auto"/>
              <w:ind w:left="0" w:firstLine="0"/>
              <w:jc w:val="left"/>
            </w:pPr>
            <w:r w:rsidRPr="00C43AD4">
              <w:t>Économie de 50%</w:t>
            </w:r>
          </w:p>
        </w:tc>
      </w:tr>
    </w:tbl>
    <w:p w14:paraId="7C270894" w14:textId="77777777" w:rsidR="00B20FBE" w:rsidRPr="00A748BB" w:rsidRDefault="00B20FBE" w:rsidP="00FC667C">
      <w:pPr>
        <w:pStyle w:val="111Loaten2"/>
        <w:numPr>
          <w:ilvl w:val="0"/>
          <w:numId w:val="0"/>
        </w:numPr>
        <w:spacing w:line="360" w:lineRule="auto"/>
        <w:ind w:right="-284"/>
        <w:outlineLvl w:val="9"/>
        <w:rPr>
          <w:b w:val="0"/>
          <w:bCs/>
          <w:i w:val="0"/>
          <w:iCs/>
        </w:rPr>
      </w:pPr>
    </w:p>
    <w:p w14:paraId="77F0EB75" w14:textId="7D3CFB03" w:rsidR="007D458F" w:rsidRPr="00A748BB" w:rsidRDefault="007D458F" w:rsidP="00AC527A">
      <w:pPr>
        <w:pStyle w:val="111Loaten2"/>
        <w:spacing w:line="360" w:lineRule="auto"/>
      </w:pPr>
      <w:bookmarkStart w:id="189" w:name="_Toc210120197"/>
      <w:r w:rsidRPr="00A748BB">
        <w:t>Impact sur l’écosystème éducatif</w:t>
      </w:r>
      <w:bookmarkEnd w:id="189"/>
    </w:p>
    <w:p w14:paraId="12546A33" w14:textId="77777777" w:rsidR="00E16EC0" w:rsidRPr="00AE7E73" w:rsidRDefault="00E16EC0" w:rsidP="00024F6E">
      <w:pPr>
        <w:spacing w:before="0" w:after="160"/>
        <w:ind w:left="0" w:firstLine="0"/>
      </w:pPr>
      <w:r w:rsidRPr="00AE7E73">
        <w:t>Au-delà de l'établissement, UniSphere contribue à :</w:t>
      </w:r>
    </w:p>
    <w:p w14:paraId="4B7ADE46" w14:textId="77777777" w:rsidR="00E16EC0" w:rsidRPr="00AE7E73" w:rsidRDefault="00E16EC0">
      <w:pPr>
        <w:numPr>
          <w:ilvl w:val="0"/>
          <w:numId w:val="27"/>
        </w:numPr>
        <w:spacing w:after="120"/>
        <w:ind w:left="714" w:hanging="357"/>
      </w:pPr>
      <w:r w:rsidRPr="00AE7E73">
        <w:t>Démocratiser l'accès aux outils numériques éducatifs avancés</w:t>
      </w:r>
    </w:p>
    <w:p w14:paraId="43AE02AA" w14:textId="77777777" w:rsidR="00E16EC0" w:rsidRPr="00AE7E73" w:rsidRDefault="00E16EC0">
      <w:pPr>
        <w:numPr>
          <w:ilvl w:val="0"/>
          <w:numId w:val="27"/>
        </w:numPr>
        <w:spacing w:after="120"/>
        <w:ind w:left="714" w:hanging="357"/>
      </w:pPr>
      <w:r w:rsidRPr="00AE7E73">
        <w:t>Favoriser l'innovation pédagogique par des fonctionnalités adaptées</w:t>
      </w:r>
    </w:p>
    <w:p w14:paraId="05A9086E" w14:textId="77777777" w:rsidR="00E16EC0" w:rsidRPr="00AE7E73" w:rsidRDefault="00E16EC0">
      <w:pPr>
        <w:numPr>
          <w:ilvl w:val="0"/>
          <w:numId w:val="27"/>
        </w:numPr>
        <w:spacing w:after="120"/>
        <w:ind w:left="714" w:hanging="357"/>
      </w:pPr>
      <w:r w:rsidRPr="00AE7E73">
        <w:t>Créer un écosystème open source autour des technologies éducatives</w:t>
      </w:r>
    </w:p>
    <w:p w14:paraId="1D48F10E" w14:textId="77062D33" w:rsidR="00E16EC0" w:rsidRPr="00A748BB" w:rsidRDefault="00E16EC0">
      <w:pPr>
        <w:numPr>
          <w:ilvl w:val="0"/>
          <w:numId w:val="27"/>
        </w:numPr>
        <w:spacing w:after="120"/>
        <w:ind w:left="714" w:hanging="357"/>
      </w:pPr>
      <w:r w:rsidRPr="00AE7E73">
        <w:t>Réduire la dépendance aux solutions propriétaires internationales</w:t>
      </w:r>
    </w:p>
    <w:p w14:paraId="041A07EC" w14:textId="492287CE" w:rsidR="00D67495" w:rsidRPr="00A748BB" w:rsidRDefault="00D67495" w:rsidP="00AC527A">
      <w:pPr>
        <w:pStyle w:val="11Loaten1"/>
        <w:spacing w:line="360" w:lineRule="auto"/>
      </w:pPr>
      <w:bookmarkStart w:id="190" w:name="_Toc210120198"/>
      <w:r w:rsidRPr="00A748BB">
        <w:lastRenderedPageBreak/>
        <w:t>Perspectives de valorisation et déploiement</w:t>
      </w:r>
      <w:bookmarkEnd w:id="190"/>
    </w:p>
    <w:p w14:paraId="41FFDA6C" w14:textId="0F6B4A36" w:rsidR="00BF52A9" w:rsidRPr="00A748BB" w:rsidRDefault="00BF52A9" w:rsidP="007511D3">
      <w:pPr>
        <w:pStyle w:val="11Loaten1"/>
        <w:numPr>
          <w:ilvl w:val="0"/>
          <w:numId w:val="0"/>
        </w:numPr>
        <w:spacing w:before="120" w:line="360" w:lineRule="auto"/>
        <w:ind w:right="-284" w:firstLine="709"/>
        <w:outlineLvl w:val="9"/>
        <w:rPr>
          <w:b w:val="0"/>
          <w:bCs/>
        </w:rPr>
      </w:pPr>
      <w:r w:rsidRPr="00AE7E73">
        <w:rPr>
          <w:b w:val="0"/>
          <w:bCs/>
        </w:rPr>
        <w:t>Les résultats positifs de l'évaluation ouvrent la voie à plusieurs scénarios de valorisation et de déploiement à plus large échelle</w:t>
      </w:r>
    </w:p>
    <w:p w14:paraId="5630D107" w14:textId="4B45FF41" w:rsidR="006A4DDB" w:rsidRPr="006A4DDB" w:rsidRDefault="007D458F" w:rsidP="006A4DDB">
      <w:pPr>
        <w:pStyle w:val="111Loaten2"/>
        <w:spacing w:line="360" w:lineRule="auto"/>
      </w:pPr>
      <w:bookmarkStart w:id="191" w:name="_Toc210120199"/>
      <w:r w:rsidRPr="00A748BB">
        <w:t>Modèles de déploiement envisageables</w:t>
      </w:r>
      <w:bookmarkEnd w:id="191"/>
    </w:p>
    <w:p w14:paraId="5322EF9C" w14:textId="5EA8851F" w:rsidR="000165E1" w:rsidRPr="00A748BB" w:rsidRDefault="007B140C" w:rsidP="00DE1DC5">
      <w:pPr>
        <w:pStyle w:val="Tabilao"/>
      </w:pPr>
      <w:bookmarkStart w:id="192" w:name="_Toc209780264"/>
      <w:r w:rsidRPr="00A748BB">
        <w:t>Analyse des modèles de déploiement possibles</w:t>
      </w:r>
      <w:bookmarkEnd w:id="192"/>
    </w:p>
    <w:tbl>
      <w:tblPr>
        <w:tblStyle w:val="TableGrid"/>
        <w:tblW w:w="0" w:type="auto"/>
        <w:tblLook w:val="04A0" w:firstRow="1" w:lastRow="0" w:firstColumn="1" w:lastColumn="0" w:noHBand="0" w:noVBand="1"/>
      </w:tblPr>
      <w:tblGrid>
        <w:gridCol w:w="1843"/>
        <w:gridCol w:w="2385"/>
        <w:gridCol w:w="1643"/>
        <w:gridCol w:w="1810"/>
        <w:gridCol w:w="1805"/>
      </w:tblGrid>
      <w:tr w:rsidR="00005161" w:rsidRPr="00A748BB" w14:paraId="1BC1CC00" w14:textId="77777777" w:rsidTr="007B31A5">
        <w:tc>
          <w:tcPr>
            <w:tcW w:w="1843" w:type="dxa"/>
          </w:tcPr>
          <w:p w14:paraId="340B0906" w14:textId="77777777" w:rsidR="00005161" w:rsidRPr="00A748BB" w:rsidRDefault="00005161" w:rsidP="000C5B14">
            <w:pPr>
              <w:spacing w:line="360" w:lineRule="auto"/>
              <w:ind w:left="0" w:firstLine="0"/>
            </w:pPr>
            <w:r w:rsidRPr="00A748BB">
              <w:rPr>
                <w:b/>
                <w:bCs/>
              </w:rPr>
              <w:t>Modèle</w:t>
            </w:r>
          </w:p>
        </w:tc>
        <w:tc>
          <w:tcPr>
            <w:tcW w:w="2405" w:type="dxa"/>
          </w:tcPr>
          <w:p w14:paraId="2665FF2D" w14:textId="77777777" w:rsidR="00005161" w:rsidRPr="00A748BB" w:rsidRDefault="00005161" w:rsidP="000C5B14">
            <w:pPr>
              <w:spacing w:line="360" w:lineRule="auto"/>
              <w:ind w:left="0" w:firstLine="0"/>
            </w:pPr>
            <w:r w:rsidRPr="00A748BB">
              <w:rPr>
                <w:b/>
                <w:bCs/>
              </w:rPr>
              <w:t>Avantages</w:t>
            </w:r>
          </w:p>
        </w:tc>
        <w:tc>
          <w:tcPr>
            <w:tcW w:w="1219" w:type="dxa"/>
          </w:tcPr>
          <w:p w14:paraId="31FB2C94" w14:textId="77777777" w:rsidR="00005161" w:rsidRPr="00A748BB" w:rsidRDefault="00005161" w:rsidP="000C5B14">
            <w:pPr>
              <w:spacing w:line="360" w:lineRule="auto"/>
              <w:ind w:left="0" w:firstLine="0"/>
            </w:pPr>
            <w:r w:rsidRPr="00A748BB">
              <w:rPr>
                <w:b/>
                <w:bCs/>
              </w:rPr>
              <w:t>Inconvénients</w:t>
            </w:r>
          </w:p>
        </w:tc>
        <w:tc>
          <w:tcPr>
            <w:tcW w:w="1813" w:type="dxa"/>
          </w:tcPr>
          <w:p w14:paraId="0BE9EB55" w14:textId="77777777" w:rsidR="00005161" w:rsidRPr="00A748BB" w:rsidRDefault="00005161" w:rsidP="000C5B14">
            <w:pPr>
              <w:spacing w:line="360" w:lineRule="auto"/>
              <w:ind w:left="0" w:firstLine="0"/>
            </w:pPr>
            <w:r w:rsidRPr="00A748BB">
              <w:rPr>
                <w:b/>
                <w:bCs/>
              </w:rPr>
              <w:t>Public cible</w:t>
            </w:r>
          </w:p>
        </w:tc>
        <w:tc>
          <w:tcPr>
            <w:tcW w:w="1813" w:type="dxa"/>
          </w:tcPr>
          <w:p w14:paraId="27F5CCE2" w14:textId="77777777" w:rsidR="00005161" w:rsidRPr="00A748BB" w:rsidRDefault="00005161" w:rsidP="000C5B14">
            <w:pPr>
              <w:spacing w:line="360" w:lineRule="auto"/>
              <w:ind w:left="0" w:firstLine="0"/>
            </w:pPr>
            <w:r w:rsidRPr="00A748BB">
              <w:rPr>
                <w:b/>
                <w:bCs/>
              </w:rPr>
              <w:t>Potentiel économique</w:t>
            </w:r>
          </w:p>
        </w:tc>
      </w:tr>
      <w:tr w:rsidR="00005161" w:rsidRPr="00A748BB" w14:paraId="12E40A5B" w14:textId="77777777" w:rsidTr="007B31A5">
        <w:tc>
          <w:tcPr>
            <w:tcW w:w="1843" w:type="dxa"/>
          </w:tcPr>
          <w:p w14:paraId="74BBE3EE" w14:textId="77777777" w:rsidR="00005161" w:rsidRPr="00A748BB" w:rsidRDefault="00005161" w:rsidP="000C5B14">
            <w:pPr>
              <w:spacing w:line="360" w:lineRule="auto"/>
              <w:ind w:left="0" w:firstLine="0"/>
            </w:pPr>
            <w:r w:rsidRPr="00A748BB">
              <w:rPr>
                <w:b/>
                <w:bCs/>
              </w:rPr>
              <w:t>Open source communautaire</w:t>
            </w:r>
          </w:p>
        </w:tc>
        <w:tc>
          <w:tcPr>
            <w:tcW w:w="2405" w:type="dxa"/>
          </w:tcPr>
          <w:p w14:paraId="672409AF" w14:textId="77777777" w:rsidR="00005161" w:rsidRPr="00A748BB" w:rsidRDefault="00005161" w:rsidP="000C5B14">
            <w:pPr>
              <w:spacing w:line="360" w:lineRule="auto"/>
              <w:ind w:left="0" w:firstLine="0"/>
            </w:pPr>
            <w:r w:rsidRPr="00A748BB">
              <w:t>Adoption large, contributions externes</w:t>
            </w:r>
          </w:p>
        </w:tc>
        <w:tc>
          <w:tcPr>
            <w:tcW w:w="1219" w:type="dxa"/>
          </w:tcPr>
          <w:p w14:paraId="6C9471E3" w14:textId="77777777" w:rsidR="00005161" w:rsidRPr="00A748BB" w:rsidRDefault="00005161" w:rsidP="000C5B14">
            <w:pPr>
              <w:spacing w:line="360" w:lineRule="auto"/>
              <w:ind w:left="0" w:firstLine="0"/>
            </w:pPr>
            <w:r w:rsidRPr="00A748BB">
              <w:t>Financement incertain</w:t>
            </w:r>
          </w:p>
        </w:tc>
        <w:tc>
          <w:tcPr>
            <w:tcW w:w="1813" w:type="dxa"/>
          </w:tcPr>
          <w:p w14:paraId="15E20036" w14:textId="77777777" w:rsidR="00005161" w:rsidRPr="00A748BB" w:rsidRDefault="00005161" w:rsidP="000C5B14">
            <w:pPr>
              <w:spacing w:line="360" w:lineRule="auto"/>
              <w:ind w:left="0" w:firstLine="0"/>
            </w:pPr>
            <w:r w:rsidRPr="00A748BB">
              <w:t>Universités, développeurs</w:t>
            </w:r>
          </w:p>
        </w:tc>
        <w:tc>
          <w:tcPr>
            <w:tcW w:w="1813" w:type="dxa"/>
          </w:tcPr>
          <w:p w14:paraId="1A2EDD14" w14:textId="77777777" w:rsidR="00005161" w:rsidRPr="00A748BB" w:rsidRDefault="00005161" w:rsidP="000C5B14">
            <w:pPr>
              <w:spacing w:line="360" w:lineRule="auto"/>
              <w:ind w:left="0" w:firstLine="0"/>
            </w:pPr>
            <w:r w:rsidRPr="00A748BB">
              <w:t>Faible (prestige)</w:t>
            </w:r>
          </w:p>
        </w:tc>
      </w:tr>
      <w:tr w:rsidR="00005161" w:rsidRPr="00A748BB" w14:paraId="33255BFF" w14:textId="77777777" w:rsidTr="007B31A5">
        <w:tc>
          <w:tcPr>
            <w:tcW w:w="1843" w:type="dxa"/>
          </w:tcPr>
          <w:p w14:paraId="516E007A" w14:textId="77777777" w:rsidR="00005161" w:rsidRPr="00A748BB" w:rsidRDefault="00005161" w:rsidP="000C5B14">
            <w:pPr>
              <w:spacing w:line="360" w:lineRule="auto"/>
              <w:ind w:left="0" w:firstLine="0"/>
            </w:pPr>
            <w:r w:rsidRPr="00A748BB">
              <w:rPr>
                <w:b/>
                <w:bCs/>
              </w:rPr>
              <w:t>SaaS (Abonnement)</w:t>
            </w:r>
          </w:p>
        </w:tc>
        <w:tc>
          <w:tcPr>
            <w:tcW w:w="2405" w:type="dxa"/>
          </w:tcPr>
          <w:p w14:paraId="041523BD" w14:textId="77777777" w:rsidR="00005161" w:rsidRPr="00A748BB" w:rsidRDefault="00005161" w:rsidP="000C5B14">
            <w:pPr>
              <w:spacing w:line="360" w:lineRule="auto"/>
              <w:ind w:left="0" w:firstLine="0"/>
            </w:pPr>
            <w:r w:rsidRPr="00A748BB">
              <w:t>Récurrent revenue, scalabilité</w:t>
            </w:r>
          </w:p>
        </w:tc>
        <w:tc>
          <w:tcPr>
            <w:tcW w:w="1219" w:type="dxa"/>
          </w:tcPr>
          <w:p w14:paraId="3A08ADDA" w14:textId="77777777" w:rsidR="00005161" w:rsidRPr="00A748BB" w:rsidRDefault="00005161" w:rsidP="000C5B14">
            <w:pPr>
              <w:spacing w:line="360" w:lineRule="auto"/>
              <w:ind w:left="0" w:firstLine="0"/>
            </w:pPr>
            <w:r w:rsidRPr="00A748BB">
              <w:t>Concurrence forte</w:t>
            </w:r>
          </w:p>
        </w:tc>
        <w:tc>
          <w:tcPr>
            <w:tcW w:w="1813" w:type="dxa"/>
          </w:tcPr>
          <w:p w14:paraId="7A0253C4" w14:textId="77777777" w:rsidR="00005161" w:rsidRPr="00A748BB" w:rsidRDefault="00005161" w:rsidP="000C5B14">
            <w:pPr>
              <w:spacing w:line="360" w:lineRule="auto"/>
              <w:ind w:left="0" w:firstLine="0"/>
            </w:pPr>
            <w:r w:rsidRPr="00A748BB">
              <w:t>Établissements moyens</w:t>
            </w:r>
          </w:p>
        </w:tc>
        <w:tc>
          <w:tcPr>
            <w:tcW w:w="1813" w:type="dxa"/>
          </w:tcPr>
          <w:p w14:paraId="465482A9" w14:textId="77777777" w:rsidR="00005161" w:rsidRPr="00A748BB" w:rsidRDefault="00005161" w:rsidP="000C5B14">
            <w:pPr>
              <w:spacing w:line="360" w:lineRule="auto"/>
              <w:ind w:left="0" w:firstLine="0"/>
            </w:pPr>
            <w:r w:rsidRPr="00A748BB">
              <w:t>Élevé</w:t>
            </w:r>
          </w:p>
        </w:tc>
      </w:tr>
      <w:tr w:rsidR="00005161" w:rsidRPr="00A748BB" w14:paraId="625E45EF" w14:textId="77777777" w:rsidTr="007B31A5">
        <w:tc>
          <w:tcPr>
            <w:tcW w:w="1843" w:type="dxa"/>
          </w:tcPr>
          <w:p w14:paraId="3B470DDE" w14:textId="77777777" w:rsidR="00005161" w:rsidRPr="00A748BB" w:rsidRDefault="00005161" w:rsidP="000C5B14">
            <w:pPr>
              <w:spacing w:line="360" w:lineRule="auto"/>
              <w:ind w:left="0" w:firstLine="0"/>
            </w:pPr>
            <w:r w:rsidRPr="00A748BB">
              <w:rPr>
                <w:b/>
                <w:bCs/>
              </w:rPr>
              <w:t>Modèle hybride</w:t>
            </w:r>
          </w:p>
        </w:tc>
        <w:tc>
          <w:tcPr>
            <w:tcW w:w="2405" w:type="dxa"/>
          </w:tcPr>
          <w:p w14:paraId="2FEBDB63" w14:textId="77777777" w:rsidR="00005161" w:rsidRPr="00A748BB" w:rsidRDefault="00005161" w:rsidP="000C5B14">
            <w:pPr>
              <w:spacing w:line="360" w:lineRule="auto"/>
              <w:ind w:left="0" w:firstLine="0"/>
            </w:pPr>
            <w:r w:rsidRPr="00A748BB">
              <w:t>Best of both worlds</w:t>
            </w:r>
          </w:p>
        </w:tc>
        <w:tc>
          <w:tcPr>
            <w:tcW w:w="1219" w:type="dxa"/>
          </w:tcPr>
          <w:p w14:paraId="064C215C" w14:textId="77777777" w:rsidR="00005161" w:rsidRPr="00A748BB" w:rsidRDefault="00005161" w:rsidP="000C5B14">
            <w:pPr>
              <w:spacing w:line="360" w:lineRule="auto"/>
              <w:ind w:left="0" w:firstLine="0"/>
            </w:pPr>
            <w:r w:rsidRPr="00A748BB">
              <w:t>Complexité de gestion</w:t>
            </w:r>
          </w:p>
        </w:tc>
        <w:tc>
          <w:tcPr>
            <w:tcW w:w="1813" w:type="dxa"/>
          </w:tcPr>
          <w:p w14:paraId="31A88956" w14:textId="77777777" w:rsidR="00005161" w:rsidRPr="00A748BB" w:rsidRDefault="00005161" w:rsidP="000C5B14">
            <w:pPr>
              <w:spacing w:line="360" w:lineRule="auto"/>
              <w:ind w:left="0" w:firstLine="0"/>
            </w:pPr>
            <w:r w:rsidRPr="00A748BB">
              <w:t>Marché segmenté</w:t>
            </w:r>
          </w:p>
        </w:tc>
        <w:tc>
          <w:tcPr>
            <w:tcW w:w="1813" w:type="dxa"/>
          </w:tcPr>
          <w:p w14:paraId="29A96396" w14:textId="77777777" w:rsidR="00005161" w:rsidRPr="00A748BB" w:rsidRDefault="00005161" w:rsidP="000C5B14">
            <w:pPr>
              <w:spacing w:line="360" w:lineRule="auto"/>
              <w:ind w:left="0" w:firstLine="0"/>
            </w:pPr>
            <w:r w:rsidRPr="00A748BB">
              <w:t>Moyen à élevé</w:t>
            </w:r>
          </w:p>
        </w:tc>
      </w:tr>
      <w:tr w:rsidR="00005161" w:rsidRPr="00A748BB" w14:paraId="2590686D" w14:textId="77777777" w:rsidTr="007B31A5">
        <w:tc>
          <w:tcPr>
            <w:tcW w:w="1843" w:type="dxa"/>
          </w:tcPr>
          <w:p w14:paraId="55ADD6DC" w14:textId="77777777" w:rsidR="00005161" w:rsidRPr="00A748BB" w:rsidRDefault="00005161" w:rsidP="000C5B14">
            <w:pPr>
              <w:spacing w:line="360" w:lineRule="auto"/>
              <w:ind w:left="0" w:firstLine="0"/>
            </w:pPr>
            <w:r w:rsidRPr="00A748BB">
              <w:rPr>
                <w:b/>
                <w:bCs/>
              </w:rPr>
              <w:t>Partenariats institutionnels</w:t>
            </w:r>
          </w:p>
        </w:tc>
        <w:tc>
          <w:tcPr>
            <w:tcW w:w="2405" w:type="dxa"/>
          </w:tcPr>
          <w:p w14:paraId="0918AB7D" w14:textId="77777777" w:rsidR="00005161" w:rsidRPr="00A748BB" w:rsidRDefault="00005161" w:rsidP="000C5B14">
            <w:pPr>
              <w:spacing w:line="360" w:lineRule="auto"/>
              <w:ind w:left="0" w:firstLine="0"/>
            </w:pPr>
            <w:r w:rsidRPr="00A748BB">
              <w:t>Stabilité, impact</w:t>
            </w:r>
          </w:p>
        </w:tc>
        <w:tc>
          <w:tcPr>
            <w:tcW w:w="1219" w:type="dxa"/>
          </w:tcPr>
          <w:p w14:paraId="12778DAA" w14:textId="77777777" w:rsidR="00005161" w:rsidRPr="00A748BB" w:rsidRDefault="00005161" w:rsidP="000C5B14">
            <w:pPr>
              <w:spacing w:line="360" w:lineRule="auto"/>
              <w:ind w:left="0" w:firstLine="0"/>
            </w:pPr>
            <w:r w:rsidRPr="00A748BB">
              <w:t>Dépendance aux partenaires</w:t>
            </w:r>
          </w:p>
        </w:tc>
        <w:tc>
          <w:tcPr>
            <w:tcW w:w="1813" w:type="dxa"/>
          </w:tcPr>
          <w:p w14:paraId="0F826F87" w14:textId="77777777" w:rsidR="00005161" w:rsidRPr="00A748BB" w:rsidRDefault="00005161" w:rsidP="000C5B14">
            <w:pPr>
              <w:spacing w:line="360" w:lineRule="auto"/>
              <w:ind w:left="0" w:firstLine="0"/>
            </w:pPr>
            <w:r w:rsidRPr="00A748BB">
              <w:t>Réseaux universitaires</w:t>
            </w:r>
          </w:p>
        </w:tc>
        <w:tc>
          <w:tcPr>
            <w:tcW w:w="1813" w:type="dxa"/>
          </w:tcPr>
          <w:p w14:paraId="19FD4D6F" w14:textId="77777777" w:rsidR="00005161" w:rsidRPr="00A748BB" w:rsidRDefault="00005161" w:rsidP="000C5B14">
            <w:pPr>
              <w:spacing w:line="360" w:lineRule="auto"/>
              <w:ind w:left="0" w:firstLine="0"/>
            </w:pPr>
            <w:r w:rsidRPr="00A748BB">
              <w:t>Variable</w:t>
            </w:r>
          </w:p>
        </w:tc>
      </w:tr>
    </w:tbl>
    <w:p w14:paraId="5535E224" w14:textId="77777777" w:rsidR="00A81674" w:rsidRPr="00A748BB" w:rsidRDefault="00A81674" w:rsidP="00A81674">
      <w:pPr>
        <w:pStyle w:val="111Loaten2"/>
        <w:numPr>
          <w:ilvl w:val="0"/>
          <w:numId w:val="0"/>
        </w:numPr>
        <w:spacing w:line="360" w:lineRule="auto"/>
        <w:ind w:right="-284"/>
        <w:outlineLvl w:val="9"/>
        <w:rPr>
          <w:b w:val="0"/>
          <w:bCs/>
          <w:i w:val="0"/>
          <w:iCs/>
        </w:rPr>
      </w:pPr>
    </w:p>
    <w:p w14:paraId="369C8813" w14:textId="6504F3D8" w:rsidR="007D458F" w:rsidRPr="00A748BB" w:rsidRDefault="007D458F" w:rsidP="00AC527A">
      <w:pPr>
        <w:pStyle w:val="111Loaten2"/>
        <w:spacing w:line="360" w:lineRule="auto"/>
      </w:pPr>
      <w:bookmarkStart w:id="193" w:name="_Toc210120200"/>
      <w:r w:rsidRPr="00A748BB">
        <w:t>Stratégie de contribution communautaire</w:t>
      </w:r>
      <w:bookmarkEnd w:id="193"/>
    </w:p>
    <w:p w14:paraId="74D6A906" w14:textId="2D8CE737" w:rsidR="00443493" w:rsidRPr="00A748BB" w:rsidRDefault="00443493" w:rsidP="00D770E8">
      <w:pPr>
        <w:pStyle w:val="111Loaten2"/>
        <w:numPr>
          <w:ilvl w:val="0"/>
          <w:numId w:val="0"/>
        </w:numPr>
        <w:spacing w:line="360" w:lineRule="auto"/>
        <w:ind w:right="-284" w:firstLine="709"/>
        <w:outlineLvl w:val="9"/>
        <w:rPr>
          <w:b w:val="0"/>
          <w:bCs/>
          <w:i w:val="0"/>
          <w:iCs/>
        </w:rPr>
      </w:pPr>
      <w:r w:rsidRPr="00AE7E73">
        <w:rPr>
          <w:b w:val="0"/>
          <w:bCs/>
          <w:i w:val="0"/>
          <w:iCs/>
        </w:rPr>
        <w:t>Pour favoriser l'adoption et l'amélioration continue, une stratégie de contribution communautaire structurée est proposée</w:t>
      </w:r>
      <w:r w:rsidR="00D4514D" w:rsidRPr="00A748BB">
        <w:rPr>
          <w:b w:val="0"/>
          <w:bCs/>
          <w:i w:val="0"/>
          <w:iCs/>
        </w:rPr>
        <w:t> :</w:t>
      </w:r>
    </w:p>
    <w:p w14:paraId="2038FB3C" w14:textId="77777777" w:rsidR="001755B1" w:rsidRPr="00AE7E73" w:rsidRDefault="001755B1">
      <w:pPr>
        <w:numPr>
          <w:ilvl w:val="0"/>
          <w:numId w:val="28"/>
        </w:numPr>
        <w:spacing w:after="120"/>
        <w:ind w:left="714" w:hanging="357"/>
      </w:pPr>
      <w:r w:rsidRPr="00AE7E73">
        <w:t>Documentation complète traduite en plusieurs langues</w:t>
      </w:r>
    </w:p>
    <w:p w14:paraId="450AEE82" w14:textId="77777777" w:rsidR="001755B1" w:rsidRPr="00AE7E73" w:rsidRDefault="001755B1">
      <w:pPr>
        <w:numPr>
          <w:ilvl w:val="0"/>
          <w:numId w:val="28"/>
        </w:numPr>
        <w:spacing w:after="120"/>
        <w:ind w:left="714" w:hanging="357"/>
      </w:pPr>
      <w:r w:rsidRPr="00AE7E73">
        <w:t>API ouverte pour les développeurs tiers</w:t>
      </w:r>
    </w:p>
    <w:p w14:paraId="49DF0675" w14:textId="77777777" w:rsidR="001755B1" w:rsidRPr="00A748BB" w:rsidRDefault="001755B1">
      <w:pPr>
        <w:numPr>
          <w:ilvl w:val="0"/>
          <w:numId w:val="28"/>
        </w:numPr>
        <w:spacing w:after="120"/>
        <w:ind w:left="714" w:hanging="357"/>
      </w:pPr>
      <w:r w:rsidRPr="00AE7E73">
        <w:t>Programme de contributions avec reconnaissance des contributeurs</w:t>
      </w:r>
    </w:p>
    <w:p w14:paraId="62EFAFD2" w14:textId="413FDBC6" w:rsidR="001755B1" w:rsidRPr="00A748BB" w:rsidRDefault="001755B1">
      <w:pPr>
        <w:numPr>
          <w:ilvl w:val="0"/>
          <w:numId w:val="28"/>
        </w:numPr>
        <w:spacing w:after="120"/>
        <w:ind w:left="714" w:hanging="357"/>
      </w:pPr>
      <w:r w:rsidRPr="00A748BB">
        <w:t>Forums et communauté d'entraide et d'échange</w:t>
      </w:r>
    </w:p>
    <w:p w14:paraId="629A9241" w14:textId="6D8E0E5A" w:rsidR="00447A91" w:rsidRPr="00A748BB" w:rsidRDefault="00FE4B97" w:rsidP="00AC527A">
      <w:pPr>
        <w:pStyle w:val="111Loaten2"/>
        <w:spacing w:line="360" w:lineRule="auto"/>
      </w:pPr>
      <w:bookmarkStart w:id="194" w:name="_Toc210120201"/>
      <w:r w:rsidRPr="00A748BB">
        <w:t>Perspectives</w:t>
      </w:r>
      <w:r w:rsidR="00447A91" w:rsidRPr="00A748BB">
        <w:t xml:space="preserve"> de recherche et développement</w:t>
      </w:r>
      <w:bookmarkEnd w:id="194"/>
    </w:p>
    <w:p w14:paraId="4A347781" w14:textId="27D30914" w:rsidR="0015007B" w:rsidRPr="00AE7E73" w:rsidRDefault="00D770E8" w:rsidP="00AE72C1">
      <w:pPr>
        <w:spacing w:before="0" w:after="160"/>
        <w:ind w:left="0" w:firstLine="709"/>
      </w:pPr>
      <w:r w:rsidRPr="00A748BB">
        <w:t xml:space="preserve">La plateforme </w:t>
      </w:r>
      <w:r w:rsidR="0015007B" w:rsidRPr="00AE7E73">
        <w:t>UniSphere ouvre également des perspectives pour la recherche dans plusieurs domaines :</w:t>
      </w:r>
    </w:p>
    <w:p w14:paraId="59D96788" w14:textId="77777777" w:rsidR="0015007B" w:rsidRPr="00AE7E73" w:rsidRDefault="0015007B">
      <w:pPr>
        <w:numPr>
          <w:ilvl w:val="0"/>
          <w:numId w:val="29"/>
        </w:numPr>
        <w:spacing w:after="120"/>
        <w:ind w:left="714" w:hanging="357"/>
      </w:pPr>
      <w:r w:rsidRPr="00AE7E73">
        <w:t>Analyse des données d'apprentissage (Learning Analytics)</w:t>
      </w:r>
    </w:p>
    <w:p w14:paraId="04659F48" w14:textId="77777777" w:rsidR="0015007B" w:rsidRPr="00AE7E73" w:rsidRDefault="0015007B">
      <w:pPr>
        <w:numPr>
          <w:ilvl w:val="0"/>
          <w:numId w:val="29"/>
        </w:numPr>
        <w:spacing w:after="120"/>
        <w:ind w:left="714" w:hanging="357"/>
      </w:pPr>
      <w:r w:rsidRPr="00AE7E73">
        <w:lastRenderedPageBreak/>
        <w:t>Personnalisation des parcours pédagogiques</w:t>
      </w:r>
    </w:p>
    <w:p w14:paraId="60FF43E6" w14:textId="77777777" w:rsidR="00D90B7C" w:rsidRPr="00A748BB" w:rsidRDefault="0015007B">
      <w:pPr>
        <w:numPr>
          <w:ilvl w:val="0"/>
          <w:numId w:val="29"/>
        </w:numPr>
        <w:spacing w:after="120"/>
        <w:ind w:left="714" w:hanging="357"/>
      </w:pPr>
      <w:r w:rsidRPr="00AE7E73">
        <w:t>Évaluation de l'impact des technologies sur l'apprentissage</w:t>
      </w:r>
    </w:p>
    <w:p w14:paraId="018AF061" w14:textId="357EEAB7" w:rsidR="0015007B" w:rsidRPr="00A748BB" w:rsidRDefault="0015007B">
      <w:pPr>
        <w:numPr>
          <w:ilvl w:val="0"/>
          <w:numId w:val="29"/>
        </w:numPr>
        <w:spacing w:after="120"/>
        <w:ind w:left="714" w:hanging="357"/>
      </w:pPr>
      <w:r w:rsidRPr="00A748BB">
        <w:t>Interopérabilité entre systèmes éducatifs</w:t>
      </w:r>
    </w:p>
    <w:p w14:paraId="31CD790E" w14:textId="1B9B5475" w:rsidR="00A631B8" w:rsidRPr="00A748BB" w:rsidRDefault="00A631B8" w:rsidP="00AC527A">
      <w:pPr>
        <w:pStyle w:val="11Loaten1"/>
        <w:spacing w:line="360" w:lineRule="auto"/>
      </w:pPr>
      <w:bookmarkStart w:id="195" w:name="_Toc210120202"/>
      <w:r w:rsidRPr="00A748BB">
        <w:t>Conclusion</w:t>
      </w:r>
      <w:bookmarkEnd w:id="195"/>
    </w:p>
    <w:p w14:paraId="508F3246" w14:textId="4D0DA2A8" w:rsidR="00776FC8" w:rsidRPr="00A748BB" w:rsidRDefault="001301D9" w:rsidP="00C9665B">
      <w:pPr>
        <w:ind w:left="0" w:firstLine="709"/>
      </w:pPr>
      <w:bookmarkStart w:id="196" w:name="_Toc275842017"/>
      <w:r w:rsidRPr="00A748BB">
        <w:t>En conclusion, l'évaluation exhaustive menée dans ce chapitre démontre qu'UniSphere atteint ses objectifs principaux avec un niveau de qualité satisfaisant. Dans ce chapitre nous avons pu démontrer que la plateforme répond aux besoins identifiés initialement et présente même des avantages compétitifs significatifs par rapport aux solutions existantes</w:t>
      </w:r>
      <w:r w:rsidR="005E47E8">
        <w:t>.</w:t>
      </w:r>
      <w:r w:rsidR="00776FC8" w:rsidRPr="00A748BB">
        <w:br w:type="page"/>
      </w:r>
    </w:p>
    <w:p w14:paraId="20887655" w14:textId="77777777" w:rsidR="002051D6" w:rsidRPr="00A748BB" w:rsidRDefault="002051D6" w:rsidP="002051D6">
      <w:pPr>
        <w:rPr>
          <w:rStyle w:val="longtext"/>
        </w:rPr>
        <w:sectPr w:rsidR="002051D6" w:rsidRPr="00A748BB" w:rsidSect="00212F06">
          <w:headerReference w:type="default" r:id="rId67"/>
          <w:footerReference w:type="default" r:id="rId68"/>
          <w:pgSz w:w="11906" w:h="16838"/>
          <w:pgMar w:top="1418" w:right="992" w:bottom="1985" w:left="1134" w:header="567" w:footer="850" w:gutter="284"/>
          <w:cols w:space="708"/>
          <w:docGrid w:linePitch="360"/>
        </w:sectPr>
      </w:pPr>
      <w:bookmarkStart w:id="197" w:name="_Toc295934705"/>
      <w:bookmarkStart w:id="198" w:name="_Toc295934717"/>
      <w:bookmarkStart w:id="199" w:name="_Toc435582335"/>
      <w:bookmarkEnd w:id="196"/>
      <w:bookmarkEnd w:id="197"/>
      <w:bookmarkEnd w:id="198"/>
      <w:bookmarkEnd w:id="199"/>
    </w:p>
    <w:p w14:paraId="2E30589F" w14:textId="77777777" w:rsidR="002051D6" w:rsidRPr="00A748BB" w:rsidRDefault="002051D6" w:rsidP="002051D6">
      <w:pPr>
        <w:pStyle w:val="sapitra"/>
        <w:numPr>
          <w:ilvl w:val="0"/>
          <w:numId w:val="0"/>
        </w:numPr>
        <w:rPr>
          <w:szCs w:val="24"/>
        </w:rPr>
      </w:pPr>
      <w:bookmarkStart w:id="200" w:name="_Toc487036219"/>
      <w:bookmarkStart w:id="201" w:name="_Toc493750887"/>
      <w:bookmarkStart w:id="202" w:name="_Toc210120203"/>
      <w:r w:rsidRPr="00A748BB">
        <w:rPr>
          <w:szCs w:val="24"/>
        </w:rPr>
        <w:lastRenderedPageBreak/>
        <w:t>CONCLUSION</w:t>
      </w:r>
      <w:bookmarkEnd w:id="200"/>
      <w:bookmarkEnd w:id="201"/>
      <w:r w:rsidR="00B74F25" w:rsidRPr="00A748BB">
        <w:rPr>
          <w:szCs w:val="24"/>
        </w:rPr>
        <w:t xml:space="preserve"> GENERALE</w:t>
      </w:r>
      <w:bookmarkEnd w:id="202"/>
    </w:p>
    <w:p w14:paraId="46EFC0D1" w14:textId="713FB068" w:rsidR="003C5449" w:rsidRDefault="003C5449" w:rsidP="00053A49">
      <w:pPr>
        <w:ind w:left="0" w:firstLine="709"/>
        <w:rPr>
          <w:rStyle w:val="longtext"/>
        </w:rPr>
      </w:pPr>
      <w:r>
        <w:rPr>
          <w:rStyle w:val="longtext"/>
        </w:rPr>
        <w:t xml:space="preserve">En somme, </w:t>
      </w:r>
      <w:r w:rsidR="00240E4E">
        <w:rPr>
          <w:rStyle w:val="longtext"/>
        </w:rPr>
        <w:t xml:space="preserve">les avancés technologiques dans le monde ont profondément transformé </w:t>
      </w:r>
      <w:r w:rsidR="005D06EC">
        <w:rPr>
          <w:rStyle w:val="longtext"/>
        </w:rPr>
        <w:t>le secteur éducatif</w:t>
      </w:r>
      <w:r w:rsidR="00240E4E">
        <w:rPr>
          <w:rStyle w:val="longtext"/>
        </w:rPr>
        <w:t xml:space="preserve"> notamment dans les universités. Ces avancés </w:t>
      </w:r>
      <w:r w:rsidR="0076629F">
        <w:rPr>
          <w:rStyle w:val="longtext"/>
        </w:rPr>
        <w:t xml:space="preserve">ont faite naitre </w:t>
      </w:r>
      <w:r w:rsidR="005D06EC">
        <w:rPr>
          <w:rStyle w:val="longtext"/>
        </w:rPr>
        <w:t>diverses plateformes</w:t>
      </w:r>
      <w:r w:rsidR="006B105F">
        <w:rPr>
          <w:rStyle w:val="longtext"/>
        </w:rPr>
        <w:t xml:space="preserve"> </w:t>
      </w:r>
      <w:r w:rsidR="0097277A">
        <w:rPr>
          <w:rStyle w:val="longtext"/>
        </w:rPr>
        <w:t xml:space="preserve">très utiliser par les universités dans la gestion des ressources pédagogiques et la communication. Cependant </w:t>
      </w:r>
      <w:r w:rsidR="00023C01">
        <w:rPr>
          <w:rStyle w:val="longtext"/>
        </w:rPr>
        <w:t>celle-ci</w:t>
      </w:r>
      <w:r w:rsidR="0097277A">
        <w:rPr>
          <w:rStyle w:val="longtext"/>
        </w:rPr>
        <w:t xml:space="preserve"> ne </w:t>
      </w:r>
      <w:r w:rsidR="005D06EC">
        <w:rPr>
          <w:rStyle w:val="longtext"/>
        </w:rPr>
        <w:t>répondent</w:t>
      </w:r>
      <w:r w:rsidR="0097277A">
        <w:rPr>
          <w:rStyle w:val="longtext"/>
        </w:rPr>
        <w:t xml:space="preserve"> pas </w:t>
      </w:r>
      <w:r w:rsidR="00023C01">
        <w:rPr>
          <w:rStyle w:val="longtext"/>
        </w:rPr>
        <w:t>toujours</w:t>
      </w:r>
      <w:r w:rsidR="0097277A">
        <w:rPr>
          <w:rStyle w:val="longtext"/>
        </w:rPr>
        <w:t xml:space="preserve"> aux </w:t>
      </w:r>
      <w:r w:rsidR="00023C01">
        <w:rPr>
          <w:rStyle w:val="longtext"/>
        </w:rPr>
        <w:t>besoins</w:t>
      </w:r>
      <w:r w:rsidR="0097277A">
        <w:rPr>
          <w:rStyle w:val="longtext"/>
        </w:rPr>
        <w:t xml:space="preserve"> de certain</w:t>
      </w:r>
      <w:r w:rsidR="00023C01">
        <w:rPr>
          <w:rStyle w:val="longtext"/>
        </w:rPr>
        <w:t>e</w:t>
      </w:r>
      <w:r w:rsidR="0097277A">
        <w:rPr>
          <w:rStyle w:val="longtext"/>
        </w:rPr>
        <w:t xml:space="preserve"> universités</w:t>
      </w:r>
      <w:r w:rsidR="00323B11">
        <w:rPr>
          <w:rStyle w:val="longtext"/>
        </w:rPr>
        <w:t>. D’où notre projet</w:t>
      </w:r>
      <w:r w:rsidR="00023C01">
        <w:rPr>
          <w:rStyle w:val="longtext"/>
        </w:rPr>
        <w:t xml:space="preserve"> </w:t>
      </w:r>
      <w:r w:rsidR="00323B11">
        <w:rPr>
          <w:rStyle w:val="longtext"/>
        </w:rPr>
        <w:t xml:space="preserve">« UniSphere » qui se présente comme solution simple et </w:t>
      </w:r>
      <w:r w:rsidR="005D06EC">
        <w:rPr>
          <w:rStyle w:val="longtext"/>
        </w:rPr>
        <w:t>concrète</w:t>
      </w:r>
      <w:r w:rsidR="00323B11">
        <w:rPr>
          <w:rStyle w:val="longtext"/>
        </w:rPr>
        <w:t xml:space="preserve"> </w:t>
      </w:r>
      <w:r w:rsidR="00023C01">
        <w:rPr>
          <w:rStyle w:val="longtext"/>
        </w:rPr>
        <w:t>pour ces université</w:t>
      </w:r>
      <w:r w:rsidR="008C3100">
        <w:rPr>
          <w:rStyle w:val="longtext"/>
        </w:rPr>
        <w:t>s</w:t>
      </w:r>
      <w:r w:rsidR="00323B11">
        <w:rPr>
          <w:rStyle w:val="longtext"/>
        </w:rPr>
        <w:t xml:space="preserve">. En adaptant les processus de gestion </w:t>
      </w:r>
      <w:r w:rsidR="005D06EC">
        <w:rPr>
          <w:rStyle w:val="longtext"/>
        </w:rPr>
        <w:t>académique</w:t>
      </w:r>
      <w:r w:rsidR="00323B11">
        <w:rPr>
          <w:rStyle w:val="longtext"/>
        </w:rPr>
        <w:t xml:space="preserve"> et </w:t>
      </w:r>
      <w:r w:rsidR="005D06EC">
        <w:rPr>
          <w:rStyle w:val="longtext"/>
        </w:rPr>
        <w:t>en</w:t>
      </w:r>
      <w:r w:rsidR="00323B11">
        <w:rPr>
          <w:rStyle w:val="longtext"/>
        </w:rPr>
        <w:t xml:space="preserve"> facilitant les communications entres </w:t>
      </w:r>
      <w:r w:rsidR="005D06EC">
        <w:rPr>
          <w:rStyle w:val="longtext"/>
        </w:rPr>
        <w:t>les</w:t>
      </w:r>
      <w:r w:rsidR="00ED07AC">
        <w:rPr>
          <w:rStyle w:val="longtext"/>
        </w:rPr>
        <w:t xml:space="preserve"> </w:t>
      </w:r>
      <w:r w:rsidR="005D06EC">
        <w:rPr>
          <w:rStyle w:val="longtext"/>
        </w:rPr>
        <w:t>acteurs</w:t>
      </w:r>
      <w:r w:rsidR="00323B11">
        <w:rPr>
          <w:rStyle w:val="longtext"/>
        </w:rPr>
        <w:t xml:space="preserve"> de l’université,</w:t>
      </w:r>
      <w:r w:rsidR="00ED07AC">
        <w:rPr>
          <w:rStyle w:val="longtext"/>
        </w:rPr>
        <w:t xml:space="preserve"> notre projet </w:t>
      </w:r>
      <w:r w:rsidR="00323B11">
        <w:rPr>
          <w:rStyle w:val="longtext"/>
        </w:rPr>
        <w:t xml:space="preserve">renforce l’efficacité </w:t>
      </w:r>
      <w:r w:rsidR="005D06EC">
        <w:rPr>
          <w:rStyle w:val="longtext"/>
        </w:rPr>
        <w:t>pédagogiques</w:t>
      </w:r>
      <w:r w:rsidR="00323B11">
        <w:rPr>
          <w:rStyle w:val="longtext"/>
        </w:rPr>
        <w:t xml:space="preserve">, tout en </w:t>
      </w:r>
      <w:r w:rsidR="005D06EC">
        <w:rPr>
          <w:rStyle w:val="longtext"/>
        </w:rPr>
        <w:t>améliorant</w:t>
      </w:r>
      <w:r w:rsidR="00323B11">
        <w:rPr>
          <w:rStyle w:val="longtext"/>
        </w:rPr>
        <w:t xml:space="preserve"> </w:t>
      </w:r>
      <w:r w:rsidR="005D06EC">
        <w:rPr>
          <w:rStyle w:val="longtext"/>
        </w:rPr>
        <w:t>la gestion administrative</w:t>
      </w:r>
      <w:r w:rsidR="00D90838">
        <w:rPr>
          <w:rStyle w:val="longtext"/>
        </w:rPr>
        <w:t xml:space="preserve"> de l’université</w:t>
      </w:r>
      <w:r w:rsidR="00323B11">
        <w:rPr>
          <w:rStyle w:val="longtext"/>
        </w:rPr>
        <w:t xml:space="preserve"> et la communication entre </w:t>
      </w:r>
      <w:r w:rsidR="00995573">
        <w:rPr>
          <w:rStyle w:val="longtext"/>
        </w:rPr>
        <w:t>ces acteurs</w:t>
      </w:r>
      <w:r w:rsidR="00323B11">
        <w:rPr>
          <w:rStyle w:val="longtext"/>
        </w:rPr>
        <w:t xml:space="preserve">. </w:t>
      </w:r>
    </w:p>
    <w:p w14:paraId="176A592D" w14:textId="06D5C5B7" w:rsidR="00323B11" w:rsidRDefault="00497597" w:rsidP="00053A49">
      <w:pPr>
        <w:ind w:left="0" w:firstLine="708"/>
        <w:rPr>
          <w:rStyle w:val="longtext"/>
        </w:rPr>
      </w:pPr>
      <w:r>
        <w:rPr>
          <w:rStyle w:val="longtext"/>
        </w:rPr>
        <w:t xml:space="preserve">A travers cette ouvrage diviser en quatre chapitres, nous avons détailles les démarches nécessaires de la conception à la réalisation de cette plateforme. Dans le premier chapitre, nous avons présenté </w:t>
      </w:r>
      <w:r w:rsidR="005D06EC">
        <w:rPr>
          <w:rStyle w:val="longtext"/>
        </w:rPr>
        <w:t>le contexte général</w:t>
      </w:r>
      <w:r>
        <w:rPr>
          <w:rStyle w:val="longtext"/>
        </w:rPr>
        <w:t xml:space="preserve"> du projet, </w:t>
      </w:r>
      <w:r w:rsidR="005D06EC">
        <w:rPr>
          <w:rStyle w:val="longtext"/>
        </w:rPr>
        <w:t>repérer</w:t>
      </w:r>
      <w:r>
        <w:rPr>
          <w:rStyle w:val="longtext"/>
        </w:rPr>
        <w:t xml:space="preserve"> les limites des systèmes déjà existants, </w:t>
      </w:r>
      <w:r w:rsidR="005D06EC">
        <w:rPr>
          <w:rStyle w:val="longtext"/>
        </w:rPr>
        <w:t>déterminer</w:t>
      </w:r>
      <w:r>
        <w:rPr>
          <w:rStyle w:val="longtext"/>
        </w:rPr>
        <w:t xml:space="preserve"> les principaux </w:t>
      </w:r>
      <w:r w:rsidR="005D06EC">
        <w:rPr>
          <w:rStyle w:val="longtext"/>
        </w:rPr>
        <w:t>objectifs</w:t>
      </w:r>
      <w:r>
        <w:rPr>
          <w:rStyle w:val="longtext"/>
        </w:rPr>
        <w:t xml:space="preserve"> et fonctionnalités de l’UniSphere. Cette étude a confirmé le besoin d’une solution intégré et intuitive.</w:t>
      </w:r>
    </w:p>
    <w:p w14:paraId="609A3CD6" w14:textId="73B40ED8" w:rsidR="00497597" w:rsidRDefault="00497597" w:rsidP="00053A49">
      <w:pPr>
        <w:ind w:left="0" w:firstLine="708"/>
        <w:rPr>
          <w:rStyle w:val="longtext"/>
        </w:rPr>
      </w:pPr>
      <w:r>
        <w:rPr>
          <w:rStyle w:val="longtext"/>
        </w:rPr>
        <w:t>Le deuxième chapitre a été dédié à l’analyse et à la conception de notre à l’aide du langage de modélisation UML</w:t>
      </w:r>
      <w:r w:rsidR="005D06EC">
        <w:rPr>
          <w:rStyle w:val="longtext"/>
        </w:rPr>
        <w:t xml:space="preserve">. Nous avons pu présenter les fonctionnalités à implémentées de notre plateforme </w:t>
      </w:r>
      <w:r w:rsidR="00D10196">
        <w:rPr>
          <w:rStyle w:val="longtext"/>
        </w:rPr>
        <w:t>avec les</w:t>
      </w:r>
      <w:r w:rsidR="005D06EC">
        <w:rPr>
          <w:rStyle w:val="longtext"/>
        </w:rPr>
        <w:t xml:space="preserve"> diagramme</w:t>
      </w:r>
      <w:r w:rsidR="00D10196">
        <w:rPr>
          <w:rStyle w:val="longtext"/>
        </w:rPr>
        <w:t>s</w:t>
      </w:r>
      <w:r w:rsidR="005D06EC">
        <w:rPr>
          <w:rStyle w:val="longtext"/>
        </w:rPr>
        <w:t xml:space="preserve"> de cas d’utilisation, de séquence, d’activité et de classe. </w:t>
      </w:r>
    </w:p>
    <w:p w14:paraId="206855D9" w14:textId="3F775D6E" w:rsidR="005D06EC" w:rsidRDefault="005D06EC" w:rsidP="00053A49">
      <w:pPr>
        <w:ind w:left="0" w:firstLine="708"/>
        <w:rPr>
          <w:rStyle w:val="longtext"/>
        </w:rPr>
      </w:pPr>
      <w:r>
        <w:rPr>
          <w:rStyle w:val="longtext"/>
        </w:rPr>
        <w:t>Le tr</w:t>
      </w:r>
      <w:r w:rsidR="002D43CC">
        <w:rPr>
          <w:rStyle w:val="longtext"/>
        </w:rPr>
        <w:t>oisièmes</w:t>
      </w:r>
      <w:r>
        <w:rPr>
          <w:rStyle w:val="longtext"/>
        </w:rPr>
        <w:t xml:space="preserve"> chapitre </w:t>
      </w:r>
      <w:r w:rsidR="002D43CC">
        <w:rPr>
          <w:rStyle w:val="longtext"/>
        </w:rPr>
        <w:t>a</w:t>
      </w:r>
      <w:r>
        <w:rPr>
          <w:rStyle w:val="longtext"/>
        </w:rPr>
        <w:t xml:space="preserve"> été consacré à la phase de réalisation. Dans ce chapitre nous présentons les langages de programmations, les frameworks et les outils essentiels pour la création de notre </w:t>
      </w:r>
      <w:r w:rsidR="002D43CC">
        <w:rPr>
          <w:rStyle w:val="longtext"/>
        </w:rPr>
        <w:t>plateforme</w:t>
      </w:r>
      <w:r>
        <w:rPr>
          <w:rStyle w:val="longtext"/>
        </w:rPr>
        <w:t xml:space="preserve"> UniSphere. Afin que notre plateforme soit performante</w:t>
      </w:r>
      <w:r w:rsidR="00D10196">
        <w:rPr>
          <w:rStyle w:val="longtext"/>
        </w:rPr>
        <w:t xml:space="preserve"> et</w:t>
      </w:r>
      <w:r>
        <w:rPr>
          <w:rStyle w:val="longtext"/>
        </w:rPr>
        <w:t xml:space="preserve"> sécurisé, nous avons </w:t>
      </w:r>
      <w:r w:rsidR="00A16A03">
        <w:rPr>
          <w:rStyle w:val="longtext"/>
        </w:rPr>
        <w:t>employé</w:t>
      </w:r>
      <w:r>
        <w:rPr>
          <w:rStyle w:val="longtext"/>
        </w:rPr>
        <w:t xml:space="preserve"> les technologies moderne </w:t>
      </w:r>
      <w:r w:rsidR="007C33B0">
        <w:rPr>
          <w:rStyle w:val="longtext"/>
        </w:rPr>
        <w:t xml:space="preserve">comme Vue.JS, Socket.IO et MySQL. Les interfaces graphiques </w:t>
      </w:r>
      <w:r w:rsidR="000C5912">
        <w:rPr>
          <w:rStyle w:val="longtext"/>
        </w:rPr>
        <w:t>présenter</w:t>
      </w:r>
      <w:r w:rsidR="007C33B0">
        <w:rPr>
          <w:rStyle w:val="longtext"/>
        </w:rPr>
        <w:t xml:space="preserve"> </w:t>
      </w:r>
      <w:r w:rsidR="002D43CC">
        <w:rPr>
          <w:rStyle w:val="longtext"/>
        </w:rPr>
        <w:t>montrent</w:t>
      </w:r>
      <w:r w:rsidR="007C33B0">
        <w:rPr>
          <w:rStyle w:val="longtext"/>
        </w:rPr>
        <w:t xml:space="preserve"> </w:t>
      </w:r>
      <w:r w:rsidR="002D43CC">
        <w:rPr>
          <w:rStyle w:val="longtext"/>
        </w:rPr>
        <w:t>nos intentions</w:t>
      </w:r>
      <w:r w:rsidR="007C33B0">
        <w:rPr>
          <w:rStyle w:val="longtext"/>
        </w:rPr>
        <w:t xml:space="preserve"> </w:t>
      </w:r>
      <w:r w:rsidR="001258CF">
        <w:rPr>
          <w:rStyle w:val="longtext"/>
        </w:rPr>
        <w:t xml:space="preserve">à </w:t>
      </w:r>
      <w:r w:rsidR="007C33B0">
        <w:rPr>
          <w:rStyle w:val="longtext"/>
        </w:rPr>
        <w:t>offrir une expérience utilisateur accessible, et fluide.</w:t>
      </w:r>
      <w:r w:rsidR="00D10196">
        <w:rPr>
          <w:rStyle w:val="longtext"/>
        </w:rPr>
        <w:t xml:space="preserve"> Ce qui nous offre </w:t>
      </w:r>
      <w:r w:rsidR="00DC53CE">
        <w:rPr>
          <w:rStyle w:val="longtext"/>
        </w:rPr>
        <w:t>une compréhension cohérente</w:t>
      </w:r>
      <w:r w:rsidR="00D10196">
        <w:rPr>
          <w:rStyle w:val="longtext"/>
        </w:rPr>
        <w:t xml:space="preserve"> des interactions entre les acteurs et le système</w:t>
      </w:r>
    </w:p>
    <w:p w14:paraId="7EDEAC07" w14:textId="6947946C" w:rsidR="00053A49" w:rsidRDefault="00053A49" w:rsidP="00053A49">
      <w:pPr>
        <w:ind w:left="0" w:firstLine="708"/>
        <w:rPr>
          <w:rStyle w:val="longtext"/>
        </w:rPr>
      </w:pPr>
      <w:r>
        <w:rPr>
          <w:rStyle w:val="longtext"/>
        </w:rPr>
        <w:t xml:space="preserve">Enfin, le quatrième </w:t>
      </w:r>
      <w:r w:rsidR="002D43CC">
        <w:rPr>
          <w:rStyle w:val="longtext"/>
        </w:rPr>
        <w:t>chapitre</w:t>
      </w:r>
      <w:r>
        <w:rPr>
          <w:rStyle w:val="longtext"/>
        </w:rPr>
        <w:t>, nous permis d’</w:t>
      </w:r>
      <w:r w:rsidR="002D43CC">
        <w:rPr>
          <w:rStyle w:val="longtext"/>
        </w:rPr>
        <w:t>évaluer</w:t>
      </w:r>
      <w:r>
        <w:rPr>
          <w:rStyle w:val="longtext"/>
        </w:rPr>
        <w:t xml:space="preserve"> la plateforme sur divers points. Les résultats obtenus sont </w:t>
      </w:r>
      <w:r w:rsidR="002D43CC">
        <w:rPr>
          <w:rStyle w:val="longtext"/>
        </w:rPr>
        <w:t>excellents</w:t>
      </w:r>
      <w:r>
        <w:rPr>
          <w:rStyle w:val="longtext"/>
        </w:rPr>
        <w:t xml:space="preserve">, notre plateforme à atteint les objectifs principaux, </w:t>
      </w:r>
      <w:r w:rsidR="002D43CC">
        <w:rPr>
          <w:rStyle w:val="longtext"/>
        </w:rPr>
        <w:t>répond</w:t>
      </w:r>
      <w:r>
        <w:rPr>
          <w:rStyle w:val="longtext"/>
        </w:rPr>
        <w:t xml:space="preserve"> </w:t>
      </w:r>
      <w:r w:rsidR="002D43CC">
        <w:rPr>
          <w:rStyle w:val="longtext"/>
        </w:rPr>
        <w:t>aux exigences</w:t>
      </w:r>
      <w:r>
        <w:rPr>
          <w:rStyle w:val="longtext"/>
        </w:rPr>
        <w:t xml:space="preserve"> des utilisateurs</w:t>
      </w:r>
      <w:r w:rsidR="002D43CC">
        <w:rPr>
          <w:rStyle w:val="longtext"/>
        </w:rPr>
        <w:t>, facile à maintenir et peut rivaliser aux solutions existantes.</w:t>
      </w:r>
    </w:p>
    <w:p w14:paraId="1BA3782D" w14:textId="77777777" w:rsidR="00331193" w:rsidRDefault="002D43CC" w:rsidP="00D10196">
      <w:pPr>
        <w:ind w:left="0" w:firstLine="708"/>
        <w:rPr>
          <w:rStyle w:val="longtext"/>
        </w:rPr>
        <w:sectPr w:rsidR="00331193" w:rsidSect="00212F06">
          <w:headerReference w:type="default" r:id="rId69"/>
          <w:footerReference w:type="default" r:id="rId70"/>
          <w:pgSz w:w="11906" w:h="16838"/>
          <w:pgMar w:top="1418" w:right="992" w:bottom="1985" w:left="1134" w:header="567" w:footer="850" w:gutter="284"/>
          <w:cols w:space="708"/>
          <w:docGrid w:linePitch="360"/>
        </w:sectPr>
      </w:pPr>
      <w:r>
        <w:rPr>
          <w:rStyle w:val="longtext"/>
        </w:rPr>
        <w:t xml:space="preserve">Bien que l’UniSphere soit déjà fonctionnelle et remplisse ses objectifs principaux, il présente encore beaucoup d’amélioration possibles tels que la création d’une version mobile native de la plateforme pour les étudiants et les enseignants ou une version bureau pour les administrateurs montrent de </w:t>
      </w:r>
      <w:r w:rsidR="006B105F">
        <w:rPr>
          <w:rStyle w:val="longtext"/>
        </w:rPr>
        <w:t>nombreuses possibilités</w:t>
      </w:r>
      <w:r>
        <w:rPr>
          <w:rStyle w:val="longtext"/>
        </w:rPr>
        <w:t xml:space="preserve"> pour notre plateforme.</w:t>
      </w:r>
      <w:r w:rsidR="00EF19B4" w:rsidRPr="00A748BB">
        <w:rPr>
          <w:rStyle w:val="longtext"/>
        </w:rPr>
        <w:br w:type="page"/>
      </w:r>
    </w:p>
    <w:p w14:paraId="042EEC59" w14:textId="77777777" w:rsidR="00D906B3" w:rsidRPr="00A748BB" w:rsidRDefault="00D906B3" w:rsidP="00F972EB">
      <w:pPr>
        <w:pStyle w:val="sapitra"/>
        <w:numPr>
          <w:ilvl w:val="0"/>
          <w:numId w:val="0"/>
        </w:numPr>
        <w:rPr>
          <w:szCs w:val="24"/>
        </w:rPr>
      </w:pPr>
      <w:bookmarkStart w:id="203" w:name="_Toc210120204"/>
      <w:r w:rsidRPr="00A748BB">
        <w:rPr>
          <w:szCs w:val="24"/>
        </w:rPr>
        <w:lastRenderedPageBreak/>
        <w:t>ANNEXE</w:t>
      </w:r>
      <w:r w:rsidR="00893D7E" w:rsidRPr="00A748BB">
        <w:rPr>
          <w:szCs w:val="24"/>
        </w:rPr>
        <w:t>S</w:t>
      </w:r>
      <w:bookmarkEnd w:id="203"/>
    </w:p>
    <w:p w14:paraId="172DC729" w14:textId="7F6BD390" w:rsidR="00D906B3" w:rsidRPr="00A748BB" w:rsidRDefault="00D906B3" w:rsidP="00772D89">
      <w:pPr>
        <w:spacing w:after="120"/>
        <w:jc w:val="center"/>
        <w:rPr>
          <w:b/>
        </w:rPr>
      </w:pPr>
      <w:r w:rsidRPr="00A748BB">
        <w:rPr>
          <w:b/>
        </w:rPr>
        <w:t xml:space="preserve">Annexe 1 : </w:t>
      </w:r>
      <w:r w:rsidR="00912FF2">
        <w:rPr>
          <w:b/>
        </w:rPr>
        <w:t>Présentation de l’Athénée Saint Joseph Antsirabe</w:t>
      </w:r>
    </w:p>
    <w:p w14:paraId="523E258B" w14:textId="6897FB5E" w:rsidR="00EF19B4" w:rsidRPr="00A748BB" w:rsidRDefault="00E53B69" w:rsidP="00EF19B4">
      <w:pPr>
        <w:rPr>
          <w:b/>
          <w:color w:val="auto"/>
        </w:rPr>
      </w:pPr>
      <w:r w:rsidRPr="00A748BB">
        <w:rPr>
          <w:b/>
        </w:rPr>
        <w:t xml:space="preserve">A1.1 </w:t>
      </w:r>
      <w:r w:rsidR="000D008F">
        <w:rPr>
          <w:b/>
        </w:rPr>
        <w:t>H</w:t>
      </w:r>
      <w:r w:rsidR="00912FF2">
        <w:rPr>
          <w:b/>
        </w:rPr>
        <w:t>istorique</w:t>
      </w:r>
    </w:p>
    <w:p w14:paraId="659A7537" w14:textId="77777777" w:rsidR="006D5C11" w:rsidRDefault="00C61A83" w:rsidP="006D5C11">
      <w:pPr>
        <w:ind w:left="0" w:firstLine="709"/>
        <w:rPr>
          <w:bCs/>
          <w:color w:val="auto"/>
        </w:rPr>
      </w:pPr>
      <w:r>
        <w:rPr>
          <w:bCs/>
          <w:color w:val="auto"/>
        </w:rPr>
        <w:t xml:space="preserve">L’Athénée Saint Joseph </w:t>
      </w:r>
      <w:r w:rsidR="00836203">
        <w:rPr>
          <w:bCs/>
          <w:color w:val="auto"/>
        </w:rPr>
        <w:t>Antsirabe</w:t>
      </w:r>
      <w:r>
        <w:rPr>
          <w:bCs/>
          <w:color w:val="auto"/>
        </w:rPr>
        <w:t xml:space="preserve"> a été créée en 2000 par la congrégation des Pères du Sacré Cœur de Jésus (Dehoniens). Elle se donne pour objectifs de fournir aux étudiants la réactivité, les capacités et l’esprit d’entreprise essentiels pour faire face au monde professionnel. Cette université est située à 11 Km au Nord de la ville </w:t>
      </w:r>
      <w:r w:rsidR="00836203">
        <w:rPr>
          <w:bCs/>
          <w:color w:val="auto"/>
        </w:rPr>
        <w:t>d’Antsirabe,</w:t>
      </w:r>
      <w:r>
        <w:rPr>
          <w:bCs/>
          <w:color w:val="auto"/>
        </w:rPr>
        <w:t xml:space="preserve"> sur la Route </w:t>
      </w:r>
      <w:r w:rsidR="00836203">
        <w:rPr>
          <w:bCs/>
          <w:color w:val="auto"/>
        </w:rPr>
        <w:t>Nationale</w:t>
      </w:r>
      <w:r>
        <w:rPr>
          <w:bCs/>
          <w:color w:val="auto"/>
        </w:rPr>
        <w:t xml:space="preserve"> 7.</w:t>
      </w:r>
      <w:r w:rsidR="00836203">
        <w:rPr>
          <w:bCs/>
          <w:color w:val="auto"/>
        </w:rPr>
        <w:t xml:space="preserve"> </w:t>
      </w:r>
      <w:r>
        <w:rPr>
          <w:bCs/>
          <w:color w:val="auto"/>
        </w:rPr>
        <w:t>Ses 1449 étudiants viennent actuellement des différentes régions de Madagascar et des îles sœurs, les Comores.</w:t>
      </w:r>
    </w:p>
    <w:p w14:paraId="0230F59B" w14:textId="77777777" w:rsidR="006D5C11" w:rsidRDefault="006704B1" w:rsidP="006D5C11">
      <w:pPr>
        <w:ind w:left="0" w:firstLine="709"/>
        <w:rPr>
          <w:bCs/>
          <w:color w:val="auto"/>
        </w:rPr>
      </w:pPr>
      <w:r>
        <w:rPr>
          <w:bCs/>
          <w:color w:val="auto"/>
        </w:rPr>
        <w:t xml:space="preserve">Les infrastructure permettent aux différentes mentions d’approfondir leurs spécialités et de se documenter : un laboratoire de </w:t>
      </w:r>
      <w:r w:rsidR="00836203">
        <w:rPr>
          <w:bCs/>
          <w:color w:val="auto"/>
        </w:rPr>
        <w:t>physico-chimique</w:t>
      </w:r>
      <w:r>
        <w:rPr>
          <w:bCs/>
          <w:color w:val="auto"/>
        </w:rPr>
        <w:t>, un laboratoire de microbiologie, un laboratoire d’analyse sensorielle, un laboratoire de recherche</w:t>
      </w:r>
      <w:r w:rsidR="00B96AD7">
        <w:rPr>
          <w:bCs/>
          <w:color w:val="auto"/>
        </w:rPr>
        <w:t>,</w:t>
      </w:r>
      <w:r w:rsidR="00B96AD7" w:rsidRPr="00B96AD7">
        <w:rPr>
          <w:bCs/>
        </w:rPr>
        <w:t xml:space="preserve"> </w:t>
      </w:r>
      <w:r w:rsidR="00B96AD7">
        <w:rPr>
          <w:bCs/>
        </w:rPr>
        <w:t>un hall technologie, un laboratoire destiné aux Géosciences et Environnements, des laboratoires informatiques, 02 laboratoires de langue, un centre de documentation et d’information avec connexion WIFI, un amphithéâtre pouvant accueillir 1000 personnes et une chapelle.</w:t>
      </w:r>
    </w:p>
    <w:p w14:paraId="28C7AE92" w14:textId="2F30E794" w:rsidR="00B96AD7" w:rsidRDefault="00892A6B" w:rsidP="006D5C11">
      <w:pPr>
        <w:ind w:left="0" w:firstLine="709"/>
        <w:rPr>
          <w:bCs/>
        </w:rPr>
      </w:pPr>
      <w:r>
        <w:rPr>
          <w:bCs/>
        </w:rPr>
        <w:t>Les étudiants peuvent également poursuivre leur cursus à l’étranger. L’université s’ouvre à l’internationalisation à travers divers partenariats : l’université de Paris, l’Agro campus à Rennes, l’université de la Réunion.</w:t>
      </w:r>
    </w:p>
    <w:p w14:paraId="50EAAFF8" w14:textId="23DFDE9B" w:rsidR="00B468A2" w:rsidRPr="00C61A83" w:rsidRDefault="00703DA2" w:rsidP="00970608">
      <w:pPr>
        <w:ind w:left="0" w:firstLine="0"/>
        <w:jc w:val="center"/>
        <w:rPr>
          <w:bCs/>
          <w:color w:val="auto"/>
        </w:rPr>
      </w:pPr>
      <w:r w:rsidRPr="00822F99">
        <w:rPr>
          <w:noProof/>
          <w:lang w:eastAsia="fr-FR"/>
        </w:rPr>
        <w:drawing>
          <wp:inline distT="0" distB="0" distL="0" distR="0" wp14:anchorId="5E6BB1C1" wp14:editId="7B169874">
            <wp:extent cx="5540375" cy="3084394"/>
            <wp:effectExtent l="0" t="0" r="3175" b="1905"/>
            <wp:docPr id="71" name="Image 71" descr="H:\down ilaina am boky\2021-0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H:\down ilaina am boky\2021-04-06.jpg"/>
                    <pic:cNvPicPr>
                      <a:picLocks noChangeAspect="1"/>
                    </pic:cNvPicPr>
                  </pic:nvPicPr>
                  <pic:blipFill rotWithShape="1">
                    <a:blip r:embed="rId71">
                      <a:extLst>
                        <a:ext uri="{28A0092B-C50C-407E-A947-70E740481C1C}">
                          <a14:useLocalDpi xmlns:a14="http://schemas.microsoft.com/office/drawing/2010/main" val="0"/>
                        </a:ext>
                      </a:extLst>
                    </a:blip>
                    <a:srcRect t="14740" b="22201"/>
                    <a:stretch/>
                  </pic:blipFill>
                  <pic:spPr bwMode="auto">
                    <a:xfrm>
                      <a:off x="0" y="0"/>
                      <a:ext cx="5590440" cy="3112266"/>
                    </a:xfrm>
                    <a:prstGeom prst="rect">
                      <a:avLst/>
                    </a:prstGeom>
                    <a:noFill/>
                    <a:ln>
                      <a:noFill/>
                    </a:ln>
                    <a:extLst>
                      <a:ext uri="{53640926-AAD7-44D8-BBD7-CCE9431645EC}">
                        <a14:shadowObscured xmlns:a14="http://schemas.microsoft.com/office/drawing/2010/main"/>
                      </a:ext>
                    </a:extLst>
                  </pic:spPr>
                </pic:pic>
              </a:graphicData>
            </a:graphic>
          </wp:inline>
        </w:drawing>
      </w:r>
    </w:p>
    <w:p w14:paraId="0D06DAFC" w14:textId="5C8EEAA8" w:rsidR="001F3EAF" w:rsidRPr="00970608" w:rsidRDefault="003B338C" w:rsidP="00B468A2">
      <w:pPr>
        <w:jc w:val="center"/>
        <w:rPr>
          <w:bCs/>
          <w:color w:val="auto"/>
        </w:rPr>
      </w:pPr>
      <w:r w:rsidRPr="00A748BB">
        <w:rPr>
          <w:b/>
          <w:color w:val="auto"/>
        </w:rPr>
        <w:t>Figure A1.01 :</w:t>
      </w:r>
      <w:r w:rsidR="00970608">
        <w:rPr>
          <w:b/>
          <w:color w:val="auto"/>
        </w:rPr>
        <w:t xml:space="preserve"> </w:t>
      </w:r>
      <w:r w:rsidR="00970608" w:rsidRPr="004206F9">
        <w:rPr>
          <w:bCs/>
          <w:i/>
          <w:iCs/>
          <w:color w:val="auto"/>
        </w:rPr>
        <w:t>Vue aérienne de l’ASJA</w:t>
      </w:r>
    </w:p>
    <w:p w14:paraId="68ADE4DE" w14:textId="53BC29C3" w:rsidR="001F3EAF" w:rsidRDefault="00333244" w:rsidP="001F3EAF">
      <w:pPr>
        <w:rPr>
          <w:b/>
          <w:color w:val="auto"/>
        </w:rPr>
      </w:pPr>
      <w:r>
        <w:rPr>
          <w:b/>
          <w:color w:val="auto"/>
        </w:rPr>
        <w:lastRenderedPageBreak/>
        <w:t>A1.2 Formation</w:t>
      </w:r>
    </w:p>
    <w:p w14:paraId="7AD44095" w14:textId="0D4DFCEC" w:rsidR="00333244" w:rsidRDefault="00333244" w:rsidP="001819B7">
      <w:pPr>
        <w:ind w:left="0" w:firstLine="709"/>
        <w:rPr>
          <w:bCs/>
        </w:rPr>
      </w:pPr>
      <w:r>
        <w:rPr>
          <w:bCs/>
        </w:rPr>
        <w:t>L’université comprend deux domaines d’études séparés, les sciences et technologies et les Sciences de la Société. Ces domaines regroupent plusieurs Mentions qui sont : Droit, Economie et commerce, Sciences Agronomiques, Sciences de la Terre, Informatique, Langues et Cultures. (Cf. Formation Licence ASJA)</w:t>
      </w:r>
    </w:p>
    <w:p w14:paraId="21347D19" w14:textId="2B044382" w:rsidR="000A4BA5" w:rsidRDefault="000A4BA5" w:rsidP="00333244">
      <w:pPr>
        <w:ind w:left="0" w:firstLine="0"/>
        <w:rPr>
          <w:b/>
        </w:rPr>
      </w:pPr>
      <w:r>
        <w:rPr>
          <w:b/>
        </w:rPr>
        <w:t>A1.3 Système LMD à</w:t>
      </w:r>
      <w:r w:rsidR="00E24E5B">
        <w:rPr>
          <w:b/>
        </w:rPr>
        <w:t xml:space="preserve"> l’ASJA</w:t>
      </w:r>
    </w:p>
    <w:p w14:paraId="10BE1694" w14:textId="682D2C53" w:rsidR="0031108C" w:rsidRDefault="0031108C" w:rsidP="00E87BEC">
      <w:pPr>
        <w:ind w:left="0" w:firstLine="709"/>
        <w:rPr>
          <w:bCs/>
        </w:rPr>
      </w:pPr>
      <w:r>
        <w:rPr>
          <w:bCs/>
        </w:rPr>
        <w:t>La nouvelle architecture retenue pour l’Enseignement Supérieur est articulée selon trois paliers de formation correspondant chacun à un diplôme :</w:t>
      </w:r>
    </w:p>
    <w:p w14:paraId="647922CD" w14:textId="77777777" w:rsidR="00374302" w:rsidRPr="00374302" w:rsidRDefault="00374302">
      <w:pPr>
        <w:pStyle w:val="ListParagraph"/>
        <w:numPr>
          <w:ilvl w:val="0"/>
          <w:numId w:val="38"/>
        </w:numPr>
        <w:tabs>
          <w:tab w:val="clear" w:pos="142"/>
          <w:tab w:val="clear" w:pos="8789"/>
        </w:tabs>
        <w:spacing w:before="0" w:after="160" w:line="360" w:lineRule="auto"/>
        <w:ind w:left="737" w:right="0" w:hanging="357"/>
        <w:jc w:val="both"/>
        <w:rPr>
          <w:b w:val="0"/>
          <w:bCs/>
          <w:sz w:val="24"/>
          <w:szCs w:val="22"/>
        </w:rPr>
      </w:pPr>
      <w:r w:rsidRPr="00374302">
        <w:rPr>
          <w:b w:val="0"/>
          <w:bCs/>
          <w:sz w:val="24"/>
          <w:szCs w:val="22"/>
        </w:rPr>
        <w:t>Le niveau LICENCE, correspond à un cycle de formation de trois années après le baccalauréat. La licence professionnelle permet aux étudiants qui le souhaitent d’acquérir rapidement une qualification professionnelle répondant à des besoins et à des métiers clairement identifiés. L’année de formation articule enseignement théoriques et pratiques, apprentissage de méthodes et d’outils, stage en milieu professionnel de 6 à 8 semaines ;</w:t>
      </w:r>
    </w:p>
    <w:p w14:paraId="1638F322" w14:textId="77777777" w:rsidR="00374302" w:rsidRPr="00374302" w:rsidRDefault="00374302">
      <w:pPr>
        <w:pStyle w:val="ListParagraph"/>
        <w:numPr>
          <w:ilvl w:val="0"/>
          <w:numId w:val="38"/>
        </w:numPr>
        <w:tabs>
          <w:tab w:val="clear" w:pos="142"/>
          <w:tab w:val="clear" w:pos="8789"/>
        </w:tabs>
        <w:spacing w:before="0" w:after="160" w:line="360" w:lineRule="auto"/>
        <w:ind w:left="737" w:right="0" w:hanging="357"/>
        <w:jc w:val="both"/>
        <w:rPr>
          <w:b w:val="0"/>
          <w:bCs/>
          <w:sz w:val="24"/>
          <w:szCs w:val="22"/>
        </w:rPr>
      </w:pPr>
      <w:r w:rsidRPr="00374302">
        <w:rPr>
          <w:b w:val="0"/>
          <w:bCs/>
          <w:sz w:val="24"/>
          <w:szCs w:val="22"/>
        </w:rPr>
        <w:t>Le niveau MASTER, correspond à deux ans supplémentaires après le niveau Licence. Le diplôme de Master vise à permettre aux Universités d’organiser les études entre le grade de Licence et le grade de Master dans le cadre d’un cursus débouchant sur un nouveau diplôme national ;</w:t>
      </w:r>
    </w:p>
    <w:p w14:paraId="21D41EF8" w14:textId="77777777" w:rsidR="00374302" w:rsidRPr="00374302" w:rsidRDefault="00374302">
      <w:pPr>
        <w:pStyle w:val="ListParagraph"/>
        <w:numPr>
          <w:ilvl w:val="0"/>
          <w:numId w:val="38"/>
        </w:numPr>
        <w:tabs>
          <w:tab w:val="clear" w:pos="142"/>
          <w:tab w:val="clear" w:pos="8789"/>
        </w:tabs>
        <w:spacing w:before="0" w:after="160" w:line="360" w:lineRule="auto"/>
        <w:ind w:left="737" w:right="0" w:hanging="357"/>
        <w:jc w:val="both"/>
        <w:rPr>
          <w:b w:val="0"/>
          <w:bCs/>
          <w:sz w:val="24"/>
          <w:szCs w:val="22"/>
        </w:rPr>
      </w:pPr>
      <w:r w:rsidRPr="00374302">
        <w:rPr>
          <w:b w:val="0"/>
          <w:bCs/>
          <w:sz w:val="24"/>
          <w:szCs w:val="22"/>
        </w:rPr>
        <w:t>Le niveau DOCTORAT, correspondant à trois années supplémentaires après le niveau Master.</w:t>
      </w:r>
    </w:p>
    <w:p w14:paraId="1D2B01D7" w14:textId="2929921B" w:rsidR="0031108C" w:rsidRDefault="00374302" w:rsidP="00D94BE1">
      <w:pPr>
        <w:ind w:left="0" w:firstLine="709"/>
        <w:rPr>
          <w:bCs/>
        </w:rPr>
      </w:pPr>
      <w:r>
        <w:rPr>
          <w:bCs/>
        </w:rPr>
        <w:t>Ce nouveau système vise à rendre plus lisible les offres de formation de chaque établissement, adoptant des niveaux et des appellations universelles pour les diplômes</w:t>
      </w:r>
    </w:p>
    <w:p w14:paraId="5E8A14F4" w14:textId="58455367" w:rsidR="00374302" w:rsidRDefault="00374302" w:rsidP="00D94BE1">
      <w:pPr>
        <w:ind w:left="0" w:firstLine="709"/>
        <w:rPr>
          <w:bCs/>
        </w:rPr>
      </w:pPr>
      <w:r>
        <w:rPr>
          <w:bCs/>
        </w:rPr>
        <w:t>Il permet d’accroître ainsi la fiabilité et la transférabilité des diplômes délivrés par l’université ASJA et faciliter ainsi la mobilité de nos étudiants.</w:t>
      </w:r>
    </w:p>
    <w:p w14:paraId="124E0A97" w14:textId="47B3C65B" w:rsidR="001806D5" w:rsidRPr="003538B9" w:rsidRDefault="001806D5" w:rsidP="003538B9">
      <w:pPr>
        <w:rPr>
          <w:b/>
        </w:rPr>
      </w:pPr>
      <w:r>
        <w:rPr>
          <w:b/>
        </w:rPr>
        <w:t xml:space="preserve">A1.4 L’organigramme </w:t>
      </w:r>
      <w:r w:rsidR="00551AEF">
        <w:rPr>
          <w:b/>
        </w:rPr>
        <w:t>hiérarchique</w:t>
      </w:r>
    </w:p>
    <w:p w14:paraId="07126300" w14:textId="66DB5F35" w:rsidR="00091E29" w:rsidRPr="00A2375A" w:rsidRDefault="006F5D25" w:rsidP="00AD018F">
      <w:pPr>
        <w:rPr>
          <w:bCs/>
        </w:rPr>
      </w:pPr>
      <w:r>
        <w:rPr>
          <w:bCs/>
          <w:noProof/>
        </w:rPr>
        <w:lastRenderedPageBreak/>
        <w:drawing>
          <wp:inline distT="0" distB="0" distL="0" distR="0" wp14:anchorId="4048B775" wp14:editId="2CA35265">
            <wp:extent cx="6029960" cy="3678555"/>
            <wp:effectExtent l="0" t="0" r="8890" b="0"/>
            <wp:docPr id="5724814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81447" name="Picture 572481447"/>
                    <pic:cNvPicPr/>
                  </pic:nvPicPr>
                  <pic:blipFill>
                    <a:blip r:embed="rId72">
                      <a:extLst>
                        <a:ext uri="{28A0092B-C50C-407E-A947-70E740481C1C}">
                          <a14:useLocalDpi xmlns:a14="http://schemas.microsoft.com/office/drawing/2010/main" val="0"/>
                        </a:ext>
                      </a:extLst>
                    </a:blip>
                    <a:stretch>
                      <a:fillRect/>
                    </a:stretch>
                  </pic:blipFill>
                  <pic:spPr>
                    <a:xfrm>
                      <a:off x="0" y="0"/>
                      <a:ext cx="6029960" cy="3678555"/>
                    </a:xfrm>
                    <a:prstGeom prst="rect">
                      <a:avLst/>
                    </a:prstGeom>
                  </pic:spPr>
                </pic:pic>
              </a:graphicData>
            </a:graphic>
          </wp:inline>
        </w:drawing>
      </w:r>
    </w:p>
    <w:p w14:paraId="3BE046D4" w14:textId="298F86F9" w:rsidR="00781EC2" w:rsidRPr="006316EB" w:rsidRDefault="00610505" w:rsidP="001806D5">
      <w:pPr>
        <w:jc w:val="center"/>
        <w:rPr>
          <w:bCs/>
          <w:i/>
          <w:iCs/>
          <w:color w:val="auto"/>
        </w:rPr>
      </w:pPr>
      <w:r>
        <w:rPr>
          <w:b/>
          <w:color w:val="auto"/>
        </w:rPr>
        <w:t>Figure</w:t>
      </w:r>
      <w:r w:rsidR="003B338C" w:rsidRPr="00A748BB">
        <w:rPr>
          <w:b/>
          <w:color w:val="auto"/>
        </w:rPr>
        <w:t xml:space="preserve"> A1.0</w:t>
      </w:r>
      <w:r>
        <w:rPr>
          <w:b/>
          <w:color w:val="auto"/>
        </w:rPr>
        <w:t>2</w:t>
      </w:r>
      <w:r w:rsidR="003B338C" w:rsidRPr="00A748BB">
        <w:rPr>
          <w:b/>
          <w:color w:val="auto"/>
        </w:rPr>
        <w:t> :</w:t>
      </w:r>
      <w:r w:rsidR="00F51E08">
        <w:rPr>
          <w:b/>
          <w:color w:val="auto"/>
        </w:rPr>
        <w:t xml:space="preserve"> </w:t>
      </w:r>
      <w:r w:rsidR="006316EB">
        <w:rPr>
          <w:bCs/>
          <w:i/>
          <w:iCs/>
          <w:color w:val="auto"/>
        </w:rPr>
        <w:t>Organigramme hiérarchique de l’A</w:t>
      </w:r>
      <w:r w:rsidR="00E4525A">
        <w:rPr>
          <w:bCs/>
          <w:i/>
          <w:iCs/>
          <w:color w:val="auto"/>
        </w:rPr>
        <w:t>SJA</w:t>
      </w:r>
    </w:p>
    <w:p w14:paraId="741D3A03" w14:textId="77777777" w:rsidR="00781EC2" w:rsidRDefault="00781EC2" w:rsidP="00A24391">
      <w:pPr>
        <w:ind w:left="0" w:firstLine="578"/>
        <w:rPr>
          <w:b/>
        </w:rPr>
      </w:pPr>
      <w:r>
        <w:rPr>
          <w:bCs/>
        </w:rPr>
        <w:t xml:space="preserve">Le Conseil Supérieur est l’organe hiérarchique supérieur de l’ASJA. Il est constitué par le président du Conseil supérieur, le Directeur Général et 3 conseillers, minimum. </w:t>
      </w:r>
    </w:p>
    <w:p w14:paraId="204771F7" w14:textId="77777777" w:rsidR="00781EC2" w:rsidRDefault="00781EC2" w:rsidP="00A24391">
      <w:pPr>
        <w:ind w:left="0" w:firstLine="578"/>
        <w:rPr>
          <w:b/>
        </w:rPr>
      </w:pPr>
      <w:r>
        <w:rPr>
          <w:bCs/>
        </w:rPr>
        <w:t>Le président du Conseil Supérieur de l’ASJA est l’organe individuel du gouvernement de l’ASJA.</w:t>
      </w:r>
    </w:p>
    <w:p w14:paraId="6FEBC15B" w14:textId="77777777" w:rsidR="00781EC2" w:rsidRDefault="00781EC2" w:rsidP="00A24391">
      <w:pPr>
        <w:ind w:left="0" w:firstLine="578"/>
        <w:rPr>
          <w:b/>
        </w:rPr>
      </w:pPr>
      <w:r>
        <w:rPr>
          <w:bCs/>
        </w:rPr>
        <w:t>Le Directeur Général qui représente le président du Conseil Supérieur à l’ASJA représente également la Congrégation du Sacré Cœur de Jésus in loco.</w:t>
      </w:r>
    </w:p>
    <w:p w14:paraId="4265BBD7" w14:textId="77777777" w:rsidR="00781EC2" w:rsidRDefault="00781EC2" w:rsidP="00A24391">
      <w:pPr>
        <w:ind w:left="0" w:firstLine="578"/>
        <w:rPr>
          <w:b/>
        </w:rPr>
      </w:pPr>
      <w:r>
        <w:rPr>
          <w:bCs/>
        </w:rPr>
        <w:t>Le Recteur de l’ASJA dirige et organise la vie ordinaire et pratique de l’université. Il est le représentant légal de l’ASJA auprès du Ministère de l’Enseignement Supérieur. Il est assisté par les six (6) chefs de Mentions.</w:t>
      </w:r>
    </w:p>
    <w:p w14:paraId="53E403A4" w14:textId="77777777" w:rsidR="00781EC2" w:rsidRDefault="00781EC2" w:rsidP="00A24391">
      <w:pPr>
        <w:ind w:left="0" w:firstLine="578"/>
        <w:rPr>
          <w:b/>
        </w:rPr>
      </w:pPr>
      <w:r>
        <w:rPr>
          <w:bCs/>
        </w:rPr>
        <w:t>Le Conseil Scientifique et le Conseil d’Administration sont des organes d’assistance et d’exécution technique, d’après leur domaine de travail : l’organisation scientifique- pédagogique et la gestion financière-administrative. Le Conseil scientifique fonctionne aussi comme Conseil de Discipline.</w:t>
      </w:r>
    </w:p>
    <w:p w14:paraId="6D6C90ED" w14:textId="77777777" w:rsidR="00781EC2" w:rsidRDefault="00781EC2" w:rsidP="00A24391">
      <w:pPr>
        <w:ind w:left="0" w:firstLine="578"/>
        <w:rPr>
          <w:b/>
        </w:rPr>
      </w:pPr>
      <w:r>
        <w:rPr>
          <w:bCs/>
        </w:rPr>
        <w:lastRenderedPageBreak/>
        <w:t>Le Conseil scientifique est composé du Recteur, des chefs de Mention, de certains enseignants expérimentés et des professionnels, du Directeur Général de l’ASJA, d’un représentant du Conseil Supérieur, du chef de scolarité et des bénévoles de FIDESCO.</w:t>
      </w:r>
    </w:p>
    <w:p w14:paraId="06D6A8FA" w14:textId="7900D8F1" w:rsidR="00781EC2" w:rsidRPr="00A748BB" w:rsidRDefault="00781EC2" w:rsidP="00EC4132">
      <w:pPr>
        <w:ind w:left="0" w:firstLine="578"/>
        <w:rPr>
          <w:b/>
          <w:color w:val="auto"/>
        </w:rPr>
      </w:pPr>
      <w:r>
        <w:rPr>
          <w:bCs/>
        </w:rPr>
        <w:t>Le Conseil d’Administration est constitué d’un représentant du Président du Conseil Supérieur, du Directeur Général, du Recteur, de l’Econome Régional des Prêtres du Sacré Cœur de Jésus, d’un Gestionnaire (Coopérant FIDESCO), d’une commission restreinte économique nommée par le Supérieur Régional.</w:t>
      </w:r>
    </w:p>
    <w:p w14:paraId="00C4F3EE" w14:textId="77777777" w:rsidR="009306F7" w:rsidRPr="00A748BB" w:rsidRDefault="009306F7" w:rsidP="00AD018F">
      <w:pPr>
        <w:rPr>
          <w:b/>
          <w:color w:val="auto"/>
        </w:rPr>
      </w:pPr>
      <w:r w:rsidRPr="00A748BB">
        <w:rPr>
          <w:b/>
          <w:color w:val="auto"/>
        </w:rPr>
        <w:br w:type="page"/>
      </w:r>
    </w:p>
    <w:p w14:paraId="1ECE94C1" w14:textId="504EC68E" w:rsidR="00BA6684" w:rsidRPr="00A748BB" w:rsidRDefault="00BA6684" w:rsidP="009E3BA6">
      <w:pPr>
        <w:spacing w:after="120"/>
        <w:jc w:val="center"/>
        <w:rPr>
          <w:b/>
        </w:rPr>
      </w:pPr>
      <w:bookmarkStart w:id="204" w:name="_Toc406394245"/>
      <w:r w:rsidRPr="00A748BB">
        <w:rPr>
          <w:b/>
        </w:rPr>
        <w:lastRenderedPageBreak/>
        <w:t>Annexe 2</w:t>
      </w:r>
      <w:r w:rsidR="003B338C" w:rsidRPr="00A748BB">
        <w:rPr>
          <w:b/>
        </w:rPr>
        <w:t> </w:t>
      </w:r>
      <w:r w:rsidRPr="00A748BB">
        <w:rPr>
          <w:b/>
        </w:rPr>
        <w:t xml:space="preserve">: </w:t>
      </w:r>
      <w:bookmarkEnd w:id="204"/>
      <w:r w:rsidR="004E241F">
        <w:rPr>
          <w:b/>
        </w:rPr>
        <w:t>EXTRAIT DE CODE</w:t>
      </w:r>
    </w:p>
    <w:p w14:paraId="762D78CB" w14:textId="45ACF865" w:rsidR="003B338C" w:rsidRPr="00A748BB" w:rsidRDefault="003B338C" w:rsidP="003B338C">
      <w:pPr>
        <w:rPr>
          <w:b/>
          <w:color w:val="auto"/>
        </w:rPr>
      </w:pPr>
      <w:r w:rsidRPr="00A748BB">
        <w:rPr>
          <w:b/>
        </w:rPr>
        <w:t xml:space="preserve">A2.1 </w:t>
      </w:r>
      <w:r w:rsidR="00C24095">
        <w:rPr>
          <w:b/>
        </w:rPr>
        <w:t xml:space="preserve">Extrait de code </w:t>
      </w:r>
      <w:r w:rsidR="00277BDA">
        <w:rPr>
          <w:b/>
        </w:rPr>
        <w:t>du backend</w:t>
      </w:r>
    </w:p>
    <w:p w14:paraId="497FF06E" w14:textId="3EB51EA7" w:rsidR="00BA6684" w:rsidRPr="00A748BB" w:rsidRDefault="00EF073D" w:rsidP="000A702D">
      <w:pPr>
        <w:jc w:val="center"/>
      </w:pPr>
      <w:r>
        <w:rPr>
          <w:noProof/>
        </w:rPr>
        <w:drawing>
          <wp:inline distT="0" distB="0" distL="0" distR="0" wp14:anchorId="4565CBC1" wp14:editId="22D1AA2C">
            <wp:extent cx="4514850" cy="2781300"/>
            <wp:effectExtent l="0" t="0" r="0" b="0"/>
            <wp:docPr id="21164801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80113" name="Picture 2116480113"/>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514850" cy="2781300"/>
                    </a:xfrm>
                    <a:prstGeom prst="rect">
                      <a:avLst/>
                    </a:prstGeom>
                  </pic:spPr>
                </pic:pic>
              </a:graphicData>
            </a:graphic>
          </wp:inline>
        </w:drawing>
      </w:r>
    </w:p>
    <w:p w14:paraId="5E620C81" w14:textId="1E01BE55" w:rsidR="00034BD4" w:rsidRDefault="003B338C" w:rsidP="00566918">
      <w:pPr>
        <w:jc w:val="center"/>
        <w:rPr>
          <w:bCs/>
          <w:i/>
          <w:iCs/>
          <w:color w:val="auto"/>
        </w:rPr>
      </w:pPr>
      <w:r w:rsidRPr="00A748BB">
        <w:rPr>
          <w:b/>
          <w:color w:val="auto"/>
        </w:rPr>
        <w:t>Figure A2.01 :</w:t>
      </w:r>
      <w:r w:rsidR="00EF073D">
        <w:rPr>
          <w:b/>
          <w:color w:val="auto"/>
        </w:rPr>
        <w:t xml:space="preserve"> </w:t>
      </w:r>
      <w:r w:rsidR="00EF073D" w:rsidRPr="00EF073D">
        <w:rPr>
          <w:bCs/>
          <w:i/>
          <w:iCs/>
          <w:color w:val="auto"/>
        </w:rPr>
        <w:t>Extrait code Connexion au backend</w:t>
      </w:r>
    </w:p>
    <w:p w14:paraId="06C08DFB" w14:textId="568EDE97" w:rsidR="003E5C7D" w:rsidRDefault="00060824" w:rsidP="003B338C">
      <w:pPr>
        <w:jc w:val="center"/>
        <w:rPr>
          <w:bCs/>
          <w:i/>
          <w:iCs/>
          <w:color w:val="auto"/>
        </w:rPr>
      </w:pPr>
      <w:r>
        <w:rPr>
          <w:bCs/>
          <w:i/>
          <w:iCs/>
          <w:noProof/>
          <w:color w:val="auto"/>
        </w:rPr>
        <w:drawing>
          <wp:inline distT="0" distB="0" distL="0" distR="0" wp14:anchorId="41FE385F" wp14:editId="1A8F3038">
            <wp:extent cx="5276850" cy="3962400"/>
            <wp:effectExtent l="0" t="0" r="0" b="0"/>
            <wp:docPr id="21467544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54476" name="Picture 2146754476"/>
                    <pic:cNvPicPr/>
                  </pic:nvPicPr>
                  <pic:blipFill>
                    <a:blip r:embed="rId74">
                      <a:extLst>
                        <a:ext uri="{28A0092B-C50C-407E-A947-70E740481C1C}">
                          <a14:useLocalDpi xmlns:a14="http://schemas.microsoft.com/office/drawing/2010/main" val="0"/>
                        </a:ext>
                      </a:extLst>
                    </a:blip>
                    <a:stretch>
                      <a:fillRect/>
                    </a:stretch>
                  </pic:blipFill>
                  <pic:spPr>
                    <a:xfrm>
                      <a:off x="0" y="0"/>
                      <a:ext cx="5276850" cy="3962400"/>
                    </a:xfrm>
                    <a:prstGeom prst="rect">
                      <a:avLst/>
                    </a:prstGeom>
                  </pic:spPr>
                </pic:pic>
              </a:graphicData>
            </a:graphic>
          </wp:inline>
        </w:drawing>
      </w:r>
    </w:p>
    <w:p w14:paraId="2E72ADD7" w14:textId="209E2A25" w:rsidR="00034BD4" w:rsidRDefault="00034BD4" w:rsidP="003B338C">
      <w:pPr>
        <w:jc w:val="center"/>
        <w:rPr>
          <w:bCs/>
          <w:i/>
          <w:iCs/>
          <w:color w:val="auto"/>
        </w:rPr>
      </w:pPr>
      <w:r w:rsidRPr="00A748BB">
        <w:rPr>
          <w:b/>
          <w:color w:val="auto"/>
        </w:rPr>
        <w:t>Figure A2.0</w:t>
      </w:r>
      <w:r>
        <w:rPr>
          <w:b/>
          <w:color w:val="auto"/>
        </w:rPr>
        <w:t>2</w:t>
      </w:r>
      <w:r w:rsidR="00483B66">
        <w:rPr>
          <w:b/>
          <w:color w:val="auto"/>
        </w:rPr>
        <w:t> :</w:t>
      </w:r>
      <w:r w:rsidR="003E5C7D">
        <w:rPr>
          <w:b/>
          <w:color w:val="auto"/>
        </w:rPr>
        <w:t xml:space="preserve"> </w:t>
      </w:r>
      <w:r w:rsidR="003E5C7D" w:rsidRPr="003E5C7D">
        <w:rPr>
          <w:bCs/>
          <w:i/>
          <w:iCs/>
          <w:color w:val="auto"/>
        </w:rPr>
        <w:t>Extrait code Initialisation d</w:t>
      </w:r>
      <w:r w:rsidR="00D84E8D">
        <w:rPr>
          <w:bCs/>
          <w:i/>
          <w:iCs/>
          <w:color w:val="auto"/>
        </w:rPr>
        <w:t>u</w:t>
      </w:r>
      <w:r w:rsidR="003E5C7D" w:rsidRPr="003E5C7D">
        <w:rPr>
          <w:bCs/>
          <w:i/>
          <w:iCs/>
          <w:color w:val="auto"/>
        </w:rPr>
        <w:t xml:space="preserve"> socket</w:t>
      </w:r>
    </w:p>
    <w:p w14:paraId="5DBEFF84" w14:textId="569AEEEA" w:rsidR="00894033" w:rsidRPr="00C560B5" w:rsidRDefault="00C560B5" w:rsidP="00C560B5">
      <w:pPr>
        <w:rPr>
          <w:b/>
          <w:color w:val="auto"/>
        </w:rPr>
      </w:pPr>
      <w:r>
        <w:rPr>
          <w:b/>
          <w:color w:val="auto"/>
        </w:rPr>
        <w:lastRenderedPageBreak/>
        <w:t>A2.2 Extrait de code frontend</w:t>
      </w:r>
    </w:p>
    <w:p w14:paraId="73D2C86D" w14:textId="5A4C0A6F" w:rsidR="00D84E8D" w:rsidRDefault="00060824" w:rsidP="003B338C">
      <w:pPr>
        <w:jc w:val="center"/>
        <w:rPr>
          <w:bCs/>
          <w:i/>
          <w:iCs/>
          <w:color w:val="auto"/>
        </w:rPr>
      </w:pPr>
      <w:r>
        <w:rPr>
          <w:bCs/>
          <w:i/>
          <w:iCs/>
          <w:noProof/>
          <w:color w:val="auto"/>
        </w:rPr>
        <w:drawing>
          <wp:inline distT="0" distB="0" distL="0" distR="0" wp14:anchorId="32393DB6" wp14:editId="608D2BAE">
            <wp:extent cx="4143375" cy="3809628"/>
            <wp:effectExtent l="0" t="0" r="0" b="635"/>
            <wp:docPr id="208525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586" name="Picture 20852586"/>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166255" cy="3830665"/>
                    </a:xfrm>
                    <a:prstGeom prst="rect">
                      <a:avLst/>
                    </a:prstGeom>
                  </pic:spPr>
                </pic:pic>
              </a:graphicData>
            </a:graphic>
          </wp:inline>
        </w:drawing>
      </w:r>
    </w:p>
    <w:p w14:paraId="43168A5F" w14:textId="7259D3BD" w:rsidR="00894033" w:rsidRDefault="00894033" w:rsidP="00A00B1B">
      <w:pPr>
        <w:jc w:val="center"/>
        <w:rPr>
          <w:b/>
          <w:color w:val="auto"/>
        </w:rPr>
      </w:pPr>
      <w:r>
        <w:rPr>
          <w:b/>
          <w:color w:val="auto"/>
        </w:rPr>
        <w:t>Figure A2.03 :</w:t>
      </w:r>
      <w:r w:rsidR="003263A4" w:rsidRPr="003263A4">
        <w:t xml:space="preserve"> </w:t>
      </w:r>
      <w:r w:rsidR="003263A4" w:rsidRPr="003263A4">
        <w:rPr>
          <w:bCs/>
          <w:i/>
          <w:iCs/>
          <w:color w:val="auto"/>
        </w:rPr>
        <w:t>Extrait code student</w:t>
      </w:r>
      <w:r w:rsidR="003263A4">
        <w:rPr>
          <w:bCs/>
          <w:i/>
          <w:iCs/>
          <w:color w:val="auto"/>
        </w:rPr>
        <w:t>.</w:t>
      </w:r>
      <w:r w:rsidR="003263A4" w:rsidRPr="003263A4">
        <w:rPr>
          <w:bCs/>
          <w:i/>
          <w:iCs/>
          <w:color w:val="auto"/>
        </w:rPr>
        <w:t>Layout</w:t>
      </w:r>
    </w:p>
    <w:p w14:paraId="36E51617" w14:textId="08DB1B61" w:rsidR="0054198F" w:rsidRDefault="00060824" w:rsidP="003B338C">
      <w:pPr>
        <w:jc w:val="center"/>
        <w:rPr>
          <w:b/>
          <w:color w:val="auto"/>
        </w:rPr>
      </w:pPr>
      <w:r>
        <w:rPr>
          <w:b/>
          <w:noProof/>
          <w:color w:val="auto"/>
        </w:rPr>
        <w:drawing>
          <wp:inline distT="0" distB="0" distL="0" distR="0" wp14:anchorId="58B5FD7A" wp14:editId="1E23DACA">
            <wp:extent cx="3895725" cy="3209925"/>
            <wp:effectExtent l="0" t="0" r="9525" b="9525"/>
            <wp:docPr id="9156836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83632" name="Picture 915683632"/>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903204" cy="3216087"/>
                    </a:xfrm>
                    <a:prstGeom prst="rect">
                      <a:avLst/>
                    </a:prstGeom>
                  </pic:spPr>
                </pic:pic>
              </a:graphicData>
            </a:graphic>
          </wp:inline>
        </w:drawing>
      </w:r>
    </w:p>
    <w:p w14:paraId="187024BD" w14:textId="77777777" w:rsidR="00EF0635" w:rsidRDefault="00894033" w:rsidP="00A00B1B">
      <w:pPr>
        <w:jc w:val="center"/>
        <w:rPr>
          <w:b/>
          <w:color w:val="auto"/>
        </w:rPr>
        <w:sectPr w:rsidR="00EF0635" w:rsidSect="000843B4">
          <w:footerReference w:type="default" r:id="rId77"/>
          <w:type w:val="continuous"/>
          <w:pgSz w:w="11906" w:h="16838"/>
          <w:pgMar w:top="1418" w:right="992" w:bottom="1985" w:left="1134" w:header="567" w:footer="850" w:gutter="284"/>
          <w:pgNumType w:fmt="lowerRoman" w:start="14"/>
          <w:cols w:space="708"/>
          <w:docGrid w:linePitch="360"/>
        </w:sectPr>
      </w:pPr>
      <w:r>
        <w:rPr>
          <w:b/>
          <w:color w:val="auto"/>
        </w:rPr>
        <w:t>Figure A2.04</w:t>
      </w:r>
      <w:r w:rsidR="00277955">
        <w:rPr>
          <w:b/>
          <w:color w:val="auto"/>
        </w:rPr>
        <w:t> :</w:t>
      </w:r>
      <w:r w:rsidR="00FD7969">
        <w:rPr>
          <w:b/>
          <w:color w:val="auto"/>
        </w:rPr>
        <w:t xml:space="preserve"> </w:t>
      </w:r>
      <w:r w:rsidR="00FD7969" w:rsidRPr="00FD7969">
        <w:rPr>
          <w:bCs/>
          <w:i/>
          <w:iCs/>
          <w:color w:val="auto"/>
        </w:rPr>
        <w:t>Extrait code Login</w:t>
      </w:r>
      <w:r w:rsidR="00BA6684" w:rsidRPr="00A748BB">
        <w:rPr>
          <w:b/>
          <w:color w:val="auto"/>
        </w:rPr>
        <w:br w:type="page"/>
      </w:r>
    </w:p>
    <w:p w14:paraId="22602908" w14:textId="77777777" w:rsidR="002653E3" w:rsidRPr="00A748BB" w:rsidRDefault="00ED0ACB" w:rsidP="002653E3">
      <w:pPr>
        <w:spacing w:before="240" w:after="480"/>
        <w:jc w:val="center"/>
        <w:outlineLvl w:val="0"/>
        <w:rPr>
          <w:b/>
          <w:color w:val="auto"/>
        </w:rPr>
      </w:pPr>
      <w:bookmarkStart w:id="205" w:name="_Toc210120205"/>
      <w:r w:rsidRPr="00A748BB">
        <w:rPr>
          <w:b/>
          <w:color w:val="auto"/>
        </w:rPr>
        <w:lastRenderedPageBreak/>
        <w:t>R</w:t>
      </w:r>
      <w:r w:rsidR="002653E3" w:rsidRPr="00A748BB">
        <w:rPr>
          <w:b/>
          <w:color w:val="auto"/>
        </w:rPr>
        <w:t>E</w:t>
      </w:r>
      <w:r w:rsidRPr="00A748BB">
        <w:rPr>
          <w:b/>
          <w:color w:val="auto"/>
        </w:rPr>
        <w:t>FERENCES</w:t>
      </w:r>
      <w:bookmarkEnd w:id="20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4"/>
        <w:gridCol w:w="8122"/>
      </w:tblGrid>
      <w:tr w:rsidR="00167642" w:rsidRPr="00A748BB" w14:paraId="57A12DFD" w14:textId="77777777" w:rsidTr="00F44ED4">
        <w:tc>
          <w:tcPr>
            <w:tcW w:w="1374" w:type="dxa"/>
          </w:tcPr>
          <w:p w14:paraId="5E12EA1A" w14:textId="77777777" w:rsidR="00167642" w:rsidRPr="00A748BB" w:rsidRDefault="00167642" w:rsidP="00431003">
            <w:pPr>
              <w:spacing w:before="120" w:after="120" w:line="360" w:lineRule="auto"/>
              <w:ind w:left="0" w:firstLine="0"/>
              <w:rPr>
                <w:b/>
              </w:rPr>
            </w:pPr>
            <w:r w:rsidRPr="00A748BB">
              <w:t>[1.01]</w:t>
            </w:r>
          </w:p>
        </w:tc>
        <w:tc>
          <w:tcPr>
            <w:tcW w:w="8122" w:type="dxa"/>
          </w:tcPr>
          <w:p w14:paraId="16ABCB41" w14:textId="62457240" w:rsidR="00167642" w:rsidRPr="00A965E3" w:rsidRDefault="00827205" w:rsidP="00431003">
            <w:pPr>
              <w:spacing w:before="120" w:after="120" w:line="360" w:lineRule="auto"/>
              <w:ind w:left="0" w:firstLine="0"/>
              <w:rPr>
                <w:color w:val="000000" w:themeColor="text1"/>
              </w:rPr>
            </w:pPr>
            <w:hyperlink r:id="rId78" w:history="1">
              <w:r w:rsidRPr="00A965E3">
                <w:rPr>
                  <w:rStyle w:val="Hyperlink"/>
                  <w:color w:val="000000" w:themeColor="text1"/>
                  <w:u w:val="none"/>
                </w:rPr>
                <w:t>https://www.demos.fr/blog/quest-ce-que-la-formation/</w:t>
              </w:r>
            </w:hyperlink>
            <w:r w:rsidRPr="00A965E3">
              <w:rPr>
                <w:color w:val="000000" w:themeColor="text1"/>
              </w:rPr>
              <w:t>, Qu’</w:t>
            </w:r>
            <w:r w:rsidR="00592210" w:rsidRPr="00A965E3">
              <w:rPr>
                <w:color w:val="000000" w:themeColor="text1"/>
              </w:rPr>
              <w:t>est-ce</w:t>
            </w:r>
            <w:r w:rsidRPr="00A965E3">
              <w:rPr>
                <w:color w:val="000000" w:themeColor="text1"/>
              </w:rPr>
              <w:t xml:space="preserve"> que la formation consulter le 31 Juillet 2025</w:t>
            </w:r>
          </w:p>
        </w:tc>
      </w:tr>
      <w:tr w:rsidR="00167642" w:rsidRPr="00A748BB" w14:paraId="54815E5F" w14:textId="77777777" w:rsidTr="00F44ED4">
        <w:tc>
          <w:tcPr>
            <w:tcW w:w="1374" w:type="dxa"/>
          </w:tcPr>
          <w:p w14:paraId="5D6E37A6" w14:textId="77777777" w:rsidR="00167642" w:rsidRPr="00A748BB" w:rsidRDefault="00167642" w:rsidP="00431003">
            <w:pPr>
              <w:spacing w:before="120" w:after="120" w:line="360" w:lineRule="auto"/>
              <w:ind w:left="0" w:firstLine="0"/>
              <w:rPr>
                <w:b/>
              </w:rPr>
            </w:pPr>
            <w:r w:rsidRPr="00A748BB">
              <w:t>[1.02]</w:t>
            </w:r>
          </w:p>
        </w:tc>
        <w:tc>
          <w:tcPr>
            <w:tcW w:w="8122" w:type="dxa"/>
          </w:tcPr>
          <w:p w14:paraId="6859B4FE" w14:textId="470920D9" w:rsidR="00167642" w:rsidRPr="00A965E3" w:rsidRDefault="005F2737" w:rsidP="00431003">
            <w:pPr>
              <w:spacing w:before="120" w:after="120" w:line="360" w:lineRule="auto"/>
              <w:ind w:left="0" w:firstLine="0"/>
              <w:rPr>
                <w:color w:val="000000" w:themeColor="text1"/>
              </w:rPr>
            </w:pPr>
            <w:hyperlink r:id="rId79" w:history="1">
              <w:r w:rsidRPr="00A965E3">
                <w:rPr>
                  <w:rStyle w:val="Hyperlink"/>
                  <w:color w:val="000000" w:themeColor="text1"/>
                  <w:u w:val="none"/>
                </w:rPr>
                <w:t>https://www.questionpro.com/blog/fr/quest-ce-que-la-recherche/</w:t>
              </w:r>
            </w:hyperlink>
            <w:r w:rsidRPr="00A965E3">
              <w:rPr>
                <w:color w:val="000000" w:themeColor="text1"/>
              </w:rPr>
              <w:t>, Qu’</w:t>
            </w:r>
            <w:r w:rsidR="00592210" w:rsidRPr="00A965E3">
              <w:rPr>
                <w:color w:val="000000" w:themeColor="text1"/>
              </w:rPr>
              <w:t>est-ce</w:t>
            </w:r>
            <w:r w:rsidRPr="00A965E3">
              <w:rPr>
                <w:color w:val="000000" w:themeColor="text1"/>
              </w:rPr>
              <w:t xml:space="preserve"> que la recherche ? consulter le 31 Juillet 2025</w:t>
            </w:r>
          </w:p>
        </w:tc>
      </w:tr>
      <w:tr w:rsidR="00167642" w:rsidRPr="00A748BB" w14:paraId="0B51662C" w14:textId="77777777" w:rsidTr="00F44ED4">
        <w:tc>
          <w:tcPr>
            <w:tcW w:w="1374" w:type="dxa"/>
          </w:tcPr>
          <w:p w14:paraId="020E4426" w14:textId="77777777" w:rsidR="00167642" w:rsidRPr="00A748BB" w:rsidRDefault="00167642" w:rsidP="00431003">
            <w:pPr>
              <w:spacing w:before="120" w:after="120" w:line="360" w:lineRule="auto"/>
              <w:ind w:left="0" w:firstLine="0"/>
              <w:rPr>
                <w:b/>
              </w:rPr>
            </w:pPr>
            <w:r w:rsidRPr="00A748BB">
              <w:t xml:space="preserve">[1.03]  </w:t>
            </w:r>
          </w:p>
        </w:tc>
        <w:tc>
          <w:tcPr>
            <w:tcW w:w="8122" w:type="dxa"/>
          </w:tcPr>
          <w:p w14:paraId="78590CEA" w14:textId="56E6737A" w:rsidR="00167642" w:rsidRPr="00A965E3" w:rsidRDefault="005F3907" w:rsidP="00431003">
            <w:pPr>
              <w:spacing w:before="120" w:after="120" w:line="360" w:lineRule="auto"/>
              <w:ind w:left="0" w:firstLine="0"/>
              <w:rPr>
                <w:color w:val="000000" w:themeColor="text1"/>
              </w:rPr>
            </w:pPr>
            <w:hyperlink r:id="rId80" w:history="1">
              <w:r w:rsidRPr="00A965E3">
                <w:rPr>
                  <w:rStyle w:val="Hyperlink"/>
                  <w:color w:val="000000" w:themeColor="text1"/>
                  <w:u w:val="none"/>
                </w:rPr>
                <w:t>https://www.ekole.fr/blog/la-communication-pedagogique-un-pilier-de-leducation-moderne</w:t>
              </w:r>
            </w:hyperlink>
            <w:r w:rsidRPr="00A965E3">
              <w:rPr>
                <w:color w:val="000000" w:themeColor="text1"/>
              </w:rPr>
              <w:t>, Communication Pédagogique, consulté le 31 Ju</w:t>
            </w:r>
            <w:r w:rsidR="000679BC" w:rsidRPr="00A965E3">
              <w:rPr>
                <w:color w:val="000000" w:themeColor="text1"/>
              </w:rPr>
              <w:t>illet</w:t>
            </w:r>
          </w:p>
        </w:tc>
      </w:tr>
      <w:tr w:rsidR="00167642" w:rsidRPr="00A748BB" w14:paraId="40041707" w14:textId="77777777" w:rsidTr="00F44ED4">
        <w:tc>
          <w:tcPr>
            <w:tcW w:w="1374" w:type="dxa"/>
          </w:tcPr>
          <w:p w14:paraId="4CC96573" w14:textId="77777777" w:rsidR="00167642" w:rsidRPr="00A748BB" w:rsidRDefault="00167642" w:rsidP="00431003">
            <w:pPr>
              <w:spacing w:before="120" w:after="120" w:line="360" w:lineRule="auto"/>
              <w:ind w:left="0" w:firstLine="0"/>
            </w:pPr>
            <w:r w:rsidRPr="00A748BB">
              <w:t xml:space="preserve">[1.04]  </w:t>
            </w:r>
          </w:p>
        </w:tc>
        <w:tc>
          <w:tcPr>
            <w:tcW w:w="8122" w:type="dxa"/>
          </w:tcPr>
          <w:p w14:paraId="6545C0D8" w14:textId="4229BD28" w:rsidR="00167642" w:rsidRPr="00A965E3" w:rsidRDefault="000679BC" w:rsidP="00431003">
            <w:pPr>
              <w:spacing w:before="120" w:after="120" w:line="360" w:lineRule="auto"/>
              <w:ind w:left="0" w:firstLine="0"/>
              <w:rPr>
                <w:color w:val="000000" w:themeColor="text1"/>
              </w:rPr>
            </w:pPr>
            <w:hyperlink r:id="rId81" w:history="1">
              <w:r w:rsidRPr="00A965E3">
                <w:rPr>
                  <w:rStyle w:val="Hyperlink"/>
                  <w:color w:val="000000" w:themeColor="text1"/>
                  <w:u w:val="none"/>
                </w:rPr>
                <w:t>https://oraprdnt.uqtr.uquebec.ca/portail/gscw031?owa_no_site=305</w:t>
              </w:r>
            </w:hyperlink>
            <w:r w:rsidRPr="00A965E3">
              <w:rPr>
                <w:color w:val="000000" w:themeColor="text1"/>
              </w:rPr>
              <w:t>, FAQ Chantier institutionnel sur les structures de gestion académique, consulter le 31 Juillet 2025</w:t>
            </w:r>
          </w:p>
        </w:tc>
      </w:tr>
      <w:tr w:rsidR="00167642" w:rsidRPr="00A748BB" w14:paraId="5594405A" w14:textId="77777777" w:rsidTr="00F44ED4">
        <w:tc>
          <w:tcPr>
            <w:tcW w:w="1374" w:type="dxa"/>
          </w:tcPr>
          <w:p w14:paraId="77F44B58" w14:textId="77777777" w:rsidR="00167642" w:rsidRPr="00A748BB" w:rsidRDefault="00167642" w:rsidP="00431003">
            <w:pPr>
              <w:spacing w:before="120" w:after="120" w:line="360" w:lineRule="auto"/>
              <w:ind w:left="0" w:firstLine="0"/>
            </w:pPr>
            <w:r w:rsidRPr="00A748BB">
              <w:t xml:space="preserve">[1.05]  </w:t>
            </w:r>
          </w:p>
        </w:tc>
        <w:tc>
          <w:tcPr>
            <w:tcW w:w="8122" w:type="dxa"/>
          </w:tcPr>
          <w:p w14:paraId="71FB6D12" w14:textId="10EB9B02" w:rsidR="00167642" w:rsidRPr="00A965E3" w:rsidRDefault="004C0564" w:rsidP="00431003">
            <w:pPr>
              <w:spacing w:before="120" w:after="120" w:line="360" w:lineRule="auto"/>
              <w:ind w:left="0" w:firstLine="0"/>
              <w:rPr>
                <w:color w:val="000000" w:themeColor="text1"/>
              </w:rPr>
            </w:pPr>
            <w:hyperlink r:id="rId82" w:history="1">
              <w:r w:rsidRPr="00A965E3">
                <w:rPr>
                  <w:rStyle w:val="Hyperlink"/>
                  <w:color w:val="000000" w:themeColor="text1"/>
                  <w:u w:val="none"/>
                </w:rPr>
                <w:t>https://www.insee.fr/fr/metadonnees/definition/c1525</w:t>
              </w:r>
            </w:hyperlink>
            <w:r w:rsidRPr="00A965E3">
              <w:rPr>
                <w:color w:val="000000" w:themeColor="text1"/>
              </w:rPr>
              <w:t>, Définition Etudiants | Insee, consulter le 31 Juillet 2025</w:t>
            </w:r>
          </w:p>
        </w:tc>
      </w:tr>
      <w:tr w:rsidR="00167642" w:rsidRPr="00A748BB" w14:paraId="2BCFF162" w14:textId="77777777" w:rsidTr="00F44ED4">
        <w:tc>
          <w:tcPr>
            <w:tcW w:w="1374" w:type="dxa"/>
          </w:tcPr>
          <w:p w14:paraId="33759D6E" w14:textId="77777777" w:rsidR="00167642" w:rsidRPr="00A748BB" w:rsidRDefault="00167642" w:rsidP="00431003">
            <w:pPr>
              <w:spacing w:before="120" w:after="120" w:line="360" w:lineRule="auto"/>
              <w:ind w:left="0" w:firstLine="0"/>
            </w:pPr>
            <w:r w:rsidRPr="00A748BB">
              <w:t xml:space="preserve">[1.06]  </w:t>
            </w:r>
          </w:p>
        </w:tc>
        <w:tc>
          <w:tcPr>
            <w:tcW w:w="8122" w:type="dxa"/>
          </w:tcPr>
          <w:p w14:paraId="42254B8B" w14:textId="2A42846C" w:rsidR="00167642" w:rsidRPr="00A965E3" w:rsidRDefault="00F3189A" w:rsidP="00431003">
            <w:pPr>
              <w:spacing w:before="120" w:after="120" w:line="360" w:lineRule="auto"/>
              <w:ind w:left="0" w:firstLine="0"/>
              <w:rPr>
                <w:color w:val="000000" w:themeColor="text1"/>
              </w:rPr>
            </w:pPr>
            <w:hyperlink r:id="rId83" w:history="1">
              <w:r w:rsidRPr="00A965E3">
                <w:rPr>
                  <w:rStyle w:val="Hyperlink"/>
                  <w:color w:val="000000" w:themeColor="text1"/>
                  <w:u w:val="none"/>
                </w:rPr>
                <w:t>https://inee.org/fr/glossaire-ESU/enseignant-enseignante</w:t>
              </w:r>
            </w:hyperlink>
            <w:r w:rsidRPr="00A965E3">
              <w:rPr>
                <w:color w:val="000000" w:themeColor="text1"/>
              </w:rPr>
              <w:t>, Enseignant/Enseignante, consulté le 31 juillet 2025</w:t>
            </w:r>
          </w:p>
        </w:tc>
      </w:tr>
      <w:tr w:rsidR="00167642" w:rsidRPr="00A748BB" w14:paraId="7AA2F93A" w14:textId="77777777" w:rsidTr="00F44ED4">
        <w:tc>
          <w:tcPr>
            <w:tcW w:w="1374" w:type="dxa"/>
          </w:tcPr>
          <w:p w14:paraId="636C06EE" w14:textId="77777777" w:rsidR="00167642" w:rsidRPr="00A748BB" w:rsidRDefault="00167642" w:rsidP="00431003">
            <w:pPr>
              <w:spacing w:before="120" w:after="120" w:line="360" w:lineRule="auto"/>
              <w:ind w:left="0" w:firstLine="0"/>
            </w:pPr>
            <w:r w:rsidRPr="00A748BB">
              <w:t xml:space="preserve">[1.07]  </w:t>
            </w:r>
          </w:p>
        </w:tc>
        <w:tc>
          <w:tcPr>
            <w:tcW w:w="8122" w:type="dxa"/>
          </w:tcPr>
          <w:p w14:paraId="4252B97E" w14:textId="1BB9F82B" w:rsidR="00167642" w:rsidRPr="00A965E3" w:rsidRDefault="0066437B" w:rsidP="00431003">
            <w:pPr>
              <w:spacing w:before="120" w:after="120" w:line="360" w:lineRule="auto"/>
              <w:ind w:left="0" w:firstLine="0"/>
              <w:rPr>
                <w:color w:val="000000" w:themeColor="text1"/>
              </w:rPr>
            </w:pPr>
            <w:hyperlink r:id="rId84" w:history="1">
              <w:r w:rsidRPr="00A965E3">
                <w:rPr>
                  <w:rStyle w:val="Hyperlink"/>
                  <w:color w:val="000000" w:themeColor="text1"/>
                  <w:u w:val="none"/>
                </w:rPr>
                <w:t>https://francecarriere.fr/metier/secretaire-dadministration-scolaire-et-universitaire-sasu</w:t>
              </w:r>
            </w:hyperlink>
            <w:r w:rsidRPr="00A965E3">
              <w:rPr>
                <w:color w:val="000000" w:themeColor="text1"/>
              </w:rPr>
              <w:t xml:space="preserve">, </w:t>
            </w:r>
            <w:r w:rsidR="00592210" w:rsidRPr="00A965E3">
              <w:rPr>
                <w:color w:val="000000" w:themeColor="text1"/>
              </w:rPr>
              <w:t>Secrétaire</w:t>
            </w:r>
            <w:r w:rsidRPr="00A965E3">
              <w:rPr>
                <w:color w:val="000000" w:themeColor="text1"/>
              </w:rPr>
              <w:t xml:space="preserve"> d’administration scolaire et universitaire, consulter le 31 Juillet 2025</w:t>
            </w:r>
          </w:p>
        </w:tc>
      </w:tr>
      <w:tr w:rsidR="00167642" w:rsidRPr="00A748BB" w14:paraId="30087DDB" w14:textId="77777777" w:rsidTr="00F44ED4">
        <w:tc>
          <w:tcPr>
            <w:tcW w:w="1374" w:type="dxa"/>
          </w:tcPr>
          <w:p w14:paraId="594019D5" w14:textId="77777777" w:rsidR="00167642" w:rsidRPr="00A748BB" w:rsidRDefault="00167642" w:rsidP="00431003">
            <w:pPr>
              <w:spacing w:before="120" w:after="120" w:line="360" w:lineRule="auto"/>
              <w:ind w:left="0" w:firstLine="0"/>
            </w:pPr>
            <w:r w:rsidRPr="00A748BB">
              <w:t xml:space="preserve">[1.08]  </w:t>
            </w:r>
          </w:p>
        </w:tc>
        <w:tc>
          <w:tcPr>
            <w:tcW w:w="8122" w:type="dxa"/>
          </w:tcPr>
          <w:p w14:paraId="0B2BF2A6" w14:textId="6879604F" w:rsidR="00167642" w:rsidRPr="00A965E3" w:rsidRDefault="00F67409" w:rsidP="00431003">
            <w:pPr>
              <w:spacing w:before="120" w:after="120" w:line="360" w:lineRule="auto"/>
              <w:ind w:left="0" w:firstLine="0"/>
              <w:rPr>
                <w:color w:val="000000" w:themeColor="text1"/>
              </w:rPr>
            </w:pPr>
            <w:hyperlink r:id="rId85" w:history="1">
              <w:r w:rsidRPr="00A965E3">
                <w:rPr>
                  <w:rStyle w:val="Hyperlink"/>
                  <w:color w:val="000000" w:themeColor="text1"/>
                  <w:u w:val="none"/>
                </w:rPr>
                <w:t>https://docs.moodle.org/4x/fr/%C3%80_propos_de_Moodle</w:t>
              </w:r>
            </w:hyperlink>
            <w:r w:rsidRPr="00A965E3">
              <w:rPr>
                <w:color w:val="000000" w:themeColor="text1"/>
              </w:rPr>
              <w:t>, A propos de Moodle, consulté le 31 juillet 2025</w:t>
            </w:r>
          </w:p>
        </w:tc>
      </w:tr>
      <w:tr w:rsidR="00167642" w:rsidRPr="00A748BB" w14:paraId="77C040B5" w14:textId="77777777" w:rsidTr="00F44ED4">
        <w:tc>
          <w:tcPr>
            <w:tcW w:w="1374" w:type="dxa"/>
          </w:tcPr>
          <w:p w14:paraId="50D11333" w14:textId="77777777" w:rsidR="00167642" w:rsidRPr="00A748BB" w:rsidRDefault="00167642" w:rsidP="00431003">
            <w:pPr>
              <w:spacing w:before="120" w:after="120" w:line="360" w:lineRule="auto"/>
              <w:ind w:left="0" w:firstLine="0"/>
            </w:pPr>
            <w:r w:rsidRPr="00A748BB">
              <w:t xml:space="preserve">[1.09]  </w:t>
            </w:r>
          </w:p>
        </w:tc>
        <w:tc>
          <w:tcPr>
            <w:tcW w:w="8122" w:type="dxa"/>
          </w:tcPr>
          <w:p w14:paraId="7FDA60CB" w14:textId="145AB18E" w:rsidR="00167642" w:rsidRPr="00A965E3" w:rsidRDefault="00A032BE" w:rsidP="00431003">
            <w:pPr>
              <w:spacing w:before="120" w:after="120" w:line="360" w:lineRule="auto"/>
              <w:ind w:left="0" w:firstLine="0"/>
              <w:rPr>
                <w:color w:val="000000" w:themeColor="text1"/>
              </w:rPr>
            </w:pPr>
            <w:hyperlink r:id="rId86" w:history="1">
              <w:r w:rsidRPr="00A965E3">
                <w:rPr>
                  <w:rStyle w:val="Hyperlink"/>
                  <w:color w:val="000000" w:themeColor="text1"/>
                  <w:u w:val="none"/>
                </w:rPr>
                <w:t>https://help.blackboard.com/frfr/Learn/Administrator/Hosting</w:t>
              </w:r>
            </w:hyperlink>
            <w:r w:rsidRPr="00A965E3">
              <w:rPr>
                <w:color w:val="000000" w:themeColor="text1"/>
              </w:rPr>
              <w:t>, Découvrez Blackboard Learn, consulter le 31 Juillet 2025</w:t>
            </w:r>
          </w:p>
        </w:tc>
      </w:tr>
      <w:tr w:rsidR="00167642" w:rsidRPr="00A748BB" w14:paraId="651FDAB1" w14:textId="77777777" w:rsidTr="00F44ED4">
        <w:tc>
          <w:tcPr>
            <w:tcW w:w="1374" w:type="dxa"/>
          </w:tcPr>
          <w:p w14:paraId="257F4E6D" w14:textId="77777777" w:rsidR="00167642" w:rsidRPr="00A748BB" w:rsidRDefault="00167642" w:rsidP="00431003">
            <w:pPr>
              <w:spacing w:before="120" w:after="120" w:line="360" w:lineRule="auto"/>
              <w:ind w:left="0" w:firstLine="0"/>
            </w:pPr>
            <w:r w:rsidRPr="00A748BB">
              <w:t xml:space="preserve">[1.10]  </w:t>
            </w:r>
          </w:p>
        </w:tc>
        <w:tc>
          <w:tcPr>
            <w:tcW w:w="8122" w:type="dxa"/>
          </w:tcPr>
          <w:p w14:paraId="66A2E0B4" w14:textId="77777777" w:rsidR="00167642" w:rsidRDefault="00F61124" w:rsidP="00431003">
            <w:pPr>
              <w:spacing w:before="120" w:after="120" w:line="360" w:lineRule="auto"/>
              <w:ind w:left="0" w:firstLine="0"/>
              <w:rPr>
                <w:color w:val="000000" w:themeColor="text1"/>
              </w:rPr>
            </w:pPr>
            <w:hyperlink r:id="rId87" w:history="1">
              <w:r w:rsidRPr="00A965E3">
                <w:rPr>
                  <w:rStyle w:val="Hyperlink"/>
                  <w:color w:val="000000" w:themeColor="text1"/>
                  <w:u w:val="none"/>
                </w:rPr>
                <w:t>https://edu.google.com/workspace-for-education/products/classroom/</w:t>
              </w:r>
            </w:hyperlink>
            <w:r w:rsidRPr="00A965E3">
              <w:rPr>
                <w:color w:val="000000" w:themeColor="text1"/>
              </w:rPr>
              <w:t xml:space="preserve">, Classroom Management Tools &amp; </w:t>
            </w:r>
            <w:r w:rsidR="00604DDF" w:rsidRPr="00A965E3">
              <w:rPr>
                <w:color w:val="000000" w:themeColor="text1"/>
              </w:rPr>
              <w:t>Ressources</w:t>
            </w:r>
            <w:r w:rsidRPr="00A965E3">
              <w:rPr>
                <w:color w:val="000000" w:themeColor="text1"/>
              </w:rPr>
              <w:t xml:space="preserve"> - Google for Education, consulté le 31 Juillet 2025</w:t>
            </w:r>
          </w:p>
          <w:p w14:paraId="1FF06A04" w14:textId="5DA73120" w:rsidR="00EF0635" w:rsidRPr="00EF0635" w:rsidRDefault="00EF0635" w:rsidP="00EF0635">
            <w:pPr>
              <w:jc w:val="center"/>
            </w:pPr>
          </w:p>
        </w:tc>
      </w:tr>
      <w:tr w:rsidR="00167642" w:rsidRPr="00A748BB" w14:paraId="040A1588" w14:textId="77777777" w:rsidTr="00F44ED4">
        <w:tc>
          <w:tcPr>
            <w:tcW w:w="1374" w:type="dxa"/>
          </w:tcPr>
          <w:p w14:paraId="1404A5DC" w14:textId="77777777" w:rsidR="00167642" w:rsidRPr="00A748BB" w:rsidRDefault="00167642" w:rsidP="00431003">
            <w:pPr>
              <w:spacing w:before="120" w:after="120" w:line="360" w:lineRule="auto"/>
              <w:ind w:left="0" w:firstLine="0"/>
            </w:pPr>
            <w:r w:rsidRPr="00A748BB">
              <w:lastRenderedPageBreak/>
              <w:t>[2.01]</w:t>
            </w:r>
          </w:p>
        </w:tc>
        <w:tc>
          <w:tcPr>
            <w:tcW w:w="8122" w:type="dxa"/>
          </w:tcPr>
          <w:p w14:paraId="115BA65E" w14:textId="785A2B93" w:rsidR="00167642" w:rsidRPr="00A965E3" w:rsidRDefault="0086018C" w:rsidP="00431003">
            <w:pPr>
              <w:spacing w:before="120" w:after="120" w:line="360" w:lineRule="auto"/>
              <w:ind w:left="0" w:firstLine="0"/>
              <w:rPr>
                <w:color w:val="000000" w:themeColor="text1"/>
              </w:rPr>
            </w:pPr>
            <w:r w:rsidRPr="00A965E3">
              <w:rPr>
                <w:color w:val="000000" w:themeColor="text1"/>
              </w:rPr>
              <w:t>RAKOTONIRINA Andriamitantsoa Soloarinala, « UML », cours 3</w:t>
            </w:r>
            <w:r w:rsidRPr="00A965E3">
              <w:rPr>
                <w:color w:val="000000" w:themeColor="text1"/>
                <w:vertAlign w:val="superscript"/>
              </w:rPr>
              <w:t>ème</w:t>
            </w:r>
            <w:r w:rsidRPr="00A965E3">
              <w:rPr>
                <w:color w:val="000000" w:themeColor="text1"/>
              </w:rPr>
              <w:t xml:space="preserve"> année, parcours développement d’application Informatique, ASJA, A.U. :2022-2023, consulté le 06 Aout 2025</w:t>
            </w:r>
          </w:p>
        </w:tc>
      </w:tr>
      <w:tr w:rsidR="00167642" w:rsidRPr="00A748BB" w14:paraId="695BEC0C" w14:textId="77777777" w:rsidTr="00F44ED4">
        <w:tc>
          <w:tcPr>
            <w:tcW w:w="1374" w:type="dxa"/>
          </w:tcPr>
          <w:p w14:paraId="11E8AA6C" w14:textId="77777777" w:rsidR="00167642" w:rsidRPr="00A748BB" w:rsidRDefault="00167642" w:rsidP="00431003">
            <w:pPr>
              <w:spacing w:before="120" w:after="120" w:line="360" w:lineRule="auto"/>
              <w:ind w:left="0" w:firstLine="0"/>
            </w:pPr>
            <w:r w:rsidRPr="00A748BB">
              <w:t>[2.02]</w:t>
            </w:r>
          </w:p>
        </w:tc>
        <w:tc>
          <w:tcPr>
            <w:tcW w:w="8122" w:type="dxa"/>
          </w:tcPr>
          <w:p w14:paraId="25DEA490" w14:textId="22883DE7" w:rsidR="00167642" w:rsidRPr="00A965E3" w:rsidRDefault="0086018C" w:rsidP="00431003">
            <w:pPr>
              <w:spacing w:before="120" w:after="120" w:line="360" w:lineRule="auto"/>
              <w:ind w:left="0" w:firstLine="0"/>
              <w:rPr>
                <w:iCs/>
                <w:color w:val="000000" w:themeColor="text1"/>
              </w:rPr>
            </w:pPr>
            <w:hyperlink r:id="rId88" w:history="1">
              <w:r w:rsidRPr="00A965E3">
                <w:rPr>
                  <w:rStyle w:val="Hyperlink"/>
                  <w:color w:val="000000" w:themeColor="text1"/>
                  <w:u w:val="none"/>
                </w:rPr>
                <w:t>https://www.techniques-ingenieur.fr/base-documentaire/technologies-de-l-information-th9/genie-logiciel-42306210/langage-uml-developpement-de-logiciel-et-modelisation-visuelle-h3238/origine-et-objectifs-d-uml-h3238niv10002.html</w:t>
              </w:r>
            </w:hyperlink>
            <w:r w:rsidRPr="00A965E3">
              <w:rPr>
                <w:color w:val="000000" w:themeColor="text1"/>
              </w:rPr>
              <w:t>, Langage UML développement de logiciel et modélisation visuel, consulter le 06 Aout 2025</w:t>
            </w:r>
          </w:p>
        </w:tc>
      </w:tr>
      <w:tr w:rsidR="00167642" w:rsidRPr="00A748BB" w14:paraId="13DC528C" w14:textId="77777777" w:rsidTr="00F44ED4">
        <w:tc>
          <w:tcPr>
            <w:tcW w:w="1374" w:type="dxa"/>
          </w:tcPr>
          <w:p w14:paraId="067B69FF" w14:textId="77777777" w:rsidR="00167642" w:rsidRPr="00A748BB" w:rsidRDefault="00167642" w:rsidP="00431003">
            <w:pPr>
              <w:spacing w:before="120" w:after="120" w:line="360" w:lineRule="auto"/>
              <w:ind w:left="0" w:firstLine="0"/>
            </w:pPr>
            <w:r w:rsidRPr="00A748BB">
              <w:t>[2.03]</w:t>
            </w:r>
          </w:p>
        </w:tc>
        <w:tc>
          <w:tcPr>
            <w:tcW w:w="8122" w:type="dxa"/>
          </w:tcPr>
          <w:p w14:paraId="479E02C0" w14:textId="1701DF30" w:rsidR="00167642" w:rsidRPr="00A965E3" w:rsidRDefault="00CB2DB0" w:rsidP="00431003">
            <w:pPr>
              <w:spacing w:before="120" w:after="120" w:line="360" w:lineRule="auto"/>
              <w:ind w:left="0" w:firstLine="0"/>
              <w:rPr>
                <w:color w:val="000000" w:themeColor="text1"/>
              </w:rPr>
            </w:pPr>
            <w:hyperlink r:id="rId89" w:history="1">
              <w:r w:rsidRPr="00A965E3">
                <w:rPr>
                  <w:rStyle w:val="Hyperlink"/>
                  <w:color w:val="000000" w:themeColor="text1"/>
                  <w:u w:val="none"/>
                </w:rPr>
                <w:t>https://www.lucidchart.com/pages/fr/langage-uml</w:t>
              </w:r>
            </w:hyperlink>
            <w:r w:rsidRPr="00A965E3">
              <w:rPr>
                <w:color w:val="000000" w:themeColor="text1"/>
              </w:rPr>
              <w:t>, Qu’</w:t>
            </w:r>
            <w:r w:rsidR="00604DDF" w:rsidRPr="00A965E3">
              <w:rPr>
                <w:color w:val="000000" w:themeColor="text1"/>
              </w:rPr>
              <w:t>est-ce</w:t>
            </w:r>
            <w:r w:rsidRPr="00A965E3">
              <w:rPr>
                <w:color w:val="000000" w:themeColor="text1"/>
              </w:rPr>
              <w:t xml:space="preserve"> que le langage UML, consulté le 06 Aout 2025</w:t>
            </w:r>
          </w:p>
        </w:tc>
      </w:tr>
      <w:tr w:rsidR="00167642" w:rsidRPr="00A748BB" w14:paraId="14E8807E" w14:textId="77777777" w:rsidTr="00F44ED4">
        <w:tc>
          <w:tcPr>
            <w:tcW w:w="1374" w:type="dxa"/>
          </w:tcPr>
          <w:p w14:paraId="065793B0" w14:textId="77777777" w:rsidR="00167642" w:rsidRPr="00A748BB" w:rsidRDefault="00167642" w:rsidP="00431003">
            <w:pPr>
              <w:spacing w:before="120" w:after="120" w:line="360" w:lineRule="auto"/>
              <w:ind w:left="0" w:firstLine="0"/>
            </w:pPr>
            <w:r w:rsidRPr="00A748BB">
              <w:t>[2.04]</w:t>
            </w:r>
          </w:p>
        </w:tc>
        <w:tc>
          <w:tcPr>
            <w:tcW w:w="8122" w:type="dxa"/>
          </w:tcPr>
          <w:p w14:paraId="68C97DB5" w14:textId="205F6D14" w:rsidR="00167642" w:rsidRPr="00A965E3" w:rsidRDefault="00CB2DB0" w:rsidP="00431003">
            <w:pPr>
              <w:spacing w:before="120" w:after="120" w:line="360" w:lineRule="auto"/>
              <w:ind w:left="0" w:firstLine="0"/>
              <w:rPr>
                <w:color w:val="000000" w:themeColor="text1"/>
              </w:rPr>
            </w:pPr>
            <w:r w:rsidRPr="00A965E3">
              <w:rPr>
                <w:color w:val="000000" w:themeColor="text1"/>
              </w:rPr>
              <w:t>Hugues Bersini, « L’orienté objet », Eyrolles 3</w:t>
            </w:r>
            <w:r w:rsidRPr="00A965E3">
              <w:rPr>
                <w:color w:val="000000" w:themeColor="text1"/>
                <w:vertAlign w:val="superscript"/>
              </w:rPr>
              <w:t>ème</w:t>
            </w:r>
            <w:r w:rsidRPr="00A965E3">
              <w:rPr>
                <w:color w:val="000000" w:themeColor="text1"/>
              </w:rPr>
              <w:t xml:space="preserve"> édition, page 160 consulté le 11 Aout 2025</w:t>
            </w:r>
          </w:p>
        </w:tc>
      </w:tr>
      <w:tr w:rsidR="00167642" w:rsidRPr="00A748BB" w14:paraId="52F6E979" w14:textId="77777777" w:rsidTr="00F44ED4">
        <w:tc>
          <w:tcPr>
            <w:tcW w:w="1374" w:type="dxa"/>
          </w:tcPr>
          <w:p w14:paraId="36961F4A" w14:textId="77777777" w:rsidR="00167642" w:rsidRPr="00A748BB" w:rsidRDefault="00167642" w:rsidP="00431003">
            <w:pPr>
              <w:spacing w:before="120" w:after="120" w:line="360" w:lineRule="auto"/>
              <w:ind w:left="0" w:firstLine="0"/>
            </w:pPr>
            <w:r w:rsidRPr="00A748BB">
              <w:t>[2.05]</w:t>
            </w:r>
          </w:p>
        </w:tc>
        <w:tc>
          <w:tcPr>
            <w:tcW w:w="8122" w:type="dxa"/>
          </w:tcPr>
          <w:p w14:paraId="383B3898" w14:textId="19C9FD90" w:rsidR="00167642" w:rsidRPr="00A965E3" w:rsidRDefault="00CB2DB0" w:rsidP="00431003">
            <w:pPr>
              <w:spacing w:before="120" w:after="120" w:line="360" w:lineRule="auto"/>
              <w:ind w:left="0" w:firstLine="0"/>
              <w:rPr>
                <w:color w:val="000000" w:themeColor="text1"/>
              </w:rPr>
            </w:pPr>
            <w:hyperlink r:id="rId90" w:history="1">
              <w:r w:rsidRPr="00A965E3">
                <w:rPr>
                  <w:rStyle w:val="Hyperlink"/>
                  <w:color w:val="000000" w:themeColor="text1"/>
                  <w:u w:val="none"/>
                </w:rPr>
                <w:t>https://www.futura-sciences.com/tech/definitions/informatique-uml-3979/</w:t>
              </w:r>
            </w:hyperlink>
            <w:r w:rsidRPr="00A965E3">
              <w:rPr>
                <w:color w:val="000000" w:themeColor="text1"/>
              </w:rPr>
              <w:t>, Définition UML, consulté le 06 Aout 2025</w:t>
            </w:r>
          </w:p>
        </w:tc>
      </w:tr>
      <w:tr w:rsidR="00167642" w:rsidRPr="00A748BB" w14:paraId="34EFA6B8" w14:textId="77777777" w:rsidTr="00F44ED4">
        <w:tc>
          <w:tcPr>
            <w:tcW w:w="1374" w:type="dxa"/>
          </w:tcPr>
          <w:p w14:paraId="6567A105" w14:textId="41E9884D" w:rsidR="00167642" w:rsidRPr="00A748BB" w:rsidRDefault="00167642" w:rsidP="00431003">
            <w:pPr>
              <w:spacing w:before="120" w:after="120" w:line="360" w:lineRule="auto"/>
              <w:ind w:left="0" w:firstLine="0"/>
              <w:rPr>
                <w:b/>
              </w:rPr>
            </w:pPr>
            <w:r w:rsidRPr="00A748BB">
              <w:t>[2.06]</w:t>
            </w:r>
          </w:p>
        </w:tc>
        <w:tc>
          <w:tcPr>
            <w:tcW w:w="8122" w:type="dxa"/>
          </w:tcPr>
          <w:p w14:paraId="53992364" w14:textId="464627D1" w:rsidR="00167642" w:rsidRPr="00A965E3" w:rsidRDefault="00CB2DB0" w:rsidP="00431003">
            <w:pPr>
              <w:spacing w:before="120" w:after="120" w:line="360" w:lineRule="auto"/>
              <w:ind w:left="0" w:firstLine="0"/>
              <w:rPr>
                <w:color w:val="000000" w:themeColor="text1"/>
              </w:rPr>
            </w:pPr>
            <w:hyperlink r:id="rId91" w:history="1">
              <w:r w:rsidRPr="00A965E3">
                <w:rPr>
                  <w:rStyle w:val="Hyperlink"/>
                  <w:color w:val="000000" w:themeColor="text1"/>
                  <w:u w:val="none"/>
                </w:rPr>
                <w:t>https://www.cybermedian.com/fr/unified-modeling-language-uml-introduction/</w:t>
              </w:r>
            </w:hyperlink>
            <w:r w:rsidRPr="00A965E3">
              <w:rPr>
                <w:color w:val="000000" w:themeColor="text1"/>
              </w:rPr>
              <w:t>, Présentation du langage de modélisation unifié (UML), consulté le 08 Aout 2025</w:t>
            </w:r>
          </w:p>
        </w:tc>
      </w:tr>
      <w:tr w:rsidR="00167642" w:rsidRPr="00A748BB" w14:paraId="483C6A95" w14:textId="77777777" w:rsidTr="00F44ED4">
        <w:tc>
          <w:tcPr>
            <w:tcW w:w="1374" w:type="dxa"/>
          </w:tcPr>
          <w:p w14:paraId="68DBB031" w14:textId="77777777" w:rsidR="00167642" w:rsidRPr="00A748BB" w:rsidRDefault="00167642" w:rsidP="00431003">
            <w:pPr>
              <w:spacing w:before="120" w:after="120" w:line="360" w:lineRule="auto"/>
              <w:ind w:left="0" w:firstLine="0"/>
              <w:rPr>
                <w:b/>
              </w:rPr>
            </w:pPr>
            <w:r w:rsidRPr="00A748BB">
              <w:t>[2.07]</w:t>
            </w:r>
          </w:p>
        </w:tc>
        <w:tc>
          <w:tcPr>
            <w:tcW w:w="8122" w:type="dxa"/>
          </w:tcPr>
          <w:p w14:paraId="4F032F5A" w14:textId="61CB6C08" w:rsidR="00167642" w:rsidRPr="00A965E3" w:rsidRDefault="00CB2DB0" w:rsidP="00431003">
            <w:pPr>
              <w:spacing w:before="120" w:after="120" w:line="360" w:lineRule="auto"/>
              <w:ind w:left="0" w:firstLine="0"/>
              <w:rPr>
                <w:color w:val="000000" w:themeColor="text1"/>
              </w:rPr>
            </w:pPr>
            <w:hyperlink r:id="rId92" w:history="1">
              <w:r w:rsidRPr="00A965E3">
                <w:rPr>
                  <w:rStyle w:val="Hyperlink"/>
                  <w:color w:val="000000" w:themeColor="text1"/>
                  <w:u w:val="none"/>
                </w:rPr>
                <w:t>https://miro.com/fr/diagramme/qu-est-ce-qu-un-diagramme-uml/</w:t>
              </w:r>
            </w:hyperlink>
            <w:r w:rsidRPr="00A965E3">
              <w:rPr>
                <w:color w:val="000000" w:themeColor="text1"/>
              </w:rPr>
              <w:t>, Qu’est-ce qu’un diagramme UML et à quoi sert - il, consulté le 11 Aout 2025</w:t>
            </w:r>
          </w:p>
        </w:tc>
      </w:tr>
      <w:tr w:rsidR="00167642" w:rsidRPr="00A748BB" w14:paraId="07E5B61E" w14:textId="77777777" w:rsidTr="00F44ED4">
        <w:tc>
          <w:tcPr>
            <w:tcW w:w="1374" w:type="dxa"/>
          </w:tcPr>
          <w:p w14:paraId="50D1BCA1" w14:textId="72ACF6CB" w:rsidR="00167642" w:rsidRPr="00A748BB" w:rsidRDefault="00167642" w:rsidP="00431003">
            <w:pPr>
              <w:spacing w:before="120" w:after="120" w:line="360" w:lineRule="auto"/>
              <w:ind w:left="0" w:firstLine="0"/>
              <w:rPr>
                <w:b/>
              </w:rPr>
            </w:pPr>
            <w:r w:rsidRPr="00A748BB">
              <w:t>[2.08]</w:t>
            </w:r>
          </w:p>
        </w:tc>
        <w:tc>
          <w:tcPr>
            <w:tcW w:w="8122" w:type="dxa"/>
          </w:tcPr>
          <w:p w14:paraId="193E58EA" w14:textId="7084C753" w:rsidR="00167642" w:rsidRPr="00A965E3" w:rsidRDefault="00CB2DB0" w:rsidP="00431003">
            <w:pPr>
              <w:spacing w:before="120" w:after="120" w:line="360" w:lineRule="auto"/>
              <w:ind w:left="0" w:firstLine="0"/>
              <w:rPr>
                <w:color w:val="000000" w:themeColor="text1"/>
              </w:rPr>
            </w:pPr>
            <w:hyperlink r:id="rId93" w:history="1">
              <w:r w:rsidRPr="00A965E3">
                <w:rPr>
                  <w:rStyle w:val="Hyperlink"/>
                  <w:color w:val="000000" w:themeColor="text1"/>
                  <w:u w:val="none"/>
                </w:rPr>
                <w:t>https://www.lucidchart.com/blog/fr/types-de-diagrammes-UML</w:t>
              </w:r>
            </w:hyperlink>
            <w:r w:rsidRPr="00A965E3">
              <w:rPr>
                <w:color w:val="000000" w:themeColor="text1"/>
              </w:rPr>
              <w:t>, Les types de diagrammes UML, consulté le 09 Aout 2025</w:t>
            </w:r>
          </w:p>
        </w:tc>
      </w:tr>
      <w:tr w:rsidR="00167642" w:rsidRPr="00EF0635" w14:paraId="0AC828CA" w14:textId="77777777" w:rsidTr="00F44ED4">
        <w:tc>
          <w:tcPr>
            <w:tcW w:w="1374" w:type="dxa"/>
          </w:tcPr>
          <w:p w14:paraId="12885DB7" w14:textId="77777777" w:rsidR="00167642" w:rsidRPr="00A748BB" w:rsidRDefault="00167642" w:rsidP="00431003">
            <w:pPr>
              <w:spacing w:before="120" w:after="120" w:line="360" w:lineRule="auto"/>
              <w:ind w:left="0" w:firstLine="0"/>
            </w:pPr>
            <w:r w:rsidRPr="00A748BB">
              <w:t>[2.09]</w:t>
            </w:r>
          </w:p>
        </w:tc>
        <w:tc>
          <w:tcPr>
            <w:tcW w:w="8122" w:type="dxa"/>
          </w:tcPr>
          <w:p w14:paraId="147FED88" w14:textId="2A2CBA49" w:rsidR="00167642" w:rsidRPr="00A965E3" w:rsidRDefault="00CB2DB0" w:rsidP="00431003">
            <w:pPr>
              <w:spacing w:before="120" w:after="120" w:line="360" w:lineRule="auto"/>
              <w:ind w:left="0" w:firstLine="0"/>
              <w:rPr>
                <w:bCs/>
                <w:iCs/>
                <w:color w:val="000000" w:themeColor="text1"/>
                <w:lang w:val="en-US"/>
              </w:rPr>
            </w:pPr>
            <w:hyperlink r:id="rId94" w:history="1">
              <w:r w:rsidRPr="00A965E3">
                <w:rPr>
                  <w:rStyle w:val="Hyperlink"/>
                  <w:color w:val="000000" w:themeColor="text1"/>
                  <w:u w:val="none"/>
                  <w:lang w:val="en-US"/>
                </w:rPr>
                <w:t>https://guides.visual-paradigm.com/understanding-profile-diagrams-in-uml-a-comprehensive-guide</w:t>
              </w:r>
            </w:hyperlink>
            <w:r w:rsidRPr="00A965E3">
              <w:rPr>
                <w:color w:val="000000" w:themeColor="text1"/>
                <w:lang w:val="en-US"/>
              </w:rPr>
              <w:t>, Understanding Profile Diagrams in UML, consult</w:t>
            </w:r>
            <w:r w:rsidR="00604DDF" w:rsidRPr="00A965E3">
              <w:rPr>
                <w:color w:val="000000" w:themeColor="text1"/>
                <w:lang w:val="en-US"/>
              </w:rPr>
              <w:t>er</w:t>
            </w:r>
            <w:r w:rsidRPr="00A965E3">
              <w:rPr>
                <w:color w:val="000000" w:themeColor="text1"/>
                <w:lang w:val="en-US"/>
              </w:rPr>
              <w:t xml:space="preserve"> le 13 A</w:t>
            </w:r>
            <w:r w:rsidR="00604DDF" w:rsidRPr="00A965E3">
              <w:rPr>
                <w:color w:val="000000" w:themeColor="text1"/>
                <w:lang w:val="en-US"/>
              </w:rPr>
              <w:t>oû</w:t>
            </w:r>
            <w:r w:rsidRPr="00A965E3">
              <w:rPr>
                <w:color w:val="000000" w:themeColor="text1"/>
                <w:lang w:val="en-US"/>
              </w:rPr>
              <w:t>t 2025</w:t>
            </w:r>
          </w:p>
        </w:tc>
      </w:tr>
      <w:tr w:rsidR="00167642" w:rsidRPr="00A748BB" w14:paraId="78EF6339" w14:textId="77777777" w:rsidTr="00F44ED4">
        <w:tc>
          <w:tcPr>
            <w:tcW w:w="1374" w:type="dxa"/>
          </w:tcPr>
          <w:p w14:paraId="3BD19191" w14:textId="77777777" w:rsidR="00167642" w:rsidRPr="00A748BB" w:rsidRDefault="00167642" w:rsidP="00431003">
            <w:pPr>
              <w:spacing w:before="120" w:after="120" w:line="360" w:lineRule="auto"/>
              <w:ind w:left="0" w:firstLine="0"/>
            </w:pPr>
            <w:r w:rsidRPr="00A748BB">
              <w:t>[2.10]</w:t>
            </w:r>
          </w:p>
        </w:tc>
        <w:tc>
          <w:tcPr>
            <w:tcW w:w="8122" w:type="dxa"/>
          </w:tcPr>
          <w:p w14:paraId="71CA4CC0" w14:textId="0886C54F" w:rsidR="00167642" w:rsidRPr="00A965E3" w:rsidRDefault="005F2650" w:rsidP="00431003">
            <w:pPr>
              <w:spacing w:before="120" w:after="120" w:line="360" w:lineRule="auto"/>
              <w:ind w:left="0" w:firstLine="0"/>
              <w:rPr>
                <w:bCs/>
                <w:iCs/>
                <w:color w:val="000000" w:themeColor="text1"/>
              </w:rPr>
            </w:pPr>
            <w:hyperlink r:id="rId95" w:history="1">
              <w:r w:rsidRPr="00A965E3">
                <w:rPr>
                  <w:rStyle w:val="Hyperlink"/>
                  <w:color w:val="000000" w:themeColor="text1"/>
                  <w:u w:val="none"/>
                </w:rPr>
                <w:t>https://gitmind.com/fr/diagramme-communication-uml.html</w:t>
              </w:r>
            </w:hyperlink>
            <w:r w:rsidRPr="00A965E3">
              <w:rPr>
                <w:color w:val="000000" w:themeColor="text1"/>
              </w:rPr>
              <w:t>, Diagramme de Communication UML, consulté le 13 Aout 2025</w:t>
            </w:r>
          </w:p>
        </w:tc>
      </w:tr>
      <w:tr w:rsidR="00167642" w:rsidRPr="00A748BB" w14:paraId="1B90F8B0" w14:textId="77777777" w:rsidTr="00F44ED4">
        <w:tc>
          <w:tcPr>
            <w:tcW w:w="1374" w:type="dxa"/>
          </w:tcPr>
          <w:p w14:paraId="12BE7D1E" w14:textId="77777777" w:rsidR="00167642" w:rsidRPr="00A748BB" w:rsidRDefault="00167642" w:rsidP="00431003">
            <w:pPr>
              <w:spacing w:before="120" w:after="120" w:line="360" w:lineRule="auto"/>
              <w:ind w:left="0" w:firstLine="0"/>
            </w:pPr>
            <w:r w:rsidRPr="00A748BB">
              <w:lastRenderedPageBreak/>
              <w:t>[3.01]</w:t>
            </w:r>
          </w:p>
        </w:tc>
        <w:tc>
          <w:tcPr>
            <w:tcW w:w="8122" w:type="dxa"/>
          </w:tcPr>
          <w:p w14:paraId="30D2A1AB" w14:textId="609D041B" w:rsidR="00167642" w:rsidRPr="00A965E3" w:rsidRDefault="000F0DC5" w:rsidP="00431003">
            <w:pPr>
              <w:spacing w:before="120" w:after="120" w:line="360" w:lineRule="auto"/>
              <w:ind w:left="0" w:firstLine="0"/>
              <w:rPr>
                <w:bCs/>
                <w:color w:val="000000" w:themeColor="text1"/>
              </w:rPr>
            </w:pPr>
            <w:hyperlink r:id="rId96" w:history="1">
              <w:r w:rsidRPr="00A965E3">
                <w:rPr>
                  <w:rStyle w:val="Hyperlink"/>
                  <w:color w:val="000000" w:themeColor="text1"/>
                  <w:u w:val="none"/>
                </w:rPr>
                <w:t>https://developer.mozilla.org/fr/docs/Web/HTML</w:t>
              </w:r>
            </w:hyperlink>
            <w:r w:rsidRPr="00A965E3">
              <w:rPr>
                <w:color w:val="000000" w:themeColor="text1"/>
              </w:rPr>
              <w:t xml:space="preserve">, HTML </w:t>
            </w:r>
            <w:r w:rsidR="00604DDF" w:rsidRPr="00A965E3">
              <w:rPr>
                <w:color w:val="000000" w:themeColor="text1"/>
              </w:rPr>
              <w:t>(HyperText</w:t>
            </w:r>
            <w:r w:rsidRPr="00A965E3">
              <w:rPr>
                <w:color w:val="000000" w:themeColor="text1"/>
              </w:rPr>
              <w:t xml:space="preserve"> Markup Language), consulter le 20 Septembre 2025</w:t>
            </w:r>
          </w:p>
        </w:tc>
      </w:tr>
      <w:tr w:rsidR="00167642" w:rsidRPr="00A748BB" w14:paraId="018F7313" w14:textId="77777777" w:rsidTr="00F44ED4">
        <w:tc>
          <w:tcPr>
            <w:tcW w:w="1374" w:type="dxa"/>
          </w:tcPr>
          <w:p w14:paraId="23A12A11" w14:textId="4F1F5976" w:rsidR="00167642" w:rsidRPr="00A748BB" w:rsidRDefault="00167642" w:rsidP="00431003">
            <w:pPr>
              <w:spacing w:before="120" w:after="120" w:line="360" w:lineRule="auto"/>
              <w:ind w:left="0" w:firstLine="0"/>
              <w:rPr>
                <w:b/>
              </w:rPr>
            </w:pPr>
            <w:r w:rsidRPr="00A748BB">
              <w:t>[3.02]</w:t>
            </w:r>
          </w:p>
        </w:tc>
        <w:tc>
          <w:tcPr>
            <w:tcW w:w="8122" w:type="dxa"/>
          </w:tcPr>
          <w:p w14:paraId="78D79581" w14:textId="478A875E" w:rsidR="00167642" w:rsidRPr="00A965E3" w:rsidRDefault="000F0DC5" w:rsidP="00431003">
            <w:pPr>
              <w:spacing w:before="120" w:after="120" w:line="360" w:lineRule="auto"/>
              <w:ind w:left="0" w:firstLine="0"/>
              <w:rPr>
                <w:color w:val="000000" w:themeColor="text1"/>
              </w:rPr>
            </w:pPr>
            <w:hyperlink r:id="rId97" w:history="1">
              <w:r w:rsidRPr="00A965E3">
                <w:rPr>
                  <w:rStyle w:val="Hyperlink"/>
                  <w:color w:val="000000" w:themeColor="text1"/>
                  <w:u w:val="none"/>
                </w:rPr>
                <w:t>https://www.elephorm.com/formation/code-data/xhtmlcss/apprendre-html-5-les-fondamentaux/levolution-du-html-de-sa-creation-aujourdhu</w:t>
              </w:r>
            </w:hyperlink>
            <w:r w:rsidRPr="00A965E3">
              <w:rPr>
                <w:color w:val="000000" w:themeColor="text1"/>
              </w:rPr>
              <w:t>, L’évolution de l’HTML : De sa cr</w:t>
            </w:r>
            <w:r w:rsidR="0073660F" w:rsidRPr="00A965E3">
              <w:rPr>
                <w:color w:val="000000" w:themeColor="text1"/>
              </w:rPr>
              <w:t>é</w:t>
            </w:r>
            <w:r w:rsidRPr="00A965E3">
              <w:rPr>
                <w:color w:val="000000" w:themeColor="text1"/>
              </w:rPr>
              <w:t>ation à aujourd’hui, consulter le 20 Septembre 2025</w:t>
            </w:r>
          </w:p>
        </w:tc>
      </w:tr>
      <w:tr w:rsidR="00167642" w:rsidRPr="00A748BB" w14:paraId="7894BF3F" w14:textId="77777777" w:rsidTr="00F44ED4">
        <w:tc>
          <w:tcPr>
            <w:tcW w:w="1374" w:type="dxa"/>
          </w:tcPr>
          <w:p w14:paraId="773E4118" w14:textId="77777777" w:rsidR="00167642" w:rsidRPr="00A748BB" w:rsidRDefault="00167642" w:rsidP="00431003">
            <w:pPr>
              <w:spacing w:before="120" w:after="120" w:line="360" w:lineRule="auto"/>
              <w:ind w:left="0" w:firstLine="0"/>
            </w:pPr>
            <w:r w:rsidRPr="00A748BB">
              <w:t>[3.03]</w:t>
            </w:r>
          </w:p>
        </w:tc>
        <w:tc>
          <w:tcPr>
            <w:tcW w:w="8122" w:type="dxa"/>
          </w:tcPr>
          <w:p w14:paraId="2A542178" w14:textId="5EEAFD03" w:rsidR="00167642" w:rsidRPr="00A965E3" w:rsidRDefault="009A6C3F" w:rsidP="00431003">
            <w:pPr>
              <w:spacing w:before="120" w:after="120" w:line="360" w:lineRule="auto"/>
              <w:ind w:left="0" w:firstLine="0"/>
              <w:rPr>
                <w:iCs/>
                <w:color w:val="000000" w:themeColor="text1"/>
              </w:rPr>
            </w:pPr>
            <w:hyperlink r:id="rId98" w:history="1">
              <w:r w:rsidRPr="00A965E3">
                <w:rPr>
                  <w:rStyle w:val="Hyperlink"/>
                  <w:color w:val="000000" w:themeColor="text1"/>
                  <w:u w:val="none"/>
                </w:rPr>
                <w:t>https://developer.mozilla.org/fr/docs/Web/CSS</w:t>
              </w:r>
            </w:hyperlink>
            <w:r w:rsidRPr="00A965E3">
              <w:rPr>
                <w:color w:val="000000" w:themeColor="text1"/>
              </w:rPr>
              <w:t xml:space="preserve">, </w:t>
            </w:r>
            <w:r w:rsidR="00604DDF" w:rsidRPr="00A965E3">
              <w:rPr>
                <w:color w:val="000000" w:themeColor="text1"/>
              </w:rPr>
              <w:t>CSS :</w:t>
            </w:r>
            <w:r w:rsidRPr="00A965E3">
              <w:rPr>
                <w:color w:val="000000" w:themeColor="text1"/>
              </w:rPr>
              <w:t xml:space="preserve"> Feuille de styles en cascade, consulter le 20 Septembre 2025</w:t>
            </w:r>
          </w:p>
        </w:tc>
      </w:tr>
      <w:tr w:rsidR="00167642" w:rsidRPr="00A748BB" w14:paraId="4EAE9BAD" w14:textId="77777777" w:rsidTr="00F44ED4">
        <w:tc>
          <w:tcPr>
            <w:tcW w:w="1374" w:type="dxa"/>
          </w:tcPr>
          <w:p w14:paraId="7D79DF1A" w14:textId="77777777" w:rsidR="00167642" w:rsidRPr="00A748BB" w:rsidRDefault="00167642" w:rsidP="00431003">
            <w:pPr>
              <w:spacing w:before="120" w:after="120" w:line="360" w:lineRule="auto"/>
              <w:ind w:left="0" w:firstLine="0"/>
            </w:pPr>
            <w:r w:rsidRPr="00A748BB">
              <w:t>[3.04]</w:t>
            </w:r>
          </w:p>
        </w:tc>
        <w:tc>
          <w:tcPr>
            <w:tcW w:w="8122" w:type="dxa"/>
          </w:tcPr>
          <w:p w14:paraId="4770D52B" w14:textId="3BAE3600" w:rsidR="00167642" w:rsidRPr="00A965E3" w:rsidRDefault="005C6BA5" w:rsidP="00431003">
            <w:pPr>
              <w:spacing w:before="120" w:after="120" w:line="360" w:lineRule="auto"/>
              <w:ind w:left="0" w:firstLine="0"/>
              <w:rPr>
                <w:color w:val="000000" w:themeColor="text1"/>
              </w:rPr>
            </w:pPr>
            <w:hyperlink r:id="rId99" w:history="1">
              <w:r w:rsidRPr="00A965E3">
                <w:rPr>
                  <w:rStyle w:val="Hyperlink"/>
                  <w:color w:val="000000" w:themeColor="text1"/>
                  <w:u w:val="none"/>
                </w:rPr>
                <w:t>https://developer.mozilla.org/fr/docs/Web/JavaScript</w:t>
              </w:r>
            </w:hyperlink>
            <w:r w:rsidRPr="00A965E3">
              <w:rPr>
                <w:color w:val="000000" w:themeColor="text1"/>
              </w:rPr>
              <w:t>, JavaScript | MDN, consulter le 20 Septembre 2025</w:t>
            </w:r>
          </w:p>
        </w:tc>
      </w:tr>
      <w:tr w:rsidR="00167642" w:rsidRPr="00A748BB" w14:paraId="20CE9C7D" w14:textId="77777777" w:rsidTr="00F44ED4">
        <w:tc>
          <w:tcPr>
            <w:tcW w:w="1374" w:type="dxa"/>
          </w:tcPr>
          <w:p w14:paraId="1B971983" w14:textId="77777777" w:rsidR="00167642" w:rsidRPr="00A748BB" w:rsidRDefault="00167642" w:rsidP="00431003">
            <w:pPr>
              <w:spacing w:before="120" w:after="120" w:line="360" w:lineRule="auto"/>
              <w:ind w:left="0" w:firstLine="0"/>
            </w:pPr>
            <w:r w:rsidRPr="00A748BB">
              <w:t>[3.05]</w:t>
            </w:r>
          </w:p>
        </w:tc>
        <w:tc>
          <w:tcPr>
            <w:tcW w:w="8122" w:type="dxa"/>
          </w:tcPr>
          <w:p w14:paraId="0EBA6C04" w14:textId="5FB99C4F" w:rsidR="00167642" w:rsidRPr="00A965E3" w:rsidRDefault="008E0EC5" w:rsidP="00431003">
            <w:pPr>
              <w:spacing w:before="120" w:after="120" w:line="360" w:lineRule="auto"/>
              <w:ind w:left="0" w:firstLine="0"/>
              <w:rPr>
                <w:color w:val="000000" w:themeColor="text1"/>
              </w:rPr>
            </w:pPr>
            <w:hyperlink r:id="rId100" w:history="1">
              <w:r w:rsidRPr="00A965E3">
                <w:rPr>
                  <w:rStyle w:val="Hyperlink"/>
                  <w:color w:val="000000" w:themeColor="text1"/>
                  <w:u w:val="none"/>
                </w:rPr>
                <w:t>https://www.bocasay.com/fr/histoire-evolution-langage-javascript/</w:t>
              </w:r>
            </w:hyperlink>
            <w:r w:rsidRPr="00A965E3">
              <w:rPr>
                <w:color w:val="000000" w:themeColor="text1"/>
              </w:rPr>
              <w:t xml:space="preserve">, Histoire et </w:t>
            </w:r>
            <w:r w:rsidR="007D5E51" w:rsidRPr="00A965E3">
              <w:rPr>
                <w:color w:val="000000" w:themeColor="text1"/>
              </w:rPr>
              <w:t>é</w:t>
            </w:r>
            <w:r w:rsidRPr="00A965E3">
              <w:rPr>
                <w:color w:val="000000" w:themeColor="text1"/>
              </w:rPr>
              <w:t>volution du langage JavaScript, consulter le 20 Septembre 2025</w:t>
            </w:r>
          </w:p>
        </w:tc>
      </w:tr>
      <w:tr w:rsidR="00167642" w:rsidRPr="00A748BB" w14:paraId="36279D2C" w14:textId="77777777" w:rsidTr="00F44ED4">
        <w:tc>
          <w:tcPr>
            <w:tcW w:w="1374" w:type="dxa"/>
          </w:tcPr>
          <w:p w14:paraId="31562261" w14:textId="77777777" w:rsidR="00167642" w:rsidRPr="00A748BB" w:rsidRDefault="00167642" w:rsidP="00431003">
            <w:pPr>
              <w:spacing w:before="120" w:after="120" w:line="360" w:lineRule="auto"/>
              <w:ind w:left="0" w:firstLine="0"/>
            </w:pPr>
            <w:r w:rsidRPr="00A748BB">
              <w:t>[3.06]</w:t>
            </w:r>
          </w:p>
        </w:tc>
        <w:tc>
          <w:tcPr>
            <w:tcW w:w="8122" w:type="dxa"/>
          </w:tcPr>
          <w:p w14:paraId="5071BB34" w14:textId="4E954FA0" w:rsidR="00167642" w:rsidRPr="00A965E3" w:rsidRDefault="0051337D" w:rsidP="00431003">
            <w:pPr>
              <w:spacing w:before="120" w:after="120" w:line="360" w:lineRule="auto"/>
              <w:ind w:left="0" w:firstLine="0"/>
              <w:rPr>
                <w:color w:val="000000" w:themeColor="text1"/>
              </w:rPr>
            </w:pPr>
            <w:hyperlink r:id="rId101" w:history="1">
              <w:r w:rsidRPr="00A965E3">
                <w:rPr>
                  <w:rStyle w:val="Hyperlink"/>
                  <w:color w:val="000000" w:themeColor="text1"/>
                  <w:u w:val="none"/>
                </w:rPr>
                <w:t>https://v2.fr.vuejs.org/v2/guide/</w:t>
              </w:r>
            </w:hyperlink>
            <w:r w:rsidRPr="00A965E3">
              <w:rPr>
                <w:color w:val="000000" w:themeColor="text1"/>
              </w:rPr>
              <w:t>,  Introduction Vue, consulter le 20 Septembre 2025</w:t>
            </w:r>
          </w:p>
        </w:tc>
      </w:tr>
      <w:tr w:rsidR="00167642" w:rsidRPr="00A748BB" w14:paraId="770DAFCC" w14:textId="77777777" w:rsidTr="00F44ED4">
        <w:tc>
          <w:tcPr>
            <w:tcW w:w="1374" w:type="dxa"/>
          </w:tcPr>
          <w:p w14:paraId="28C56E50" w14:textId="77777777" w:rsidR="00167642" w:rsidRPr="00A748BB" w:rsidRDefault="00167642" w:rsidP="00431003">
            <w:pPr>
              <w:spacing w:before="120" w:after="120" w:line="360" w:lineRule="auto"/>
              <w:ind w:left="0" w:firstLine="0"/>
            </w:pPr>
            <w:r w:rsidRPr="00A748BB">
              <w:t>[3.07]</w:t>
            </w:r>
          </w:p>
        </w:tc>
        <w:tc>
          <w:tcPr>
            <w:tcW w:w="8122" w:type="dxa"/>
          </w:tcPr>
          <w:p w14:paraId="3925B7EC" w14:textId="21741512" w:rsidR="00167642" w:rsidRPr="00A965E3" w:rsidRDefault="0054047E" w:rsidP="00431003">
            <w:pPr>
              <w:spacing w:before="120" w:after="120" w:line="360" w:lineRule="auto"/>
              <w:ind w:left="0" w:firstLine="0"/>
              <w:rPr>
                <w:color w:val="000000" w:themeColor="text1"/>
              </w:rPr>
            </w:pPr>
            <w:hyperlink r:id="rId102" w:history="1">
              <w:r w:rsidRPr="00A965E3">
                <w:rPr>
                  <w:rStyle w:val="Hyperlink"/>
                  <w:color w:val="000000" w:themeColor="text1"/>
                  <w:u w:val="none"/>
                </w:rPr>
                <w:t>https://worldline.github.io/vuejs-training/fr/presentation/</w:t>
              </w:r>
            </w:hyperlink>
            <w:r w:rsidRPr="00A965E3">
              <w:rPr>
                <w:color w:val="000000" w:themeColor="text1"/>
              </w:rPr>
              <w:t>, Présentation de vue.js, consulter le 20 Septembre 2025</w:t>
            </w:r>
          </w:p>
        </w:tc>
      </w:tr>
      <w:tr w:rsidR="00167642" w:rsidRPr="00A748BB" w14:paraId="7618D8D6" w14:textId="77777777" w:rsidTr="00F44ED4">
        <w:tc>
          <w:tcPr>
            <w:tcW w:w="1374" w:type="dxa"/>
          </w:tcPr>
          <w:p w14:paraId="631E27DC" w14:textId="77777777" w:rsidR="00167642" w:rsidRPr="00A748BB" w:rsidRDefault="00167642" w:rsidP="00431003">
            <w:pPr>
              <w:spacing w:before="120" w:after="120" w:line="360" w:lineRule="auto"/>
              <w:ind w:left="0" w:firstLine="0"/>
            </w:pPr>
            <w:r w:rsidRPr="00A748BB">
              <w:t>[3.08]</w:t>
            </w:r>
          </w:p>
        </w:tc>
        <w:tc>
          <w:tcPr>
            <w:tcW w:w="8122" w:type="dxa"/>
          </w:tcPr>
          <w:p w14:paraId="16EBFB6A" w14:textId="3259B1CF" w:rsidR="00167642" w:rsidRPr="00A965E3" w:rsidRDefault="00641C3D" w:rsidP="00431003">
            <w:pPr>
              <w:spacing w:before="120" w:after="120" w:line="360" w:lineRule="auto"/>
              <w:ind w:left="0" w:firstLine="0"/>
              <w:rPr>
                <w:color w:val="000000" w:themeColor="text1"/>
              </w:rPr>
            </w:pPr>
            <w:hyperlink r:id="rId103" w:history="1">
              <w:r w:rsidRPr="00A965E3">
                <w:rPr>
                  <w:rStyle w:val="Hyperlink"/>
                  <w:color w:val="000000" w:themeColor="text1"/>
                  <w:u w:val="none"/>
                </w:rPr>
                <w:t>https://kinsta.com/fr/base-de-connaissances/qu-est-express-js/</w:t>
              </w:r>
            </w:hyperlink>
            <w:r w:rsidRPr="00A965E3">
              <w:rPr>
                <w:color w:val="000000" w:themeColor="text1"/>
              </w:rPr>
              <w:t>, Qu’</w:t>
            </w:r>
            <w:r w:rsidR="00604DDF" w:rsidRPr="00A965E3">
              <w:rPr>
                <w:color w:val="000000" w:themeColor="text1"/>
              </w:rPr>
              <w:t>est-ce</w:t>
            </w:r>
            <w:r w:rsidRPr="00A965E3">
              <w:rPr>
                <w:color w:val="000000" w:themeColor="text1"/>
              </w:rPr>
              <w:t xml:space="preserve"> que Express JS, consulter le 20 Septembre 2025</w:t>
            </w:r>
          </w:p>
        </w:tc>
      </w:tr>
      <w:tr w:rsidR="00167642" w:rsidRPr="00A748BB" w14:paraId="1443DA21" w14:textId="77777777" w:rsidTr="00F44ED4">
        <w:tc>
          <w:tcPr>
            <w:tcW w:w="1374" w:type="dxa"/>
          </w:tcPr>
          <w:p w14:paraId="324386F3" w14:textId="77777777" w:rsidR="00167642" w:rsidRPr="00A748BB" w:rsidRDefault="00167642" w:rsidP="00431003">
            <w:pPr>
              <w:spacing w:before="120" w:after="120" w:line="360" w:lineRule="auto"/>
              <w:ind w:left="0" w:firstLine="0"/>
            </w:pPr>
            <w:r w:rsidRPr="00A748BB">
              <w:t>[3.09]</w:t>
            </w:r>
          </w:p>
        </w:tc>
        <w:tc>
          <w:tcPr>
            <w:tcW w:w="8122" w:type="dxa"/>
          </w:tcPr>
          <w:p w14:paraId="639CDFD5" w14:textId="5C8B9F85" w:rsidR="00167642" w:rsidRPr="00A965E3" w:rsidRDefault="00496348" w:rsidP="00431003">
            <w:pPr>
              <w:spacing w:before="120" w:after="120" w:line="360" w:lineRule="auto"/>
              <w:ind w:left="0" w:firstLine="0"/>
              <w:rPr>
                <w:color w:val="000000" w:themeColor="text1"/>
              </w:rPr>
            </w:pPr>
            <w:hyperlink r:id="rId104" w:history="1">
              <w:r w:rsidRPr="00A965E3">
                <w:rPr>
                  <w:rStyle w:val="Hyperlink"/>
                  <w:color w:val="000000" w:themeColor="text1"/>
                  <w:u w:val="none"/>
                </w:rPr>
                <w:t>https://lixtec.fr/socket-io-ou-websockets/</w:t>
              </w:r>
            </w:hyperlink>
            <w:r w:rsidRPr="00A965E3">
              <w:rPr>
                <w:color w:val="000000" w:themeColor="text1"/>
              </w:rPr>
              <w:t>, Socket ou WebSockets, consulter le 20 septembre 2025</w:t>
            </w:r>
          </w:p>
        </w:tc>
      </w:tr>
      <w:tr w:rsidR="00167642" w:rsidRPr="00A748BB" w14:paraId="6A52C527" w14:textId="77777777" w:rsidTr="00F44ED4">
        <w:tc>
          <w:tcPr>
            <w:tcW w:w="1374" w:type="dxa"/>
          </w:tcPr>
          <w:p w14:paraId="0A13DF1C" w14:textId="77777777" w:rsidR="00167642" w:rsidRPr="00A748BB" w:rsidRDefault="00167642" w:rsidP="00431003">
            <w:pPr>
              <w:spacing w:before="120" w:after="120" w:line="360" w:lineRule="auto"/>
              <w:ind w:left="0" w:firstLine="0"/>
            </w:pPr>
            <w:r w:rsidRPr="00A748BB">
              <w:t>[3.10]</w:t>
            </w:r>
          </w:p>
        </w:tc>
        <w:tc>
          <w:tcPr>
            <w:tcW w:w="8122" w:type="dxa"/>
          </w:tcPr>
          <w:p w14:paraId="3762F4B6" w14:textId="4C370D0C" w:rsidR="00167642" w:rsidRPr="00A965E3" w:rsidRDefault="00682340" w:rsidP="00431003">
            <w:pPr>
              <w:spacing w:before="120" w:after="120" w:line="360" w:lineRule="auto"/>
              <w:ind w:left="0" w:firstLine="0"/>
              <w:rPr>
                <w:color w:val="000000" w:themeColor="text1"/>
              </w:rPr>
            </w:pPr>
            <w:hyperlink r:id="rId105" w:history="1">
              <w:r w:rsidRPr="00A965E3">
                <w:rPr>
                  <w:rStyle w:val="Hyperlink"/>
                  <w:color w:val="000000" w:themeColor="text1"/>
                  <w:u w:val="none"/>
                </w:rPr>
                <w:t>https://kinsta.com/fr/blog/tailwind-css/</w:t>
              </w:r>
            </w:hyperlink>
            <w:r w:rsidRPr="00A965E3">
              <w:rPr>
                <w:color w:val="000000" w:themeColor="text1"/>
              </w:rPr>
              <w:t xml:space="preserve">, Comment utiliser Tailwind CSS pour </w:t>
            </w:r>
            <w:r w:rsidR="00604DDF" w:rsidRPr="00A965E3">
              <w:rPr>
                <w:color w:val="000000" w:themeColor="text1"/>
              </w:rPr>
              <w:t>développer</w:t>
            </w:r>
            <w:r w:rsidRPr="00A965E3">
              <w:rPr>
                <w:color w:val="000000" w:themeColor="text1"/>
              </w:rPr>
              <w:t xml:space="preserve"> rapidement de superbes sites web, consulter le 20 Septembre 2025</w:t>
            </w:r>
          </w:p>
        </w:tc>
      </w:tr>
      <w:tr w:rsidR="00167642" w:rsidRPr="00A748BB" w14:paraId="46967AA1" w14:textId="77777777" w:rsidTr="00F44ED4">
        <w:tc>
          <w:tcPr>
            <w:tcW w:w="1374" w:type="dxa"/>
          </w:tcPr>
          <w:p w14:paraId="04625D9C" w14:textId="77777777" w:rsidR="00167642" w:rsidRPr="00A748BB" w:rsidRDefault="004867CE" w:rsidP="00431003">
            <w:pPr>
              <w:spacing w:before="120" w:after="120" w:line="360" w:lineRule="auto"/>
              <w:ind w:left="0" w:firstLine="0"/>
            </w:pPr>
            <w:r w:rsidRPr="00A748BB">
              <w:t>[3.11</w:t>
            </w:r>
            <w:r w:rsidR="00167642" w:rsidRPr="00A748BB">
              <w:t>]</w:t>
            </w:r>
          </w:p>
        </w:tc>
        <w:tc>
          <w:tcPr>
            <w:tcW w:w="8122" w:type="dxa"/>
          </w:tcPr>
          <w:p w14:paraId="4CADE77D" w14:textId="213224A2" w:rsidR="00167642" w:rsidRPr="00A965E3" w:rsidRDefault="00C07BF6" w:rsidP="00431003">
            <w:pPr>
              <w:spacing w:before="120" w:after="120" w:line="360" w:lineRule="auto"/>
              <w:ind w:left="0" w:firstLine="0"/>
              <w:rPr>
                <w:color w:val="000000" w:themeColor="text1"/>
              </w:rPr>
            </w:pPr>
            <w:hyperlink r:id="rId106" w:history="1">
              <w:r w:rsidRPr="00A965E3">
                <w:rPr>
                  <w:rStyle w:val="Hyperlink"/>
                  <w:color w:val="000000" w:themeColor="text1"/>
                  <w:u w:val="none"/>
                </w:rPr>
                <w:t>https://www.numendo.com/blog/framework/tailwind-css-framework-totalement-personnalisable/</w:t>
              </w:r>
            </w:hyperlink>
            <w:r w:rsidRPr="00A965E3">
              <w:rPr>
                <w:color w:val="000000" w:themeColor="text1"/>
              </w:rPr>
              <w:t>, Tailwind CSS le framework totalement personnalisable, consulter le 20 Septembre 2025</w:t>
            </w:r>
          </w:p>
        </w:tc>
      </w:tr>
      <w:tr w:rsidR="00167642" w:rsidRPr="00A748BB" w14:paraId="08B43DA5" w14:textId="77777777" w:rsidTr="00F44ED4">
        <w:tc>
          <w:tcPr>
            <w:tcW w:w="1374" w:type="dxa"/>
          </w:tcPr>
          <w:p w14:paraId="15EB52A0" w14:textId="77777777" w:rsidR="00167642" w:rsidRPr="00A748BB" w:rsidRDefault="00167642" w:rsidP="00431003">
            <w:pPr>
              <w:spacing w:before="120" w:after="120" w:line="360" w:lineRule="auto"/>
              <w:ind w:left="0" w:firstLine="0"/>
            </w:pPr>
            <w:r w:rsidRPr="00A748BB">
              <w:lastRenderedPageBreak/>
              <w:t>[3.1</w:t>
            </w:r>
            <w:r w:rsidR="004867CE" w:rsidRPr="00A748BB">
              <w:t>2</w:t>
            </w:r>
            <w:r w:rsidRPr="00A748BB">
              <w:t>]</w:t>
            </w:r>
          </w:p>
        </w:tc>
        <w:tc>
          <w:tcPr>
            <w:tcW w:w="8122" w:type="dxa"/>
          </w:tcPr>
          <w:p w14:paraId="7FCD7952" w14:textId="2268F7C0" w:rsidR="00167642" w:rsidRPr="00A965E3" w:rsidRDefault="00921D5B" w:rsidP="00431003">
            <w:pPr>
              <w:spacing w:before="120" w:after="120" w:line="360" w:lineRule="auto"/>
              <w:ind w:left="0" w:firstLine="0"/>
              <w:rPr>
                <w:rFonts w:ascii="TimesNewRomanPSMT" w:hAnsi="TimesNewRomanPSMT"/>
                <w:color w:val="000000" w:themeColor="text1"/>
              </w:rPr>
            </w:pPr>
            <w:hyperlink r:id="rId107" w:history="1">
              <w:r w:rsidRPr="00A965E3">
                <w:rPr>
                  <w:rStyle w:val="Hyperlink"/>
                  <w:color w:val="000000" w:themeColor="text1"/>
                  <w:u w:val="none"/>
                </w:rPr>
                <w:t>https://visualstudio.microsoft.com/fr/</w:t>
              </w:r>
            </w:hyperlink>
            <w:r w:rsidRPr="00A965E3">
              <w:rPr>
                <w:color w:val="000000" w:themeColor="text1"/>
              </w:rPr>
              <w:t xml:space="preserve">, Visual </w:t>
            </w:r>
            <w:r w:rsidR="00604DDF" w:rsidRPr="00A965E3">
              <w:rPr>
                <w:color w:val="000000" w:themeColor="text1"/>
              </w:rPr>
              <w:t>Studio :</w:t>
            </w:r>
            <w:r w:rsidRPr="00A965E3">
              <w:rPr>
                <w:color w:val="000000" w:themeColor="text1"/>
              </w:rPr>
              <w:t xml:space="preserve"> IDE et éditeur de code pour le développement logiciel, consulter le 20 Septembre 2025</w:t>
            </w:r>
          </w:p>
        </w:tc>
      </w:tr>
      <w:tr w:rsidR="00FD0C49" w:rsidRPr="00A748BB" w14:paraId="4142CD77" w14:textId="77777777" w:rsidTr="00F44ED4">
        <w:tc>
          <w:tcPr>
            <w:tcW w:w="1374" w:type="dxa"/>
          </w:tcPr>
          <w:p w14:paraId="5A7DEB46" w14:textId="1504C45D" w:rsidR="00FD0C49" w:rsidRPr="00A748BB" w:rsidRDefault="00FD0C49" w:rsidP="00431003">
            <w:pPr>
              <w:spacing w:before="120" w:after="120" w:line="360" w:lineRule="auto"/>
              <w:ind w:left="0" w:firstLine="0"/>
            </w:pPr>
            <w:r w:rsidRPr="00A748BB">
              <w:t>[3.13]</w:t>
            </w:r>
          </w:p>
        </w:tc>
        <w:tc>
          <w:tcPr>
            <w:tcW w:w="8122" w:type="dxa"/>
          </w:tcPr>
          <w:p w14:paraId="2BB7B260" w14:textId="356CBE2D" w:rsidR="00FD0C49" w:rsidRPr="00A965E3" w:rsidRDefault="00FD0C49" w:rsidP="00431003">
            <w:pPr>
              <w:spacing w:before="120" w:after="120" w:line="360" w:lineRule="auto"/>
              <w:ind w:left="0" w:firstLine="0"/>
              <w:rPr>
                <w:color w:val="000000" w:themeColor="text1"/>
              </w:rPr>
            </w:pPr>
            <w:hyperlink r:id="rId108" w:history="1">
              <w:r w:rsidRPr="00A965E3">
                <w:rPr>
                  <w:rStyle w:val="Hyperlink"/>
                  <w:color w:val="000000" w:themeColor="text1"/>
                  <w:u w:val="none"/>
                </w:rPr>
                <w:t>https://www3.technologyevaluation.com/fr/solutions/53729/visual-paradigm</w:t>
              </w:r>
            </w:hyperlink>
            <w:r w:rsidRPr="00A965E3">
              <w:rPr>
                <w:color w:val="000000" w:themeColor="text1"/>
              </w:rPr>
              <w:t>,  Visual Paradigm, consulter le 20 Septembre 2025</w:t>
            </w:r>
          </w:p>
        </w:tc>
      </w:tr>
      <w:tr w:rsidR="00FD0C49" w:rsidRPr="00A748BB" w14:paraId="439CB9EC" w14:textId="77777777" w:rsidTr="00F44ED4">
        <w:tc>
          <w:tcPr>
            <w:tcW w:w="1374" w:type="dxa"/>
          </w:tcPr>
          <w:p w14:paraId="3131296C" w14:textId="18553B4E" w:rsidR="00FD0C49" w:rsidRPr="00A748BB" w:rsidRDefault="00FD0C49" w:rsidP="00431003">
            <w:pPr>
              <w:spacing w:before="120" w:after="120" w:line="360" w:lineRule="auto"/>
              <w:ind w:left="0" w:firstLine="0"/>
            </w:pPr>
            <w:r w:rsidRPr="00A748BB">
              <w:t>[3.14]</w:t>
            </w:r>
          </w:p>
        </w:tc>
        <w:tc>
          <w:tcPr>
            <w:tcW w:w="8122" w:type="dxa"/>
          </w:tcPr>
          <w:p w14:paraId="460EDF63" w14:textId="7236C94F" w:rsidR="00FD0C49" w:rsidRPr="00A965E3" w:rsidRDefault="00BE35A3" w:rsidP="00431003">
            <w:pPr>
              <w:spacing w:before="120" w:after="120" w:line="360" w:lineRule="auto"/>
              <w:ind w:left="0" w:firstLine="0"/>
              <w:rPr>
                <w:color w:val="000000" w:themeColor="text1"/>
              </w:rPr>
            </w:pPr>
            <w:hyperlink r:id="rId109" w:history="1">
              <w:r w:rsidRPr="00A965E3">
                <w:rPr>
                  <w:rStyle w:val="Hyperlink"/>
                  <w:color w:val="000000" w:themeColor="text1"/>
                  <w:u w:val="none"/>
                </w:rPr>
                <w:t>https://kinsta.com/fr/base-de-connaissances/base-de-connaissances-github/</w:t>
              </w:r>
            </w:hyperlink>
            <w:r w:rsidRPr="00A965E3">
              <w:rPr>
                <w:color w:val="000000" w:themeColor="text1"/>
              </w:rPr>
              <w:t>, Qu’</w:t>
            </w:r>
            <w:r w:rsidR="00604DDF" w:rsidRPr="00A965E3">
              <w:rPr>
                <w:color w:val="000000" w:themeColor="text1"/>
              </w:rPr>
              <w:t>est-ce</w:t>
            </w:r>
            <w:r w:rsidRPr="00A965E3">
              <w:rPr>
                <w:color w:val="000000" w:themeColor="text1"/>
              </w:rPr>
              <w:t xml:space="preserve"> que GitHub, consulter le 20 Septembre 2025</w:t>
            </w:r>
          </w:p>
        </w:tc>
      </w:tr>
      <w:tr w:rsidR="00FD0C49" w:rsidRPr="00A748BB" w14:paraId="3CB679B3" w14:textId="77777777" w:rsidTr="00F44ED4">
        <w:tc>
          <w:tcPr>
            <w:tcW w:w="1374" w:type="dxa"/>
          </w:tcPr>
          <w:p w14:paraId="55096CE3" w14:textId="45323F08" w:rsidR="00FD0C49" w:rsidRPr="00A748BB" w:rsidRDefault="00125316" w:rsidP="00431003">
            <w:pPr>
              <w:spacing w:before="120" w:after="120" w:line="360" w:lineRule="auto"/>
              <w:ind w:left="0" w:firstLine="0"/>
            </w:pPr>
            <w:r w:rsidRPr="00A748BB">
              <w:t>[3.15]</w:t>
            </w:r>
          </w:p>
        </w:tc>
        <w:tc>
          <w:tcPr>
            <w:tcW w:w="8122" w:type="dxa"/>
          </w:tcPr>
          <w:p w14:paraId="65A31701" w14:textId="392B610C" w:rsidR="00FD0C49" w:rsidRPr="00A965E3" w:rsidRDefault="00BB3574" w:rsidP="00431003">
            <w:pPr>
              <w:spacing w:before="120" w:after="120" w:line="360" w:lineRule="auto"/>
              <w:ind w:left="0" w:firstLine="0"/>
              <w:rPr>
                <w:color w:val="000000" w:themeColor="text1"/>
              </w:rPr>
            </w:pPr>
            <w:hyperlink r:id="rId110" w:history="1">
              <w:r w:rsidRPr="00A965E3">
                <w:rPr>
                  <w:rStyle w:val="Hyperlink"/>
                  <w:color w:val="000000" w:themeColor="text1"/>
                  <w:u w:val="none"/>
                </w:rPr>
                <w:t>https://www.nocodefactory.fr/definitions-lowcode/github</w:t>
              </w:r>
            </w:hyperlink>
            <w:r w:rsidRPr="00A965E3">
              <w:rPr>
                <w:color w:val="000000" w:themeColor="text1"/>
              </w:rPr>
              <w:t xml:space="preserve">, GitHub : </w:t>
            </w:r>
            <w:r w:rsidR="00604DDF" w:rsidRPr="00A965E3">
              <w:rPr>
                <w:color w:val="000000" w:themeColor="text1"/>
              </w:rPr>
              <w:t>définition</w:t>
            </w:r>
            <w:r w:rsidRPr="00A965E3">
              <w:rPr>
                <w:color w:val="000000" w:themeColor="text1"/>
              </w:rPr>
              <w:t xml:space="preserve"> de la plateforme de code, consulter le 20 Septembre 2025</w:t>
            </w:r>
          </w:p>
        </w:tc>
      </w:tr>
      <w:tr w:rsidR="00FD0C49" w:rsidRPr="00A748BB" w14:paraId="4914F311" w14:textId="77777777" w:rsidTr="00F44ED4">
        <w:tc>
          <w:tcPr>
            <w:tcW w:w="1374" w:type="dxa"/>
          </w:tcPr>
          <w:p w14:paraId="572D2624" w14:textId="4843ADBD" w:rsidR="00FD0C49" w:rsidRPr="00A748BB" w:rsidRDefault="00125316" w:rsidP="00431003">
            <w:pPr>
              <w:spacing w:before="120" w:after="120" w:line="360" w:lineRule="auto"/>
              <w:ind w:left="0" w:firstLine="0"/>
            </w:pPr>
            <w:r w:rsidRPr="00A748BB">
              <w:t>[3.16]</w:t>
            </w:r>
          </w:p>
        </w:tc>
        <w:tc>
          <w:tcPr>
            <w:tcW w:w="8122" w:type="dxa"/>
          </w:tcPr>
          <w:p w14:paraId="7A1D1754" w14:textId="64E20B42" w:rsidR="00FD0C49" w:rsidRPr="00A965E3" w:rsidRDefault="007E6FF8" w:rsidP="00431003">
            <w:pPr>
              <w:spacing w:before="120" w:after="120" w:line="360" w:lineRule="auto"/>
              <w:ind w:left="0" w:firstLine="0"/>
              <w:rPr>
                <w:color w:val="000000" w:themeColor="text1"/>
              </w:rPr>
            </w:pPr>
            <w:hyperlink r:id="rId111" w:history="1">
              <w:r w:rsidRPr="00A965E3">
                <w:rPr>
                  <w:rStyle w:val="Hyperlink"/>
                  <w:color w:val="000000" w:themeColor="text1"/>
                  <w:u w:val="none"/>
                </w:rPr>
                <w:t>https://makina-corpus.com/front-end/introduction-nodejs</w:t>
              </w:r>
            </w:hyperlink>
            <w:r w:rsidRPr="00A965E3">
              <w:rPr>
                <w:color w:val="000000" w:themeColor="text1"/>
              </w:rPr>
              <w:t xml:space="preserve">, Introduction </w:t>
            </w:r>
            <w:r w:rsidR="00604DDF" w:rsidRPr="00A965E3">
              <w:rPr>
                <w:color w:val="000000" w:themeColor="text1"/>
              </w:rPr>
              <w:t>à</w:t>
            </w:r>
            <w:r w:rsidRPr="00A965E3">
              <w:rPr>
                <w:color w:val="000000" w:themeColor="text1"/>
              </w:rPr>
              <w:t xml:space="preserve"> Node JS, consulter le 20 Septembre 2025</w:t>
            </w:r>
          </w:p>
        </w:tc>
      </w:tr>
      <w:tr w:rsidR="00FD0C49" w:rsidRPr="00A748BB" w14:paraId="08246809" w14:textId="77777777" w:rsidTr="00F44ED4">
        <w:tc>
          <w:tcPr>
            <w:tcW w:w="1374" w:type="dxa"/>
          </w:tcPr>
          <w:p w14:paraId="24B9C1BD" w14:textId="2016D2AC" w:rsidR="00FD0C49" w:rsidRPr="00A748BB" w:rsidRDefault="00125316" w:rsidP="00431003">
            <w:pPr>
              <w:spacing w:before="120" w:after="120" w:line="360" w:lineRule="auto"/>
              <w:ind w:left="0" w:firstLine="0"/>
            </w:pPr>
            <w:r w:rsidRPr="00A748BB">
              <w:t>[3.17]</w:t>
            </w:r>
          </w:p>
        </w:tc>
        <w:tc>
          <w:tcPr>
            <w:tcW w:w="8122" w:type="dxa"/>
          </w:tcPr>
          <w:p w14:paraId="054A22C4" w14:textId="214136A4" w:rsidR="00FD0C49" w:rsidRPr="00A965E3" w:rsidRDefault="007E6FF8" w:rsidP="00431003">
            <w:pPr>
              <w:spacing w:before="120" w:after="120" w:line="360" w:lineRule="auto"/>
              <w:ind w:left="0" w:firstLine="0"/>
              <w:rPr>
                <w:color w:val="000000" w:themeColor="text1"/>
              </w:rPr>
            </w:pPr>
            <w:hyperlink r:id="rId112" w:history="1">
              <w:r w:rsidRPr="00A965E3">
                <w:rPr>
                  <w:rStyle w:val="Hyperlink"/>
                  <w:color w:val="000000" w:themeColor="text1"/>
                  <w:u w:val="none"/>
                </w:rPr>
                <w:t>https://kinsta.com/fr/base-de-connaissances/qu-est-ce-que-node-js/</w:t>
              </w:r>
            </w:hyperlink>
            <w:r w:rsidRPr="00A965E3">
              <w:rPr>
                <w:color w:val="000000" w:themeColor="text1"/>
              </w:rPr>
              <w:t>, Qu’</w:t>
            </w:r>
            <w:r w:rsidR="00604DDF" w:rsidRPr="00A965E3">
              <w:rPr>
                <w:color w:val="000000" w:themeColor="text1"/>
              </w:rPr>
              <w:t>est-ce</w:t>
            </w:r>
            <w:r w:rsidRPr="00A965E3">
              <w:rPr>
                <w:color w:val="000000" w:themeColor="text1"/>
              </w:rPr>
              <w:t xml:space="preserve"> que le Node.JS et pourquoi l’utiliser, consulter le 20 septembre 2025</w:t>
            </w:r>
          </w:p>
        </w:tc>
      </w:tr>
      <w:tr w:rsidR="00FD0C49" w:rsidRPr="00A748BB" w14:paraId="18AA8FC9" w14:textId="77777777" w:rsidTr="00F44ED4">
        <w:tc>
          <w:tcPr>
            <w:tcW w:w="1374" w:type="dxa"/>
          </w:tcPr>
          <w:p w14:paraId="62B9DE80" w14:textId="5937702D" w:rsidR="00FD0C49" w:rsidRPr="00A748BB" w:rsidRDefault="00125316" w:rsidP="00431003">
            <w:pPr>
              <w:spacing w:before="120" w:after="120" w:line="360" w:lineRule="auto"/>
              <w:ind w:left="0" w:firstLine="0"/>
            </w:pPr>
            <w:r w:rsidRPr="00A748BB">
              <w:t>[3.18]</w:t>
            </w:r>
          </w:p>
        </w:tc>
        <w:tc>
          <w:tcPr>
            <w:tcW w:w="8122" w:type="dxa"/>
          </w:tcPr>
          <w:p w14:paraId="0F99C1C0" w14:textId="0CADAAD2" w:rsidR="00FD0C49" w:rsidRPr="00A965E3" w:rsidRDefault="00DA1F4C" w:rsidP="00431003">
            <w:pPr>
              <w:spacing w:before="120" w:after="120" w:line="360" w:lineRule="auto"/>
              <w:ind w:left="0" w:firstLine="0"/>
              <w:rPr>
                <w:color w:val="000000" w:themeColor="text1"/>
              </w:rPr>
            </w:pPr>
            <w:hyperlink r:id="rId113" w:history="1">
              <w:r w:rsidRPr="00A965E3">
                <w:rPr>
                  <w:rStyle w:val="Hyperlink"/>
                  <w:color w:val="000000" w:themeColor="text1"/>
                  <w:u w:val="none"/>
                </w:rPr>
                <w:t>https://kinsta.com/fr/base-de-connaissances/qu-est-ce-que-mysql/</w:t>
              </w:r>
            </w:hyperlink>
            <w:r w:rsidRPr="00A965E3">
              <w:rPr>
                <w:color w:val="000000" w:themeColor="text1"/>
              </w:rPr>
              <w:t>, Qu’</w:t>
            </w:r>
            <w:r w:rsidR="00604DDF" w:rsidRPr="00A965E3">
              <w:rPr>
                <w:color w:val="000000" w:themeColor="text1"/>
              </w:rPr>
              <w:t>est-ce</w:t>
            </w:r>
            <w:r w:rsidRPr="00A965E3">
              <w:rPr>
                <w:color w:val="000000" w:themeColor="text1"/>
              </w:rPr>
              <w:t xml:space="preserve"> que le MySQL, consulter le 20 Septembre 2025</w:t>
            </w:r>
          </w:p>
        </w:tc>
      </w:tr>
      <w:tr w:rsidR="00FD0C49" w:rsidRPr="00A748BB" w14:paraId="7CAD26BE" w14:textId="77777777" w:rsidTr="00F44ED4">
        <w:tc>
          <w:tcPr>
            <w:tcW w:w="1374" w:type="dxa"/>
          </w:tcPr>
          <w:p w14:paraId="050A894D" w14:textId="59B85431" w:rsidR="00FD0C49" w:rsidRPr="00A748BB" w:rsidRDefault="00125316" w:rsidP="00431003">
            <w:pPr>
              <w:spacing w:before="120" w:after="120" w:line="360" w:lineRule="auto"/>
              <w:ind w:left="0" w:firstLine="0"/>
            </w:pPr>
            <w:r w:rsidRPr="00A748BB">
              <w:t>[3.19]</w:t>
            </w:r>
          </w:p>
        </w:tc>
        <w:tc>
          <w:tcPr>
            <w:tcW w:w="8122" w:type="dxa"/>
          </w:tcPr>
          <w:p w14:paraId="0041F052" w14:textId="08F8AF71" w:rsidR="00FD0C49" w:rsidRPr="00A965E3" w:rsidRDefault="00E17436" w:rsidP="00431003">
            <w:pPr>
              <w:spacing w:before="120" w:after="120" w:line="360" w:lineRule="auto"/>
              <w:ind w:left="0" w:firstLine="0"/>
              <w:rPr>
                <w:color w:val="000000" w:themeColor="text1"/>
              </w:rPr>
            </w:pPr>
            <w:hyperlink r:id="rId114" w:history="1">
              <w:r w:rsidRPr="00A965E3">
                <w:rPr>
                  <w:rStyle w:val="Hyperlink"/>
                  <w:color w:val="000000" w:themeColor="text1"/>
                  <w:u w:val="none"/>
                </w:rPr>
                <w:t>https://www.oracle.com/ca-fr/mysql/what-is-mysql/</w:t>
              </w:r>
            </w:hyperlink>
            <w:r w:rsidRPr="00A965E3">
              <w:rPr>
                <w:color w:val="000000" w:themeColor="text1"/>
              </w:rPr>
              <w:t xml:space="preserve">, MySQL </w:t>
            </w:r>
            <w:r w:rsidR="00604DDF" w:rsidRPr="00A965E3">
              <w:rPr>
                <w:color w:val="000000" w:themeColor="text1"/>
              </w:rPr>
              <w:t>présentation</w:t>
            </w:r>
            <w:r w:rsidRPr="00A965E3">
              <w:rPr>
                <w:color w:val="000000" w:themeColor="text1"/>
              </w:rPr>
              <w:t xml:space="preserve"> et utilisation, consulter le 20 Septembre 2025</w:t>
            </w:r>
          </w:p>
        </w:tc>
      </w:tr>
      <w:tr w:rsidR="00167642" w:rsidRPr="00A748BB" w14:paraId="592BACCD" w14:textId="77777777" w:rsidTr="00F44ED4">
        <w:tc>
          <w:tcPr>
            <w:tcW w:w="1374" w:type="dxa"/>
          </w:tcPr>
          <w:p w14:paraId="05ADAA5A" w14:textId="77777777" w:rsidR="00167642" w:rsidRPr="00A748BB" w:rsidRDefault="00167642" w:rsidP="00431003">
            <w:pPr>
              <w:spacing w:before="120" w:after="120" w:line="360" w:lineRule="auto"/>
              <w:ind w:left="0" w:firstLine="0"/>
              <w:rPr>
                <w:b/>
              </w:rPr>
            </w:pPr>
            <w:r w:rsidRPr="00A748BB">
              <w:t>[4.01]</w:t>
            </w:r>
          </w:p>
        </w:tc>
        <w:tc>
          <w:tcPr>
            <w:tcW w:w="8122" w:type="dxa"/>
          </w:tcPr>
          <w:p w14:paraId="726CF624" w14:textId="3E27816C" w:rsidR="00167642" w:rsidRPr="00A965E3" w:rsidRDefault="000B4165" w:rsidP="00431003">
            <w:pPr>
              <w:spacing w:before="120" w:after="120" w:line="360" w:lineRule="auto"/>
              <w:ind w:left="0" w:firstLine="0"/>
              <w:rPr>
                <w:color w:val="000000" w:themeColor="text1"/>
              </w:rPr>
            </w:pPr>
            <w:r w:rsidRPr="00A965E3">
              <w:rPr>
                <w:color w:val="000000" w:themeColor="text1"/>
                <w:lang w:val="en-US"/>
              </w:rPr>
              <w:t>Sommerville, I. (2016). </w:t>
            </w:r>
            <w:r w:rsidRPr="00A965E3">
              <w:rPr>
                <w:i/>
                <w:iCs/>
                <w:color w:val="000000" w:themeColor="text1"/>
                <w:lang w:val="en-US"/>
              </w:rPr>
              <w:t>Software Engineering</w:t>
            </w:r>
            <w:r w:rsidRPr="00A965E3">
              <w:rPr>
                <w:color w:val="000000" w:themeColor="text1"/>
                <w:lang w:val="en-US"/>
              </w:rPr>
              <w:t xml:space="preserve"> (10th ed.). </w:t>
            </w:r>
            <w:r w:rsidRPr="00A965E3">
              <w:rPr>
                <w:color w:val="000000" w:themeColor="text1"/>
              </w:rPr>
              <w:t>Pearson., consulter le 24 Septembre 2025</w:t>
            </w:r>
          </w:p>
        </w:tc>
      </w:tr>
      <w:tr w:rsidR="00167642" w:rsidRPr="000B4165" w14:paraId="29C8B938" w14:textId="77777777" w:rsidTr="00F44ED4">
        <w:tc>
          <w:tcPr>
            <w:tcW w:w="1374" w:type="dxa"/>
          </w:tcPr>
          <w:p w14:paraId="7B9119B3" w14:textId="77777777" w:rsidR="00167642" w:rsidRPr="00A748BB" w:rsidRDefault="00167642" w:rsidP="00431003">
            <w:pPr>
              <w:spacing w:before="120" w:after="120" w:line="360" w:lineRule="auto"/>
              <w:ind w:left="0" w:firstLine="0"/>
              <w:rPr>
                <w:b/>
              </w:rPr>
            </w:pPr>
            <w:r w:rsidRPr="00A748BB">
              <w:t xml:space="preserve">[4.02]  </w:t>
            </w:r>
          </w:p>
        </w:tc>
        <w:tc>
          <w:tcPr>
            <w:tcW w:w="8122" w:type="dxa"/>
          </w:tcPr>
          <w:p w14:paraId="0893D115" w14:textId="37A14828" w:rsidR="00167642" w:rsidRPr="00A965E3" w:rsidRDefault="000B4165" w:rsidP="00431003">
            <w:pPr>
              <w:spacing w:before="120" w:after="120" w:line="360" w:lineRule="auto"/>
              <w:ind w:left="0" w:firstLine="0"/>
              <w:rPr>
                <w:color w:val="000000" w:themeColor="text1"/>
                <w:lang w:val="en-US"/>
              </w:rPr>
            </w:pPr>
            <w:r w:rsidRPr="00A965E3">
              <w:rPr>
                <w:color w:val="000000" w:themeColor="text1"/>
                <w:lang w:val="en-US"/>
              </w:rPr>
              <w:t>Brooke, J. (1996). SUS: A quick and dirty usability scale. </w:t>
            </w:r>
            <w:r w:rsidRPr="00A965E3">
              <w:rPr>
                <w:i/>
                <w:iCs/>
                <w:color w:val="000000" w:themeColor="text1"/>
                <w:lang w:val="en-US"/>
              </w:rPr>
              <w:t>Usability Evaluation in Industry</w:t>
            </w:r>
            <w:r w:rsidRPr="00A965E3">
              <w:rPr>
                <w:color w:val="000000" w:themeColor="text1"/>
                <w:lang w:val="en-US"/>
              </w:rPr>
              <w:t>, 189-194. Consulter le 24</w:t>
            </w:r>
            <w:r w:rsidRPr="00836203">
              <w:rPr>
                <w:color w:val="000000" w:themeColor="text1"/>
              </w:rPr>
              <w:t xml:space="preserve"> </w:t>
            </w:r>
            <w:r w:rsidR="00A561E4" w:rsidRPr="00836203">
              <w:rPr>
                <w:color w:val="000000" w:themeColor="text1"/>
              </w:rPr>
              <w:t>Septembre</w:t>
            </w:r>
            <w:r w:rsidR="00A561E4" w:rsidRPr="00A965E3">
              <w:rPr>
                <w:color w:val="000000" w:themeColor="text1"/>
                <w:lang w:val="en-US"/>
              </w:rPr>
              <w:t xml:space="preserve"> 2025</w:t>
            </w:r>
          </w:p>
        </w:tc>
      </w:tr>
      <w:tr w:rsidR="00167642" w:rsidRPr="00A748BB" w14:paraId="56D94F40" w14:textId="77777777" w:rsidTr="00F44ED4">
        <w:tc>
          <w:tcPr>
            <w:tcW w:w="1374" w:type="dxa"/>
          </w:tcPr>
          <w:p w14:paraId="147661BA" w14:textId="77777777" w:rsidR="00167642" w:rsidRPr="00A748BB" w:rsidRDefault="00167642" w:rsidP="00431003">
            <w:pPr>
              <w:spacing w:before="120" w:after="120" w:line="360" w:lineRule="auto"/>
              <w:ind w:left="0" w:firstLine="0"/>
            </w:pPr>
            <w:r w:rsidRPr="00A748BB">
              <w:t xml:space="preserve">[4.03]  </w:t>
            </w:r>
          </w:p>
        </w:tc>
        <w:tc>
          <w:tcPr>
            <w:tcW w:w="8122" w:type="dxa"/>
          </w:tcPr>
          <w:p w14:paraId="1C8FE1E2" w14:textId="352D3F2C" w:rsidR="00167642" w:rsidRPr="00A965E3" w:rsidRDefault="002B1F74" w:rsidP="00431003">
            <w:pPr>
              <w:spacing w:before="120" w:after="120" w:line="360" w:lineRule="auto"/>
              <w:ind w:left="0" w:firstLine="0"/>
              <w:rPr>
                <w:color w:val="000000" w:themeColor="text1"/>
              </w:rPr>
            </w:pPr>
            <w:r w:rsidRPr="00A965E3">
              <w:rPr>
                <w:color w:val="000000" w:themeColor="text1"/>
              </w:rPr>
              <w:t> </w:t>
            </w:r>
            <w:hyperlink r:id="rId115" w:tgtFrame="_blank" w:history="1">
              <w:r w:rsidRPr="00A965E3">
                <w:rPr>
                  <w:rStyle w:val="Hyperlink"/>
                  <w:color w:val="000000" w:themeColor="text1"/>
                  <w:u w:val="none"/>
                </w:rPr>
                <w:t>https://en.unesco.org/themes/ict-education</w:t>
              </w:r>
            </w:hyperlink>
            <w:r w:rsidRPr="00A965E3">
              <w:rPr>
                <w:color w:val="000000" w:themeColor="text1"/>
              </w:rPr>
              <w:t>,  UNESCO (2023). </w:t>
            </w:r>
            <w:r w:rsidRPr="00A965E3">
              <w:rPr>
                <w:i/>
                <w:iCs/>
                <w:color w:val="000000" w:themeColor="text1"/>
              </w:rPr>
              <w:t xml:space="preserve">ICT in Education, </w:t>
            </w:r>
            <w:r w:rsidRPr="00A965E3">
              <w:rPr>
                <w:color w:val="000000" w:themeColor="text1"/>
              </w:rPr>
              <w:t>consulter le 24 Septembre 2025</w:t>
            </w:r>
          </w:p>
        </w:tc>
      </w:tr>
      <w:tr w:rsidR="00167642" w:rsidRPr="002B1F74" w14:paraId="1F7A3651" w14:textId="77777777" w:rsidTr="00F44ED4">
        <w:tc>
          <w:tcPr>
            <w:tcW w:w="1374" w:type="dxa"/>
          </w:tcPr>
          <w:p w14:paraId="69C23445" w14:textId="77777777" w:rsidR="00167642" w:rsidRPr="00A748BB" w:rsidRDefault="00167642" w:rsidP="00431003">
            <w:pPr>
              <w:spacing w:before="120" w:after="120" w:line="360" w:lineRule="auto"/>
              <w:ind w:left="0" w:firstLine="0"/>
            </w:pPr>
            <w:r w:rsidRPr="00A748BB">
              <w:t xml:space="preserve">[4.04]  </w:t>
            </w:r>
          </w:p>
        </w:tc>
        <w:tc>
          <w:tcPr>
            <w:tcW w:w="8122" w:type="dxa"/>
          </w:tcPr>
          <w:p w14:paraId="5A5C3C17" w14:textId="586C1025" w:rsidR="00167642" w:rsidRPr="00A965E3" w:rsidRDefault="002B1F74" w:rsidP="00431003">
            <w:pPr>
              <w:spacing w:before="120" w:after="120" w:line="360" w:lineRule="auto"/>
              <w:ind w:left="0" w:firstLine="0"/>
              <w:rPr>
                <w:color w:val="000000" w:themeColor="text1"/>
              </w:rPr>
            </w:pPr>
            <w:r w:rsidRPr="00A965E3">
              <w:rPr>
                <w:color w:val="000000" w:themeColor="text1"/>
                <w:lang w:val="en-US"/>
              </w:rPr>
              <w:t>Patton, R. (2005). </w:t>
            </w:r>
            <w:r w:rsidRPr="00A965E3">
              <w:rPr>
                <w:i/>
                <w:iCs/>
                <w:color w:val="000000" w:themeColor="text1"/>
                <w:lang w:val="en-US"/>
              </w:rPr>
              <w:t>Software Testing</w:t>
            </w:r>
            <w:r w:rsidRPr="00A965E3">
              <w:rPr>
                <w:color w:val="000000" w:themeColor="text1"/>
                <w:lang w:val="en-US"/>
              </w:rPr>
              <w:t xml:space="preserve"> (2nd ed.). </w:t>
            </w:r>
            <w:r w:rsidRPr="00A965E3">
              <w:rPr>
                <w:color w:val="000000" w:themeColor="text1"/>
              </w:rPr>
              <w:t>Sams Publishing. pp. 45-78, consulter le 24 Septembre 2025</w:t>
            </w:r>
          </w:p>
        </w:tc>
      </w:tr>
      <w:tr w:rsidR="00167642" w:rsidRPr="00A748BB" w14:paraId="4D82B617" w14:textId="77777777" w:rsidTr="00F44ED4">
        <w:tc>
          <w:tcPr>
            <w:tcW w:w="1374" w:type="dxa"/>
          </w:tcPr>
          <w:p w14:paraId="2E8293D9" w14:textId="77777777" w:rsidR="00167642" w:rsidRPr="00A748BB" w:rsidRDefault="00167642" w:rsidP="00431003">
            <w:pPr>
              <w:spacing w:before="120" w:after="120" w:line="360" w:lineRule="auto"/>
              <w:ind w:left="0" w:firstLine="0"/>
            </w:pPr>
            <w:r w:rsidRPr="00A748BB">
              <w:lastRenderedPageBreak/>
              <w:t xml:space="preserve">[4.05]  </w:t>
            </w:r>
          </w:p>
        </w:tc>
        <w:tc>
          <w:tcPr>
            <w:tcW w:w="8122" w:type="dxa"/>
          </w:tcPr>
          <w:p w14:paraId="626EBE2D" w14:textId="77FCB63C" w:rsidR="00167642" w:rsidRPr="00A965E3" w:rsidRDefault="00860CEA" w:rsidP="00431003">
            <w:pPr>
              <w:spacing w:before="120" w:after="120" w:line="360" w:lineRule="auto"/>
              <w:ind w:left="0" w:firstLine="0"/>
              <w:rPr>
                <w:color w:val="000000" w:themeColor="text1"/>
              </w:rPr>
            </w:pPr>
            <w:r w:rsidRPr="00A965E3">
              <w:rPr>
                <w:color w:val="000000" w:themeColor="text1"/>
                <w:lang w:val="en-US"/>
              </w:rPr>
              <w:t>Croll, A., &amp; Power, S. (2009). </w:t>
            </w:r>
            <w:r w:rsidRPr="00A965E3">
              <w:rPr>
                <w:i/>
                <w:iCs/>
                <w:color w:val="000000" w:themeColor="text1"/>
                <w:lang w:val="en-US"/>
              </w:rPr>
              <w:t>Complete Web Monitoring</w:t>
            </w:r>
            <w:r w:rsidRPr="00A965E3">
              <w:rPr>
                <w:color w:val="000000" w:themeColor="text1"/>
                <w:lang w:val="en-US"/>
              </w:rPr>
              <w:t xml:space="preserve">. </w:t>
            </w:r>
            <w:r w:rsidRPr="00A965E3">
              <w:rPr>
                <w:color w:val="000000" w:themeColor="text1"/>
              </w:rPr>
              <w:t>O'Reilly, consulter le 24 Septembre 2025</w:t>
            </w:r>
          </w:p>
        </w:tc>
      </w:tr>
      <w:tr w:rsidR="00167642" w:rsidRPr="00A748BB" w14:paraId="22F7C339" w14:textId="77777777" w:rsidTr="00F44ED4">
        <w:tc>
          <w:tcPr>
            <w:tcW w:w="1374" w:type="dxa"/>
          </w:tcPr>
          <w:p w14:paraId="2A905FDB" w14:textId="77777777" w:rsidR="00167642" w:rsidRPr="00A748BB" w:rsidRDefault="00167642" w:rsidP="00431003">
            <w:pPr>
              <w:spacing w:before="120" w:after="120" w:line="360" w:lineRule="auto"/>
              <w:ind w:left="0" w:firstLine="0"/>
            </w:pPr>
            <w:r w:rsidRPr="00A748BB">
              <w:t xml:space="preserve">[4.06]  </w:t>
            </w:r>
          </w:p>
        </w:tc>
        <w:tc>
          <w:tcPr>
            <w:tcW w:w="8122" w:type="dxa"/>
          </w:tcPr>
          <w:p w14:paraId="7FBA23AE" w14:textId="24A7A91B" w:rsidR="00167642" w:rsidRPr="00A965E3" w:rsidRDefault="00860CEA" w:rsidP="00431003">
            <w:pPr>
              <w:spacing w:before="120" w:after="120" w:line="360" w:lineRule="auto"/>
              <w:ind w:left="0" w:firstLine="0"/>
              <w:rPr>
                <w:color w:val="000000" w:themeColor="text1"/>
              </w:rPr>
            </w:pPr>
            <w:r w:rsidRPr="00A965E3">
              <w:rPr>
                <w:color w:val="000000" w:themeColor="text1"/>
                <w:lang w:val="en-US"/>
              </w:rPr>
              <w:t> </w:t>
            </w:r>
            <w:hyperlink r:id="rId116" w:tgtFrame="_blank" w:history="1">
              <w:r w:rsidRPr="00A965E3">
                <w:rPr>
                  <w:rStyle w:val="Hyperlink"/>
                  <w:color w:val="000000" w:themeColor="text1"/>
                  <w:u w:val="none"/>
                  <w:lang w:val="en-US"/>
                </w:rPr>
                <w:t>https://owasp.org/www-project-application-security-verification-standard/</w:t>
              </w:r>
            </w:hyperlink>
            <w:r w:rsidRPr="00A965E3">
              <w:rPr>
                <w:color w:val="000000" w:themeColor="text1"/>
                <w:lang w:val="en-US"/>
              </w:rPr>
              <w:t>, OWASP (2023). </w:t>
            </w:r>
            <w:r w:rsidRPr="00A965E3">
              <w:rPr>
                <w:i/>
                <w:iCs/>
                <w:color w:val="000000" w:themeColor="text1"/>
              </w:rPr>
              <w:t xml:space="preserve">Application Security </w:t>
            </w:r>
            <w:r w:rsidR="00A16A03" w:rsidRPr="00A965E3">
              <w:rPr>
                <w:i/>
                <w:iCs/>
                <w:color w:val="000000" w:themeColor="text1"/>
              </w:rPr>
              <w:t>Vérification</w:t>
            </w:r>
            <w:r w:rsidRPr="00A965E3">
              <w:rPr>
                <w:i/>
                <w:iCs/>
                <w:color w:val="000000" w:themeColor="text1"/>
              </w:rPr>
              <w:t xml:space="preserve"> Standard, </w:t>
            </w:r>
            <w:r w:rsidRPr="00A965E3">
              <w:rPr>
                <w:color w:val="000000" w:themeColor="text1"/>
              </w:rPr>
              <w:t>consulter le 24 Septembre 202</w:t>
            </w:r>
            <w:r w:rsidR="004448B0" w:rsidRPr="00A965E3">
              <w:rPr>
                <w:color w:val="000000" w:themeColor="text1"/>
              </w:rPr>
              <w:t>5</w:t>
            </w:r>
          </w:p>
        </w:tc>
      </w:tr>
      <w:tr w:rsidR="00167642" w:rsidRPr="00EF0635" w14:paraId="1A2D5619" w14:textId="77777777" w:rsidTr="00F44ED4">
        <w:tc>
          <w:tcPr>
            <w:tcW w:w="1374" w:type="dxa"/>
          </w:tcPr>
          <w:p w14:paraId="160922AC" w14:textId="77777777" w:rsidR="00167642" w:rsidRPr="00A748BB" w:rsidRDefault="00167642" w:rsidP="00431003">
            <w:pPr>
              <w:spacing w:before="120" w:after="120" w:line="360" w:lineRule="auto"/>
              <w:ind w:left="0" w:firstLine="0"/>
            </w:pPr>
            <w:r w:rsidRPr="00A748BB">
              <w:t xml:space="preserve">[4.07]  </w:t>
            </w:r>
          </w:p>
        </w:tc>
        <w:tc>
          <w:tcPr>
            <w:tcW w:w="8122" w:type="dxa"/>
          </w:tcPr>
          <w:p w14:paraId="7783E677" w14:textId="676BC57E" w:rsidR="00167642" w:rsidRPr="00912FF2" w:rsidRDefault="004448B0" w:rsidP="00431003">
            <w:pPr>
              <w:spacing w:before="120" w:after="120" w:line="360" w:lineRule="auto"/>
              <w:ind w:left="0" w:firstLine="0"/>
              <w:rPr>
                <w:color w:val="000000" w:themeColor="text1"/>
                <w:lang w:val="en-US"/>
              </w:rPr>
            </w:pPr>
            <w:r w:rsidRPr="00A965E3">
              <w:rPr>
                <w:color w:val="000000" w:themeColor="text1"/>
                <w:lang w:val="en-US"/>
              </w:rPr>
              <w:t>Nielsen, J. (1994). </w:t>
            </w:r>
            <w:r w:rsidRPr="00A965E3">
              <w:rPr>
                <w:i/>
                <w:iCs/>
                <w:color w:val="000000" w:themeColor="text1"/>
                <w:lang w:val="en-US"/>
              </w:rPr>
              <w:t>Usability Engineering</w:t>
            </w:r>
            <w:r w:rsidRPr="00A965E3">
              <w:rPr>
                <w:color w:val="000000" w:themeColor="text1"/>
                <w:lang w:val="en-US"/>
              </w:rPr>
              <w:t xml:space="preserve">. </w:t>
            </w:r>
            <w:r w:rsidRPr="00912FF2">
              <w:rPr>
                <w:color w:val="000000" w:themeColor="text1"/>
                <w:lang w:val="en-US"/>
              </w:rPr>
              <w:t>Morgan Kaufmann, consulter le 24</w:t>
            </w:r>
            <w:r w:rsidRPr="000323D7">
              <w:rPr>
                <w:color w:val="000000" w:themeColor="text1"/>
                <w:lang w:val="en-US"/>
              </w:rPr>
              <w:t xml:space="preserve"> Septembre</w:t>
            </w:r>
            <w:r w:rsidRPr="00912FF2">
              <w:rPr>
                <w:color w:val="000000" w:themeColor="text1"/>
                <w:lang w:val="en-US"/>
              </w:rPr>
              <w:t xml:space="preserve"> 2025</w:t>
            </w:r>
          </w:p>
        </w:tc>
      </w:tr>
      <w:tr w:rsidR="00167642" w:rsidRPr="00EF0635" w14:paraId="1A728A92" w14:textId="77777777" w:rsidTr="00F44ED4">
        <w:tc>
          <w:tcPr>
            <w:tcW w:w="1374" w:type="dxa"/>
          </w:tcPr>
          <w:p w14:paraId="584CC217" w14:textId="77777777" w:rsidR="00167642" w:rsidRPr="00A748BB" w:rsidRDefault="00167642" w:rsidP="00431003">
            <w:pPr>
              <w:spacing w:before="120" w:after="120" w:line="360" w:lineRule="auto"/>
              <w:ind w:left="0" w:firstLine="0"/>
            </w:pPr>
            <w:r w:rsidRPr="00A748BB">
              <w:t xml:space="preserve">[4.08]  </w:t>
            </w:r>
          </w:p>
        </w:tc>
        <w:tc>
          <w:tcPr>
            <w:tcW w:w="8122" w:type="dxa"/>
          </w:tcPr>
          <w:p w14:paraId="13BED15D" w14:textId="097790D9" w:rsidR="00167642" w:rsidRPr="00A965E3" w:rsidRDefault="005E2867" w:rsidP="00431003">
            <w:pPr>
              <w:spacing w:before="120" w:after="120" w:line="360" w:lineRule="auto"/>
              <w:ind w:left="0" w:firstLine="0"/>
              <w:rPr>
                <w:color w:val="000000" w:themeColor="text1"/>
                <w:lang w:val="en-US"/>
              </w:rPr>
            </w:pPr>
            <w:r w:rsidRPr="00A965E3">
              <w:rPr>
                <w:color w:val="000000" w:themeColor="text1"/>
                <w:lang w:val="en-US"/>
              </w:rPr>
              <w:t>ISO 9241-210:2019. Ergonomics of human-system interaction — Part 210: Human-</w:t>
            </w:r>
            <w:r w:rsidR="00A16A03" w:rsidRPr="00A965E3">
              <w:rPr>
                <w:color w:val="000000" w:themeColor="text1"/>
                <w:lang w:val="en-US"/>
              </w:rPr>
              <w:t>centered</w:t>
            </w:r>
            <w:r w:rsidRPr="00A965E3">
              <w:rPr>
                <w:color w:val="000000" w:themeColor="text1"/>
                <w:lang w:val="en-US"/>
              </w:rPr>
              <w:t xml:space="preserve"> design for interactive systems, consulter le 24</w:t>
            </w:r>
            <w:r w:rsidRPr="008828B9">
              <w:rPr>
                <w:color w:val="000000" w:themeColor="text1"/>
                <w:lang w:val="en-US"/>
              </w:rPr>
              <w:t xml:space="preserve"> Septembre</w:t>
            </w:r>
            <w:r w:rsidRPr="00A965E3">
              <w:rPr>
                <w:color w:val="000000" w:themeColor="text1"/>
                <w:lang w:val="en-US"/>
              </w:rPr>
              <w:t xml:space="preserve"> 2025</w:t>
            </w:r>
          </w:p>
        </w:tc>
      </w:tr>
      <w:tr w:rsidR="00167642" w:rsidRPr="005E2867" w14:paraId="6BAF957F" w14:textId="77777777" w:rsidTr="00F44ED4">
        <w:tc>
          <w:tcPr>
            <w:tcW w:w="1374" w:type="dxa"/>
          </w:tcPr>
          <w:p w14:paraId="373AB5D7" w14:textId="77777777" w:rsidR="00167642" w:rsidRPr="00A748BB" w:rsidRDefault="00167642" w:rsidP="00431003">
            <w:pPr>
              <w:spacing w:before="120" w:after="120" w:line="360" w:lineRule="auto"/>
              <w:ind w:left="0" w:firstLine="0"/>
            </w:pPr>
            <w:r w:rsidRPr="00A748BB">
              <w:t xml:space="preserve">[4.09]  </w:t>
            </w:r>
          </w:p>
        </w:tc>
        <w:tc>
          <w:tcPr>
            <w:tcW w:w="8122" w:type="dxa"/>
          </w:tcPr>
          <w:p w14:paraId="625ED8CA" w14:textId="20783A3E" w:rsidR="00167642" w:rsidRPr="00A965E3" w:rsidRDefault="005E2867" w:rsidP="00431003">
            <w:pPr>
              <w:spacing w:before="120" w:after="120" w:line="360" w:lineRule="auto"/>
              <w:ind w:left="0" w:firstLine="0"/>
              <w:rPr>
                <w:color w:val="000000" w:themeColor="text1"/>
                <w:lang w:val="en-US"/>
              </w:rPr>
            </w:pPr>
            <w:r w:rsidRPr="00A965E3">
              <w:rPr>
                <w:color w:val="000000" w:themeColor="text1"/>
                <w:lang w:val="en-US"/>
              </w:rPr>
              <w:t>Siemens, G. (2005). </w:t>
            </w:r>
            <w:r w:rsidRPr="00A965E3">
              <w:rPr>
                <w:i/>
                <w:iCs/>
                <w:color w:val="000000" w:themeColor="text1"/>
                <w:lang w:val="en-US"/>
              </w:rPr>
              <w:t>Connectivism: A Learning Theory for the Digital Age</w:t>
            </w:r>
            <w:r w:rsidRPr="00A965E3">
              <w:rPr>
                <w:color w:val="000000" w:themeColor="text1"/>
                <w:lang w:val="en-US"/>
              </w:rPr>
              <w:t>. International Journal of Instructional Technology and Distance Learning, consulter le 24</w:t>
            </w:r>
            <w:r w:rsidRPr="00A965E3">
              <w:rPr>
                <w:color w:val="000000" w:themeColor="text1"/>
              </w:rPr>
              <w:t xml:space="preserve"> Septembre</w:t>
            </w:r>
            <w:r w:rsidRPr="00A965E3">
              <w:rPr>
                <w:color w:val="000000" w:themeColor="text1"/>
                <w:lang w:val="en-US"/>
              </w:rPr>
              <w:t xml:space="preserve"> 2025</w:t>
            </w:r>
          </w:p>
        </w:tc>
      </w:tr>
      <w:tr w:rsidR="00167642" w:rsidRPr="00A748BB" w14:paraId="22E262EC" w14:textId="77777777" w:rsidTr="00F44ED4">
        <w:tc>
          <w:tcPr>
            <w:tcW w:w="1374" w:type="dxa"/>
          </w:tcPr>
          <w:p w14:paraId="4A071A5A" w14:textId="77777777" w:rsidR="00167642" w:rsidRPr="00A748BB" w:rsidRDefault="00167642" w:rsidP="00431003">
            <w:pPr>
              <w:spacing w:before="120" w:after="120" w:line="360" w:lineRule="auto"/>
              <w:ind w:left="0" w:firstLine="0"/>
            </w:pPr>
            <w:r w:rsidRPr="00A748BB">
              <w:t xml:space="preserve">[4.10]  </w:t>
            </w:r>
          </w:p>
        </w:tc>
        <w:tc>
          <w:tcPr>
            <w:tcW w:w="8122" w:type="dxa"/>
          </w:tcPr>
          <w:p w14:paraId="0D8ADA39" w14:textId="1602E974" w:rsidR="00167642" w:rsidRPr="00A965E3" w:rsidRDefault="005E2867" w:rsidP="00431003">
            <w:pPr>
              <w:spacing w:before="120" w:after="120" w:line="360" w:lineRule="auto"/>
              <w:ind w:left="0" w:firstLine="0"/>
              <w:rPr>
                <w:color w:val="000000" w:themeColor="text1"/>
              </w:rPr>
            </w:pPr>
            <w:r w:rsidRPr="00A965E3">
              <w:rPr>
                <w:color w:val="000000" w:themeColor="text1"/>
                <w:lang w:val="en-US"/>
              </w:rPr>
              <w:t>Bates, A. W. (2015). </w:t>
            </w:r>
            <w:r w:rsidRPr="00A965E3">
              <w:rPr>
                <w:i/>
                <w:iCs/>
                <w:color w:val="000000" w:themeColor="text1"/>
                <w:lang w:val="en-US"/>
              </w:rPr>
              <w:t>Teaching in a Digital Age</w:t>
            </w:r>
            <w:r w:rsidRPr="00A965E3">
              <w:rPr>
                <w:color w:val="000000" w:themeColor="text1"/>
                <w:lang w:val="en-US"/>
              </w:rPr>
              <w:t xml:space="preserve">. </w:t>
            </w:r>
            <w:r w:rsidRPr="00A965E3">
              <w:rPr>
                <w:color w:val="000000" w:themeColor="text1"/>
              </w:rPr>
              <w:t>BCcampus, consulter le 24 Septembre 2025</w:t>
            </w:r>
          </w:p>
        </w:tc>
      </w:tr>
    </w:tbl>
    <w:p w14:paraId="36676107" w14:textId="77777777" w:rsidR="00BD412E" w:rsidRPr="00A748BB" w:rsidRDefault="00BD412E" w:rsidP="00F44ED4">
      <w:pPr>
        <w:ind w:left="0" w:firstLine="0"/>
        <w:rPr>
          <w:rFonts w:eastAsia="Times New Roman"/>
          <w:b/>
          <w:color w:val="auto"/>
          <w:kern w:val="28"/>
          <w:lang w:eastAsia="fr-FR"/>
        </w:rPr>
      </w:pPr>
    </w:p>
    <w:p w14:paraId="37021DFD" w14:textId="77777777" w:rsidR="00BD412E" w:rsidRPr="00A748BB" w:rsidRDefault="00BD412E">
      <w:pPr>
        <w:rPr>
          <w:rFonts w:eastAsia="Times New Roman"/>
          <w:b/>
          <w:color w:val="auto"/>
          <w:kern w:val="28"/>
          <w:lang w:eastAsia="fr-FR"/>
        </w:rPr>
      </w:pPr>
      <w:r w:rsidRPr="00A748BB">
        <w:rPr>
          <w:rFonts w:eastAsia="Times New Roman"/>
          <w:b/>
          <w:color w:val="auto"/>
          <w:kern w:val="28"/>
          <w:lang w:eastAsia="fr-FR"/>
        </w:rPr>
        <w:br w:type="page"/>
      </w:r>
    </w:p>
    <w:p w14:paraId="67454195" w14:textId="77777777" w:rsidR="00BD412E" w:rsidRPr="00A748BB" w:rsidRDefault="00BD412E" w:rsidP="00BD412E">
      <w:pPr>
        <w:jc w:val="center"/>
        <w:outlineLvl w:val="0"/>
        <w:rPr>
          <w:rFonts w:eastAsia="Times New Roman"/>
          <w:b/>
          <w:color w:val="auto"/>
          <w:kern w:val="28"/>
          <w:lang w:eastAsia="fr-FR"/>
        </w:rPr>
      </w:pPr>
      <w:bookmarkStart w:id="206" w:name="_Toc406394318"/>
      <w:bookmarkStart w:id="207" w:name="_Toc210120206"/>
      <w:r w:rsidRPr="00A748BB">
        <w:rPr>
          <w:rFonts w:eastAsia="Times New Roman"/>
          <w:b/>
          <w:color w:val="auto"/>
          <w:kern w:val="28"/>
          <w:lang w:eastAsia="fr-FR"/>
        </w:rPr>
        <w:lastRenderedPageBreak/>
        <w:t>FICHE DE RENSEIGNEMENTS</w:t>
      </w:r>
      <w:bookmarkEnd w:id="206"/>
      <w:bookmarkEnd w:id="207"/>
    </w:p>
    <w:p w14:paraId="66F1E6B0" w14:textId="56B12F21" w:rsidR="00BD412E" w:rsidRPr="00A748BB" w:rsidRDefault="009767E8" w:rsidP="00BD412E">
      <w:pPr>
        <w:rPr>
          <w:rFonts w:cstheme="minorBidi"/>
          <w:color w:val="auto"/>
        </w:rPr>
      </w:pPr>
      <w:r w:rsidRPr="00A748BB">
        <w:rPr>
          <w:b/>
          <w:noProof/>
          <w:lang w:eastAsia="fr-FR"/>
        </w:rPr>
        <mc:AlternateContent>
          <mc:Choice Requires="wps">
            <w:drawing>
              <wp:anchor distT="0" distB="0" distL="114300" distR="114300" simplePos="0" relativeHeight="251748352" behindDoc="0" locked="0" layoutInCell="1" allowOverlap="1" wp14:anchorId="5A9DF90F" wp14:editId="5646FE9E">
                <wp:simplePos x="0" y="0"/>
                <wp:positionH relativeFrom="column">
                  <wp:posOffset>4534570</wp:posOffset>
                </wp:positionH>
                <wp:positionV relativeFrom="paragraph">
                  <wp:posOffset>102772</wp:posOffset>
                </wp:positionV>
                <wp:extent cx="1419860" cy="1377657"/>
                <wp:effectExtent l="0" t="0" r="27940" b="13335"/>
                <wp:wrapNone/>
                <wp:docPr id="139547205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860" cy="137765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8707BD" id="Rectangle 8" o:spid="_x0000_s1026" style="position:absolute;margin-left:357.05pt;margin-top:8.1pt;width:111.8pt;height:10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"/>
            </w:pict>
          </mc:Fallback>
        </mc:AlternateContent>
      </w:r>
    </w:p>
    <w:p w14:paraId="692BEDEA" w14:textId="4A04057E" w:rsidR="00BD412E" w:rsidRPr="00A748BB" w:rsidRDefault="00BD412E" w:rsidP="00195C5F">
      <w:pPr>
        <w:spacing w:after="120"/>
      </w:pPr>
      <w:r w:rsidRPr="00A748BB">
        <w:rPr>
          <w:b/>
        </w:rPr>
        <w:t>Nom</w:t>
      </w:r>
      <w:r w:rsidRPr="00A748BB">
        <w:rPr>
          <w:b/>
          <w:i/>
        </w:rPr>
        <w:tab/>
      </w:r>
      <w:r w:rsidRPr="00A748BB">
        <w:rPr>
          <w:b/>
          <w:i/>
        </w:rPr>
        <w:tab/>
      </w:r>
      <w:r w:rsidRPr="00A748BB">
        <w:rPr>
          <w:b/>
          <w:i/>
        </w:rPr>
        <w:tab/>
      </w:r>
      <w:r w:rsidRPr="00A748BB">
        <w:rPr>
          <w:b/>
        </w:rPr>
        <w:t>:</w:t>
      </w:r>
      <w:r w:rsidR="00353CB2">
        <w:t xml:space="preserve"> </w:t>
      </w:r>
    </w:p>
    <w:p w14:paraId="55530D23" w14:textId="1753954F" w:rsidR="00BD412E" w:rsidRPr="00353CB2" w:rsidRDefault="00BD412E" w:rsidP="00195C5F">
      <w:pPr>
        <w:spacing w:after="120"/>
        <w:rPr>
          <w:bCs/>
        </w:rPr>
      </w:pPr>
      <w:r w:rsidRPr="00A748BB">
        <w:rPr>
          <w:b/>
        </w:rPr>
        <w:t>Prénoms</w:t>
      </w:r>
      <w:r w:rsidRPr="00A748BB">
        <w:rPr>
          <w:b/>
          <w:i/>
        </w:rPr>
        <w:tab/>
      </w:r>
      <w:r w:rsidRPr="00A748BB">
        <w:rPr>
          <w:b/>
        </w:rPr>
        <w:t>:</w:t>
      </w:r>
      <w:r w:rsidR="00353CB2">
        <w:rPr>
          <w:b/>
        </w:rPr>
        <w:t xml:space="preserve"> </w:t>
      </w:r>
    </w:p>
    <w:p w14:paraId="6E2BDD77" w14:textId="66E2D08A" w:rsidR="00BD412E" w:rsidRPr="00A748BB" w:rsidRDefault="00BD412E" w:rsidP="00195C5F">
      <w:pPr>
        <w:spacing w:after="120"/>
      </w:pPr>
      <w:r w:rsidRPr="00A748BB">
        <w:rPr>
          <w:b/>
        </w:rPr>
        <w:t>Adresse de l’auteur</w:t>
      </w:r>
      <w:r w:rsidRPr="00A748BB">
        <w:rPr>
          <w:b/>
          <w:i/>
        </w:rPr>
        <w:t xml:space="preserve"> </w:t>
      </w:r>
      <w:r w:rsidRPr="00A748BB">
        <w:rPr>
          <w:b/>
          <w:i/>
        </w:rPr>
        <w:tab/>
      </w:r>
      <w:r w:rsidRPr="00A748BB">
        <w:rPr>
          <w:b/>
        </w:rPr>
        <w:t>:</w:t>
      </w:r>
      <w:r w:rsidRPr="00A748BB">
        <w:t xml:space="preserve"> </w:t>
      </w:r>
    </w:p>
    <w:p w14:paraId="23DC11B2" w14:textId="7C352844" w:rsidR="00BD412E" w:rsidRPr="00A748BB" w:rsidRDefault="00BD412E" w:rsidP="00195C5F">
      <w:pPr>
        <w:spacing w:after="120"/>
        <w:rPr>
          <w:b/>
        </w:rPr>
      </w:pPr>
      <w:r w:rsidRPr="00A748BB">
        <w:rPr>
          <w:b/>
        </w:rPr>
        <w:t>Téléphone</w:t>
      </w:r>
      <w:r w:rsidRPr="00A748BB">
        <w:rPr>
          <w:b/>
          <w:i/>
        </w:rPr>
        <w:tab/>
      </w:r>
      <w:r w:rsidRPr="00A748BB">
        <w:rPr>
          <w:b/>
          <w:i/>
        </w:rPr>
        <w:tab/>
      </w:r>
      <w:r w:rsidRPr="00A748BB">
        <w:rPr>
          <w:b/>
        </w:rPr>
        <w:t>:</w:t>
      </w:r>
      <w:r w:rsidRPr="00A748BB">
        <w:t xml:space="preserve"> </w:t>
      </w:r>
    </w:p>
    <w:p w14:paraId="4C9FB00E" w14:textId="0FDF14FF" w:rsidR="00BD412E" w:rsidRPr="00D743D4" w:rsidRDefault="00BD412E" w:rsidP="00195C5F">
      <w:pPr>
        <w:spacing w:after="120"/>
        <w:rPr>
          <w:bCs/>
        </w:rPr>
      </w:pPr>
      <w:r w:rsidRPr="00A748BB">
        <w:rPr>
          <w:b/>
        </w:rPr>
        <w:t>E-mail</w:t>
      </w:r>
      <w:r w:rsidRPr="00A748BB">
        <w:rPr>
          <w:b/>
        </w:rPr>
        <w:tab/>
      </w:r>
      <w:r w:rsidRPr="00A748BB">
        <w:rPr>
          <w:b/>
        </w:rPr>
        <w:tab/>
      </w:r>
      <w:r w:rsidRPr="00A748BB">
        <w:rPr>
          <w:b/>
        </w:rPr>
        <w:tab/>
        <w:t>:</w:t>
      </w:r>
      <w:r w:rsidR="00D743D4">
        <w:rPr>
          <w:b/>
        </w:rPr>
        <w:t xml:space="preserve"> </w:t>
      </w:r>
    </w:p>
    <w:p w14:paraId="2531F37C" w14:textId="0FEA272C" w:rsidR="00BD412E" w:rsidRPr="00A748BB" w:rsidRDefault="00BD412E" w:rsidP="00BD412E">
      <w:pPr>
        <w:ind w:left="357"/>
      </w:pPr>
      <w:r w:rsidRPr="00A748BB">
        <w:rPr>
          <w:b/>
          <w:i/>
        </w:rPr>
        <w:tab/>
      </w:r>
      <w:r w:rsidRPr="00A748BB">
        <w:rPr>
          <w:b/>
          <w:i/>
        </w:rPr>
        <w:tab/>
      </w:r>
      <w:r w:rsidRPr="00A748BB">
        <w:rPr>
          <w:b/>
          <w:i/>
        </w:rPr>
        <w:tab/>
      </w:r>
    </w:p>
    <w:p w14:paraId="0856B331" w14:textId="68C9D111" w:rsidR="00BD412E" w:rsidRPr="00A748BB" w:rsidRDefault="00BD412E" w:rsidP="00BD412E">
      <w:r w:rsidRPr="00A748BB">
        <w:rPr>
          <w:b/>
        </w:rPr>
        <w:t>Titre du mémoire</w:t>
      </w:r>
      <w:r w:rsidRPr="00A748BB">
        <w:tab/>
      </w:r>
      <w:r w:rsidRPr="00A748BB">
        <w:rPr>
          <w:b/>
        </w:rPr>
        <w:t>:</w:t>
      </w:r>
      <w:r w:rsidR="008828B9">
        <w:rPr>
          <w:b/>
        </w:rPr>
        <w:t xml:space="preserve"> </w:t>
      </w:r>
      <w:r w:rsidR="00E34B19">
        <w:rPr>
          <w:b/>
        </w:rPr>
        <w:t xml:space="preserve"> Conception et réalisation d’une plateforme universitaire</w:t>
      </w:r>
    </w:p>
    <w:p w14:paraId="01251BCC" w14:textId="77777777" w:rsidR="007E535C" w:rsidRPr="00A748BB" w:rsidRDefault="00ED0ACB" w:rsidP="007E535C">
      <w:pPr>
        <w:spacing w:after="120"/>
        <w:jc w:val="center"/>
        <w:rPr>
          <w:rFonts w:eastAsia="Times New Roman"/>
          <w:b/>
          <w:color w:val="auto"/>
          <w:lang w:eastAsia="fr-FR"/>
        </w:rPr>
      </w:pPr>
      <w:r w:rsidRPr="00A748BB">
        <w:rPr>
          <w:rFonts w:eastAsia="Times New Roman"/>
          <w:b/>
          <w:color w:val="auto"/>
          <w:lang w:eastAsia="fr-FR"/>
        </w:rPr>
        <w:t xml:space="preserve"> </w:t>
      </w:r>
    </w:p>
    <w:p w14:paraId="07A80F0B" w14:textId="0F71B0F0" w:rsidR="00BD412E" w:rsidRPr="00A748BB" w:rsidRDefault="00BD412E" w:rsidP="00195C5F">
      <w:pPr>
        <w:spacing w:after="120"/>
      </w:pPr>
      <w:r w:rsidRPr="00A748BB">
        <w:rPr>
          <w:b/>
        </w:rPr>
        <w:t>Nombre de pages</w:t>
      </w:r>
      <w:r w:rsidR="008828B9">
        <w:tab/>
        <w:t xml:space="preserve"> </w:t>
      </w:r>
      <w:r w:rsidRPr="00A748BB">
        <w:rPr>
          <w:b/>
        </w:rPr>
        <w:t>:</w:t>
      </w:r>
      <w:r w:rsidR="008828B9">
        <w:rPr>
          <w:b/>
        </w:rPr>
        <w:t xml:space="preserve"> </w:t>
      </w:r>
      <w:r w:rsidR="0000202D">
        <w:rPr>
          <w:b/>
        </w:rPr>
        <w:t xml:space="preserve"> 80 pages</w:t>
      </w:r>
    </w:p>
    <w:p w14:paraId="5555D9BC" w14:textId="6C16E89A" w:rsidR="00BD412E" w:rsidRPr="00A748BB" w:rsidRDefault="00BD412E" w:rsidP="00195C5F">
      <w:pPr>
        <w:spacing w:after="120"/>
      </w:pPr>
      <w:r w:rsidRPr="00A748BB">
        <w:rPr>
          <w:b/>
        </w:rPr>
        <w:t>Nombre de tableaux</w:t>
      </w:r>
      <w:r w:rsidRPr="00A748BB">
        <w:rPr>
          <w:b/>
          <w:i/>
        </w:rPr>
        <w:t xml:space="preserve"> </w:t>
      </w:r>
      <w:r w:rsidRPr="00A748BB">
        <w:rPr>
          <w:b/>
        </w:rPr>
        <w:t xml:space="preserve">: </w:t>
      </w:r>
      <w:r w:rsidR="0000202D">
        <w:rPr>
          <w:b/>
        </w:rPr>
        <w:t xml:space="preserve"> </w:t>
      </w:r>
      <w:r w:rsidR="00810A14">
        <w:rPr>
          <w:b/>
        </w:rPr>
        <w:t>30 tableaux</w:t>
      </w:r>
    </w:p>
    <w:p w14:paraId="598EE43D" w14:textId="0A813AE8" w:rsidR="00BD412E" w:rsidRPr="00A748BB" w:rsidRDefault="00BD412E" w:rsidP="00195C5F">
      <w:pPr>
        <w:spacing w:after="120"/>
      </w:pPr>
      <w:r w:rsidRPr="00A748BB">
        <w:rPr>
          <w:b/>
        </w:rPr>
        <w:t>Nombre de figures</w:t>
      </w:r>
      <w:r w:rsidRPr="00A748BB">
        <w:t> </w:t>
      </w:r>
      <w:r w:rsidR="00621C31">
        <w:tab/>
      </w:r>
      <w:r w:rsidRPr="00A748BB">
        <w:rPr>
          <w:b/>
        </w:rPr>
        <w:t xml:space="preserve">: </w:t>
      </w:r>
      <w:r w:rsidR="00810A14">
        <w:rPr>
          <w:b/>
        </w:rPr>
        <w:t xml:space="preserve"> 51 figures</w:t>
      </w:r>
    </w:p>
    <w:p w14:paraId="59D6DFB6" w14:textId="41083C45" w:rsidR="00BD412E" w:rsidRPr="00A748BB" w:rsidRDefault="00BD412E" w:rsidP="00BD412E"/>
    <w:p w14:paraId="23512402" w14:textId="77777777" w:rsidR="00BD412E" w:rsidRPr="00A748BB" w:rsidRDefault="00BD412E" w:rsidP="00BD412E"/>
    <w:p w14:paraId="7ADF20DD" w14:textId="77777777" w:rsidR="00BD412E" w:rsidRPr="00A748BB" w:rsidRDefault="00BD412E" w:rsidP="00BD412E">
      <w:pPr>
        <w:rPr>
          <w:rFonts w:eastAsia="Times New Roman"/>
          <w:color w:val="auto"/>
          <w:kern w:val="28"/>
          <w:lang w:eastAsia="fr-FR"/>
        </w:rPr>
      </w:pPr>
      <w:r w:rsidRPr="00A748BB">
        <w:rPr>
          <w:rFonts w:eastAsia="Times New Roman"/>
          <w:b/>
          <w:color w:val="auto"/>
          <w:kern w:val="28"/>
          <w:lang w:eastAsia="fr-FR"/>
        </w:rPr>
        <w:t xml:space="preserve">Directeur de </w:t>
      </w:r>
      <w:r w:rsidR="00D8405C" w:rsidRPr="00A748BB">
        <w:rPr>
          <w:rFonts w:eastAsia="Times New Roman"/>
          <w:b/>
          <w:color w:val="auto"/>
          <w:kern w:val="28"/>
          <w:lang w:eastAsia="fr-FR"/>
        </w:rPr>
        <w:t>mémoire</w:t>
      </w:r>
      <w:r w:rsidRPr="00A748BB">
        <w:rPr>
          <w:rFonts w:eastAsia="Times New Roman"/>
          <w:b/>
          <w:color w:val="auto"/>
          <w:kern w:val="28"/>
          <w:lang w:eastAsia="fr-FR"/>
        </w:rPr>
        <w:t xml:space="preserve"> :</w:t>
      </w:r>
      <w:r w:rsidRPr="00A748BB">
        <w:rPr>
          <w:rFonts w:eastAsia="Times New Roman"/>
          <w:color w:val="auto"/>
          <w:kern w:val="28"/>
          <w:lang w:eastAsia="fr-FR"/>
        </w:rPr>
        <w:t xml:space="preserve"> </w:t>
      </w:r>
    </w:p>
    <w:p w14:paraId="5CFCAAB4" w14:textId="77777777" w:rsidR="00674192" w:rsidRPr="00E34B19" w:rsidRDefault="00674192" w:rsidP="00BD412E">
      <w:pPr>
        <w:rPr>
          <w:rFonts w:eastAsia="Times New Roman"/>
          <w:b/>
          <w:color w:val="auto"/>
          <w:kern w:val="28"/>
          <w:lang w:eastAsia="fr-FR"/>
        </w:rPr>
      </w:pPr>
      <w:r w:rsidRPr="00E34B19">
        <w:rPr>
          <w:rFonts w:eastAsia="Times New Roman"/>
          <w:b/>
          <w:color w:val="auto"/>
          <w:kern w:val="28"/>
          <w:lang w:eastAsia="fr-FR"/>
        </w:rPr>
        <w:t>Grade :</w:t>
      </w:r>
    </w:p>
    <w:p w14:paraId="642DB54C" w14:textId="77777777" w:rsidR="00BD412E" w:rsidRPr="00E34B19" w:rsidRDefault="00BD412E" w:rsidP="00BD412E">
      <w:pPr>
        <w:rPr>
          <w:rFonts w:eastAsia="Times New Roman"/>
          <w:color w:val="auto"/>
          <w:kern w:val="28"/>
          <w:lang w:eastAsia="fr-FR"/>
        </w:rPr>
      </w:pPr>
      <w:r w:rsidRPr="00E34B19">
        <w:rPr>
          <w:rFonts w:eastAsia="Times New Roman"/>
          <w:b/>
          <w:color w:val="auto"/>
          <w:kern w:val="28"/>
          <w:lang w:eastAsia="fr-FR"/>
        </w:rPr>
        <w:t>Téléphone :</w:t>
      </w:r>
      <w:r w:rsidRPr="00E34B19">
        <w:rPr>
          <w:rFonts w:eastAsia="Times New Roman"/>
          <w:color w:val="auto"/>
          <w:kern w:val="28"/>
          <w:lang w:eastAsia="fr-FR"/>
        </w:rPr>
        <w:t xml:space="preserve"> </w:t>
      </w:r>
    </w:p>
    <w:p w14:paraId="489112C1" w14:textId="77777777" w:rsidR="00BD412E" w:rsidRPr="00E34B19" w:rsidRDefault="00BD412E" w:rsidP="00BD412E">
      <w:pPr>
        <w:rPr>
          <w:rFonts w:eastAsia="Times New Roman"/>
          <w:color w:val="auto"/>
          <w:kern w:val="28"/>
          <w:lang w:eastAsia="fr-FR"/>
        </w:rPr>
      </w:pPr>
      <w:r w:rsidRPr="00E34B19">
        <w:rPr>
          <w:rFonts w:eastAsia="Times New Roman"/>
          <w:b/>
          <w:color w:val="auto"/>
          <w:kern w:val="28"/>
          <w:lang w:eastAsia="fr-FR"/>
        </w:rPr>
        <w:t>Mail :</w:t>
      </w:r>
      <w:r w:rsidRPr="00E34B19">
        <w:rPr>
          <w:rFonts w:eastAsia="Times New Roman"/>
          <w:color w:val="auto"/>
          <w:kern w:val="28"/>
          <w:lang w:eastAsia="fr-FR"/>
        </w:rPr>
        <w:t xml:space="preserve"> </w:t>
      </w:r>
    </w:p>
    <w:p w14:paraId="00895068" w14:textId="77777777" w:rsidR="00195C5F" w:rsidRPr="00E34B19" w:rsidRDefault="00195C5F" w:rsidP="00BD412E">
      <w:pPr>
        <w:rPr>
          <w:rFonts w:eastAsia="Times New Roman"/>
          <w:color w:val="auto"/>
          <w:kern w:val="28"/>
          <w:lang w:eastAsia="fr-FR"/>
        </w:rPr>
      </w:pPr>
    </w:p>
    <w:p w14:paraId="2EDE548A" w14:textId="77777777" w:rsidR="00F00A1B" w:rsidRPr="00E34B19" w:rsidRDefault="00BD412E" w:rsidP="00BD412E">
      <w:pPr>
        <w:rPr>
          <w:color w:val="000000"/>
        </w:rPr>
      </w:pPr>
      <w:r w:rsidRPr="00E34B19">
        <w:rPr>
          <w:rFonts w:eastAsia="Times New Roman"/>
          <w:color w:val="auto"/>
          <w:kern w:val="28"/>
          <w:lang w:eastAsia="fr-FR"/>
        </w:rPr>
        <w:t xml:space="preserve"> </w:t>
      </w:r>
    </w:p>
    <w:p w14:paraId="225DF2CD" w14:textId="77777777" w:rsidR="00022544" w:rsidRPr="00E34B19" w:rsidRDefault="00022544">
      <w:pPr>
        <w:rPr>
          <w:rFonts w:eastAsia="Times New Roman"/>
          <w:color w:val="auto"/>
          <w:kern w:val="28"/>
          <w:lang w:eastAsia="fr-FR"/>
        </w:rPr>
      </w:pPr>
      <w:r w:rsidRPr="00E34B19">
        <w:rPr>
          <w:rFonts w:eastAsia="Times New Roman"/>
          <w:color w:val="auto"/>
          <w:kern w:val="28"/>
          <w:lang w:eastAsia="fr-FR"/>
        </w:rPr>
        <w:br w:type="page"/>
      </w:r>
    </w:p>
    <w:p w14:paraId="09385816" w14:textId="77777777" w:rsidR="00B37546" w:rsidRPr="00E34B19" w:rsidRDefault="00B37546" w:rsidP="008B28B2">
      <w:pPr>
        <w:spacing w:before="0" w:after="120"/>
        <w:jc w:val="center"/>
        <w:outlineLvl w:val="0"/>
        <w:rPr>
          <w:b/>
        </w:rPr>
      </w:pPr>
      <w:bookmarkStart w:id="208" w:name="_Toc210120207"/>
      <w:bookmarkStart w:id="209" w:name="_Toc406394319"/>
      <w:r w:rsidRPr="00E34B19">
        <w:rPr>
          <w:b/>
        </w:rPr>
        <w:lastRenderedPageBreak/>
        <w:t>FAMINTINANA</w:t>
      </w:r>
      <w:bookmarkEnd w:id="208"/>
    </w:p>
    <w:p w14:paraId="239D4E09" w14:textId="682903A0" w:rsidR="00A6721F" w:rsidRPr="00246B3B" w:rsidRDefault="00246B3B" w:rsidP="008C3B32">
      <w:pPr>
        <w:spacing w:before="0"/>
        <w:ind w:left="0" w:firstLine="578"/>
        <w:rPr>
          <w:lang w:val="en-US"/>
        </w:rPr>
      </w:pPr>
      <w:r w:rsidRPr="00246B3B">
        <w:rPr>
          <w:lang w:val="en-US"/>
        </w:rPr>
        <w:t xml:space="preserve">Ity </w:t>
      </w:r>
      <w:r w:rsidR="00272422" w:rsidRPr="00246B3B">
        <w:rPr>
          <w:lang w:val="en-US"/>
        </w:rPr>
        <w:t>tetik’asa</w:t>
      </w:r>
      <w:r w:rsidRPr="00246B3B">
        <w:rPr>
          <w:lang w:val="en-US"/>
        </w:rPr>
        <w:t xml:space="preserve"> ity dia f</w:t>
      </w:r>
      <w:r>
        <w:rPr>
          <w:lang w:val="en-US"/>
        </w:rPr>
        <w:t>anamboarana ny sehatra an-</w:t>
      </w:r>
      <w:r w:rsidR="00F4549C">
        <w:rPr>
          <w:lang w:val="en-US"/>
        </w:rPr>
        <w:t>tserasera</w:t>
      </w:r>
      <w:r w:rsidR="00C61945">
        <w:rPr>
          <w:lang w:val="en-US"/>
        </w:rPr>
        <w:t xml:space="preserve"> ho an’ny</w:t>
      </w:r>
      <w:r>
        <w:rPr>
          <w:lang w:val="en-US"/>
        </w:rPr>
        <w:t xml:space="preserve"> oniversite anstoina hoe “UniSphere”. Izany dia sehatra fitantanana</w:t>
      </w:r>
      <w:r w:rsidR="00591797">
        <w:rPr>
          <w:lang w:val="en-US"/>
        </w:rPr>
        <w:t xml:space="preserve"> izay</w:t>
      </w:r>
      <w:r>
        <w:rPr>
          <w:lang w:val="en-US"/>
        </w:rPr>
        <w:t xml:space="preserve"> </w:t>
      </w:r>
      <w:r w:rsidR="00591797">
        <w:rPr>
          <w:lang w:val="en-US"/>
        </w:rPr>
        <w:t>ahafahan’ny</w:t>
      </w:r>
      <w:r>
        <w:rPr>
          <w:lang w:val="en-US"/>
        </w:rPr>
        <w:t xml:space="preserve"> oniversite </w:t>
      </w:r>
      <w:r w:rsidR="00591797">
        <w:rPr>
          <w:lang w:val="en-US"/>
        </w:rPr>
        <w:t>m</w:t>
      </w:r>
      <w:r>
        <w:rPr>
          <w:lang w:val="en-US"/>
        </w:rPr>
        <w:t xml:space="preserve">itantana tsara kokoa ny loharanon-pampianarana sy </w:t>
      </w:r>
      <w:r w:rsidR="00591797">
        <w:rPr>
          <w:lang w:val="en-US"/>
        </w:rPr>
        <w:t>ireo</w:t>
      </w:r>
      <w:r>
        <w:rPr>
          <w:lang w:val="en-US"/>
        </w:rPr>
        <w:t xml:space="preserve"> mpikambana, mora ny fidirana amin’ny loharanon-pampianarana ary </w:t>
      </w:r>
      <w:r w:rsidR="00DA619A">
        <w:rPr>
          <w:lang w:val="en-US"/>
        </w:rPr>
        <w:t xml:space="preserve">mampitokana </w:t>
      </w:r>
      <w:r>
        <w:rPr>
          <w:lang w:val="en-US"/>
        </w:rPr>
        <w:t xml:space="preserve">ny fifandraisana amin’ny alalan’ny </w:t>
      </w:r>
      <w:r w:rsidR="00DA619A">
        <w:rPr>
          <w:lang w:val="en-US"/>
        </w:rPr>
        <w:t xml:space="preserve">rafi-pandefasana hafatra </w:t>
      </w:r>
      <w:r>
        <w:rPr>
          <w:lang w:val="en-US"/>
        </w:rPr>
        <w:t>azo antoka.</w:t>
      </w:r>
      <w:r w:rsidR="00DA619A">
        <w:rPr>
          <w:lang w:val="en-US"/>
        </w:rPr>
        <w:t xml:space="preserve"> Ny “UniSphere” dia natao tamin’ny fampiasana ny “UML” izay nahafahana hazava ny fifampidinihan’ny rafi-pandrindana sy ny mpampiasa</w:t>
      </w:r>
      <w:r>
        <w:rPr>
          <w:lang w:val="en-US"/>
        </w:rPr>
        <w:t>.</w:t>
      </w:r>
      <w:r w:rsidR="00670798">
        <w:rPr>
          <w:lang w:val="en-US"/>
        </w:rPr>
        <w:t xml:space="preserve"> Rehefa nanao izany tetik’asa izany dia nampiasa ny fitendrehana</w:t>
      </w:r>
      <w:r>
        <w:rPr>
          <w:lang w:val="en-US"/>
        </w:rPr>
        <w:t xml:space="preserve"> “JavaScript” </w:t>
      </w:r>
      <w:r w:rsidR="00670798">
        <w:rPr>
          <w:lang w:val="en-US"/>
        </w:rPr>
        <w:t>m</w:t>
      </w:r>
      <w:r>
        <w:rPr>
          <w:lang w:val="en-US"/>
        </w:rPr>
        <w:t>iaraka amin’ny “framework Vue JS” ho an'ny</w:t>
      </w:r>
      <w:r w:rsidR="00670798">
        <w:rPr>
          <w:lang w:val="en-US"/>
        </w:rPr>
        <w:t xml:space="preserve"> ampahany</w:t>
      </w:r>
      <w:r>
        <w:rPr>
          <w:lang w:val="en-US"/>
        </w:rPr>
        <w:t xml:space="preserve"> “frontend”, “Node JS” sy “Express” ho an’ny </w:t>
      </w:r>
      <w:r w:rsidR="00AE25D0">
        <w:rPr>
          <w:lang w:val="en-US"/>
        </w:rPr>
        <w:t xml:space="preserve">ampahany </w:t>
      </w:r>
      <w:r>
        <w:rPr>
          <w:lang w:val="en-US"/>
        </w:rPr>
        <w:t>“backend”, ary “MySQL” ho an’ny tahirin-kevitra. Ny tolotra fifandraisana dia mampiasa ny “Socket.IO” mba hahazoana valiny avy hatrany.</w:t>
      </w:r>
    </w:p>
    <w:p w14:paraId="64C777E0" w14:textId="67AA154C" w:rsidR="00B37546" w:rsidRPr="000323D7" w:rsidRDefault="00B37546" w:rsidP="00B37546">
      <w:pPr>
        <w:rPr>
          <w:b/>
        </w:rPr>
      </w:pPr>
      <w:r w:rsidRPr="000323D7">
        <w:rPr>
          <w:b/>
        </w:rPr>
        <w:t xml:space="preserve">Teny </w:t>
      </w:r>
      <w:r w:rsidR="00272422" w:rsidRPr="000323D7">
        <w:rPr>
          <w:b/>
        </w:rPr>
        <w:t>misongadina</w:t>
      </w:r>
      <w:r w:rsidR="00272422" w:rsidRPr="000323D7">
        <w:t>:</w:t>
      </w:r>
      <w:r w:rsidRPr="000323D7">
        <w:rPr>
          <w:b/>
        </w:rPr>
        <w:t xml:space="preserve"> </w:t>
      </w:r>
      <w:r w:rsidR="007D37C3" w:rsidRPr="000323D7">
        <w:rPr>
          <w:b/>
        </w:rPr>
        <w:t>Oniversite, sehatra, UniSphere, JavaScript, Vue</w:t>
      </w:r>
      <w:r w:rsidR="009752E8" w:rsidRPr="000323D7">
        <w:rPr>
          <w:b/>
        </w:rPr>
        <w:t xml:space="preserve"> </w:t>
      </w:r>
      <w:r w:rsidR="007D37C3" w:rsidRPr="000323D7">
        <w:rPr>
          <w:b/>
        </w:rPr>
        <w:t>JS, Node JS</w:t>
      </w:r>
    </w:p>
    <w:p w14:paraId="534EA696" w14:textId="77777777" w:rsidR="00022544" w:rsidRPr="000323D7" w:rsidRDefault="00022544" w:rsidP="008C3B32">
      <w:pPr>
        <w:spacing w:after="120"/>
        <w:jc w:val="center"/>
        <w:outlineLvl w:val="0"/>
        <w:rPr>
          <w:b/>
        </w:rPr>
      </w:pPr>
      <w:bookmarkStart w:id="210" w:name="_Toc210120208"/>
      <w:r w:rsidRPr="000323D7">
        <w:rPr>
          <w:b/>
        </w:rPr>
        <w:t>RESUME</w:t>
      </w:r>
      <w:bookmarkEnd w:id="209"/>
      <w:bookmarkEnd w:id="210"/>
      <w:r w:rsidR="00ED0ACB" w:rsidRPr="000323D7">
        <w:rPr>
          <w:b/>
        </w:rPr>
        <w:t xml:space="preserve"> </w:t>
      </w:r>
    </w:p>
    <w:p w14:paraId="08F59BE6" w14:textId="01ACD941" w:rsidR="00A6721F" w:rsidRPr="00A748BB" w:rsidRDefault="00C762E7" w:rsidP="00C762E7">
      <w:pPr>
        <w:ind w:left="0" w:firstLine="709"/>
      </w:pPr>
      <w:r>
        <w:t xml:space="preserve">Notre projet est le développement d’une plateforme universitaire intitulé « UniSphere ». C’est une plateforme </w:t>
      </w:r>
      <w:r w:rsidR="000323D7">
        <w:t xml:space="preserve">qui </w:t>
      </w:r>
      <w:r>
        <w:t>permet aux universités de mieux gérer leurs ressources pédagogiques et ces membres, faciliter l’accès au ressource éducatifs</w:t>
      </w:r>
      <w:r w:rsidR="00FA1F71">
        <w:t xml:space="preserve"> </w:t>
      </w:r>
      <w:r w:rsidR="004C60D7">
        <w:t xml:space="preserve">et </w:t>
      </w:r>
      <w:r>
        <w:t>centraliser la communication</w:t>
      </w:r>
      <w:r w:rsidR="00F3787B">
        <w:t xml:space="preserve"> </w:t>
      </w:r>
      <w:r w:rsidR="002E2E26">
        <w:t>avec sa messagerie sécuriser</w:t>
      </w:r>
      <w:r w:rsidR="004C60D7">
        <w:t xml:space="preserve">. </w:t>
      </w:r>
      <w:r w:rsidR="00F004F5">
        <w:t>L’UniSphere a été conçu en utilisant le langage de modélisation UML qui nous permis d’</w:t>
      </w:r>
      <w:r w:rsidR="00844C1C">
        <w:t>éclaircir</w:t>
      </w:r>
      <w:r w:rsidR="00F004F5">
        <w:t xml:space="preserve"> les interactions entre </w:t>
      </w:r>
      <w:r w:rsidR="00844C1C">
        <w:t>le système</w:t>
      </w:r>
      <w:r w:rsidR="00F004F5">
        <w:t xml:space="preserve"> et les acteurs</w:t>
      </w:r>
      <w:r w:rsidR="004C60D7">
        <w:t>.</w:t>
      </w:r>
      <w:r w:rsidR="00C510DA">
        <w:t xml:space="preserve"> </w:t>
      </w:r>
      <w:r w:rsidR="00AF00D7">
        <w:t>Lors de la réalisation du projet nous avons employés</w:t>
      </w:r>
      <w:r w:rsidR="00637BBF">
        <w:t xml:space="preserve"> le langage de programmation JavaScript avec</w:t>
      </w:r>
      <w:r w:rsidR="002D649B">
        <w:t xml:space="preserve"> le framework Vue JS pour la partie </w:t>
      </w:r>
      <w:r w:rsidR="00446E84">
        <w:t>frontend,</w:t>
      </w:r>
      <w:r w:rsidR="002D649B">
        <w:t xml:space="preserve"> Node JS et Express pour le backend et MySQL pour la base de données. Sa fonctionnalité de messagerie utilise le Socket.IO pour </w:t>
      </w:r>
      <w:r w:rsidR="00446E84">
        <w:t>une réponse instantanée</w:t>
      </w:r>
      <w:r w:rsidR="002D649B">
        <w:t>.</w:t>
      </w:r>
    </w:p>
    <w:p w14:paraId="7BF540CB" w14:textId="7FA77E8D" w:rsidR="00022544" w:rsidRPr="00C510DA" w:rsidRDefault="00ED0ACB" w:rsidP="00C510DA">
      <w:pPr>
        <w:rPr>
          <w:b/>
        </w:rPr>
      </w:pPr>
      <w:r w:rsidRPr="00A748BB">
        <w:rPr>
          <w:b/>
        </w:rPr>
        <w:t>Mots clés</w:t>
      </w:r>
      <w:r w:rsidRPr="00A748BB">
        <w:t> </w:t>
      </w:r>
      <w:r w:rsidRPr="00A748BB">
        <w:rPr>
          <w:b/>
        </w:rPr>
        <w:t xml:space="preserve">: </w:t>
      </w:r>
      <w:r w:rsidR="00A33806">
        <w:rPr>
          <w:b/>
        </w:rPr>
        <w:t xml:space="preserve">Université, Plateforme, </w:t>
      </w:r>
      <w:r w:rsidR="00637BBF">
        <w:rPr>
          <w:b/>
        </w:rPr>
        <w:t>UniSphere, JavaScript, Vue JS, Node JS</w:t>
      </w:r>
    </w:p>
    <w:p w14:paraId="0AC397CC" w14:textId="77777777" w:rsidR="00022544" w:rsidRPr="006D4635" w:rsidRDefault="00022544" w:rsidP="008C3B32">
      <w:pPr>
        <w:spacing w:after="120"/>
        <w:jc w:val="center"/>
        <w:rPr>
          <w:b/>
          <w:lang w:val="en-US"/>
        </w:rPr>
      </w:pPr>
      <w:bookmarkStart w:id="211" w:name="_Toc406394320"/>
      <w:r w:rsidRPr="006D4635">
        <w:rPr>
          <w:b/>
          <w:lang w:val="en-US"/>
        </w:rPr>
        <w:t>ABSTRACT</w:t>
      </w:r>
      <w:bookmarkEnd w:id="211"/>
      <w:r w:rsidR="00B37546" w:rsidRPr="006D4635">
        <w:rPr>
          <w:b/>
          <w:lang w:val="en-US"/>
        </w:rPr>
        <w:t xml:space="preserve"> </w:t>
      </w:r>
    </w:p>
    <w:p w14:paraId="6B723C5E" w14:textId="565CD69F" w:rsidR="00A6721F" w:rsidRPr="009D13F5" w:rsidRDefault="009D13F5" w:rsidP="009D13F5">
      <w:pPr>
        <w:ind w:left="0" w:firstLine="578"/>
        <w:rPr>
          <w:lang w:val="en-US"/>
        </w:rPr>
      </w:pPr>
      <w:r w:rsidRPr="009D13F5">
        <w:rPr>
          <w:lang w:val="en-US"/>
        </w:rPr>
        <w:t xml:space="preserve">Our project is the development of a university platform called “UniSphere.” It is a university management platform </w:t>
      </w:r>
      <w:r w:rsidR="008D4DB6">
        <w:rPr>
          <w:lang w:val="en-US"/>
        </w:rPr>
        <w:t xml:space="preserve">which </w:t>
      </w:r>
      <w:r w:rsidRPr="009D13F5">
        <w:rPr>
          <w:lang w:val="en-US"/>
        </w:rPr>
        <w:t>allows universities to better manage their educational resources and members, facilitates access to educational resources and centralizes communication</w:t>
      </w:r>
      <w:r w:rsidR="008F623A">
        <w:rPr>
          <w:lang w:val="en-US"/>
        </w:rPr>
        <w:t xml:space="preserve"> </w:t>
      </w:r>
      <w:r w:rsidRPr="009D13F5">
        <w:rPr>
          <w:lang w:val="en-US"/>
        </w:rPr>
        <w:t>with</w:t>
      </w:r>
      <w:r w:rsidR="00272422">
        <w:rPr>
          <w:lang w:val="en-US"/>
        </w:rPr>
        <w:t xml:space="preserve"> </w:t>
      </w:r>
      <w:r w:rsidR="0007130C">
        <w:rPr>
          <w:lang w:val="en-US"/>
        </w:rPr>
        <w:t>its</w:t>
      </w:r>
      <w:r w:rsidRPr="009D13F5">
        <w:rPr>
          <w:lang w:val="en-US"/>
        </w:rPr>
        <w:t xml:space="preserve"> secure messaging system. </w:t>
      </w:r>
      <w:r w:rsidR="00D466B9">
        <w:rPr>
          <w:lang w:val="en-US"/>
        </w:rPr>
        <w:t>UniSphere was designed using the UML modeling language, which allows us to clarify the interactions between the system and its users</w:t>
      </w:r>
      <w:r w:rsidRPr="009D13F5">
        <w:rPr>
          <w:lang w:val="en-US"/>
        </w:rPr>
        <w:t>. This project was carried out using the JavaScript language with Vue JS framework for the frontend, Node JS and Express for the backend, and MySQL for the database. Its messaging feature uses Socket.IO for instant response.</w:t>
      </w:r>
    </w:p>
    <w:p w14:paraId="1882D23E" w14:textId="6FD1C9D7" w:rsidR="00022544" w:rsidRPr="00444FEE" w:rsidRDefault="00272422" w:rsidP="00A6721F">
      <w:pPr>
        <w:rPr>
          <w:rFonts w:eastAsia="Times New Roman"/>
          <w:color w:val="auto"/>
          <w:kern w:val="28"/>
          <w:lang w:val="en-US" w:eastAsia="fr-FR"/>
        </w:rPr>
      </w:pPr>
      <w:r w:rsidRPr="00444FEE">
        <w:rPr>
          <w:b/>
          <w:lang w:val="en-US"/>
        </w:rPr>
        <w:t>Keywords</w:t>
      </w:r>
      <w:r w:rsidRPr="00444FEE">
        <w:rPr>
          <w:lang w:val="en-US"/>
        </w:rPr>
        <w:t>:</w:t>
      </w:r>
      <w:r w:rsidR="00ED0ACB" w:rsidRPr="00444FEE">
        <w:rPr>
          <w:b/>
          <w:lang w:val="en-US"/>
        </w:rPr>
        <w:t xml:space="preserve"> </w:t>
      </w:r>
      <w:r w:rsidR="00444FEE" w:rsidRPr="00444FEE">
        <w:rPr>
          <w:b/>
          <w:lang w:val="en-US"/>
        </w:rPr>
        <w:t xml:space="preserve">University, </w:t>
      </w:r>
      <w:r w:rsidRPr="00444FEE">
        <w:rPr>
          <w:b/>
          <w:lang w:val="en-US"/>
        </w:rPr>
        <w:t>Platform</w:t>
      </w:r>
      <w:r w:rsidR="00444FEE" w:rsidRPr="00444FEE">
        <w:rPr>
          <w:b/>
          <w:lang w:val="en-US"/>
        </w:rPr>
        <w:t>, UniSphere, JavaScript,</w:t>
      </w:r>
      <w:r w:rsidR="00444FEE">
        <w:rPr>
          <w:b/>
          <w:lang w:val="en-US"/>
        </w:rPr>
        <w:t xml:space="preserve"> Vue JS, Node JS</w:t>
      </w:r>
    </w:p>
    <w:sectPr w:rsidR="00022544" w:rsidRPr="00444FEE" w:rsidSect="00EF0635">
      <w:footerReference w:type="default" r:id="rId117"/>
      <w:pgSz w:w="11906" w:h="16838"/>
      <w:pgMar w:top="1418" w:right="992" w:bottom="1985" w:left="1134" w:header="567" w:footer="850"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15F7B4" w14:textId="77777777" w:rsidR="008E01FC" w:rsidRPr="00A748BB" w:rsidRDefault="008E01FC" w:rsidP="00FC4629">
      <w:pPr>
        <w:spacing w:line="240" w:lineRule="auto"/>
      </w:pPr>
      <w:r w:rsidRPr="00A748BB">
        <w:separator/>
      </w:r>
    </w:p>
  </w:endnote>
  <w:endnote w:type="continuationSeparator" w:id="0">
    <w:p w14:paraId="10BF158E" w14:textId="77777777" w:rsidR="008E01FC" w:rsidRPr="00A748BB" w:rsidRDefault="008E01FC" w:rsidP="00FC4629">
      <w:pPr>
        <w:spacing w:line="240" w:lineRule="auto"/>
      </w:pPr>
      <w:r w:rsidRPr="00A748B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Noto Sans Devanagari">
    <w:charset w:val="00"/>
    <w:family w:val="swiss"/>
    <w:pitch w:val="variable"/>
    <w:sig w:usb0="80008023" w:usb1="00002046"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2DCB79" w14:textId="77777777" w:rsidR="00DC34CE" w:rsidRPr="00A748BB" w:rsidRDefault="00DC34CE">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01934435"/>
      <w:docPartObj>
        <w:docPartGallery w:val="Page Numbers (Bottom of Page)"/>
        <w:docPartUnique/>
      </w:docPartObj>
    </w:sdtPr>
    <w:sdtContent>
      <w:p w14:paraId="7E4C31C9" w14:textId="77777777" w:rsidR="00DC34CE" w:rsidRPr="00A748BB" w:rsidRDefault="00DC34CE">
        <w:pPr>
          <w:pStyle w:val="Footer"/>
          <w:jc w:val="center"/>
        </w:pPr>
        <w:r w:rsidRPr="00A748BB">
          <w:fldChar w:fldCharType="begin"/>
        </w:r>
        <w:r w:rsidRPr="00A748BB">
          <w:instrText>PAGE   \* MERGEFORMAT</w:instrText>
        </w:r>
        <w:r w:rsidRPr="00A748BB">
          <w:fldChar w:fldCharType="separate"/>
        </w:r>
        <w:r w:rsidRPr="00A748BB">
          <w:t>i</w:t>
        </w:r>
        <w:r w:rsidRPr="00A748BB">
          <w:fldChar w:fldCharType="end"/>
        </w:r>
      </w:p>
    </w:sdtContent>
  </w:sdt>
  <w:p w14:paraId="4C1EE5C7" w14:textId="77777777" w:rsidR="00DC34CE" w:rsidRPr="00A748BB" w:rsidRDefault="00DC34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9142016"/>
      <w:docPartObj>
        <w:docPartGallery w:val="Page Numbers (Bottom of Page)"/>
        <w:docPartUnique/>
      </w:docPartObj>
    </w:sdtPr>
    <w:sdtContent>
      <w:p w14:paraId="3E6467E7" w14:textId="77777777" w:rsidR="00DC34CE" w:rsidRPr="00A748BB" w:rsidRDefault="00DC34CE">
        <w:pPr>
          <w:pStyle w:val="Footer"/>
          <w:jc w:val="center"/>
        </w:pPr>
        <w:r w:rsidRPr="00A748BB">
          <w:fldChar w:fldCharType="begin"/>
        </w:r>
        <w:r w:rsidRPr="00A748BB">
          <w:instrText xml:space="preserve"> PAGE   \* MERGEFORMAT </w:instrText>
        </w:r>
        <w:r w:rsidRPr="00A748BB">
          <w:fldChar w:fldCharType="separate"/>
        </w:r>
        <w:r w:rsidR="00771022" w:rsidRPr="00A748BB">
          <w:t>ii</w:t>
        </w:r>
        <w:r w:rsidRPr="00A748BB">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91023232"/>
      <w:docPartObj>
        <w:docPartGallery w:val="Page Numbers (Bottom of Page)"/>
        <w:docPartUnique/>
      </w:docPartObj>
    </w:sdtPr>
    <w:sdtContent>
      <w:p w14:paraId="4FD11F82" w14:textId="77777777" w:rsidR="00DC34CE" w:rsidRPr="00A748BB" w:rsidRDefault="00DC34CE">
        <w:pPr>
          <w:pStyle w:val="Footer"/>
          <w:jc w:val="center"/>
        </w:pPr>
        <w:r w:rsidRPr="00A748BB">
          <w:fldChar w:fldCharType="begin"/>
        </w:r>
        <w:r w:rsidRPr="00A748BB">
          <w:instrText>PAGE   \* MERGEFORMAT</w:instrText>
        </w:r>
        <w:r w:rsidRPr="00A748BB">
          <w:fldChar w:fldCharType="separate"/>
        </w:r>
        <w:r w:rsidR="00771022" w:rsidRPr="00A748BB">
          <w:t>5</w:t>
        </w:r>
        <w:r w:rsidRPr="00A748BB">
          <w:fldChar w:fldCharType="end"/>
        </w:r>
      </w:p>
    </w:sdtContent>
  </w:sdt>
  <w:p w14:paraId="24B2ADB9" w14:textId="77777777" w:rsidR="00DC34CE" w:rsidRPr="00A748BB" w:rsidRDefault="00DC34CE">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6173302"/>
      <w:docPartObj>
        <w:docPartGallery w:val="Page Numbers (Bottom of Page)"/>
        <w:docPartUnique/>
      </w:docPartObj>
    </w:sdtPr>
    <w:sdtContent>
      <w:p w14:paraId="0F8A2CF6" w14:textId="77777777" w:rsidR="00DC34CE" w:rsidRPr="00A748BB" w:rsidRDefault="00DC34CE">
        <w:pPr>
          <w:pStyle w:val="Footer"/>
          <w:jc w:val="center"/>
        </w:pPr>
        <w:r w:rsidRPr="00A748BB">
          <w:fldChar w:fldCharType="begin"/>
        </w:r>
        <w:r w:rsidRPr="00A748BB">
          <w:instrText>PAGE   \* MERGEFORMAT</w:instrText>
        </w:r>
        <w:r w:rsidRPr="00A748BB">
          <w:fldChar w:fldCharType="separate"/>
        </w:r>
        <w:r w:rsidR="00771022" w:rsidRPr="00A748BB">
          <w:t>11</w:t>
        </w:r>
        <w:r w:rsidRPr="00A748BB">
          <w:fldChar w:fldCharType="end"/>
        </w:r>
      </w:p>
    </w:sdtContent>
  </w:sdt>
  <w:p w14:paraId="42EB94A3" w14:textId="77777777" w:rsidR="00DC34CE" w:rsidRPr="00A748BB" w:rsidRDefault="00DC34CE">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3832621"/>
      <w:docPartObj>
        <w:docPartGallery w:val="Page Numbers (Bottom of Page)"/>
        <w:docPartUnique/>
      </w:docPartObj>
    </w:sdtPr>
    <w:sdtContent>
      <w:p w14:paraId="134DFB3E" w14:textId="77777777" w:rsidR="000843B4" w:rsidRPr="00A748BB" w:rsidRDefault="000843B4">
        <w:pPr>
          <w:pStyle w:val="Footer"/>
          <w:jc w:val="center"/>
        </w:pPr>
        <w:r w:rsidRPr="00A748BB">
          <w:fldChar w:fldCharType="begin"/>
        </w:r>
        <w:r w:rsidRPr="00A748BB">
          <w:instrText>PAGE   \* MERGEFORMAT</w:instrText>
        </w:r>
        <w:r w:rsidRPr="00A748BB">
          <w:fldChar w:fldCharType="separate"/>
        </w:r>
        <w:r w:rsidRPr="00A748BB">
          <w:t>11</w:t>
        </w:r>
        <w:r w:rsidRPr="00A748BB">
          <w:fldChar w:fldCharType="end"/>
        </w:r>
      </w:p>
    </w:sdtContent>
  </w:sdt>
  <w:p w14:paraId="31AC2881" w14:textId="77777777" w:rsidR="000843B4" w:rsidRPr="00A748BB" w:rsidRDefault="000843B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470AA5" w14:textId="16108DEF" w:rsidR="00EF0635" w:rsidRPr="00A748BB" w:rsidRDefault="00EF0635">
    <w:pPr>
      <w:pStyle w:val="Footer"/>
      <w:jc w:val="center"/>
    </w:pPr>
  </w:p>
  <w:p w14:paraId="12704DFC" w14:textId="77777777" w:rsidR="00EF0635" w:rsidRPr="00A748BB" w:rsidRDefault="00EF063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DC134B" w14:textId="77777777" w:rsidR="008E01FC" w:rsidRPr="00A748BB" w:rsidRDefault="008E01FC" w:rsidP="00FC4629">
      <w:pPr>
        <w:spacing w:line="240" w:lineRule="auto"/>
      </w:pPr>
      <w:r w:rsidRPr="00A748BB">
        <w:separator/>
      </w:r>
    </w:p>
  </w:footnote>
  <w:footnote w:type="continuationSeparator" w:id="0">
    <w:p w14:paraId="74540069" w14:textId="77777777" w:rsidR="008E01FC" w:rsidRPr="00A748BB" w:rsidRDefault="008E01FC" w:rsidP="00FC4629">
      <w:pPr>
        <w:spacing w:line="240" w:lineRule="auto"/>
      </w:pPr>
      <w:r w:rsidRPr="00A748B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43E29A" w14:textId="77777777" w:rsidR="00DC34CE" w:rsidRPr="00A748BB" w:rsidRDefault="00DC34CE" w:rsidP="00D906B3">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20EB3" w14:textId="77777777" w:rsidR="00DC34CE" w:rsidRPr="00A748BB" w:rsidRDefault="00DC34CE" w:rsidP="00D906B3">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7F099F" w14:textId="77777777" w:rsidR="00DC34CE" w:rsidRPr="00A748BB" w:rsidRDefault="00DC34CE" w:rsidP="00D906B3">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22"/>
    <w:multiLevelType w:val="hybridMultilevel"/>
    <w:tmpl w:val="C450E21E"/>
    <w:lvl w:ilvl="0" w:tplc="02585E0C">
      <w:numFmt w:val="bullet"/>
      <w:lvlText w:val="-"/>
      <w:lvlJc w:val="left"/>
      <w:pPr>
        <w:ind w:left="1894" w:hanging="360"/>
      </w:pPr>
      <w:rPr>
        <w:rFonts w:ascii="Times New Roman" w:eastAsiaTheme="minorHAnsi" w:hAnsi="Times New Roman" w:cs="Times New Roman" w:hint="default"/>
      </w:rPr>
    </w:lvl>
    <w:lvl w:ilvl="1" w:tplc="040C0003">
      <w:start w:val="1"/>
      <w:numFmt w:val="bullet"/>
      <w:lvlText w:val="o"/>
      <w:lvlJc w:val="left"/>
      <w:pPr>
        <w:ind w:left="2614" w:hanging="360"/>
      </w:pPr>
      <w:rPr>
        <w:rFonts w:ascii="Courier New" w:hAnsi="Courier New" w:cs="Courier New" w:hint="default"/>
      </w:rPr>
    </w:lvl>
    <w:lvl w:ilvl="2" w:tplc="040C0005" w:tentative="1">
      <w:start w:val="1"/>
      <w:numFmt w:val="bullet"/>
      <w:lvlText w:val=""/>
      <w:lvlJc w:val="left"/>
      <w:pPr>
        <w:ind w:left="3334" w:hanging="360"/>
      </w:pPr>
      <w:rPr>
        <w:rFonts w:ascii="Wingdings" w:hAnsi="Wingdings" w:hint="default"/>
      </w:rPr>
    </w:lvl>
    <w:lvl w:ilvl="3" w:tplc="040C0001" w:tentative="1">
      <w:start w:val="1"/>
      <w:numFmt w:val="bullet"/>
      <w:lvlText w:val=""/>
      <w:lvlJc w:val="left"/>
      <w:pPr>
        <w:ind w:left="4054" w:hanging="360"/>
      </w:pPr>
      <w:rPr>
        <w:rFonts w:ascii="Symbol" w:hAnsi="Symbol" w:hint="default"/>
      </w:rPr>
    </w:lvl>
    <w:lvl w:ilvl="4" w:tplc="040C0003" w:tentative="1">
      <w:start w:val="1"/>
      <w:numFmt w:val="bullet"/>
      <w:lvlText w:val="o"/>
      <w:lvlJc w:val="left"/>
      <w:pPr>
        <w:ind w:left="4774" w:hanging="360"/>
      </w:pPr>
      <w:rPr>
        <w:rFonts w:ascii="Courier New" w:hAnsi="Courier New" w:cs="Courier New" w:hint="default"/>
      </w:rPr>
    </w:lvl>
    <w:lvl w:ilvl="5" w:tplc="040C0005" w:tentative="1">
      <w:start w:val="1"/>
      <w:numFmt w:val="bullet"/>
      <w:lvlText w:val=""/>
      <w:lvlJc w:val="left"/>
      <w:pPr>
        <w:ind w:left="5494" w:hanging="360"/>
      </w:pPr>
      <w:rPr>
        <w:rFonts w:ascii="Wingdings" w:hAnsi="Wingdings" w:hint="default"/>
      </w:rPr>
    </w:lvl>
    <w:lvl w:ilvl="6" w:tplc="040C0001" w:tentative="1">
      <w:start w:val="1"/>
      <w:numFmt w:val="bullet"/>
      <w:lvlText w:val=""/>
      <w:lvlJc w:val="left"/>
      <w:pPr>
        <w:ind w:left="6214" w:hanging="360"/>
      </w:pPr>
      <w:rPr>
        <w:rFonts w:ascii="Symbol" w:hAnsi="Symbol" w:hint="default"/>
      </w:rPr>
    </w:lvl>
    <w:lvl w:ilvl="7" w:tplc="040C0003" w:tentative="1">
      <w:start w:val="1"/>
      <w:numFmt w:val="bullet"/>
      <w:lvlText w:val="o"/>
      <w:lvlJc w:val="left"/>
      <w:pPr>
        <w:ind w:left="6934" w:hanging="360"/>
      </w:pPr>
      <w:rPr>
        <w:rFonts w:ascii="Courier New" w:hAnsi="Courier New" w:cs="Courier New" w:hint="default"/>
      </w:rPr>
    </w:lvl>
    <w:lvl w:ilvl="8" w:tplc="040C0005" w:tentative="1">
      <w:start w:val="1"/>
      <w:numFmt w:val="bullet"/>
      <w:lvlText w:val=""/>
      <w:lvlJc w:val="left"/>
      <w:pPr>
        <w:ind w:left="7654" w:hanging="360"/>
      </w:pPr>
      <w:rPr>
        <w:rFonts w:ascii="Wingdings" w:hAnsi="Wingdings" w:hint="default"/>
      </w:rPr>
    </w:lvl>
  </w:abstractNum>
  <w:abstractNum w:abstractNumId="1" w15:restartNumberingAfterBreak="0">
    <w:nsid w:val="00C36CF4"/>
    <w:multiLevelType w:val="multilevel"/>
    <w:tmpl w:val="4072D59E"/>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384561"/>
    <w:multiLevelType w:val="multilevel"/>
    <w:tmpl w:val="BD887C10"/>
    <w:lvl w:ilvl="0">
      <w:start w:val="1"/>
      <w:numFmt w:val="decimal"/>
      <w:suff w:val="space"/>
      <w:lvlText w:val="CHAPITRE %1"/>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Heading2"/>
      <w:suff w:val="space"/>
      <w:lvlText w:val="%1.%2   "/>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suff w:val="space"/>
      <w:lvlText w:val="%1.%2.%3   "/>
      <w:lvlJc w:val="left"/>
      <w:pPr>
        <w:ind w:left="0" w:firstLine="0"/>
      </w:pPr>
      <w:rPr>
        <w:rFonts w:ascii="Times New Roman" w:hAnsi="Times New Roman" w:cs="Times New Roman" w:hint="default"/>
        <w:b/>
        <w:bCs w:val="0"/>
        <w:i/>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suff w:val="space"/>
      <w:lvlText w:val="%1.%2.%3.%4   "/>
      <w:lvlJc w:val="left"/>
      <w:pPr>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none"/>
      <w:lvlText w:val="a.   "/>
      <w:lvlJc w:val="left"/>
      <w:pPr>
        <w:ind w:left="0" w:firstLine="0"/>
      </w:pPr>
      <w:rPr>
        <w:rFonts w:ascii="Times New Roman" w:hAnsi="Times New Roman" w:hint="default"/>
        <w:b w:val="0"/>
        <w:bCs w:val="0"/>
        <w:i/>
        <w:iCs w:val="0"/>
        <w:caps w:val="0"/>
        <w:smallCaps w:val="0"/>
        <w:strike w:val="0"/>
        <w:dstrike w:val="0"/>
        <w:noProof w:val="0"/>
        <w:vanish w:val="0"/>
        <w:color w:val="000000"/>
        <w:spacing w:val="0"/>
        <w:kern w:val="0"/>
        <w:position w:val="0"/>
        <w:u w:val="none"/>
        <w:vertAlign w:val="baseline"/>
        <w:em w:val="none"/>
      </w:rPr>
    </w:lvl>
    <w:lvl w:ilvl="5">
      <w:start w:val="1"/>
      <w:numFmt w:val="decimalZero"/>
      <w:lvlRestart w:val="1"/>
      <w:suff w:val="nothing"/>
      <w:lvlText w:val="(%1.%6)"/>
      <w:lvlJc w:val="left"/>
      <w:pPr>
        <w:ind w:left="8789" w:firstLine="0"/>
      </w:pPr>
      <w:rPr>
        <w:rFonts w:ascii="Times New Roman" w:hAnsi="Times New Roman" w:hint="default"/>
        <w:b w:val="0"/>
        <w:bCs w:val="0"/>
        <w:i w:val="0"/>
        <w:iCs w:val="0"/>
        <w:caps w:val="0"/>
        <w:smallCaps w:val="0"/>
        <w:strike w:val="0"/>
        <w:dstrike w:val="0"/>
        <w:noProof w:val="0"/>
        <w:vanish w:val="0"/>
        <w:color w:val="000000"/>
        <w:spacing w:val="0"/>
        <w:kern w:val="0"/>
        <w:position w:val="0"/>
        <w:sz w:val="24"/>
        <w:u w:val="none"/>
        <w:vertAlign w:val="baseline"/>
        <w:em w:val="none"/>
      </w:rPr>
    </w:lvl>
    <w:lvl w:ilvl="6">
      <w:start w:val="1"/>
      <w:numFmt w:val="decimalZero"/>
      <w:lvlRestart w:val="1"/>
      <w:lvlText w:val="Figure %1.%7 : "/>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7">
      <w:start w:val="1"/>
      <w:numFmt w:val="decimalZero"/>
      <w:lvlRestart w:val="1"/>
      <w:pStyle w:val="Heading8"/>
      <w:suff w:val="space"/>
      <w:lvlText w:val="Tableau %1.%8:"/>
      <w:lvlJc w:val="left"/>
      <w:pPr>
        <w:ind w:left="0" w:firstLine="0"/>
      </w:pPr>
      <w:rPr>
        <w:rFonts w:ascii="Times New Roman" w:hAnsi="Times New Roman" w:hint="default"/>
        <w:b/>
        <w:i w:val="0"/>
        <w:sz w:val="24"/>
      </w:rPr>
    </w:lvl>
    <w:lvl w:ilvl="8">
      <w:start w:val="1"/>
      <w:numFmt w:val="lowerRoman"/>
      <w:lvlText w:val="%9."/>
      <w:lvlJc w:val="left"/>
      <w:pPr>
        <w:ind w:left="0" w:firstLine="0"/>
      </w:pPr>
      <w:rPr>
        <w:rFonts w:hint="default"/>
      </w:rPr>
    </w:lvl>
  </w:abstractNum>
  <w:abstractNum w:abstractNumId="3" w15:restartNumberingAfterBreak="0">
    <w:nsid w:val="0AC37C0D"/>
    <w:multiLevelType w:val="hybridMultilevel"/>
    <w:tmpl w:val="23E67820"/>
    <w:lvl w:ilvl="0" w:tplc="77C403D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FD80020"/>
    <w:multiLevelType w:val="multilevel"/>
    <w:tmpl w:val="2C540BCE"/>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35160E"/>
    <w:multiLevelType w:val="hybridMultilevel"/>
    <w:tmpl w:val="08B68CAC"/>
    <w:lvl w:ilvl="0" w:tplc="371218B4">
      <w:numFmt w:val="bullet"/>
      <w:pStyle w:val="ListParagraph"/>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5D1AA3"/>
    <w:multiLevelType w:val="hybridMultilevel"/>
    <w:tmpl w:val="7540B7E6"/>
    <w:lvl w:ilvl="0" w:tplc="77C403D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CE82F23"/>
    <w:multiLevelType w:val="multilevel"/>
    <w:tmpl w:val="6A0CEF30"/>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1D0563"/>
    <w:multiLevelType w:val="hybridMultilevel"/>
    <w:tmpl w:val="42B8FA30"/>
    <w:lvl w:ilvl="0" w:tplc="8FA6523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E5311CF"/>
    <w:multiLevelType w:val="hybridMultilevel"/>
    <w:tmpl w:val="514C4D7C"/>
    <w:lvl w:ilvl="0" w:tplc="C090EEA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1F8519D"/>
    <w:multiLevelType w:val="hybridMultilevel"/>
    <w:tmpl w:val="8B4E9AC8"/>
    <w:lvl w:ilvl="0" w:tplc="77C403D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40F04A0"/>
    <w:multiLevelType w:val="hybridMultilevel"/>
    <w:tmpl w:val="602AAA3A"/>
    <w:lvl w:ilvl="0" w:tplc="84343622">
      <w:start w:val="1"/>
      <w:numFmt w:val="decimal"/>
      <w:pStyle w:val="Subtitle"/>
      <w:lvlText w:val="1.1.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5E27C7C"/>
    <w:multiLevelType w:val="multilevel"/>
    <w:tmpl w:val="C0E4A16A"/>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FE06C3"/>
    <w:multiLevelType w:val="multilevel"/>
    <w:tmpl w:val="5A68B6F0"/>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4521E6"/>
    <w:multiLevelType w:val="multilevel"/>
    <w:tmpl w:val="346C94BE"/>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371FB4"/>
    <w:multiLevelType w:val="multilevel"/>
    <w:tmpl w:val="A60E0EEA"/>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3D6CFB"/>
    <w:multiLevelType w:val="hybridMultilevel"/>
    <w:tmpl w:val="EA58DCB0"/>
    <w:lvl w:ilvl="0" w:tplc="77C403D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F1B63BD"/>
    <w:multiLevelType w:val="hybridMultilevel"/>
    <w:tmpl w:val="FF726DD0"/>
    <w:lvl w:ilvl="0" w:tplc="260AA208">
      <w:start w:val="1"/>
      <w:numFmt w:val="decimal"/>
      <w:pStyle w:val="Fig2"/>
      <w:lvlText w:val="Figure 2.0%1:"/>
      <w:lvlJc w:val="left"/>
      <w:pPr>
        <w:ind w:left="720" w:hanging="360"/>
      </w:pPr>
      <w:rPr>
        <w:rFonts w:hint="default"/>
        <w:b/>
        <w:i w:val="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F5D4222"/>
    <w:multiLevelType w:val="hybridMultilevel"/>
    <w:tmpl w:val="2D0EC19C"/>
    <w:lvl w:ilvl="0" w:tplc="147C5B04">
      <w:start w:val="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00330B1"/>
    <w:multiLevelType w:val="hybridMultilevel"/>
    <w:tmpl w:val="4936F920"/>
    <w:lvl w:ilvl="0" w:tplc="77C403D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4013D21"/>
    <w:multiLevelType w:val="hybridMultilevel"/>
    <w:tmpl w:val="A6FEF4F2"/>
    <w:lvl w:ilvl="0" w:tplc="2F8EEB34">
      <w:start w:val="1"/>
      <w:numFmt w:val="decimalZero"/>
      <w:pStyle w:val="TableauAnnexe5"/>
      <w:lvlText w:val="Tableau A5. %1 :"/>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D5A352C"/>
    <w:multiLevelType w:val="multilevel"/>
    <w:tmpl w:val="346C94BE"/>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3C3A56"/>
    <w:multiLevelType w:val="multilevel"/>
    <w:tmpl w:val="ECF291C2"/>
    <w:lvl w:ilvl="0">
      <w:start w:val="1"/>
      <w:numFmt w:val="decimal"/>
      <w:pStyle w:val="Heading1"/>
      <w:suff w:val="space"/>
      <w:lvlText w:val="CHAPITRE %1"/>
      <w:lvlJc w:val="left"/>
      <w:pPr>
        <w:ind w:left="0" w:firstLine="0"/>
      </w:pPr>
      <w:rPr>
        <w:rFonts w:hint="default"/>
      </w:rPr>
    </w:lvl>
    <w:lvl w:ilvl="1">
      <w:start w:val="1"/>
      <w:numFmt w:val="decimal"/>
      <w:pStyle w:val="11Loaten1"/>
      <w:suff w:val="space"/>
      <w:lvlText w:val="%1.%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pStyle w:val="111Loaten2"/>
      <w:suff w:val="space"/>
      <w:lvlText w:val="%1.%2.%3"/>
      <w:lvlJc w:val="left"/>
      <w:pPr>
        <w:ind w:left="720" w:hanging="720"/>
      </w:pPr>
      <w:rPr>
        <w:rFonts w:hint="default"/>
        <w:i/>
      </w:rPr>
    </w:lvl>
    <w:lvl w:ilvl="3">
      <w:start w:val="1"/>
      <w:numFmt w:val="decimal"/>
      <w:pStyle w:val="1111Loaten3"/>
      <w:suff w:val="space"/>
      <w:lvlText w:val="%1.%2.%3.%4"/>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11111Loaten4"/>
      <w:suff w:val="space"/>
      <w:lvlText w:val="%1.%2.%3.%4.%5"/>
      <w:lvlJc w:val="left"/>
      <w:pPr>
        <w:ind w:left="0" w:firstLine="0"/>
      </w:pPr>
      <w:rPr>
        <w:rFonts w:ascii="Times New Roman" w:hAnsi="Times New Roman" w:cs="Times New Roman" w:hint="default"/>
        <w:i/>
      </w:rPr>
    </w:lvl>
    <w:lvl w:ilvl="5">
      <w:start w:val="1"/>
      <w:numFmt w:val="lowerLetter"/>
      <w:pStyle w:val="asous-para"/>
      <w:suff w:val="space"/>
      <w:lvlText w:val="%6."/>
      <w:lvlJc w:val="left"/>
      <w:pPr>
        <w:ind w:left="0" w:firstLine="0"/>
      </w:pPr>
      <w:rPr>
        <w:rFonts w:hint="default"/>
        <w:i w:val="0"/>
        <w:sz w:val="24"/>
      </w:rPr>
    </w:lvl>
    <w:lvl w:ilvl="6">
      <w:start w:val="1"/>
      <w:numFmt w:val="decimalZero"/>
      <w:lvlRestart w:val="1"/>
      <w:pStyle w:val="Figure"/>
      <w:suff w:val="space"/>
      <w:lvlText w:val="Figure %1.%7 :"/>
      <w:lvlJc w:val="left"/>
      <w:pPr>
        <w:ind w:left="0" w:firstLine="0"/>
      </w:pPr>
      <w:rPr>
        <w:rFonts w:hint="default"/>
        <w:b/>
        <w:i w:val="0"/>
      </w:rPr>
    </w:lvl>
    <w:lvl w:ilvl="7">
      <w:start w:val="1"/>
      <w:numFmt w:val="decimalZero"/>
      <w:lvlRestart w:val="1"/>
      <w:pStyle w:val="Tabilao"/>
      <w:suff w:val="space"/>
      <w:lvlText w:val="Tableau %1.%8 :"/>
      <w:lvlJc w:val="left"/>
      <w:pPr>
        <w:ind w:left="0" w:firstLine="0"/>
      </w:pPr>
      <w:rPr>
        <w:rFonts w:hint="default"/>
        <w:b/>
        <w:i w:val="0"/>
      </w:rPr>
    </w:lvl>
    <w:lvl w:ilvl="8">
      <w:start w:val="1"/>
      <w:numFmt w:val="decimal"/>
      <w:lvlText w:val="%1.%2.%3.%4.%5.%6.%7.%8.%9"/>
      <w:lvlJc w:val="left"/>
      <w:pPr>
        <w:ind w:left="1584" w:hanging="1584"/>
      </w:pPr>
      <w:rPr>
        <w:rFonts w:hint="default"/>
      </w:rPr>
    </w:lvl>
  </w:abstractNum>
  <w:abstractNum w:abstractNumId="23" w15:restartNumberingAfterBreak="0">
    <w:nsid w:val="5DEB57F9"/>
    <w:multiLevelType w:val="hybridMultilevel"/>
    <w:tmpl w:val="1E2A7648"/>
    <w:lvl w:ilvl="0" w:tplc="77C403D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1861FCF"/>
    <w:multiLevelType w:val="multilevel"/>
    <w:tmpl w:val="C726B690"/>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907CB0"/>
    <w:multiLevelType w:val="hybridMultilevel"/>
    <w:tmpl w:val="4CFA792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4B52D9F"/>
    <w:multiLevelType w:val="hybridMultilevel"/>
    <w:tmpl w:val="D1E01406"/>
    <w:lvl w:ilvl="0" w:tplc="8C448330">
      <w:numFmt w:val="bullet"/>
      <w:lvlText w:val="-"/>
      <w:lvlJc w:val="left"/>
      <w:pPr>
        <w:ind w:left="720" w:hanging="360"/>
      </w:pPr>
      <w:rPr>
        <w:rFonts w:ascii="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B66649F"/>
    <w:multiLevelType w:val="multilevel"/>
    <w:tmpl w:val="AF4451F0"/>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9A3E8B"/>
    <w:multiLevelType w:val="multilevel"/>
    <w:tmpl w:val="93A0CC24"/>
    <w:lvl w:ilvl="0">
      <w:numFmt w:val="bullet"/>
      <w:lvlText w:val="-"/>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F030A4B"/>
    <w:multiLevelType w:val="hybridMultilevel"/>
    <w:tmpl w:val="9BC0B69E"/>
    <w:lvl w:ilvl="0" w:tplc="73283E82">
      <w:start w:val="4"/>
      <w:numFmt w:val="bullet"/>
      <w:lvlText w:val="-"/>
      <w:lvlJc w:val="left"/>
      <w:pPr>
        <w:ind w:left="720" w:hanging="360"/>
      </w:pPr>
      <w:rPr>
        <w:rFonts w:ascii="Times New Roman" w:eastAsiaTheme="minorHAnsi" w:hAnsi="Times New Roman" w:cs="Times New Roman" w:hint="default"/>
      </w:rPr>
    </w:lvl>
    <w:lvl w:ilvl="1" w:tplc="8C448330">
      <w:numFmt w:val="bullet"/>
      <w:lvlText w:val="-"/>
      <w:lvlJc w:val="left"/>
      <w:pPr>
        <w:ind w:left="1440" w:hanging="360"/>
      </w:pPr>
      <w:rPr>
        <w:rFonts w:ascii="Times New Roman" w:hAnsi="Times New Roman" w:cs="Times New Roman"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F5D04F8"/>
    <w:multiLevelType w:val="multilevel"/>
    <w:tmpl w:val="B438530C"/>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281A41"/>
    <w:multiLevelType w:val="multilevel"/>
    <w:tmpl w:val="15907A5C"/>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EE76DF"/>
    <w:multiLevelType w:val="hybridMultilevel"/>
    <w:tmpl w:val="A288A776"/>
    <w:lvl w:ilvl="0" w:tplc="DB2845E0">
      <w:start w:val="1"/>
      <w:numFmt w:val="decimal"/>
      <w:pStyle w:val="Style1"/>
      <w:lvlText w:val="Figure 2.0%1:"/>
      <w:lvlJc w:val="left"/>
      <w:pPr>
        <w:ind w:left="1080" w:hanging="360"/>
      </w:pPr>
      <w:rPr>
        <w:rFonts w:hint="default"/>
        <w:b/>
        <w:i w:val="0"/>
        <w:sz w:val="24"/>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3" w15:restartNumberingAfterBreak="0">
    <w:nsid w:val="7A7D4D7F"/>
    <w:multiLevelType w:val="multilevel"/>
    <w:tmpl w:val="C7C448BE"/>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AC68FF"/>
    <w:multiLevelType w:val="hybridMultilevel"/>
    <w:tmpl w:val="7FF43036"/>
    <w:lvl w:ilvl="0" w:tplc="E4FC4A88">
      <w:start w:val="1"/>
      <w:numFmt w:val="decimal"/>
      <w:pStyle w:val="Title"/>
      <w:lvlText w:val="2.%1."/>
      <w:lvlJc w:val="left"/>
      <w:pPr>
        <w:ind w:left="720" w:hanging="360"/>
      </w:pPr>
      <w:rPr>
        <w:rFonts w:hint="default"/>
      </w:rPr>
    </w:lvl>
    <w:lvl w:ilvl="1" w:tplc="A29E32B6">
      <w:start w:val="1"/>
      <w:numFmt w:val="lowerLetter"/>
      <w:lvlText w:val="%2."/>
      <w:lvlJc w:val="left"/>
      <w:pPr>
        <w:ind w:left="1440" w:hanging="360"/>
      </w:pPr>
    </w:lvl>
    <w:lvl w:ilvl="2" w:tplc="E2B86AA8">
      <w:start w:val="1"/>
      <w:numFmt w:val="lowerRoman"/>
      <w:lvlText w:val="%3."/>
      <w:lvlJc w:val="right"/>
      <w:pPr>
        <w:ind w:left="2160" w:hanging="180"/>
      </w:pPr>
    </w:lvl>
    <w:lvl w:ilvl="3" w:tplc="415CCE44">
      <w:start w:val="1"/>
      <w:numFmt w:val="decimal"/>
      <w:lvlText w:val="%4."/>
      <w:lvlJc w:val="left"/>
      <w:pPr>
        <w:ind w:left="2880" w:hanging="360"/>
      </w:pPr>
    </w:lvl>
    <w:lvl w:ilvl="4" w:tplc="B9022D54">
      <w:start w:val="1"/>
      <w:numFmt w:val="lowerLetter"/>
      <w:lvlText w:val="%5."/>
      <w:lvlJc w:val="left"/>
      <w:pPr>
        <w:ind w:left="3600" w:hanging="360"/>
      </w:pPr>
    </w:lvl>
    <w:lvl w:ilvl="5" w:tplc="402A0806" w:tentative="1">
      <w:start w:val="1"/>
      <w:numFmt w:val="lowerRoman"/>
      <w:lvlText w:val="%6."/>
      <w:lvlJc w:val="right"/>
      <w:pPr>
        <w:ind w:left="4320" w:hanging="180"/>
      </w:pPr>
    </w:lvl>
    <w:lvl w:ilvl="6" w:tplc="0B46D544">
      <w:start w:val="1"/>
      <w:numFmt w:val="decimal"/>
      <w:lvlText w:val="%7."/>
      <w:lvlJc w:val="left"/>
      <w:pPr>
        <w:ind w:left="5040" w:hanging="360"/>
      </w:pPr>
    </w:lvl>
    <w:lvl w:ilvl="7" w:tplc="5316FBE6" w:tentative="1">
      <w:start w:val="1"/>
      <w:numFmt w:val="lowerLetter"/>
      <w:lvlText w:val="%8."/>
      <w:lvlJc w:val="left"/>
      <w:pPr>
        <w:ind w:left="5760" w:hanging="360"/>
      </w:pPr>
    </w:lvl>
    <w:lvl w:ilvl="8" w:tplc="39249014" w:tentative="1">
      <w:start w:val="1"/>
      <w:numFmt w:val="lowerRoman"/>
      <w:lvlText w:val="%9."/>
      <w:lvlJc w:val="right"/>
      <w:pPr>
        <w:ind w:left="6480" w:hanging="180"/>
      </w:pPr>
    </w:lvl>
  </w:abstractNum>
  <w:abstractNum w:abstractNumId="35" w15:restartNumberingAfterBreak="0">
    <w:nsid w:val="7AB834D3"/>
    <w:multiLevelType w:val="hybridMultilevel"/>
    <w:tmpl w:val="B25E6702"/>
    <w:lvl w:ilvl="0" w:tplc="60D897F0">
      <w:start w:val="1"/>
      <w:numFmt w:val="bullet"/>
      <w:pStyle w:val="Puce"/>
      <w:lvlText w:val=""/>
      <w:lvlJc w:val="left"/>
      <w:pPr>
        <w:ind w:left="1077" w:hanging="360"/>
      </w:pPr>
      <w:rPr>
        <w:rFonts w:ascii="Symbol" w:hAnsi="Symbol" w:hint="default"/>
        <w:color w:val="auto"/>
      </w:rPr>
    </w:lvl>
    <w:lvl w:ilvl="1" w:tplc="7CE6FF5E" w:tentative="1">
      <w:start w:val="1"/>
      <w:numFmt w:val="bullet"/>
      <w:lvlText w:val="o"/>
      <w:lvlJc w:val="left"/>
      <w:pPr>
        <w:ind w:left="1797" w:hanging="360"/>
      </w:pPr>
      <w:rPr>
        <w:rFonts w:ascii="Courier New" w:hAnsi="Courier New" w:cs="Courier New" w:hint="default"/>
      </w:rPr>
    </w:lvl>
    <w:lvl w:ilvl="2" w:tplc="85E08546" w:tentative="1">
      <w:start w:val="1"/>
      <w:numFmt w:val="bullet"/>
      <w:lvlText w:val=""/>
      <w:lvlJc w:val="left"/>
      <w:pPr>
        <w:ind w:left="2517" w:hanging="360"/>
      </w:pPr>
      <w:rPr>
        <w:rFonts w:ascii="Wingdings" w:hAnsi="Wingdings" w:hint="default"/>
      </w:rPr>
    </w:lvl>
    <w:lvl w:ilvl="3" w:tplc="45CAD422" w:tentative="1">
      <w:start w:val="1"/>
      <w:numFmt w:val="bullet"/>
      <w:lvlText w:val=""/>
      <w:lvlJc w:val="left"/>
      <w:pPr>
        <w:ind w:left="3237" w:hanging="360"/>
      </w:pPr>
      <w:rPr>
        <w:rFonts w:ascii="Symbol" w:hAnsi="Symbol" w:hint="default"/>
      </w:rPr>
    </w:lvl>
    <w:lvl w:ilvl="4" w:tplc="BCDE092E" w:tentative="1">
      <w:start w:val="1"/>
      <w:numFmt w:val="bullet"/>
      <w:lvlText w:val="o"/>
      <w:lvlJc w:val="left"/>
      <w:pPr>
        <w:ind w:left="3957" w:hanging="360"/>
      </w:pPr>
      <w:rPr>
        <w:rFonts w:ascii="Courier New" w:hAnsi="Courier New" w:cs="Courier New" w:hint="default"/>
      </w:rPr>
    </w:lvl>
    <w:lvl w:ilvl="5" w:tplc="9660504C" w:tentative="1">
      <w:start w:val="1"/>
      <w:numFmt w:val="bullet"/>
      <w:lvlText w:val=""/>
      <w:lvlJc w:val="left"/>
      <w:pPr>
        <w:ind w:left="4677" w:hanging="360"/>
      </w:pPr>
      <w:rPr>
        <w:rFonts w:ascii="Wingdings" w:hAnsi="Wingdings" w:hint="default"/>
      </w:rPr>
    </w:lvl>
    <w:lvl w:ilvl="6" w:tplc="FDDECAB2" w:tentative="1">
      <w:start w:val="1"/>
      <w:numFmt w:val="bullet"/>
      <w:lvlText w:val=""/>
      <w:lvlJc w:val="left"/>
      <w:pPr>
        <w:ind w:left="5397" w:hanging="360"/>
      </w:pPr>
      <w:rPr>
        <w:rFonts w:ascii="Symbol" w:hAnsi="Symbol" w:hint="default"/>
      </w:rPr>
    </w:lvl>
    <w:lvl w:ilvl="7" w:tplc="CB0C19D8" w:tentative="1">
      <w:start w:val="1"/>
      <w:numFmt w:val="bullet"/>
      <w:lvlText w:val="o"/>
      <w:lvlJc w:val="left"/>
      <w:pPr>
        <w:ind w:left="6117" w:hanging="360"/>
      </w:pPr>
      <w:rPr>
        <w:rFonts w:ascii="Courier New" w:hAnsi="Courier New" w:cs="Courier New" w:hint="default"/>
      </w:rPr>
    </w:lvl>
    <w:lvl w:ilvl="8" w:tplc="E09428C6" w:tentative="1">
      <w:start w:val="1"/>
      <w:numFmt w:val="bullet"/>
      <w:lvlText w:val=""/>
      <w:lvlJc w:val="left"/>
      <w:pPr>
        <w:ind w:left="6837" w:hanging="360"/>
      </w:pPr>
      <w:rPr>
        <w:rFonts w:ascii="Wingdings" w:hAnsi="Wingdings" w:hint="default"/>
      </w:rPr>
    </w:lvl>
  </w:abstractNum>
  <w:abstractNum w:abstractNumId="36" w15:restartNumberingAfterBreak="0">
    <w:nsid w:val="7AD76842"/>
    <w:multiLevelType w:val="hybridMultilevel"/>
    <w:tmpl w:val="097E9B52"/>
    <w:lvl w:ilvl="0" w:tplc="8C448330">
      <w:numFmt w:val="bullet"/>
      <w:lvlText w:val="-"/>
      <w:lvlJc w:val="left"/>
      <w:pPr>
        <w:ind w:left="720" w:hanging="360"/>
      </w:pPr>
      <w:rPr>
        <w:rFonts w:ascii="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E263DCA"/>
    <w:multiLevelType w:val="hybridMultilevel"/>
    <w:tmpl w:val="41B8BF1A"/>
    <w:lvl w:ilvl="0" w:tplc="13AE7ACC">
      <w:start w:val="1"/>
      <w:numFmt w:val="decimal"/>
      <w:pStyle w:val="Notation"/>
      <w:suff w:val="space"/>
      <w:lvlText w:val="%1."/>
      <w:lvlJc w:val="left"/>
      <w:pPr>
        <w:ind w:left="0" w:firstLine="0"/>
      </w:pPr>
      <w:rPr>
        <w:rFonts w:ascii="Times New Roman" w:hAnsi="Times New Roman" w:hint="default"/>
        <w:b/>
        <w:i w:val="0"/>
        <w:sz w:val="24"/>
      </w:rPr>
    </w:lvl>
    <w:lvl w:ilvl="1" w:tplc="040C0003">
      <w:start w:val="1"/>
      <w:numFmt w:val="lowerLetter"/>
      <w:lvlText w:val="%2."/>
      <w:lvlJc w:val="left"/>
      <w:pPr>
        <w:ind w:left="1440" w:hanging="360"/>
      </w:pPr>
    </w:lvl>
    <w:lvl w:ilvl="2" w:tplc="040C0005">
      <w:start w:val="1"/>
      <w:numFmt w:val="lowerRoman"/>
      <w:lvlText w:val="%3."/>
      <w:lvlJc w:val="right"/>
      <w:pPr>
        <w:ind w:left="2160" w:hanging="180"/>
      </w:pPr>
    </w:lvl>
    <w:lvl w:ilvl="3" w:tplc="040C0001">
      <w:start w:val="1"/>
      <w:numFmt w:val="decimal"/>
      <w:lvlText w:val="%4."/>
      <w:lvlJc w:val="left"/>
      <w:pPr>
        <w:ind w:left="2880" w:hanging="360"/>
      </w:pPr>
    </w:lvl>
    <w:lvl w:ilvl="4" w:tplc="040C0003" w:tentative="1">
      <w:start w:val="1"/>
      <w:numFmt w:val="lowerLetter"/>
      <w:lvlText w:val="%5."/>
      <w:lvlJc w:val="left"/>
      <w:pPr>
        <w:ind w:left="3600" w:hanging="360"/>
      </w:pPr>
    </w:lvl>
    <w:lvl w:ilvl="5" w:tplc="040C0005" w:tentative="1">
      <w:start w:val="1"/>
      <w:numFmt w:val="lowerRoman"/>
      <w:lvlText w:val="%6."/>
      <w:lvlJc w:val="right"/>
      <w:pPr>
        <w:ind w:left="4320" w:hanging="180"/>
      </w:pPr>
    </w:lvl>
    <w:lvl w:ilvl="6" w:tplc="040C0001">
      <w:start w:val="1"/>
      <w:numFmt w:val="decimal"/>
      <w:lvlText w:val="%7."/>
      <w:lvlJc w:val="left"/>
      <w:pPr>
        <w:ind w:left="5040" w:hanging="360"/>
      </w:pPr>
    </w:lvl>
    <w:lvl w:ilvl="7" w:tplc="040C0003" w:tentative="1">
      <w:start w:val="1"/>
      <w:numFmt w:val="lowerLetter"/>
      <w:lvlText w:val="%8."/>
      <w:lvlJc w:val="left"/>
      <w:pPr>
        <w:ind w:left="5760" w:hanging="360"/>
      </w:pPr>
    </w:lvl>
    <w:lvl w:ilvl="8" w:tplc="040C0005" w:tentative="1">
      <w:start w:val="1"/>
      <w:numFmt w:val="lowerRoman"/>
      <w:lvlText w:val="%9."/>
      <w:lvlJc w:val="right"/>
      <w:pPr>
        <w:ind w:left="6480" w:hanging="180"/>
      </w:pPr>
    </w:lvl>
  </w:abstractNum>
  <w:num w:numId="1" w16cid:durableId="1035621182">
    <w:abstractNumId w:val="34"/>
  </w:num>
  <w:num w:numId="2" w16cid:durableId="2015919087">
    <w:abstractNumId w:val="11"/>
  </w:num>
  <w:num w:numId="3" w16cid:durableId="1035891527">
    <w:abstractNumId w:val="2"/>
  </w:num>
  <w:num w:numId="4" w16cid:durableId="583688588">
    <w:abstractNumId w:val="22"/>
  </w:num>
  <w:num w:numId="5" w16cid:durableId="639766212">
    <w:abstractNumId w:val="35"/>
  </w:num>
  <w:num w:numId="6" w16cid:durableId="1288312541">
    <w:abstractNumId w:val="37"/>
  </w:num>
  <w:num w:numId="7" w16cid:durableId="1781873954">
    <w:abstractNumId w:val="20"/>
  </w:num>
  <w:num w:numId="8" w16cid:durableId="1685858749">
    <w:abstractNumId w:val="17"/>
  </w:num>
  <w:num w:numId="9" w16cid:durableId="1253471090">
    <w:abstractNumId w:val="32"/>
  </w:num>
  <w:num w:numId="10" w16cid:durableId="1994750162">
    <w:abstractNumId w:val="37"/>
    <w:lvlOverride w:ilvl="0">
      <w:startOverride w:val="1"/>
    </w:lvlOverride>
  </w:num>
  <w:num w:numId="11" w16cid:durableId="387191753">
    <w:abstractNumId w:val="29"/>
  </w:num>
  <w:num w:numId="12" w16cid:durableId="197398490">
    <w:abstractNumId w:val="8"/>
  </w:num>
  <w:num w:numId="13" w16cid:durableId="1371497708">
    <w:abstractNumId w:val="36"/>
  </w:num>
  <w:num w:numId="14" w16cid:durableId="2143183299">
    <w:abstractNumId w:val="25"/>
  </w:num>
  <w:num w:numId="15" w16cid:durableId="1860511853">
    <w:abstractNumId w:val="18"/>
  </w:num>
  <w:num w:numId="16" w16cid:durableId="1071007456">
    <w:abstractNumId w:val="7"/>
  </w:num>
  <w:num w:numId="17" w16cid:durableId="744647136">
    <w:abstractNumId w:val="12"/>
  </w:num>
  <w:num w:numId="18" w16cid:durableId="147091596">
    <w:abstractNumId w:val="33"/>
  </w:num>
  <w:num w:numId="19" w16cid:durableId="1163814171">
    <w:abstractNumId w:val="24"/>
  </w:num>
  <w:num w:numId="20" w16cid:durableId="2065716298">
    <w:abstractNumId w:val="1"/>
  </w:num>
  <w:num w:numId="21" w16cid:durableId="1149903679">
    <w:abstractNumId w:val="28"/>
  </w:num>
  <w:num w:numId="22" w16cid:durableId="1326742942">
    <w:abstractNumId w:val="4"/>
  </w:num>
  <w:num w:numId="23" w16cid:durableId="1901283030">
    <w:abstractNumId w:val="30"/>
  </w:num>
  <w:num w:numId="24" w16cid:durableId="869689261">
    <w:abstractNumId w:val="13"/>
  </w:num>
  <w:num w:numId="25" w16cid:durableId="1203903484">
    <w:abstractNumId w:val="15"/>
  </w:num>
  <w:num w:numId="26" w16cid:durableId="1394036300">
    <w:abstractNumId w:val="21"/>
  </w:num>
  <w:num w:numId="27" w16cid:durableId="747654554">
    <w:abstractNumId w:val="27"/>
  </w:num>
  <w:num w:numId="28" w16cid:durableId="736903131">
    <w:abstractNumId w:val="14"/>
  </w:num>
  <w:num w:numId="29" w16cid:durableId="288123141">
    <w:abstractNumId w:val="31"/>
  </w:num>
  <w:num w:numId="30" w16cid:durableId="119304368">
    <w:abstractNumId w:val="9"/>
  </w:num>
  <w:num w:numId="31" w16cid:durableId="1405253939">
    <w:abstractNumId w:val="26"/>
  </w:num>
  <w:num w:numId="32" w16cid:durableId="1003624099">
    <w:abstractNumId w:val="23"/>
  </w:num>
  <w:num w:numId="33" w16cid:durableId="451478866">
    <w:abstractNumId w:val="6"/>
  </w:num>
  <w:num w:numId="34" w16cid:durableId="1619795346">
    <w:abstractNumId w:val="3"/>
  </w:num>
  <w:num w:numId="35" w16cid:durableId="452403442">
    <w:abstractNumId w:val="19"/>
  </w:num>
  <w:num w:numId="36" w16cid:durableId="320086676">
    <w:abstractNumId w:val="10"/>
  </w:num>
  <w:num w:numId="37" w16cid:durableId="1916625101">
    <w:abstractNumId w:val="16"/>
  </w:num>
  <w:num w:numId="38" w16cid:durableId="1236016374">
    <w:abstractNumId w:val="0"/>
  </w:num>
  <w:num w:numId="39" w16cid:durableId="1811481025">
    <w:abstractNumId w:val="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attachedTemplate r:id="rId1"/>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8C6"/>
    <w:rsid w:val="00000267"/>
    <w:rsid w:val="00000380"/>
    <w:rsid w:val="00000CA1"/>
    <w:rsid w:val="00001468"/>
    <w:rsid w:val="00001D18"/>
    <w:rsid w:val="0000202D"/>
    <w:rsid w:val="000029CC"/>
    <w:rsid w:val="00002AA1"/>
    <w:rsid w:val="00002C6E"/>
    <w:rsid w:val="00004A77"/>
    <w:rsid w:val="00004A8B"/>
    <w:rsid w:val="00005161"/>
    <w:rsid w:val="00005D0D"/>
    <w:rsid w:val="00006127"/>
    <w:rsid w:val="000067C8"/>
    <w:rsid w:val="00010B59"/>
    <w:rsid w:val="00011FF4"/>
    <w:rsid w:val="00012C7C"/>
    <w:rsid w:val="00012C90"/>
    <w:rsid w:val="00012FA8"/>
    <w:rsid w:val="00013C76"/>
    <w:rsid w:val="0001494C"/>
    <w:rsid w:val="00016260"/>
    <w:rsid w:val="000165E1"/>
    <w:rsid w:val="0001694E"/>
    <w:rsid w:val="00016A07"/>
    <w:rsid w:val="0002001A"/>
    <w:rsid w:val="0002196A"/>
    <w:rsid w:val="00022544"/>
    <w:rsid w:val="00022795"/>
    <w:rsid w:val="00022D4B"/>
    <w:rsid w:val="00022F2F"/>
    <w:rsid w:val="00023849"/>
    <w:rsid w:val="00023C01"/>
    <w:rsid w:val="00024728"/>
    <w:rsid w:val="00024A57"/>
    <w:rsid w:val="00024F6E"/>
    <w:rsid w:val="00025A4D"/>
    <w:rsid w:val="00025C5B"/>
    <w:rsid w:val="00025FF1"/>
    <w:rsid w:val="0002630B"/>
    <w:rsid w:val="000263F4"/>
    <w:rsid w:val="00027239"/>
    <w:rsid w:val="00027690"/>
    <w:rsid w:val="000318FC"/>
    <w:rsid w:val="000323D7"/>
    <w:rsid w:val="00032903"/>
    <w:rsid w:val="00032A02"/>
    <w:rsid w:val="00033242"/>
    <w:rsid w:val="000337D9"/>
    <w:rsid w:val="00034BD4"/>
    <w:rsid w:val="00034EB5"/>
    <w:rsid w:val="0003507C"/>
    <w:rsid w:val="00035BCE"/>
    <w:rsid w:val="0003719D"/>
    <w:rsid w:val="00037394"/>
    <w:rsid w:val="0004074D"/>
    <w:rsid w:val="00041EF3"/>
    <w:rsid w:val="0004360E"/>
    <w:rsid w:val="00043AB6"/>
    <w:rsid w:val="00044753"/>
    <w:rsid w:val="00045128"/>
    <w:rsid w:val="0004512B"/>
    <w:rsid w:val="00047043"/>
    <w:rsid w:val="00047DE4"/>
    <w:rsid w:val="000528CF"/>
    <w:rsid w:val="00052AA5"/>
    <w:rsid w:val="00052C96"/>
    <w:rsid w:val="00052D66"/>
    <w:rsid w:val="00052F47"/>
    <w:rsid w:val="00053A49"/>
    <w:rsid w:val="00053F3E"/>
    <w:rsid w:val="00054649"/>
    <w:rsid w:val="000546DB"/>
    <w:rsid w:val="00054884"/>
    <w:rsid w:val="0005569A"/>
    <w:rsid w:val="00055C09"/>
    <w:rsid w:val="00056221"/>
    <w:rsid w:val="00056FA9"/>
    <w:rsid w:val="00060408"/>
    <w:rsid w:val="00060824"/>
    <w:rsid w:val="00060C9C"/>
    <w:rsid w:val="0006190E"/>
    <w:rsid w:val="0006282A"/>
    <w:rsid w:val="0006343F"/>
    <w:rsid w:val="00063C02"/>
    <w:rsid w:val="000644A5"/>
    <w:rsid w:val="000645E5"/>
    <w:rsid w:val="000646E7"/>
    <w:rsid w:val="00065294"/>
    <w:rsid w:val="00066983"/>
    <w:rsid w:val="00066C34"/>
    <w:rsid w:val="0006756B"/>
    <w:rsid w:val="000679BC"/>
    <w:rsid w:val="00067C3B"/>
    <w:rsid w:val="000702A0"/>
    <w:rsid w:val="00070DF2"/>
    <w:rsid w:val="00071282"/>
    <w:rsid w:val="0007130C"/>
    <w:rsid w:val="00072018"/>
    <w:rsid w:val="000736FE"/>
    <w:rsid w:val="0007412D"/>
    <w:rsid w:val="00074E93"/>
    <w:rsid w:val="00075695"/>
    <w:rsid w:val="0007571C"/>
    <w:rsid w:val="0007631E"/>
    <w:rsid w:val="00077007"/>
    <w:rsid w:val="000818F1"/>
    <w:rsid w:val="00082BC4"/>
    <w:rsid w:val="00083F89"/>
    <w:rsid w:val="000840A5"/>
    <w:rsid w:val="000843B4"/>
    <w:rsid w:val="00086B50"/>
    <w:rsid w:val="00087319"/>
    <w:rsid w:val="00090950"/>
    <w:rsid w:val="00091E29"/>
    <w:rsid w:val="00092FE3"/>
    <w:rsid w:val="000938BA"/>
    <w:rsid w:val="00093AE7"/>
    <w:rsid w:val="00095014"/>
    <w:rsid w:val="0009510A"/>
    <w:rsid w:val="000955AC"/>
    <w:rsid w:val="00096467"/>
    <w:rsid w:val="00097E67"/>
    <w:rsid w:val="000A00D9"/>
    <w:rsid w:val="000A02DC"/>
    <w:rsid w:val="000A0D36"/>
    <w:rsid w:val="000A2436"/>
    <w:rsid w:val="000A2EB4"/>
    <w:rsid w:val="000A3060"/>
    <w:rsid w:val="000A4A51"/>
    <w:rsid w:val="000A4BA5"/>
    <w:rsid w:val="000A4E74"/>
    <w:rsid w:val="000A588D"/>
    <w:rsid w:val="000A597C"/>
    <w:rsid w:val="000A5C0D"/>
    <w:rsid w:val="000A5CE3"/>
    <w:rsid w:val="000A5DB6"/>
    <w:rsid w:val="000A648A"/>
    <w:rsid w:val="000A6D3F"/>
    <w:rsid w:val="000A702D"/>
    <w:rsid w:val="000B0A55"/>
    <w:rsid w:val="000B10F7"/>
    <w:rsid w:val="000B13C4"/>
    <w:rsid w:val="000B2EA3"/>
    <w:rsid w:val="000B2F3A"/>
    <w:rsid w:val="000B2F9C"/>
    <w:rsid w:val="000B3D53"/>
    <w:rsid w:val="000B4165"/>
    <w:rsid w:val="000B521D"/>
    <w:rsid w:val="000B69B3"/>
    <w:rsid w:val="000B6F28"/>
    <w:rsid w:val="000B759F"/>
    <w:rsid w:val="000B791E"/>
    <w:rsid w:val="000B7AE3"/>
    <w:rsid w:val="000B7E6D"/>
    <w:rsid w:val="000C08AF"/>
    <w:rsid w:val="000C1670"/>
    <w:rsid w:val="000C1857"/>
    <w:rsid w:val="000C27E0"/>
    <w:rsid w:val="000C2B2C"/>
    <w:rsid w:val="000C4310"/>
    <w:rsid w:val="000C47BB"/>
    <w:rsid w:val="000C4A20"/>
    <w:rsid w:val="000C5274"/>
    <w:rsid w:val="000C5774"/>
    <w:rsid w:val="000C5912"/>
    <w:rsid w:val="000C5B14"/>
    <w:rsid w:val="000C63D3"/>
    <w:rsid w:val="000C640E"/>
    <w:rsid w:val="000C6717"/>
    <w:rsid w:val="000C753D"/>
    <w:rsid w:val="000D008F"/>
    <w:rsid w:val="000D0F62"/>
    <w:rsid w:val="000D141C"/>
    <w:rsid w:val="000D1495"/>
    <w:rsid w:val="000D1553"/>
    <w:rsid w:val="000D32A6"/>
    <w:rsid w:val="000D6B2B"/>
    <w:rsid w:val="000D71F5"/>
    <w:rsid w:val="000D798E"/>
    <w:rsid w:val="000E1279"/>
    <w:rsid w:val="000E1516"/>
    <w:rsid w:val="000E2843"/>
    <w:rsid w:val="000E3BC1"/>
    <w:rsid w:val="000E7772"/>
    <w:rsid w:val="000E7AF5"/>
    <w:rsid w:val="000E7B08"/>
    <w:rsid w:val="000E7BB5"/>
    <w:rsid w:val="000E7DBD"/>
    <w:rsid w:val="000F092F"/>
    <w:rsid w:val="000F0DC5"/>
    <w:rsid w:val="000F0E39"/>
    <w:rsid w:val="000F0EB0"/>
    <w:rsid w:val="000F0EBC"/>
    <w:rsid w:val="000F122A"/>
    <w:rsid w:val="000F1819"/>
    <w:rsid w:val="000F22C4"/>
    <w:rsid w:val="000F2CAB"/>
    <w:rsid w:val="000F3763"/>
    <w:rsid w:val="000F3824"/>
    <w:rsid w:val="000F3D01"/>
    <w:rsid w:val="000F4C4D"/>
    <w:rsid w:val="000F5AEA"/>
    <w:rsid w:val="000F6083"/>
    <w:rsid w:val="000F611D"/>
    <w:rsid w:val="000F726C"/>
    <w:rsid w:val="000F7758"/>
    <w:rsid w:val="000F7D88"/>
    <w:rsid w:val="001006C1"/>
    <w:rsid w:val="00102DB8"/>
    <w:rsid w:val="001047FF"/>
    <w:rsid w:val="00104829"/>
    <w:rsid w:val="0010560E"/>
    <w:rsid w:val="00106D47"/>
    <w:rsid w:val="0010726A"/>
    <w:rsid w:val="0011015C"/>
    <w:rsid w:val="001118B9"/>
    <w:rsid w:val="001126B5"/>
    <w:rsid w:val="00112E0E"/>
    <w:rsid w:val="00114D05"/>
    <w:rsid w:val="001170F5"/>
    <w:rsid w:val="00121866"/>
    <w:rsid w:val="00122851"/>
    <w:rsid w:val="001235DC"/>
    <w:rsid w:val="001238D8"/>
    <w:rsid w:val="00123EF7"/>
    <w:rsid w:val="00124C02"/>
    <w:rsid w:val="00125316"/>
    <w:rsid w:val="001258CF"/>
    <w:rsid w:val="001265BA"/>
    <w:rsid w:val="00126677"/>
    <w:rsid w:val="001301D9"/>
    <w:rsid w:val="00131FBD"/>
    <w:rsid w:val="0013248A"/>
    <w:rsid w:val="0013253B"/>
    <w:rsid w:val="001327AB"/>
    <w:rsid w:val="00132863"/>
    <w:rsid w:val="00132ED9"/>
    <w:rsid w:val="00134851"/>
    <w:rsid w:val="0013559B"/>
    <w:rsid w:val="001358AE"/>
    <w:rsid w:val="0013767D"/>
    <w:rsid w:val="00137934"/>
    <w:rsid w:val="00137E47"/>
    <w:rsid w:val="00140444"/>
    <w:rsid w:val="001410EA"/>
    <w:rsid w:val="0014148C"/>
    <w:rsid w:val="00142372"/>
    <w:rsid w:val="00144CCF"/>
    <w:rsid w:val="001450AB"/>
    <w:rsid w:val="00146F6B"/>
    <w:rsid w:val="0015007B"/>
    <w:rsid w:val="00151561"/>
    <w:rsid w:val="00152236"/>
    <w:rsid w:val="00153848"/>
    <w:rsid w:val="00154D01"/>
    <w:rsid w:val="00155033"/>
    <w:rsid w:val="00156A01"/>
    <w:rsid w:val="00157A79"/>
    <w:rsid w:val="001604A0"/>
    <w:rsid w:val="00160937"/>
    <w:rsid w:val="00160B7A"/>
    <w:rsid w:val="00161F7A"/>
    <w:rsid w:val="00162E1F"/>
    <w:rsid w:val="00165739"/>
    <w:rsid w:val="00165747"/>
    <w:rsid w:val="00165A51"/>
    <w:rsid w:val="00165CA7"/>
    <w:rsid w:val="00166743"/>
    <w:rsid w:val="00166EA9"/>
    <w:rsid w:val="001674D8"/>
    <w:rsid w:val="00167642"/>
    <w:rsid w:val="0017039D"/>
    <w:rsid w:val="00171834"/>
    <w:rsid w:val="00171F01"/>
    <w:rsid w:val="00173D2F"/>
    <w:rsid w:val="001746F5"/>
    <w:rsid w:val="001755B1"/>
    <w:rsid w:val="001771A1"/>
    <w:rsid w:val="00177774"/>
    <w:rsid w:val="001806D5"/>
    <w:rsid w:val="00180A4E"/>
    <w:rsid w:val="00180FC0"/>
    <w:rsid w:val="001819B7"/>
    <w:rsid w:val="00181E72"/>
    <w:rsid w:val="001820B3"/>
    <w:rsid w:val="001825F6"/>
    <w:rsid w:val="00182F09"/>
    <w:rsid w:val="001831C8"/>
    <w:rsid w:val="0018383F"/>
    <w:rsid w:val="001850EF"/>
    <w:rsid w:val="001865BA"/>
    <w:rsid w:val="00186C00"/>
    <w:rsid w:val="0018772C"/>
    <w:rsid w:val="001877AA"/>
    <w:rsid w:val="00190145"/>
    <w:rsid w:val="00190775"/>
    <w:rsid w:val="00191897"/>
    <w:rsid w:val="00191BF8"/>
    <w:rsid w:val="00192018"/>
    <w:rsid w:val="00192F12"/>
    <w:rsid w:val="00194A5E"/>
    <w:rsid w:val="00194E47"/>
    <w:rsid w:val="00195C5F"/>
    <w:rsid w:val="00196218"/>
    <w:rsid w:val="00196DD5"/>
    <w:rsid w:val="0019768E"/>
    <w:rsid w:val="001A0040"/>
    <w:rsid w:val="001A02B6"/>
    <w:rsid w:val="001A05C2"/>
    <w:rsid w:val="001A0CB3"/>
    <w:rsid w:val="001A13A0"/>
    <w:rsid w:val="001A1C5E"/>
    <w:rsid w:val="001A1F96"/>
    <w:rsid w:val="001A2018"/>
    <w:rsid w:val="001A224B"/>
    <w:rsid w:val="001A28AC"/>
    <w:rsid w:val="001A382C"/>
    <w:rsid w:val="001A4531"/>
    <w:rsid w:val="001A5D7B"/>
    <w:rsid w:val="001B132A"/>
    <w:rsid w:val="001B1F7A"/>
    <w:rsid w:val="001B20DA"/>
    <w:rsid w:val="001B2CF3"/>
    <w:rsid w:val="001B322D"/>
    <w:rsid w:val="001B4E2E"/>
    <w:rsid w:val="001B6025"/>
    <w:rsid w:val="001B628E"/>
    <w:rsid w:val="001B6724"/>
    <w:rsid w:val="001B7C26"/>
    <w:rsid w:val="001C00B7"/>
    <w:rsid w:val="001C0191"/>
    <w:rsid w:val="001C154F"/>
    <w:rsid w:val="001C1B21"/>
    <w:rsid w:val="001C21B7"/>
    <w:rsid w:val="001C4FFA"/>
    <w:rsid w:val="001C57B8"/>
    <w:rsid w:val="001C6BA6"/>
    <w:rsid w:val="001C6E90"/>
    <w:rsid w:val="001C7C1C"/>
    <w:rsid w:val="001D04E0"/>
    <w:rsid w:val="001D1893"/>
    <w:rsid w:val="001D1A3E"/>
    <w:rsid w:val="001D3750"/>
    <w:rsid w:val="001D437E"/>
    <w:rsid w:val="001D4982"/>
    <w:rsid w:val="001D6118"/>
    <w:rsid w:val="001D6900"/>
    <w:rsid w:val="001D7949"/>
    <w:rsid w:val="001E012F"/>
    <w:rsid w:val="001E0196"/>
    <w:rsid w:val="001E049D"/>
    <w:rsid w:val="001E081E"/>
    <w:rsid w:val="001E36EA"/>
    <w:rsid w:val="001E389E"/>
    <w:rsid w:val="001E3AD3"/>
    <w:rsid w:val="001E51A3"/>
    <w:rsid w:val="001E5D29"/>
    <w:rsid w:val="001E6C0C"/>
    <w:rsid w:val="001E6E60"/>
    <w:rsid w:val="001F2355"/>
    <w:rsid w:val="001F2865"/>
    <w:rsid w:val="001F3091"/>
    <w:rsid w:val="001F370D"/>
    <w:rsid w:val="001F3EAF"/>
    <w:rsid w:val="001F4E99"/>
    <w:rsid w:val="001F52D2"/>
    <w:rsid w:val="001F53F8"/>
    <w:rsid w:val="001F5F14"/>
    <w:rsid w:val="0020081C"/>
    <w:rsid w:val="00201618"/>
    <w:rsid w:val="00201AF5"/>
    <w:rsid w:val="00202073"/>
    <w:rsid w:val="0020350D"/>
    <w:rsid w:val="002051D6"/>
    <w:rsid w:val="002066B5"/>
    <w:rsid w:val="0020687B"/>
    <w:rsid w:val="002068A0"/>
    <w:rsid w:val="00206AF3"/>
    <w:rsid w:val="00210774"/>
    <w:rsid w:val="00212F06"/>
    <w:rsid w:val="00216FAD"/>
    <w:rsid w:val="002179A8"/>
    <w:rsid w:val="00217F83"/>
    <w:rsid w:val="002204C4"/>
    <w:rsid w:val="002227C7"/>
    <w:rsid w:val="00222F42"/>
    <w:rsid w:val="00223129"/>
    <w:rsid w:val="00223977"/>
    <w:rsid w:val="00223EE4"/>
    <w:rsid w:val="00224C59"/>
    <w:rsid w:val="0022558E"/>
    <w:rsid w:val="00225BAE"/>
    <w:rsid w:val="00226608"/>
    <w:rsid w:val="002270A0"/>
    <w:rsid w:val="0022734C"/>
    <w:rsid w:val="00227DC0"/>
    <w:rsid w:val="002304A9"/>
    <w:rsid w:val="00230C49"/>
    <w:rsid w:val="002321BB"/>
    <w:rsid w:val="00232AC9"/>
    <w:rsid w:val="00233048"/>
    <w:rsid w:val="00233739"/>
    <w:rsid w:val="00233CA2"/>
    <w:rsid w:val="002343D8"/>
    <w:rsid w:val="00234602"/>
    <w:rsid w:val="00235D01"/>
    <w:rsid w:val="002369AD"/>
    <w:rsid w:val="00240029"/>
    <w:rsid w:val="0024091E"/>
    <w:rsid w:val="00240C37"/>
    <w:rsid w:val="00240E4E"/>
    <w:rsid w:val="002425D3"/>
    <w:rsid w:val="0024274B"/>
    <w:rsid w:val="00242797"/>
    <w:rsid w:val="0024438F"/>
    <w:rsid w:val="0024452A"/>
    <w:rsid w:val="0024567A"/>
    <w:rsid w:val="00246B3B"/>
    <w:rsid w:val="00247F3C"/>
    <w:rsid w:val="002502B1"/>
    <w:rsid w:val="00251D6E"/>
    <w:rsid w:val="00253D79"/>
    <w:rsid w:val="00253E29"/>
    <w:rsid w:val="00254D6A"/>
    <w:rsid w:val="002555D8"/>
    <w:rsid w:val="00255EE3"/>
    <w:rsid w:val="00255F87"/>
    <w:rsid w:val="00256E10"/>
    <w:rsid w:val="00256FE3"/>
    <w:rsid w:val="00257396"/>
    <w:rsid w:val="0026010C"/>
    <w:rsid w:val="00260DBF"/>
    <w:rsid w:val="002612C5"/>
    <w:rsid w:val="00261EE9"/>
    <w:rsid w:val="0026230A"/>
    <w:rsid w:val="002643E6"/>
    <w:rsid w:val="00264A8B"/>
    <w:rsid w:val="002653E3"/>
    <w:rsid w:val="002655B5"/>
    <w:rsid w:val="0026593F"/>
    <w:rsid w:val="002659B5"/>
    <w:rsid w:val="00266727"/>
    <w:rsid w:val="002672FF"/>
    <w:rsid w:val="00267673"/>
    <w:rsid w:val="00267E4F"/>
    <w:rsid w:val="00267EED"/>
    <w:rsid w:val="002704E9"/>
    <w:rsid w:val="00271EE3"/>
    <w:rsid w:val="002723B1"/>
    <w:rsid w:val="00272422"/>
    <w:rsid w:val="00272B59"/>
    <w:rsid w:val="0027477A"/>
    <w:rsid w:val="002759FB"/>
    <w:rsid w:val="00275E51"/>
    <w:rsid w:val="00275F21"/>
    <w:rsid w:val="002765BC"/>
    <w:rsid w:val="002774C5"/>
    <w:rsid w:val="00277955"/>
    <w:rsid w:val="00277BDA"/>
    <w:rsid w:val="00277C6D"/>
    <w:rsid w:val="00277F9B"/>
    <w:rsid w:val="00280829"/>
    <w:rsid w:val="00280D93"/>
    <w:rsid w:val="00281D62"/>
    <w:rsid w:val="00281EE3"/>
    <w:rsid w:val="00282C9C"/>
    <w:rsid w:val="00283209"/>
    <w:rsid w:val="002834E9"/>
    <w:rsid w:val="002836BE"/>
    <w:rsid w:val="00284096"/>
    <w:rsid w:val="002845D3"/>
    <w:rsid w:val="00284AE0"/>
    <w:rsid w:val="002854BB"/>
    <w:rsid w:val="00286400"/>
    <w:rsid w:val="002874A4"/>
    <w:rsid w:val="00287CBB"/>
    <w:rsid w:val="00287E1F"/>
    <w:rsid w:val="0029052C"/>
    <w:rsid w:val="002909C0"/>
    <w:rsid w:val="00291065"/>
    <w:rsid w:val="00291099"/>
    <w:rsid w:val="00291225"/>
    <w:rsid w:val="002936ED"/>
    <w:rsid w:val="00293BD8"/>
    <w:rsid w:val="0029577E"/>
    <w:rsid w:val="00295B35"/>
    <w:rsid w:val="00295B62"/>
    <w:rsid w:val="00295F20"/>
    <w:rsid w:val="00296507"/>
    <w:rsid w:val="002979E9"/>
    <w:rsid w:val="00297F2B"/>
    <w:rsid w:val="002A06A6"/>
    <w:rsid w:val="002A14D6"/>
    <w:rsid w:val="002A1593"/>
    <w:rsid w:val="002A25FE"/>
    <w:rsid w:val="002A4B7D"/>
    <w:rsid w:val="002A610F"/>
    <w:rsid w:val="002A6279"/>
    <w:rsid w:val="002A63B7"/>
    <w:rsid w:val="002A64F8"/>
    <w:rsid w:val="002A6F9E"/>
    <w:rsid w:val="002A7B12"/>
    <w:rsid w:val="002B1F74"/>
    <w:rsid w:val="002B2175"/>
    <w:rsid w:val="002B3A57"/>
    <w:rsid w:val="002B3C13"/>
    <w:rsid w:val="002B469A"/>
    <w:rsid w:val="002B5B87"/>
    <w:rsid w:val="002B6233"/>
    <w:rsid w:val="002B7CDB"/>
    <w:rsid w:val="002C0A02"/>
    <w:rsid w:val="002C0FD7"/>
    <w:rsid w:val="002C169F"/>
    <w:rsid w:val="002C191E"/>
    <w:rsid w:val="002C2A29"/>
    <w:rsid w:val="002C2A3A"/>
    <w:rsid w:val="002C4D29"/>
    <w:rsid w:val="002C5B1B"/>
    <w:rsid w:val="002C6963"/>
    <w:rsid w:val="002C726E"/>
    <w:rsid w:val="002C7567"/>
    <w:rsid w:val="002C7D42"/>
    <w:rsid w:val="002C7D7B"/>
    <w:rsid w:val="002D0705"/>
    <w:rsid w:val="002D0E15"/>
    <w:rsid w:val="002D1336"/>
    <w:rsid w:val="002D277D"/>
    <w:rsid w:val="002D3EEB"/>
    <w:rsid w:val="002D43CC"/>
    <w:rsid w:val="002D4627"/>
    <w:rsid w:val="002D51C8"/>
    <w:rsid w:val="002D649B"/>
    <w:rsid w:val="002D72DB"/>
    <w:rsid w:val="002D78A6"/>
    <w:rsid w:val="002E0286"/>
    <w:rsid w:val="002E059E"/>
    <w:rsid w:val="002E0BC9"/>
    <w:rsid w:val="002E0D75"/>
    <w:rsid w:val="002E1482"/>
    <w:rsid w:val="002E15AC"/>
    <w:rsid w:val="002E2519"/>
    <w:rsid w:val="002E2B7A"/>
    <w:rsid w:val="002E2E26"/>
    <w:rsid w:val="002E3102"/>
    <w:rsid w:val="002E3104"/>
    <w:rsid w:val="002E3B12"/>
    <w:rsid w:val="002E3FB7"/>
    <w:rsid w:val="002E44AE"/>
    <w:rsid w:val="002E489A"/>
    <w:rsid w:val="002E4C9B"/>
    <w:rsid w:val="002E528C"/>
    <w:rsid w:val="002E65B0"/>
    <w:rsid w:val="002E6719"/>
    <w:rsid w:val="002F0894"/>
    <w:rsid w:val="002F228B"/>
    <w:rsid w:val="002F2E46"/>
    <w:rsid w:val="002F3A58"/>
    <w:rsid w:val="002F43E3"/>
    <w:rsid w:val="002F4CC7"/>
    <w:rsid w:val="002F57FA"/>
    <w:rsid w:val="002F6C15"/>
    <w:rsid w:val="002F6E14"/>
    <w:rsid w:val="002F703C"/>
    <w:rsid w:val="002F705C"/>
    <w:rsid w:val="002F74F6"/>
    <w:rsid w:val="002F794C"/>
    <w:rsid w:val="002F79CB"/>
    <w:rsid w:val="00300DEC"/>
    <w:rsid w:val="0030110F"/>
    <w:rsid w:val="003012A0"/>
    <w:rsid w:val="00301750"/>
    <w:rsid w:val="0030194A"/>
    <w:rsid w:val="00301F52"/>
    <w:rsid w:val="00303687"/>
    <w:rsid w:val="00303FB4"/>
    <w:rsid w:val="00305553"/>
    <w:rsid w:val="0030654F"/>
    <w:rsid w:val="00306B81"/>
    <w:rsid w:val="00307258"/>
    <w:rsid w:val="003078EB"/>
    <w:rsid w:val="0031082A"/>
    <w:rsid w:val="00310D06"/>
    <w:rsid w:val="0031108C"/>
    <w:rsid w:val="00311B2F"/>
    <w:rsid w:val="00312D53"/>
    <w:rsid w:val="00312EA1"/>
    <w:rsid w:val="00313C30"/>
    <w:rsid w:val="00314050"/>
    <w:rsid w:val="00314C7D"/>
    <w:rsid w:val="0031580E"/>
    <w:rsid w:val="00315979"/>
    <w:rsid w:val="00315B68"/>
    <w:rsid w:val="003161F5"/>
    <w:rsid w:val="00317AA8"/>
    <w:rsid w:val="00317DF9"/>
    <w:rsid w:val="00320224"/>
    <w:rsid w:val="00320AB8"/>
    <w:rsid w:val="0032158B"/>
    <w:rsid w:val="003217C7"/>
    <w:rsid w:val="00323B11"/>
    <w:rsid w:val="00323EA1"/>
    <w:rsid w:val="00324203"/>
    <w:rsid w:val="00324EB9"/>
    <w:rsid w:val="0032608B"/>
    <w:rsid w:val="003263A4"/>
    <w:rsid w:val="0032660B"/>
    <w:rsid w:val="003277B2"/>
    <w:rsid w:val="00327F3D"/>
    <w:rsid w:val="0033026D"/>
    <w:rsid w:val="00331129"/>
    <w:rsid w:val="00331193"/>
    <w:rsid w:val="003311D5"/>
    <w:rsid w:val="00331AFE"/>
    <w:rsid w:val="00332607"/>
    <w:rsid w:val="00332D84"/>
    <w:rsid w:val="00333244"/>
    <w:rsid w:val="003332F0"/>
    <w:rsid w:val="003332FD"/>
    <w:rsid w:val="0033341F"/>
    <w:rsid w:val="00333B3D"/>
    <w:rsid w:val="003349A5"/>
    <w:rsid w:val="00335827"/>
    <w:rsid w:val="003359A0"/>
    <w:rsid w:val="00335BFB"/>
    <w:rsid w:val="0033618E"/>
    <w:rsid w:val="00336AB2"/>
    <w:rsid w:val="0033735F"/>
    <w:rsid w:val="00340875"/>
    <w:rsid w:val="0034286B"/>
    <w:rsid w:val="00345251"/>
    <w:rsid w:val="003458E0"/>
    <w:rsid w:val="00345F7D"/>
    <w:rsid w:val="00347BD6"/>
    <w:rsid w:val="00347C63"/>
    <w:rsid w:val="003508BC"/>
    <w:rsid w:val="00350B2D"/>
    <w:rsid w:val="003514A7"/>
    <w:rsid w:val="00351667"/>
    <w:rsid w:val="00351C8D"/>
    <w:rsid w:val="00351FF1"/>
    <w:rsid w:val="00352B2B"/>
    <w:rsid w:val="003534BA"/>
    <w:rsid w:val="003538B9"/>
    <w:rsid w:val="00353CB2"/>
    <w:rsid w:val="003549A2"/>
    <w:rsid w:val="00356600"/>
    <w:rsid w:val="00356803"/>
    <w:rsid w:val="003571E1"/>
    <w:rsid w:val="003573AE"/>
    <w:rsid w:val="00361072"/>
    <w:rsid w:val="00361372"/>
    <w:rsid w:val="00361446"/>
    <w:rsid w:val="00361A47"/>
    <w:rsid w:val="00361F01"/>
    <w:rsid w:val="003626DA"/>
    <w:rsid w:val="00362FF0"/>
    <w:rsid w:val="003631A4"/>
    <w:rsid w:val="003636B3"/>
    <w:rsid w:val="00364410"/>
    <w:rsid w:val="0036447D"/>
    <w:rsid w:val="00364DF1"/>
    <w:rsid w:val="0036500A"/>
    <w:rsid w:val="00365528"/>
    <w:rsid w:val="00367D7B"/>
    <w:rsid w:val="0037077A"/>
    <w:rsid w:val="00371553"/>
    <w:rsid w:val="00371933"/>
    <w:rsid w:val="003723F8"/>
    <w:rsid w:val="00372906"/>
    <w:rsid w:val="00372AE2"/>
    <w:rsid w:val="00372D4E"/>
    <w:rsid w:val="00372DAB"/>
    <w:rsid w:val="00373228"/>
    <w:rsid w:val="00374302"/>
    <w:rsid w:val="003747B3"/>
    <w:rsid w:val="00375698"/>
    <w:rsid w:val="00375913"/>
    <w:rsid w:val="00376CB6"/>
    <w:rsid w:val="00376E43"/>
    <w:rsid w:val="00376FCE"/>
    <w:rsid w:val="0038153D"/>
    <w:rsid w:val="0038455E"/>
    <w:rsid w:val="00384DA1"/>
    <w:rsid w:val="003858E0"/>
    <w:rsid w:val="0038685D"/>
    <w:rsid w:val="003868FE"/>
    <w:rsid w:val="00386AF5"/>
    <w:rsid w:val="00386E51"/>
    <w:rsid w:val="00387C0F"/>
    <w:rsid w:val="0039018F"/>
    <w:rsid w:val="003905F0"/>
    <w:rsid w:val="00390685"/>
    <w:rsid w:val="00390D9F"/>
    <w:rsid w:val="00390E65"/>
    <w:rsid w:val="00391337"/>
    <w:rsid w:val="00392691"/>
    <w:rsid w:val="0039282A"/>
    <w:rsid w:val="003928DF"/>
    <w:rsid w:val="00392C95"/>
    <w:rsid w:val="00393599"/>
    <w:rsid w:val="00393789"/>
    <w:rsid w:val="00393BCE"/>
    <w:rsid w:val="00394017"/>
    <w:rsid w:val="00395B2B"/>
    <w:rsid w:val="00397544"/>
    <w:rsid w:val="003977B5"/>
    <w:rsid w:val="00397F19"/>
    <w:rsid w:val="003A09ED"/>
    <w:rsid w:val="003A0A03"/>
    <w:rsid w:val="003A1607"/>
    <w:rsid w:val="003A1C1F"/>
    <w:rsid w:val="003A382C"/>
    <w:rsid w:val="003A4271"/>
    <w:rsid w:val="003A42D3"/>
    <w:rsid w:val="003A4521"/>
    <w:rsid w:val="003A454D"/>
    <w:rsid w:val="003A47C3"/>
    <w:rsid w:val="003A5324"/>
    <w:rsid w:val="003A6B2E"/>
    <w:rsid w:val="003A7DEE"/>
    <w:rsid w:val="003B0227"/>
    <w:rsid w:val="003B26EC"/>
    <w:rsid w:val="003B2C91"/>
    <w:rsid w:val="003B2CB0"/>
    <w:rsid w:val="003B338C"/>
    <w:rsid w:val="003B3395"/>
    <w:rsid w:val="003B3F94"/>
    <w:rsid w:val="003B4221"/>
    <w:rsid w:val="003B4236"/>
    <w:rsid w:val="003B591C"/>
    <w:rsid w:val="003B67BF"/>
    <w:rsid w:val="003C0F89"/>
    <w:rsid w:val="003C1555"/>
    <w:rsid w:val="003C26C8"/>
    <w:rsid w:val="003C2EE1"/>
    <w:rsid w:val="003C31C2"/>
    <w:rsid w:val="003C3E70"/>
    <w:rsid w:val="003C3F29"/>
    <w:rsid w:val="003C5449"/>
    <w:rsid w:val="003C5F2E"/>
    <w:rsid w:val="003C602A"/>
    <w:rsid w:val="003C78DC"/>
    <w:rsid w:val="003D015F"/>
    <w:rsid w:val="003D073B"/>
    <w:rsid w:val="003D15FA"/>
    <w:rsid w:val="003D1A1B"/>
    <w:rsid w:val="003D207F"/>
    <w:rsid w:val="003D271D"/>
    <w:rsid w:val="003D295D"/>
    <w:rsid w:val="003D2DB3"/>
    <w:rsid w:val="003D307F"/>
    <w:rsid w:val="003D39BB"/>
    <w:rsid w:val="003D3B1B"/>
    <w:rsid w:val="003D43A1"/>
    <w:rsid w:val="003D491C"/>
    <w:rsid w:val="003D5F16"/>
    <w:rsid w:val="003D5F7B"/>
    <w:rsid w:val="003D68EF"/>
    <w:rsid w:val="003D6B10"/>
    <w:rsid w:val="003D73A1"/>
    <w:rsid w:val="003D77B9"/>
    <w:rsid w:val="003D783D"/>
    <w:rsid w:val="003E02A0"/>
    <w:rsid w:val="003E049D"/>
    <w:rsid w:val="003E15DC"/>
    <w:rsid w:val="003E1B06"/>
    <w:rsid w:val="003E1F56"/>
    <w:rsid w:val="003E23C4"/>
    <w:rsid w:val="003E2F93"/>
    <w:rsid w:val="003E3389"/>
    <w:rsid w:val="003E3B4F"/>
    <w:rsid w:val="003E4515"/>
    <w:rsid w:val="003E5C7D"/>
    <w:rsid w:val="003E7D92"/>
    <w:rsid w:val="003F16E3"/>
    <w:rsid w:val="003F3BAA"/>
    <w:rsid w:val="003F7A7D"/>
    <w:rsid w:val="003F7D91"/>
    <w:rsid w:val="00400726"/>
    <w:rsid w:val="00400DD4"/>
    <w:rsid w:val="00400F0E"/>
    <w:rsid w:val="00402203"/>
    <w:rsid w:val="0040249C"/>
    <w:rsid w:val="00403BF3"/>
    <w:rsid w:val="00404A73"/>
    <w:rsid w:val="00405445"/>
    <w:rsid w:val="00406472"/>
    <w:rsid w:val="00406580"/>
    <w:rsid w:val="004065F5"/>
    <w:rsid w:val="0040689F"/>
    <w:rsid w:val="004068FD"/>
    <w:rsid w:val="00407DBC"/>
    <w:rsid w:val="00410C56"/>
    <w:rsid w:val="00410DD3"/>
    <w:rsid w:val="004111A0"/>
    <w:rsid w:val="00411831"/>
    <w:rsid w:val="00413F4F"/>
    <w:rsid w:val="0041427C"/>
    <w:rsid w:val="00414937"/>
    <w:rsid w:val="00414EC5"/>
    <w:rsid w:val="00416989"/>
    <w:rsid w:val="00416AF4"/>
    <w:rsid w:val="004176A6"/>
    <w:rsid w:val="004206F9"/>
    <w:rsid w:val="00420C0E"/>
    <w:rsid w:val="00420D9E"/>
    <w:rsid w:val="004219E6"/>
    <w:rsid w:val="0042217A"/>
    <w:rsid w:val="00422837"/>
    <w:rsid w:val="0042302A"/>
    <w:rsid w:val="00423D9C"/>
    <w:rsid w:val="00424557"/>
    <w:rsid w:val="00425689"/>
    <w:rsid w:val="00425AC9"/>
    <w:rsid w:val="00425DAC"/>
    <w:rsid w:val="00426840"/>
    <w:rsid w:val="004274F4"/>
    <w:rsid w:val="00427772"/>
    <w:rsid w:val="00427CC5"/>
    <w:rsid w:val="00430622"/>
    <w:rsid w:val="004307A3"/>
    <w:rsid w:val="00431003"/>
    <w:rsid w:val="004327AA"/>
    <w:rsid w:val="00432F15"/>
    <w:rsid w:val="00433237"/>
    <w:rsid w:val="00435A45"/>
    <w:rsid w:val="0043638D"/>
    <w:rsid w:val="004368F8"/>
    <w:rsid w:val="00436D50"/>
    <w:rsid w:val="004373B5"/>
    <w:rsid w:val="0044178E"/>
    <w:rsid w:val="0044206F"/>
    <w:rsid w:val="0044211A"/>
    <w:rsid w:val="00443026"/>
    <w:rsid w:val="004432ED"/>
    <w:rsid w:val="00443493"/>
    <w:rsid w:val="0044396B"/>
    <w:rsid w:val="00443C60"/>
    <w:rsid w:val="00443DCE"/>
    <w:rsid w:val="00444246"/>
    <w:rsid w:val="004448B0"/>
    <w:rsid w:val="00444980"/>
    <w:rsid w:val="00444E63"/>
    <w:rsid w:val="00444FEE"/>
    <w:rsid w:val="004454AE"/>
    <w:rsid w:val="00445F61"/>
    <w:rsid w:val="00446E84"/>
    <w:rsid w:val="004471F4"/>
    <w:rsid w:val="00447A91"/>
    <w:rsid w:val="0045010A"/>
    <w:rsid w:val="0045019A"/>
    <w:rsid w:val="004505A6"/>
    <w:rsid w:val="00450F9B"/>
    <w:rsid w:val="0045151C"/>
    <w:rsid w:val="0045184D"/>
    <w:rsid w:val="00451FB9"/>
    <w:rsid w:val="00452A32"/>
    <w:rsid w:val="00454893"/>
    <w:rsid w:val="00455B15"/>
    <w:rsid w:val="00455E3B"/>
    <w:rsid w:val="00456570"/>
    <w:rsid w:val="00456D8A"/>
    <w:rsid w:val="00457B6B"/>
    <w:rsid w:val="00461DDD"/>
    <w:rsid w:val="00462C5E"/>
    <w:rsid w:val="00463333"/>
    <w:rsid w:val="00463CDD"/>
    <w:rsid w:val="00463F63"/>
    <w:rsid w:val="004656EB"/>
    <w:rsid w:val="00465D18"/>
    <w:rsid w:val="0046709C"/>
    <w:rsid w:val="00467B21"/>
    <w:rsid w:val="00467BBB"/>
    <w:rsid w:val="0047113E"/>
    <w:rsid w:val="00473409"/>
    <w:rsid w:val="004734AC"/>
    <w:rsid w:val="00476007"/>
    <w:rsid w:val="00477243"/>
    <w:rsid w:val="004773E4"/>
    <w:rsid w:val="004800F5"/>
    <w:rsid w:val="004807AF"/>
    <w:rsid w:val="00480822"/>
    <w:rsid w:val="00480AAD"/>
    <w:rsid w:val="00480BEB"/>
    <w:rsid w:val="00481015"/>
    <w:rsid w:val="00481378"/>
    <w:rsid w:val="00481568"/>
    <w:rsid w:val="004822EE"/>
    <w:rsid w:val="004830F2"/>
    <w:rsid w:val="00483B66"/>
    <w:rsid w:val="00484501"/>
    <w:rsid w:val="00484F5D"/>
    <w:rsid w:val="004850AB"/>
    <w:rsid w:val="004856CE"/>
    <w:rsid w:val="0048649B"/>
    <w:rsid w:val="004867CE"/>
    <w:rsid w:val="00486812"/>
    <w:rsid w:val="00487090"/>
    <w:rsid w:val="0048791D"/>
    <w:rsid w:val="00490515"/>
    <w:rsid w:val="004905E1"/>
    <w:rsid w:val="00491298"/>
    <w:rsid w:val="00492AA0"/>
    <w:rsid w:val="00492C45"/>
    <w:rsid w:val="004939B8"/>
    <w:rsid w:val="00496348"/>
    <w:rsid w:val="00497597"/>
    <w:rsid w:val="0049784F"/>
    <w:rsid w:val="00497C4F"/>
    <w:rsid w:val="004A0551"/>
    <w:rsid w:val="004A072B"/>
    <w:rsid w:val="004A08E3"/>
    <w:rsid w:val="004A101F"/>
    <w:rsid w:val="004A12CC"/>
    <w:rsid w:val="004A13EC"/>
    <w:rsid w:val="004A1711"/>
    <w:rsid w:val="004A3394"/>
    <w:rsid w:val="004A3661"/>
    <w:rsid w:val="004A3E41"/>
    <w:rsid w:val="004A4164"/>
    <w:rsid w:val="004A54ED"/>
    <w:rsid w:val="004A5AA8"/>
    <w:rsid w:val="004A5C0F"/>
    <w:rsid w:val="004A5F44"/>
    <w:rsid w:val="004A6146"/>
    <w:rsid w:val="004A6671"/>
    <w:rsid w:val="004A7EE6"/>
    <w:rsid w:val="004B1306"/>
    <w:rsid w:val="004B1C85"/>
    <w:rsid w:val="004B3C89"/>
    <w:rsid w:val="004B4138"/>
    <w:rsid w:val="004B447E"/>
    <w:rsid w:val="004B4612"/>
    <w:rsid w:val="004B48D1"/>
    <w:rsid w:val="004B49B0"/>
    <w:rsid w:val="004B4B5D"/>
    <w:rsid w:val="004B61E8"/>
    <w:rsid w:val="004B75D4"/>
    <w:rsid w:val="004B79F9"/>
    <w:rsid w:val="004C0564"/>
    <w:rsid w:val="004C20BF"/>
    <w:rsid w:val="004C2501"/>
    <w:rsid w:val="004C2531"/>
    <w:rsid w:val="004C3508"/>
    <w:rsid w:val="004C3686"/>
    <w:rsid w:val="004C48EA"/>
    <w:rsid w:val="004C4925"/>
    <w:rsid w:val="004C4F48"/>
    <w:rsid w:val="004C4F7C"/>
    <w:rsid w:val="004C5370"/>
    <w:rsid w:val="004C55FD"/>
    <w:rsid w:val="004C579E"/>
    <w:rsid w:val="004C60D7"/>
    <w:rsid w:val="004C695A"/>
    <w:rsid w:val="004C7AD7"/>
    <w:rsid w:val="004C7BD9"/>
    <w:rsid w:val="004D0404"/>
    <w:rsid w:val="004D1B76"/>
    <w:rsid w:val="004D220E"/>
    <w:rsid w:val="004D24BE"/>
    <w:rsid w:val="004D25D8"/>
    <w:rsid w:val="004D286C"/>
    <w:rsid w:val="004D2C56"/>
    <w:rsid w:val="004D2E3F"/>
    <w:rsid w:val="004D2FE1"/>
    <w:rsid w:val="004D33B8"/>
    <w:rsid w:val="004D3B2F"/>
    <w:rsid w:val="004D449D"/>
    <w:rsid w:val="004D7985"/>
    <w:rsid w:val="004D7AE5"/>
    <w:rsid w:val="004E100C"/>
    <w:rsid w:val="004E18EB"/>
    <w:rsid w:val="004E1FDC"/>
    <w:rsid w:val="004E241F"/>
    <w:rsid w:val="004E2BDE"/>
    <w:rsid w:val="004E3213"/>
    <w:rsid w:val="004E37F7"/>
    <w:rsid w:val="004E38F4"/>
    <w:rsid w:val="004E46CA"/>
    <w:rsid w:val="004E5641"/>
    <w:rsid w:val="004E68B8"/>
    <w:rsid w:val="004E6DAD"/>
    <w:rsid w:val="004E79C9"/>
    <w:rsid w:val="004F1733"/>
    <w:rsid w:val="004F2EA1"/>
    <w:rsid w:val="004F3256"/>
    <w:rsid w:val="004F3A8F"/>
    <w:rsid w:val="004F3FCB"/>
    <w:rsid w:val="004F44ED"/>
    <w:rsid w:val="004F4D4B"/>
    <w:rsid w:val="004F532C"/>
    <w:rsid w:val="004F57FC"/>
    <w:rsid w:val="004F5A1B"/>
    <w:rsid w:val="004F684B"/>
    <w:rsid w:val="004F6ABB"/>
    <w:rsid w:val="004F6EFA"/>
    <w:rsid w:val="004F7729"/>
    <w:rsid w:val="00500401"/>
    <w:rsid w:val="00501230"/>
    <w:rsid w:val="0050129A"/>
    <w:rsid w:val="005024F7"/>
    <w:rsid w:val="00503B37"/>
    <w:rsid w:val="00503F0C"/>
    <w:rsid w:val="00505485"/>
    <w:rsid w:val="00507594"/>
    <w:rsid w:val="0050767B"/>
    <w:rsid w:val="00510611"/>
    <w:rsid w:val="00510AB7"/>
    <w:rsid w:val="00510F48"/>
    <w:rsid w:val="00511346"/>
    <w:rsid w:val="00511F73"/>
    <w:rsid w:val="005121DE"/>
    <w:rsid w:val="00512637"/>
    <w:rsid w:val="005127DD"/>
    <w:rsid w:val="00512937"/>
    <w:rsid w:val="0051337D"/>
    <w:rsid w:val="00513DC7"/>
    <w:rsid w:val="005147C8"/>
    <w:rsid w:val="00514B01"/>
    <w:rsid w:val="00514B0C"/>
    <w:rsid w:val="00516304"/>
    <w:rsid w:val="005178BB"/>
    <w:rsid w:val="00517A36"/>
    <w:rsid w:val="00521421"/>
    <w:rsid w:val="005230DB"/>
    <w:rsid w:val="00523212"/>
    <w:rsid w:val="0052355D"/>
    <w:rsid w:val="00523C15"/>
    <w:rsid w:val="00523CBB"/>
    <w:rsid w:val="00523D43"/>
    <w:rsid w:val="00524704"/>
    <w:rsid w:val="00524B99"/>
    <w:rsid w:val="005254C0"/>
    <w:rsid w:val="005262A7"/>
    <w:rsid w:val="005267F7"/>
    <w:rsid w:val="005271D8"/>
    <w:rsid w:val="005275FA"/>
    <w:rsid w:val="005278D0"/>
    <w:rsid w:val="005305B7"/>
    <w:rsid w:val="00530AAA"/>
    <w:rsid w:val="00531026"/>
    <w:rsid w:val="00531313"/>
    <w:rsid w:val="00531917"/>
    <w:rsid w:val="00531F61"/>
    <w:rsid w:val="005349E9"/>
    <w:rsid w:val="005356A3"/>
    <w:rsid w:val="00535BF1"/>
    <w:rsid w:val="00535E99"/>
    <w:rsid w:val="00537402"/>
    <w:rsid w:val="00537D21"/>
    <w:rsid w:val="0054047E"/>
    <w:rsid w:val="00540502"/>
    <w:rsid w:val="00540E96"/>
    <w:rsid w:val="005414AC"/>
    <w:rsid w:val="0054198F"/>
    <w:rsid w:val="00542A15"/>
    <w:rsid w:val="00542E94"/>
    <w:rsid w:val="00544D84"/>
    <w:rsid w:val="00545A3A"/>
    <w:rsid w:val="00545A7C"/>
    <w:rsid w:val="00545BCA"/>
    <w:rsid w:val="00545FA9"/>
    <w:rsid w:val="00547780"/>
    <w:rsid w:val="00550FE7"/>
    <w:rsid w:val="0055117E"/>
    <w:rsid w:val="00551AEF"/>
    <w:rsid w:val="00552D80"/>
    <w:rsid w:val="00553B68"/>
    <w:rsid w:val="00555475"/>
    <w:rsid w:val="005559C3"/>
    <w:rsid w:val="00555F7F"/>
    <w:rsid w:val="005568B3"/>
    <w:rsid w:val="005570F0"/>
    <w:rsid w:val="005570FB"/>
    <w:rsid w:val="00557541"/>
    <w:rsid w:val="00557C56"/>
    <w:rsid w:val="005612F9"/>
    <w:rsid w:val="005617EA"/>
    <w:rsid w:val="005619F6"/>
    <w:rsid w:val="00563D77"/>
    <w:rsid w:val="00563F86"/>
    <w:rsid w:val="005641F6"/>
    <w:rsid w:val="0056460F"/>
    <w:rsid w:val="0056632F"/>
    <w:rsid w:val="00566918"/>
    <w:rsid w:val="00566BAC"/>
    <w:rsid w:val="005677B3"/>
    <w:rsid w:val="00570FFF"/>
    <w:rsid w:val="005711E3"/>
    <w:rsid w:val="005713E6"/>
    <w:rsid w:val="00571490"/>
    <w:rsid w:val="005717C0"/>
    <w:rsid w:val="005718A7"/>
    <w:rsid w:val="00572AA3"/>
    <w:rsid w:val="005735C8"/>
    <w:rsid w:val="005742DF"/>
    <w:rsid w:val="00574A53"/>
    <w:rsid w:val="00574F6E"/>
    <w:rsid w:val="00575B9E"/>
    <w:rsid w:val="005778A8"/>
    <w:rsid w:val="00581094"/>
    <w:rsid w:val="00581D80"/>
    <w:rsid w:val="00582741"/>
    <w:rsid w:val="00583322"/>
    <w:rsid w:val="0058532D"/>
    <w:rsid w:val="00585E21"/>
    <w:rsid w:val="00585EF9"/>
    <w:rsid w:val="005866FA"/>
    <w:rsid w:val="00586AA5"/>
    <w:rsid w:val="005876CB"/>
    <w:rsid w:val="0059062E"/>
    <w:rsid w:val="00591204"/>
    <w:rsid w:val="00591797"/>
    <w:rsid w:val="00591A72"/>
    <w:rsid w:val="00592210"/>
    <w:rsid w:val="0059322C"/>
    <w:rsid w:val="00595A00"/>
    <w:rsid w:val="00596904"/>
    <w:rsid w:val="005971C5"/>
    <w:rsid w:val="00597EBD"/>
    <w:rsid w:val="005A0366"/>
    <w:rsid w:val="005A0D18"/>
    <w:rsid w:val="005A1513"/>
    <w:rsid w:val="005A245D"/>
    <w:rsid w:val="005A3798"/>
    <w:rsid w:val="005A4115"/>
    <w:rsid w:val="005A4EFC"/>
    <w:rsid w:val="005A513C"/>
    <w:rsid w:val="005A6143"/>
    <w:rsid w:val="005A7175"/>
    <w:rsid w:val="005A7D6A"/>
    <w:rsid w:val="005A7FAA"/>
    <w:rsid w:val="005B0187"/>
    <w:rsid w:val="005B0526"/>
    <w:rsid w:val="005B1057"/>
    <w:rsid w:val="005B11BD"/>
    <w:rsid w:val="005B15D7"/>
    <w:rsid w:val="005B25E5"/>
    <w:rsid w:val="005B25F6"/>
    <w:rsid w:val="005B32C3"/>
    <w:rsid w:val="005B3A9F"/>
    <w:rsid w:val="005B3FB4"/>
    <w:rsid w:val="005B3FBB"/>
    <w:rsid w:val="005B4387"/>
    <w:rsid w:val="005B4576"/>
    <w:rsid w:val="005B4DF7"/>
    <w:rsid w:val="005B6C20"/>
    <w:rsid w:val="005C0218"/>
    <w:rsid w:val="005C29FF"/>
    <w:rsid w:val="005C3496"/>
    <w:rsid w:val="005C3D91"/>
    <w:rsid w:val="005C4FEB"/>
    <w:rsid w:val="005C6168"/>
    <w:rsid w:val="005C685E"/>
    <w:rsid w:val="005C6BA5"/>
    <w:rsid w:val="005C6DA4"/>
    <w:rsid w:val="005D06EC"/>
    <w:rsid w:val="005D0898"/>
    <w:rsid w:val="005D1FCA"/>
    <w:rsid w:val="005D2683"/>
    <w:rsid w:val="005D28CC"/>
    <w:rsid w:val="005D33D2"/>
    <w:rsid w:val="005D567F"/>
    <w:rsid w:val="005D5982"/>
    <w:rsid w:val="005D7B06"/>
    <w:rsid w:val="005E0767"/>
    <w:rsid w:val="005E0976"/>
    <w:rsid w:val="005E14EE"/>
    <w:rsid w:val="005E1860"/>
    <w:rsid w:val="005E2867"/>
    <w:rsid w:val="005E3AD4"/>
    <w:rsid w:val="005E47E8"/>
    <w:rsid w:val="005E4EA8"/>
    <w:rsid w:val="005E5968"/>
    <w:rsid w:val="005E59AC"/>
    <w:rsid w:val="005E6CB1"/>
    <w:rsid w:val="005E75D7"/>
    <w:rsid w:val="005E78A2"/>
    <w:rsid w:val="005E7B44"/>
    <w:rsid w:val="005F0A67"/>
    <w:rsid w:val="005F0DCE"/>
    <w:rsid w:val="005F2650"/>
    <w:rsid w:val="005F2737"/>
    <w:rsid w:val="005F2BD2"/>
    <w:rsid w:val="005F2BFD"/>
    <w:rsid w:val="005F3306"/>
    <w:rsid w:val="005F34E9"/>
    <w:rsid w:val="005F3907"/>
    <w:rsid w:val="005F4497"/>
    <w:rsid w:val="005F4828"/>
    <w:rsid w:val="005F54F2"/>
    <w:rsid w:val="005F6031"/>
    <w:rsid w:val="005F7CEE"/>
    <w:rsid w:val="0060075C"/>
    <w:rsid w:val="00600ACF"/>
    <w:rsid w:val="00600B19"/>
    <w:rsid w:val="00600EA9"/>
    <w:rsid w:val="00602738"/>
    <w:rsid w:val="00602AE3"/>
    <w:rsid w:val="00602C56"/>
    <w:rsid w:val="00603DBC"/>
    <w:rsid w:val="00604535"/>
    <w:rsid w:val="00604C17"/>
    <w:rsid w:val="00604DDF"/>
    <w:rsid w:val="006057B5"/>
    <w:rsid w:val="00606EE9"/>
    <w:rsid w:val="00607BAF"/>
    <w:rsid w:val="00607D31"/>
    <w:rsid w:val="00610039"/>
    <w:rsid w:val="00610076"/>
    <w:rsid w:val="006100EC"/>
    <w:rsid w:val="00610505"/>
    <w:rsid w:val="00610936"/>
    <w:rsid w:val="006123E9"/>
    <w:rsid w:val="0061269C"/>
    <w:rsid w:val="00612D8C"/>
    <w:rsid w:val="00614565"/>
    <w:rsid w:val="00614B30"/>
    <w:rsid w:val="00615846"/>
    <w:rsid w:val="00617399"/>
    <w:rsid w:val="00621100"/>
    <w:rsid w:val="006215B5"/>
    <w:rsid w:val="00621C31"/>
    <w:rsid w:val="006224FE"/>
    <w:rsid w:val="00622F75"/>
    <w:rsid w:val="00623625"/>
    <w:rsid w:val="00623AFA"/>
    <w:rsid w:val="00623B4C"/>
    <w:rsid w:val="00623CD7"/>
    <w:rsid w:val="00623D96"/>
    <w:rsid w:val="00623F39"/>
    <w:rsid w:val="006258F8"/>
    <w:rsid w:val="006262B5"/>
    <w:rsid w:val="00626540"/>
    <w:rsid w:val="006269C2"/>
    <w:rsid w:val="0063076F"/>
    <w:rsid w:val="00630FEB"/>
    <w:rsid w:val="006316EB"/>
    <w:rsid w:val="00632154"/>
    <w:rsid w:val="0063228D"/>
    <w:rsid w:val="006322EC"/>
    <w:rsid w:val="00632F03"/>
    <w:rsid w:val="006336E5"/>
    <w:rsid w:val="00633AB0"/>
    <w:rsid w:val="00634F6D"/>
    <w:rsid w:val="00635F1A"/>
    <w:rsid w:val="00636803"/>
    <w:rsid w:val="00636A35"/>
    <w:rsid w:val="00637BBF"/>
    <w:rsid w:val="006400B7"/>
    <w:rsid w:val="006414F9"/>
    <w:rsid w:val="00641C3D"/>
    <w:rsid w:val="00642E00"/>
    <w:rsid w:val="00643695"/>
    <w:rsid w:val="0064410B"/>
    <w:rsid w:val="00646FF0"/>
    <w:rsid w:val="0064757D"/>
    <w:rsid w:val="00647661"/>
    <w:rsid w:val="00650B41"/>
    <w:rsid w:val="00651544"/>
    <w:rsid w:val="006521C6"/>
    <w:rsid w:val="006523B0"/>
    <w:rsid w:val="006534A1"/>
    <w:rsid w:val="00654B38"/>
    <w:rsid w:val="006558D6"/>
    <w:rsid w:val="00656000"/>
    <w:rsid w:val="00656373"/>
    <w:rsid w:val="00656AA0"/>
    <w:rsid w:val="0065748E"/>
    <w:rsid w:val="00657DFB"/>
    <w:rsid w:val="00657E78"/>
    <w:rsid w:val="0066036E"/>
    <w:rsid w:val="00661A30"/>
    <w:rsid w:val="00662899"/>
    <w:rsid w:val="0066289D"/>
    <w:rsid w:val="00662B37"/>
    <w:rsid w:val="00662BDB"/>
    <w:rsid w:val="00662C1B"/>
    <w:rsid w:val="0066330A"/>
    <w:rsid w:val="00663B4B"/>
    <w:rsid w:val="0066437B"/>
    <w:rsid w:val="00664508"/>
    <w:rsid w:val="00664AE0"/>
    <w:rsid w:val="006652C8"/>
    <w:rsid w:val="00665731"/>
    <w:rsid w:val="00666BB5"/>
    <w:rsid w:val="00666ED3"/>
    <w:rsid w:val="00666F50"/>
    <w:rsid w:val="00666FC1"/>
    <w:rsid w:val="006704B1"/>
    <w:rsid w:val="00670798"/>
    <w:rsid w:val="006707D8"/>
    <w:rsid w:val="00671DD6"/>
    <w:rsid w:val="00672111"/>
    <w:rsid w:val="00672869"/>
    <w:rsid w:val="00672DF8"/>
    <w:rsid w:val="00672F9B"/>
    <w:rsid w:val="00673996"/>
    <w:rsid w:val="00674192"/>
    <w:rsid w:val="0067585A"/>
    <w:rsid w:val="00675AB8"/>
    <w:rsid w:val="00676201"/>
    <w:rsid w:val="006767C4"/>
    <w:rsid w:val="006779D9"/>
    <w:rsid w:val="00680B7B"/>
    <w:rsid w:val="0068220B"/>
    <w:rsid w:val="00682340"/>
    <w:rsid w:val="0068315C"/>
    <w:rsid w:val="00683185"/>
    <w:rsid w:val="006832D7"/>
    <w:rsid w:val="0068353C"/>
    <w:rsid w:val="006839B0"/>
    <w:rsid w:val="00684197"/>
    <w:rsid w:val="006849CE"/>
    <w:rsid w:val="00684FAD"/>
    <w:rsid w:val="00685A84"/>
    <w:rsid w:val="00690F59"/>
    <w:rsid w:val="00691E21"/>
    <w:rsid w:val="00693BD4"/>
    <w:rsid w:val="00694EBD"/>
    <w:rsid w:val="00695AAB"/>
    <w:rsid w:val="006963CF"/>
    <w:rsid w:val="00696538"/>
    <w:rsid w:val="006966E2"/>
    <w:rsid w:val="00696744"/>
    <w:rsid w:val="00696D15"/>
    <w:rsid w:val="00697D02"/>
    <w:rsid w:val="006A07FE"/>
    <w:rsid w:val="006A095F"/>
    <w:rsid w:val="006A276B"/>
    <w:rsid w:val="006A3246"/>
    <w:rsid w:val="006A35B4"/>
    <w:rsid w:val="006A3714"/>
    <w:rsid w:val="006A4DDB"/>
    <w:rsid w:val="006A4F23"/>
    <w:rsid w:val="006A5063"/>
    <w:rsid w:val="006A5AA6"/>
    <w:rsid w:val="006A6278"/>
    <w:rsid w:val="006A6E99"/>
    <w:rsid w:val="006A7193"/>
    <w:rsid w:val="006B105F"/>
    <w:rsid w:val="006B179F"/>
    <w:rsid w:val="006B1E53"/>
    <w:rsid w:val="006B2226"/>
    <w:rsid w:val="006B23FF"/>
    <w:rsid w:val="006B36AA"/>
    <w:rsid w:val="006B3E92"/>
    <w:rsid w:val="006B4DF5"/>
    <w:rsid w:val="006B5158"/>
    <w:rsid w:val="006B5AF1"/>
    <w:rsid w:val="006B6B7F"/>
    <w:rsid w:val="006B6E14"/>
    <w:rsid w:val="006B7130"/>
    <w:rsid w:val="006B788D"/>
    <w:rsid w:val="006C0826"/>
    <w:rsid w:val="006C0DCD"/>
    <w:rsid w:val="006C1AC6"/>
    <w:rsid w:val="006C1E80"/>
    <w:rsid w:val="006C25EE"/>
    <w:rsid w:val="006C2C20"/>
    <w:rsid w:val="006C3175"/>
    <w:rsid w:val="006C3CAC"/>
    <w:rsid w:val="006C4870"/>
    <w:rsid w:val="006C5764"/>
    <w:rsid w:val="006C59C5"/>
    <w:rsid w:val="006C60C1"/>
    <w:rsid w:val="006C652E"/>
    <w:rsid w:val="006C7BF7"/>
    <w:rsid w:val="006D07C7"/>
    <w:rsid w:val="006D0C32"/>
    <w:rsid w:val="006D27F9"/>
    <w:rsid w:val="006D2869"/>
    <w:rsid w:val="006D2E73"/>
    <w:rsid w:val="006D2EE1"/>
    <w:rsid w:val="006D4635"/>
    <w:rsid w:val="006D466C"/>
    <w:rsid w:val="006D4E83"/>
    <w:rsid w:val="006D5C11"/>
    <w:rsid w:val="006D5CA7"/>
    <w:rsid w:val="006D5D5B"/>
    <w:rsid w:val="006D6002"/>
    <w:rsid w:val="006D6DAA"/>
    <w:rsid w:val="006D6FF7"/>
    <w:rsid w:val="006D757F"/>
    <w:rsid w:val="006D76C9"/>
    <w:rsid w:val="006D7E2C"/>
    <w:rsid w:val="006E01AD"/>
    <w:rsid w:val="006E136F"/>
    <w:rsid w:val="006E15FA"/>
    <w:rsid w:val="006E18FC"/>
    <w:rsid w:val="006E4BF7"/>
    <w:rsid w:val="006E5C15"/>
    <w:rsid w:val="006E642B"/>
    <w:rsid w:val="006F0749"/>
    <w:rsid w:val="006F09F2"/>
    <w:rsid w:val="006F17C7"/>
    <w:rsid w:val="006F2B12"/>
    <w:rsid w:val="006F2E69"/>
    <w:rsid w:val="006F344D"/>
    <w:rsid w:val="006F35A8"/>
    <w:rsid w:val="006F3908"/>
    <w:rsid w:val="006F3CF3"/>
    <w:rsid w:val="006F3F86"/>
    <w:rsid w:val="006F512A"/>
    <w:rsid w:val="006F5D25"/>
    <w:rsid w:val="006F7728"/>
    <w:rsid w:val="00700CD8"/>
    <w:rsid w:val="00700FC0"/>
    <w:rsid w:val="007010EE"/>
    <w:rsid w:val="007022DC"/>
    <w:rsid w:val="007026FB"/>
    <w:rsid w:val="00703D46"/>
    <w:rsid w:val="00703DA2"/>
    <w:rsid w:val="007044E1"/>
    <w:rsid w:val="007051AA"/>
    <w:rsid w:val="0070551F"/>
    <w:rsid w:val="00705B72"/>
    <w:rsid w:val="00707878"/>
    <w:rsid w:val="00707DC8"/>
    <w:rsid w:val="007103AA"/>
    <w:rsid w:val="007108E5"/>
    <w:rsid w:val="007109DE"/>
    <w:rsid w:val="007147C2"/>
    <w:rsid w:val="0071503C"/>
    <w:rsid w:val="00715588"/>
    <w:rsid w:val="007168D1"/>
    <w:rsid w:val="00717D3A"/>
    <w:rsid w:val="00717D73"/>
    <w:rsid w:val="00720485"/>
    <w:rsid w:val="007209BA"/>
    <w:rsid w:val="00720ABB"/>
    <w:rsid w:val="00721093"/>
    <w:rsid w:val="0072181C"/>
    <w:rsid w:val="00722671"/>
    <w:rsid w:val="00722B53"/>
    <w:rsid w:val="00724887"/>
    <w:rsid w:val="007256F6"/>
    <w:rsid w:val="007258C5"/>
    <w:rsid w:val="00726048"/>
    <w:rsid w:val="007263C8"/>
    <w:rsid w:val="00726703"/>
    <w:rsid w:val="00726FD5"/>
    <w:rsid w:val="00727014"/>
    <w:rsid w:val="00727892"/>
    <w:rsid w:val="007304D5"/>
    <w:rsid w:val="00730C02"/>
    <w:rsid w:val="00731313"/>
    <w:rsid w:val="00731335"/>
    <w:rsid w:val="007317BB"/>
    <w:rsid w:val="00733C47"/>
    <w:rsid w:val="00736218"/>
    <w:rsid w:val="007362C6"/>
    <w:rsid w:val="0073660F"/>
    <w:rsid w:val="00736B34"/>
    <w:rsid w:val="00737257"/>
    <w:rsid w:val="007373E3"/>
    <w:rsid w:val="00740662"/>
    <w:rsid w:val="00741CF3"/>
    <w:rsid w:val="00742330"/>
    <w:rsid w:val="007424C0"/>
    <w:rsid w:val="007430E9"/>
    <w:rsid w:val="00743532"/>
    <w:rsid w:val="00743692"/>
    <w:rsid w:val="007449BA"/>
    <w:rsid w:val="007451B5"/>
    <w:rsid w:val="00745A58"/>
    <w:rsid w:val="007463B4"/>
    <w:rsid w:val="00746B88"/>
    <w:rsid w:val="007477E7"/>
    <w:rsid w:val="00747D03"/>
    <w:rsid w:val="007511D3"/>
    <w:rsid w:val="007518CC"/>
    <w:rsid w:val="00752065"/>
    <w:rsid w:val="0075255F"/>
    <w:rsid w:val="0075285E"/>
    <w:rsid w:val="00752B03"/>
    <w:rsid w:val="00752B64"/>
    <w:rsid w:val="00752F02"/>
    <w:rsid w:val="00753274"/>
    <w:rsid w:val="00754092"/>
    <w:rsid w:val="00754BC3"/>
    <w:rsid w:val="00754E48"/>
    <w:rsid w:val="00755E59"/>
    <w:rsid w:val="00755FB2"/>
    <w:rsid w:val="007563EC"/>
    <w:rsid w:val="00756C37"/>
    <w:rsid w:val="00757F23"/>
    <w:rsid w:val="007608A3"/>
    <w:rsid w:val="00760D0C"/>
    <w:rsid w:val="00761413"/>
    <w:rsid w:val="007615D6"/>
    <w:rsid w:val="00761CE3"/>
    <w:rsid w:val="00762403"/>
    <w:rsid w:val="007627EC"/>
    <w:rsid w:val="007629D1"/>
    <w:rsid w:val="00762F78"/>
    <w:rsid w:val="00763166"/>
    <w:rsid w:val="00763301"/>
    <w:rsid w:val="00763555"/>
    <w:rsid w:val="007648B5"/>
    <w:rsid w:val="00764F33"/>
    <w:rsid w:val="00765946"/>
    <w:rsid w:val="0076629F"/>
    <w:rsid w:val="00766342"/>
    <w:rsid w:val="00766732"/>
    <w:rsid w:val="007667DE"/>
    <w:rsid w:val="00766820"/>
    <w:rsid w:val="00766A3C"/>
    <w:rsid w:val="00766A65"/>
    <w:rsid w:val="00766A7C"/>
    <w:rsid w:val="00767558"/>
    <w:rsid w:val="00767980"/>
    <w:rsid w:val="00767BB3"/>
    <w:rsid w:val="00767EBB"/>
    <w:rsid w:val="00771022"/>
    <w:rsid w:val="007712C6"/>
    <w:rsid w:val="00771FC0"/>
    <w:rsid w:val="007728E5"/>
    <w:rsid w:val="00772D7F"/>
    <w:rsid w:val="00772D89"/>
    <w:rsid w:val="007737C8"/>
    <w:rsid w:val="0077529C"/>
    <w:rsid w:val="00775710"/>
    <w:rsid w:val="00775829"/>
    <w:rsid w:val="00775F3E"/>
    <w:rsid w:val="00776FC8"/>
    <w:rsid w:val="00776FDD"/>
    <w:rsid w:val="00777306"/>
    <w:rsid w:val="0078059C"/>
    <w:rsid w:val="00781EC2"/>
    <w:rsid w:val="00782823"/>
    <w:rsid w:val="00782E31"/>
    <w:rsid w:val="0078382A"/>
    <w:rsid w:val="00783D49"/>
    <w:rsid w:val="007841D3"/>
    <w:rsid w:val="00784212"/>
    <w:rsid w:val="007852D5"/>
    <w:rsid w:val="00785ACF"/>
    <w:rsid w:val="00786F03"/>
    <w:rsid w:val="00787100"/>
    <w:rsid w:val="00787CD0"/>
    <w:rsid w:val="00790343"/>
    <w:rsid w:val="0079151F"/>
    <w:rsid w:val="00791BB7"/>
    <w:rsid w:val="007945E9"/>
    <w:rsid w:val="00794EB2"/>
    <w:rsid w:val="007951AC"/>
    <w:rsid w:val="007952DA"/>
    <w:rsid w:val="00795A51"/>
    <w:rsid w:val="00795B5E"/>
    <w:rsid w:val="007968CD"/>
    <w:rsid w:val="00797F19"/>
    <w:rsid w:val="007A19E3"/>
    <w:rsid w:val="007A25F1"/>
    <w:rsid w:val="007A3692"/>
    <w:rsid w:val="007A373E"/>
    <w:rsid w:val="007A4A53"/>
    <w:rsid w:val="007A5C31"/>
    <w:rsid w:val="007A6D02"/>
    <w:rsid w:val="007A71FB"/>
    <w:rsid w:val="007A7A1A"/>
    <w:rsid w:val="007B140C"/>
    <w:rsid w:val="007B17AD"/>
    <w:rsid w:val="007B26E7"/>
    <w:rsid w:val="007B2D43"/>
    <w:rsid w:val="007B314D"/>
    <w:rsid w:val="007B31A5"/>
    <w:rsid w:val="007B459D"/>
    <w:rsid w:val="007B45A9"/>
    <w:rsid w:val="007B5CA5"/>
    <w:rsid w:val="007B658E"/>
    <w:rsid w:val="007B6E73"/>
    <w:rsid w:val="007B74B2"/>
    <w:rsid w:val="007C096C"/>
    <w:rsid w:val="007C099E"/>
    <w:rsid w:val="007C12EC"/>
    <w:rsid w:val="007C33B0"/>
    <w:rsid w:val="007C3E72"/>
    <w:rsid w:val="007C4A01"/>
    <w:rsid w:val="007C4F82"/>
    <w:rsid w:val="007C5427"/>
    <w:rsid w:val="007C6CC1"/>
    <w:rsid w:val="007C6D82"/>
    <w:rsid w:val="007C6DEB"/>
    <w:rsid w:val="007C6F76"/>
    <w:rsid w:val="007C7F6D"/>
    <w:rsid w:val="007D0DDF"/>
    <w:rsid w:val="007D2359"/>
    <w:rsid w:val="007D2AF9"/>
    <w:rsid w:val="007D2FF5"/>
    <w:rsid w:val="007D37C3"/>
    <w:rsid w:val="007D3C97"/>
    <w:rsid w:val="007D42A1"/>
    <w:rsid w:val="007D458F"/>
    <w:rsid w:val="007D4665"/>
    <w:rsid w:val="007D50BA"/>
    <w:rsid w:val="007D5165"/>
    <w:rsid w:val="007D53C8"/>
    <w:rsid w:val="007D5E51"/>
    <w:rsid w:val="007D616C"/>
    <w:rsid w:val="007D6968"/>
    <w:rsid w:val="007D6B68"/>
    <w:rsid w:val="007D7827"/>
    <w:rsid w:val="007D7ACF"/>
    <w:rsid w:val="007E04F3"/>
    <w:rsid w:val="007E2E12"/>
    <w:rsid w:val="007E327E"/>
    <w:rsid w:val="007E3CCB"/>
    <w:rsid w:val="007E4081"/>
    <w:rsid w:val="007E535C"/>
    <w:rsid w:val="007E6FF8"/>
    <w:rsid w:val="007E75C5"/>
    <w:rsid w:val="007E7CDC"/>
    <w:rsid w:val="007F0028"/>
    <w:rsid w:val="007F0923"/>
    <w:rsid w:val="007F2EB6"/>
    <w:rsid w:val="007F3A73"/>
    <w:rsid w:val="007F42AB"/>
    <w:rsid w:val="007F4481"/>
    <w:rsid w:val="007F4AB8"/>
    <w:rsid w:val="007F4C27"/>
    <w:rsid w:val="007F4DCA"/>
    <w:rsid w:val="007F4DEA"/>
    <w:rsid w:val="007F64B9"/>
    <w:rsid w:val="007F7A7C"/>
    <w:rsid w:val="008006B8"/>
    <w:rsid w:val="008008E2"/>
    <w:rsid w:val="008008FC"/>
    <w:rsid w:val="00801550"/>
    <w:rsid w:val="008018E2"/>
    <w:rsid w:val="008018E8"/>
    <w:rsid w:val="00801C03"/>
    <w:rsid w:val="00801D3F"/>
    <w:rsid w:val="00801EEB"/>
    <w:rsid w:val="008024BD"/>
    <w:rsid w:val="008031D8"/>
    <w:rsid w:val="00804233"/>
    <w:rsid w:val="0080485B"/>
    <w:rsid w:val="00804EBE"/>
    <w:rsid w:val="00805ACC"/>
    <w:rsid w:val="00805E9E"/>
    <w:rsid w:val="00806E79"/>
    <w:rsid w:val="008070A4"/>
    <w:rsid w:val="00807632"/>
    <w:rsid w:val="00807BB2"/>
    <w:rsid w:val="00810423"/>
    <w:rsid w:val="00810A14"/>
    <w:rsid w:val="00810C07"/>
    <w:rsid w:val="0081216C"/>
    <w:rsid w:val="0081225F"/>
    <w:rsid w:val="00812D22"/>
    <w:rsid w:val="008135C8"/>
    <w:rsid w:val="00813660"/>
    <w:rsid w:val="00813C40"/>
    <w:rsid w:val="00814773"/>
    <w:rsid w:val="00815DBF"/>
    <w:rsid w:val="008164B6"/>
    <w:rsid w:val="00816655"/>
    <w:rsid w:val="00816A1C"/>
    <w:rsid w:val="00816C62"/>
    <w:rsid w:val="00817EE2"/>
    <w:rsid w:val="00820775"/>
    <w:rsid w:val="00820824"/>
    <w:rsid w:val="00821759"/>
    <w:rsid w:val="00822068"/>
    <w:rsid w:val="0082305F"/>
    <w:rsid w:val="00823063"/>
    <w:rsid w:val="0082440D"/>
    <w:rsid w:val="0082451B"/>
    <w:rsid w:val="00824E7F"/>
    <w:rsid w:val="00825565"/>
    <w:rsid w:val="0082560A"/>
    <w:rsid w:val="00827205"/>
    <w:rsid w:val="00827B94"/>
    <w:rsid w:val="008302FB"/>
    <w:rsid w:val="00830CD9"/>
    <w:rsid w:val="00831B74"/>
    <w:rsid w:val="00831E3A"/>
    <w:rsid w:val="00832164"/>
    <w:rsid w:val="00832B46"/>
    <w:rsid w:val="0083358B"/>
    <w:rsid w:val="00833647"/>
    <w:rsid w:val="00834697"/>
    <w:rsid w:val="00836203"/>
    <w:rsid w:val="00837393"/>
    <w:rsid w:val="00840AD3"/>
    <w:rsid w:val="00842103"/>
    <w:rsid w:val="0084223C"/>
    <w:rsid w:val="008430CD"/>
    <w:rsid w:val="00843F36"/>
    <w:rsid w:val="00844446"/>
    <w:rsid w:val="00844706"/>
    <w:rsid w:val="00844B70"/>
    <w:rsid w:val="00844C1C"/>
    <w:rsid w:val="008456B8"/>
    <w:rsid w:val="0084573D"/>
    <w:rsid w:val="00845816"/>
    <w:rsid w:val="0084596F"/>
    <w:rsid w:val="00845AD8"/>
    <w:rsid w:val="00846293"/>
    <w:rsid w:val="008462FC"/>
    <w:rsid w:val="0084724D"/>
    <w:rsid w:val="00851F4C"/>
    <w:rsid w:val="008532AA"/>
    <w:rsid w:val="00854F5F"/>
    <w:rsid w:val="00854F91"/>
    <w:rsid w:val="0086018C"/>
    <w:rsid w:val="00860246"/>
    <w:rsid w:val="00860CEA"/>
    <w:rsid w:val="00861BD8"/>
    <w:rsid w:val="00861CA2"/>
    <w:rsid w:val="00862FD2"/>
    <w:rsid w:val="00864BE4"/>
    <w:rsid w:val="00866575"/>
    <w:rsid w:val="0086764B"/>
    <w:rsid w:val="008676E6"/>
    <w:rsid w:val="0086772F"/>
    <w:rsid w:val="00870128"/>
    <w:rsid w:val="0087013B"/>
    <w:rsid w:val="008702A7"/>
    <w:rsid w:val="008704C7"/>
    <w:rsid w:val="008710C0"/>
    <w:rsid w:val="00871B8F"/>
    <w:rsid w:val="00872C0F"/>
    <w:rsid w:val="00872DF7"/>
    <w:rsid w:val="00873574"/>
    <w:rsid w:val="00873D29"/>
    <w:rsid w:val="008741A4"/>
    <w:rsid w:val="008741ED"/>
    <w:rsid w:val="00874D55"/>
    <w:rsid w:val="00874EF0"/>
    <w:rsid w:val="008751B4"/>
    <w:rsid w:val="008759E8"/>
    <w:rsid w:val="008776F0"/>
    <w:rsid w:val="00880545"/>
    <w:rsid w:val="008828B9"/>
    <w:rsid w:val="00883048"/>
    <w:rsid w:val="00883229"/>
    <w:rsid w:val="00886771"/>
    <w:rsid w:val="00886C0F"/>
    <w:rsid w:val="0089135F"/>
    <w:rsid w:val="0089148E"/>
    <w:rsid w:val="0089175A"/>
    <w:rsid w:val="00892A6B"/>
    <w:rsid w:val="00893D7E"/>
    <w:rsid w:val="00893F08"/>
    <w:rsid w:val="00894033"/>
    <w:rsid w:val="00895385"/>
    <w:rsid w:val="00895C1C"/>
    <w:rsid w:val="008963FC"/>
    <w:rsid w:val="00896466"/>
    <w:rsid w:val="00896CF1"/>
    <w:rsid w:val="00897250"/>
    <w:rsid w:val="00897EE9"/>
    <w:rsid w:val="008A1829"/>
    <w:rsid w:val="008A1AB3"/>
    <w:rsid w:val="008A384C"/>
    <w:rsid w:val="008A39A9"/>
    <w:rsid w:val="008A5270"/>
    <w:rsid w:val="008A5C59"/>
    <w:rsid w:val="008A6255"/>
    <w:rsid w:val="008A6737"/>
    <w:rsid w:val="008A7776"/>
    <w:rsid w:val="008B05C5"/>
    <w:rsid w:val="008B17B6"/>
    <w:rsid w:val="008B18C6"/>
    <w:rsid w:val="008B2138"/>
    <w:rsid w:val="008B2395"/>
    <w:rsid w:val="008B28B2"/>
    <w:rsid w:val="008B33CD"/>
    <w:rsid w:val="008B44BE"/>
    <w:rsid w:val="008B52C7"/>
    <w:rsid w:val="008B5B94"/>
    <w:rsid w:val="008B6A86"/>
    <w:rsid w:val="008B6EB7"/>
    <w:rsid w:val="008C0BCA"/>
    <w:rsid w:val="008C0C27"/>
    <w:rsid w:val="008C1224"/>
    <w:rsid w:val="008C184B"/>
    <w:rsid w:val="008C3100"/>
    <w:rsid w:val="008C36EC"/>
    <w:rsid w:val="008C3B32"/>
    <w:rsid w:val="008C5094"/>
    <w:rsid w:val="008C55B7"/>
    <w:rsid w:val="008C56D7"/>
    <w:rsid w:val="008C5DDA"/>
    <w:rsid w:val="008C633C"/>
    <w:rsid w:val="008C636C"/>
    <w:rsid w:val="008C6747"/>
    <w:rsid w:val="008C6DCE"/>
    <w:rsid w:val="008C7255"/>
    <w:rsid w:val="008D042B"/>
    <w:rsid w:val="008D09C3"/>
    <w:rsid w:val="008D0ABB"/>
    <w:rsid w:val="008D0AF7"/>
    <w:rsid w:val="008D0F0F"/>
    <w:rsid w:val="008D1151"/>
    <w:rsid w:val="008D146F"/>
    <w:rsid w:val="008D1F19"/>
    <w:rsid w:val="008D25DE"/>
    <w:rsid w:val="008D3BF6"/>
    <w:rsid w:val="008D3E4F"/>
    <w:rsid w:val="008D4DB6"/>
    <w:rsid w:val="008D5ACF"/>
    <w:rsid w:val="008D757D"/>
    <w:rsid w:val="008D7A14"/>
    <w:rsid w:val="008D7D0B"/>
    <w:rsid w:val="008E01FC"/>
    <w:rsid w:val="008E0468"/>
    <w:rsid w:val="008E0EC5"/>
    <w:rsid w:val="008E0F8B"/>
    <w:rsid w:val="008E4B5D"/>
    <w:rsid w:val="008E5B7D"/>
    <w:rsid w:val="008E662A"/>
    <w:rsid w:val="008E7A70"/>
    <w:rsid w:val="008E7F70"/>
    <w:rsid w:val="008F0ED6"/>
    <w:rsid w:val="008F0FC2"/>
    <w:rsid w:val="008F1838"/>
    <w:rsid w:val="008F1AA2"/>
    <w:rsid w:val="008F2426"/>
    <w:rsid w:val="008F2AFB"/>
    <w:rsid w:val="008F35C0"/>
    <w:rsid w:val="008F3A7E"/>
    <w:rsid w:val="008F3DD7"/>
    <w:rsid w:val="008F58EC"/>
    <w:rsid w:val="008F5D86"/>
    <w:rsid w:val="008F623A"/>
    <w:rsid w:val="008F7091"/>
    <w:rsid w:val="008F71C0"/>
    <w:rsid w:val="008F7A7E"/>
    <w:rsid w:val="00900392"/>
    <w:rsid w:val="00901186"/>
    <w:rsid w:val="009017B5"/>
    <w:rsid w:val="00901DA0"/>
    <w:rsid w:val="009021EC"/>
    <w:rsid w:val="0090371B"/>
    <w:rsid w:val="0090400E"/>
    <w:rsid w:val="009044FA"/>
    <w:rsid w:val="00905CD4"/>
    <w:rsid w:val="00905FB3"/>
    <w:rsid w:val="00906F1A"/>
    <w:rsid w:val="00907268"/>
    <w:rsid w:val="0090768E"/>
    <w:rsid w:val="00907FAE"/>
    <w:rsid w:val="009108D7"/>
    <w:rsid w:val="00910C75"/>
    <w:rsid w:val="009112DC"/>
    <w:rsid w:val="009113FB"/>
    <w:rsid w:val="009119B6"/>
    <w:rsid w:val="00912FF2"/>
    <w:rsid w:val="009131CC"/>
    <w:rsid w:val="00913D83"/>
    <w:rsid w:val="0091485E"/>
    <w:rsid w:val="0091499B"/>
    <w:rsid w:val="009152E1"/>
    <w:rsid w:val="00915C19"/>
    <w:rsid w:val="00915C2B"/>
    <w:rsid w:val="009161A7"/>
    <w:rsid w:val="00916C99"/>
    <w:rsid w:val="00917E19"/>
    <w:rsid w:val="009201A1"/>
    <w:rsid w:val="009208F5"/>
    <w:rsid w:val="00921C1D"/>
    <w:rsid w:val="00921CB4"/>
    <w:rsid w:val="00921D5B"/>
    <w:rsid w:val="00922180"/>
    <w:rsid w:val="00922583"/>
    <w:rsid w:val="00922975"/>
    <w:rsid w:val="009238D9"/>
    <w:rsid w:val="00923B34"/>
    <w:rsid w:val="0092444E"/>
    <w:rsid w:val="0092603D"/>
    <w:rsid w:val="00926B40"/>
    <w:rsid w:val="00927224"/>
    <w:rsid w:val="00927B11"/>
    <w:rsid w:val="00930262"/>
    <w:rsid w:val="009306F7"/>
    <w:rsid w:val="00930737"/>
    <w:rsid w:val="009312F4"/>
    <w:rsid w:val="0093134A"/>
    <w:rsid w:val="00931E49"/>
    <w:rsid w:val="00932E6A"/>
    <w:rsid w:val="00933727"/>
    <w:rsid w:val="009339B4"/>
    <w:rsid w:val="00933C3E"/>
    <w:rsid w:val="00934419"/>
    <w:rsid w:val="009373E7"/>
    <w:rsid w:val="00940350"/>
    <w:rsid w:val="00940AFF"/>
    <w:rsid w:val="009410D3"/>
    <w:rsid w:val="009414FF"/>
    <w:rsid w:val="00941768"/>
    <w:rsid w:val="009421C8"/>
    <w:rsid w:val="009428E1"/>
    <w:rsid w:val="00942BBF"/>
    <w:rsid w:val="00942DF6"/>
    <w:rsid w:val="00943095"/>
    <w:rsid w:val="00943E29"/>
    <w:rsid w:val="009444A1"/>
    <w:rsid w:val="009446A6"/>
    <w:rsid w:val="00944726"/>
    <w:rsid w:val="0094520E"/>
    <w:rsid w:val="00946E6C"/>
    <w:rsid w:val="00947624"/>
    <w:rsid w:val="00950AF4"/>
    <w:rsid w:val="00950FC1"/>
    <w:rsid w:val="00951E7B"/>
    <w:rsid w:val="009526E2"/>
    <w:rsid w:val="0095320C"/>
    <w:rsid w:val="0095335C"/>
    <w:rsid w:val="00954922"/>
    <w:rsid w:val="0095512A"/>
    <w:rsid w:val="00955966"/>
    <w:rsid w:val="00956E68"/>
    <w:rsid w:val="00960C57"/>
    <w:rsid w:val="00960E73"/>
    <w:rsid w:val="0096186F"/>
    <w:rsid w:val="00961941"/>
    <w:rsid w:val="00962868"/>
    <w:rsid w:val="00962E07"/>
    <w:rsid w:val="00963817"/>
    <w:rsid w:val="00964C0F"/>
    <w:rsid w:val="00965055"/>
    <w:rsid w:val="00965674"/>
    <w:rsid w:val="00965739"/>
    <w:rsid w:val="00966D10"/>
    <w:rsid w:val="00967447"/>
    <w:rsid w:val="009675EF"/>
    <w:rsid w:val="00967FDC"/>
    <w:rsid w:val="00970551"/>
    <w:rsid w:val="00970573"/>
    <w:rsid w:val="00970608"/>
    <w:rsid w:val="00970F45"/>
    <w:rsid w:val="0097196F"/>
    <w:rsid w:val="0097277A"/>
    <w:rsid w:val="00972C79"/>
    <w:rsid w:val="0097358B"/>
    <w:rsid w:val="009736F8"/>
    <w:rsid w:val="009748A2"/>
    <w:rsid w:val="00974D47"/>
    <w:rsid w:val="009752E8"/>
    <w:rsid w:val="00975C51"/>
    <w:rsid w:val="00975FBD"/>
    <w:rsid w:val="0097624B"/>
    <w:rsid w:val="00976450"/>
    <w:rsid w:val="00976733"/>
    <w:rsid w:val="009767E8"/>
    <w:rsid w:val="00976912"/>
    <w:rsid w:val="00977634"/>
    <w:rsid w:val="00977D50"/>
    <w:rsid w:val="00977DD3"/>
    <w:rsid w:val="0098003E"/>
    <w:rsid w:val="00980CB1"/>
    <w:rsid w:val="009845D3"/>
    <w:rsid w:val="0098463E"/>
    <w:rsid w:val="009848AF"/>
    <w:rsid w:val="00986025"/>
    <w:rsid w:val="0098659D"/>
    <w:rsid w:val="009866F6"/>
    <w:rsid w:val="00987900"/>
    <w:rsid w:val="009903AE"/>
    <w:rsid w:val="009918E1"/>
    <w:rsid w:val="00992057"/>
    <w:rsid w:val="00992482"/>
    <w:rsid w:val="0099300A"/>
    <w:rsid w:val="00993076"/>
    <w:rsid w:val="009936F0"/>
    <w:rsid w:val="00994513"/>
    <w:rsid w:val="00994532"/>
    <w:rsid w:val="0099491A"/>
    <w:rsid w:val="009952E6"/>
    <w:rsid w:val="00995573"/>
    <w:rsid w:val="009964E9"/>
    <w:rsid w:val="009965FE"/>
    <w:rsid w:val="00997400"/>
    <w:rsid w:val="0099774F"/>
    <w:rsid w:val="009A0C75"/>
    <w:rsid w:val="009A1A2A"/>
    <w:rsid w:val="009A20C7"/>
    <w:rsid w:val="009A2961"/>
    <w:rsid w:val="009A2E8D"/>
    <w:rsid w:val="009A320C"/>
    <w:rsid w:val="009A4708"/>
    <w:rsid w:val="009A4D46"/>
    <w:rsid w:val="009A4DD8"/>
    <w:rsid w:val="009A51C6"/>
    <w:rsid w:val="009A5E69"/>
    <w:rsid w:val="009A618A"/>
    <w:rsid w:val="009A6A11"/>
    <w:rsid w:val="009A6C3F"/>
    <w:rsid w:val="009B0A41"/>
    <w:rsid w:val="009B12E0"/>
    <w:rsid w:val="009B1380"/>
    <w:rsid w:val="009B1ACC"/>
    <w:rsid w:val="009B1E11"/>
    <w:rsid w:val="009B2EB6"/>
    <w:rsid w:val="009B3155"/>
    <w:rsid w:val="009B451D"/>
    <w:rsid w:val="009B47F6"/>
    <w:rsid w:val="009B4CC3"/>
    <w:rsid w:val="009B4FEE"/>
    <w:rsid w:val="009B52BB"/>
    <w:rsid w:val="009B58C6"/>
    <w:rsid w:val="009B66E7"/>
    <w:rsid w:val="009B6995"/>
    <w:rsid w:val="009B6B22"/>
    <w:rsid w:val="009B6C1A"/>
    <w:rsid w:val="009B6EE3"/>
    <w:rsid w:val="009C00D9"/>
    <w:rsid w:val="009C09A1"/>
    <w:rsid w:val="009C0DE1"/>
    <w:rsid w:val="009C1DCA"/>
    <w:rsid w:val="009C1E2A"/>
    <w:rsid w:val="009C2739"/>
    <w:rsid w:val="009C5074"/>
    <w:rsid w:val="009C7385"/>
    <w:rsid w:val="009C7C7A"/>
    <w:rsid w:val="009D0239"/>
    <w:rsid w:val="009D0C43"/>
    <w:rsid w:val="009D0FD7"/>
    <w:rsid w:val="009D13F5"/>
    <w:rsid w:val="009D1461"/>
    <w:rsid w:val="009D1F8B"/>
    <w:rsid w:val="009D2113"/>
    <w:rsid w:val="009D28BA"/>
    <w:rsid w:val="009D37A0"/>
    <w:rsid w:val="009D518B"/>
    <w:rsid w:val="009D54A3"/>
    <w:rsid w:val="009D6421"/>
    <w:rsid w:val="009D667E"/>
    <w:rsid w:val="009D6D8F"/>
    <w:rsid w:val="009D7ACB"/>
    <w:rsid w:val="009E0EC8"/>
    <w:rsid w:val="009E12C7"/>
    <w:rsid w:val="009E15B9"/>
    <w:rsid w:val="009E15C8"/>
    <w:rsid w:val="009E3191"/>
    <w:rsid w:val="009E3622"/>
    <w:rsid w:val="009E3BA6"/>
    <w:rsid w:val="009E3CDE"/>
    <w:rsid w:val="009E45AF"/>
    <w:rsid w:val="009E4948"/>
    <w:rsid w:val="009E4B00"/>
    <w:rsid w:val="009E4B8E"/>
    <w:rsid w:val="009E4C0F"/>
    <w:rsid w:val="009E569D"/>
    <w:rsid w:val="009E76D5"/>
    <w:rsid w:val="009E7BBE"/>
    <w:rsid w:val="009E7EAA"/>
    <w:rsid w:val="009F18C8"/>
    <w:rsid w:val="009F1AE4"/>
    <w:rsid w:val="009F2ADF"/>
    <w:rsid w:val="009F51D1"/>
    <w:rsid w:val="009F55A0"/>
    <w:rsid w:val="009F5858"/>
    <w:rsid w:val="009F59B4"/>
    <w:rsid w:val="009F59E1"/>
    <w:rsid w:val="00A00261"/>
    <w:rsid w:val="00A0081F"/>
    <w:rsid w:val="00A00B1B"/>
    <w:rsid w:val="00A00E97"/>
    <w:rsid w:val="00A01C0D"/>
    <w:rsid w:val="00A01E6D"/>
    <w:rsid w:val="00A02187"/>
    <w:rsid w:val="00A029B6"/>
    <w:rsid w:val="00A02F4A"/>
    <w:rsid w:val="00A030BE"/>
    <w:rsid w:val="00A032BE"/>
    <w:rsid w:val="00A03CD8"/>
    <w:rsid w:val="00A044BD"/>
    <w:rsid w:val="00A05F36"/>
    <w:rsid w:val="00A061FD"/>
    <w:rsid w:val="00A06CB1"/>
    <w:rsid w:val="00A06FD8"/>
    <w:rsid w:val="00A07420"/>
    <w:rsid w:val="00A106BF"/>
    <w:rsid w:val="00A11108"/>
    <w:rsid w:val="00A11AAB"/>
    <w:rsid w:val="00A11E0C"/>
    <w:rsid w:val="00A13D34"/>
    <w:rsid w:val="00A15ABB"/>
    <w:rsid w:val="00A1634F"/>
    <w:rsid w:val="00A16A03"/>
    <w:rsid w:val="00A202F9"/>
    <w:rsid w:val="00A2179D"/>
    <w:rsid w:val="00A21BAF"/>
    <w:rsid w:val="00A21F6A"/>
    <w:rsid w:val="00A2375A"/>
    <w:rsid w:val="00A239E5"/>
    <w:rsid w:val="00A23D3A"/>
    <w:rsid w:val="00A24391"/>
    <w:rsid w:val="00A24D39"/>
    <w:rsid w:val="00A25435"/>
    <w:rsid w:val="00A2551F"/>
    <w:rsid w:val="00A2612E"/>
    <w:rsid w:val="00A26DB8"/>
    <w:rsid w:val="00A27718"/>
    <w:rsid w:val="00A27CED"/>
    <w:rsid w:val="00A325FA"/>
    <w:rsid w:val="00A33806"/>
    <w:rsid w:val="00A33D00"/>
    <w:rsid w:val="00A33E02"/>
    <w:rsid w:val="00A34711"/>
    <w:rsid w:val="00A34CB4"/>
    <w:rsid w:val="00A36BA4"/>
    <w:rsid w:val="00A36DCC"/>
    <w:rsid w:val="00A37451"/>
    <w:rsid w:val="00A37D7E"/>
    <w:rsid w:val="00A400CF"/>
    <w:rsid w:val="00A405F6"/>
    <w:rsid w:val="00A408F1"/>
    <w:rsid w:val="00A40A90"/>
    <w:rsid w:val="00A41905"/>
    <w:rsid w:val="00A42457"/>
    <w:rsid w:val="00A446D7"/>
    <w:rsid w:val="00A446E1"/>
    <w:rsid w:val="00A44C89"/>
    <w:rsid w:val="00A44FC4"/>
    <w:rsid w:val="00A46811"/>
    <w:rsid w:val="00A46BF1"/>
    <w:rsid w:val="00A47A99"/>
    <w:rsid w:val="00A50D91"/>
    <w:rsid w:val="00A50E65"/>
    <w:rsid w:val="00A50EA1"/>
    <w:rsid w:val="00A515E9"/>
    <w:rsid w:val="00A5257D"/>
    <w:rsid w:val="00A52691"/>
    <w:rsid w:val="00A5282D"/>
    <w:rsid w:val="00A54367"/>
    <w:rsid w:val="00A55B91"/>
    <w:rsid w:val="00A561CE"/>
    <w:rsid w:val="00A561E4"/>
    <w:rsid w:val="00A56965"/>
    <w:rsid w:val="00A56FC9"/>
    <w:rsid w:val="00A60604"/>
    <w:rsid w:val="00A606BA"/>
    <w:rsid w:val="00A60E07"/>
    <w:rsid w:val="00A61024"/>
    <w:rsid w:val="00A61249"/>
    <w:rsid w:val="00A61FA9"/>
    <w:rsid w:val="00A62A53"/>
    <w:rsid w:val="00A631B8"/>
    <w:rsid w:val="00A66457"/>
    <w:rsid w:val="00A6721F"/>
    <w:rsid w:val="00A67EC2"/>
    <w:rsid w:val="00A700F9"/>
    <w:rsid w:val="00A7021B"/>
    <w:rsid w:val="00A7245F"/>
    <w:rsid w:val="00A74059"/>
    <w:rsid w:val="00A74181"/>
    <w:rsid w:val="00A741FC"/>
    <w:rsid w:val="00A7472D"/>
    <w:rsid w:val="00A74828"/>
    <w:rsid w:val="00A748BB"/>
    <w:rsid w:val="00A74969"/>
    <w:rsid w:val="00A74E87"/>
    <w:rsid w:val="00A75F18"/>
    <w:rsid w:val="00A76DBD"/>
    <w:rsid w:val="00A77052"/>
    <w:rsid w:val="00A7719A"/>
    <w:rsid w:val="00A77F4E"/>
    <w:rsid w:val="00A81674"/>
    <w:rsid w:val="00A8176C"/>
    <w:rsid w:val="00A829F7"/>
    <w:rsid w:val="00A82E42"/>
    <w:rsid w:val="00A83A26"/>
    <w:rsid w:val="00A83A33"/>
    <w:rsid w:val="00A83E73"/>
    <w:rsid w:val="00A83E79"/>
    <w:rsid w:val="00A83FAA"/>
    <w:rsid w:val="00A8464F"/>
    <w:rsid w:val="00A8490F"/>
    <w:rsid w:val="00A855E0"/>
    <w:rsid w:val="00A857E3"/>
    <w:rsid w:val="00A86197"/>
    <w:rsid w:val="00A8651B"/>
    <w:rsid w:val="00A869BD"/>
    <w:rsid w:val="00A86ED4"/>
    <w:rsid w:val="00A87BD8"/>
    <w:rsid w:val="00A87CA8"/>
    <w:rsid w:val="00A87F14"/>
    <w:rsid w:val="00A87F97"/>
    <w:rsid w:val="00A90B51"/>
    <w:rsid w:val="00A92C03"/>
    <w:rsid w:val="00A9489E"/>
    <w:rsid w:val="00A95807"/>
    <w:rsid w:val="00A965E3"/>
    <w:rsid w:val="00A968A5"/>
    <w:rsid w:val="00A96F31"/>
    <w:rsid w:val="00A97B75"/>
    <w:rsid w:val="00AA047A"/>
    <w:rsid w:val="00AA0AA9"/>
    <w:rsid w:val="00AA0F2B"/>
    <w:rsid w:val="00AA1F51"/>
    <w:rsid w:val="00AA2C9C"/>
    <w:rsid w:val="00AA2E47"/>
    <w:rsid w:val="00AA4216"/>
    <w:rsid w:val="00AA4407"/>
    <w:rsid w:val="00AA4A84"/>
    <w:rsid w:val="00AA5732"/>
    <w:rsid w:val="00AA5C01"/>
    <w:rsid w:val="00AA5F75"/>
    <w:rsid w:val="00AA6BA4"/>
    <w:rsid w:val="00AA753C"/>
    <w:rsid w:val="00AA7AF3"/>
    <w:rsid w:val="00AB0B17"/>
    <w:rsid w:val="00AB0E00"/>
    <w:rsid w:val="00AB0E34"/>
    <w:rsid w:val="00AB1E63"/>
    <w:rsid w:val="00AB21E5"/>
    <w:rsid w:val="00AB2B88"/>
    <w:rsid w:val="00AB2FF5"/>
    <w:rsid w:val="00AB3DEF"/>
    <w:rsid w:val="00AB4165"/>
    <w:rsid w:val="00AB5608"/>
    <w:rsid w:val="00AB5763"/>
    <w:rsid w:val="00AB7B92"/>
    <w:rsid w:val="00AC041B"/>
    <w:rsid w:val="00AC151A"/>
    <w:rsid w:val="00AC1A65"/>
    <w:rsid w:val="00AC1FD0"/>
    <w:rsid w:val="00AC2697"/>
    <w:rsid w:val="00AC30BE"/>
    <w:rsid w:val="00AC3E4D"/>
    <w:rsid w:val="00AC413B"/>
    <w:rsid w:val="00AC4718"/>
    <w:rsid w:val="00AC4AD8"/>
    <w:rsid w:val="00AC4B33"/>
    <w:rsid w:val="00AC4E91"/>
    <w:rsid w:val="00AC527A"/>
    <w:rsid w:val="00AC7EBF"/>
    <w:rsid w:val="00AD018A"/>
    <w:rsid w:val="00AD018F"/>
    <w:rsid w:val="00AD01FA"/>
    <w:rsid w:val="00AD1B37"/>
    <w:rsid w:val="00AD1BB2"/>
    <w:rsid w:val="00AD1BC6"/>
    <w:rsid w:val="00AD3139"/>
    <w:rsid w:val="00AD4311"/>
    <w:rsid w:val="00AD50C1"/>
    <w:rsid w:val="00AD51B9"/>
    <w:rsid w:val="00AE0103"/>
    <w:rsid w:val="00AE25D0"/>
    <w:rsid w:val="00AE2F06"/>
    <w:rsid w:val="00AE2F8F"/>
    <w:rsid w:val="00AE4075"/>
    <w:rsid w:val="00AE50B5"/>
    <w:rsid w:val="00AE5530"/>
    <w:rsid w:val="00AE60A7"/>
    <w:rsid w:val="00AE626A"/>
    <w:rsid w:val="00AE72C1"/>
    <w:rsid w:val="00AF00D7"/>
    <w:rsid w:val="00AF0BA5"/>
    <w:rsid w:val="00AF12CD"/>
    <w:rsid w:val="00AF34AA"/>
    <w:rsid w:val="00AF4286"/>
    <w:rsid w:val="00AF5D2A"/>
    <w:rsid w:val="00AF5FCE"/>
    <w:rsid w:val="00AF67B2"/>
    <w:rsid w:val="00AF680F"/>
    <w:rsid w:val="00AF6B2A"/>
    <w:rsid w:val="00B001E9"/>
    <w:rsid w:val="00B004A6"/>
    <w:rsid w:val="00B0112C"/>
    <w:rsid w:val="00B01B57"/>
    <w:rsid w:val="00B0235E"/>
    <w:rsid w:val="00B02F4B"/>
    <w:rsid w:val="00B044AC"/>
    <w:rsid w:val="00B0465A"/>
    <w:rsid w:val="00B04B08"/>
    <w:rsid w:val="00B04CDF"/>
    <w:rsid w:val="00B04D28"/>
    <w:rsid w:val="00B04E4E"/>
    <w:rsid w:val="00B05109"/>
    <w:rsid w:val="00B05BA7"/>
    <w:rsid w:val="00B0619D"/>
    <w:rsid w:val="00B06812"/>
    <w:rsid w:val="00B06901"/>
    <w:rsid w:val="00B079AC"/>
    <w:rsid w:val="00B100B2"/>
    <w:rsid w:val="00B10A3E"/>
    <w:rsid w:val="00B11426"/>
    <w:rsid w:val="00B1155F"/>
    <w:rsid w:val="00B11862"/>
    <w:rsid w:val="00B11A82"/>
    <w:rsid w:val="00B12590"/>
    <w:rsid w:val="00B127DA"/>
    <w:rsid w:val="00B12875"/>
    <w:rsid w:val="00B12DAF"/>
    <w:rsid w:val="00B13C14"/>
    <w:rsid w:val="00B14B44"/>
    <w:rsid w:val="00B1652D"/>
    <w:rsid w:val="00B17191"/>
    <w:rsid w:val="00B17C4B"/>
    <w:rsid w:val="00B20DB9"/>
    <w:rsid w:val="00B20FB9"/>
    <w:rsid w:val="00B20FBE"/>
    <w:rsid w:val="00B21259"/>
    <w:rsid w:val="00B222A0"/>
    <w:rsid w:val="00B22E23"/>
    <w:rsid w:val="00B2350C"/>
    <w:rsid w:val="00B23557"/>
    <w:rsid w:val="00B24E80"/>
    <w:rsid w:val="00B26C93"/>
    <w:rsid w:val="00B27615"/>
    <w:rsid w:val="00B27E1F"/>
    <w:rsid w:val="00B30196"/>
    <w:rsid w:val="00B302B3"/>
    <w:rsid w:val="00B306A4"/>
    <w:rsid w:val="00B30DFE"/>
    <w:rsid w:val="00B31A02"/>
    <w:rsid w:val="00B32077"/>
    <w:rsid w:val="00B32399"/>
    <w:rsid w:val="00B323A5"/>
    <w:rsid w:val="00B326BF"/>
    <w:rsid w:val="00B3362A"/>
    <w:rsid w:val="00B33E30"/>
    <w:rsid w:val="00B34149"/>
    <w:rsid w:val="00B350C4"/>
    <w:rsid w:val="00B35549"/>
    <w:rsid w:val="00B35858"/>
    <w:rsid w:val="00B35DF5"/>
    <w:rsid w:val="00B36496"/>
    <w:rsid w:val="00B36D81"/>
    <w:rsid w:val="00B370F2"/>
    <w:rsid w:val="00B3747C"/>
    <w:rsid w:val="00B37546"/>
    <w:rsid w:val="00B4011D"/>
    <w:rsid w:val="00B40603"/>
    <w:rsid w:val="00B406EE"/>
    <w:rsid w:val="00B42717"/>
    <w:rsid w:val="00B431FB"/>
    <w:rsid w:val="00B434AC"/>
    <w:rsid w:val="00B4375E"/>
    <w:rsid w:val="00B43834"/>
    <w:rsid w:val="00B43C58"/>
    <w:rsid w:val="00B43FE5"/>
    <w:rsid w:val="00B441A0"/>
    <w:rsid w:val="00B441FD"/>
    <w:rsid w:val="00B44240"/>
    <w:rsid w:val="00B44A33"/>
    <w:rsid w:val="00B45114"/>
    <w:rsid w:val="00B45E7F"/>
    <w:rsid w:val="00B46687"/>
    <w:rsid w:val="00B4689F"/>
    <w:rsid w:val="00B468A2"/>
    <w:rsid w:val="00B468FA"/>
    <w:rsid w:val="00B46CAC"/>
    <w:rsid w:val="00B47D35"/>
    <w:rsid w:val="00B47E53"/>
    <w:rsid w:val="00B50F61"/>
    <w:rsid w:val="00B53CB4"/>
    <w:rsid w:val="00B53FDC"/>
    <w:rsid w:val="00B54CFE"/>
    <w:rsid w:val="00B55120"/>
    <w:rsid w:val="00B558A1"/>
    <w:rsid w:val="00B55EED"/>
    <w:rsid w:val="00B56342"/>
    <w:rsid w:val="00B56565"/>
    <w:rsid w:val="00B56C51"/>
    <w:rsid w:val="00B5733A"/>
    <w:rsid w:val="00B57D9B"/>
    <w:rsid w:val="00B600B0"/>
    <w:rsid w:val="00B60272"/>
    <w:rsid w:val="00B603A7"/>
    <w:rsid w:val="00B6135E"/>
    <w:rsid w:val="00B628C9"/>
    <w:rsid w:val="00B62959"/>
    <w:rsid w:val="00B63507"/>
    <w:rsid w:val="00B644A1"/>
    <w:rsid w:val="00B65B18"/>
    <w:rsid w:val="00B670BB"/>
    <w:rsid w:val="00B678D0"/>
    <w:rsid w:val="00B678E0"/>
    <w:rsid w:val="00B67AF4"/>
    <w:rsid w:val="00B67CFA"/>
    <w:rsid w:val="00B7057E"/>
    <w:rsid w:val="00B7070C"/>
    <w:rsid w:val="00B70865"/>
    <w:rsid w:val="00B71B6B"/>
    <w:rsid w:val="00B728F1"/>
    <w:rsid w:val="00B72C11"/>
    <w:rsid w:val="00B73D2D"/>
    <w:rsid w:val="00B748C5"/>
    <w:rsid w:val="00B74EF3"/>
    <w:rsid w:val="00B74F25"/>
    <w:rsid w:val="00B7684D"/>
    <w:rsid w:val="00B769B0"/>
    <w:rsid w:val="00B802D0"/>
    <w:rsid w:val="00B80E0C"/>
    <w:rsid w:val="00B821F1"/>
    <w:rsid w:val="00B827B0"/>
    <w:rsid w:val="00B82A2B"/>
    <w:rsid w:val="00B82BA7"/>
    <w:rsid w:val="00B83B8C"/>
    <w:rsid w:val="00B840D5"/>
    <w:rsid w:val="00B862EE"/>
    <w:rsid w:val="00B86873"/>
    <w:rsid w:val="00B869BB"/>
    <w:rsid w:val="00B86D70"/>
    <w:rsid w:val="00B90099"/>
    <w:rsid w:val="00B90872"/>
    <w:rsid w:val="00B91083"/>
    <w:rsid w:val="00B915CE"/>
    <w:rsid w:val="00B92F48"/>
    <w:rsid w:val="00B93ECC"/>
    <w:rsid w:val="00B9474F"/>
    <w:rsid w:val="00B95A01"/>
    <w:rsid w:val="00B96AD7"/>
    <w:rsid w:val="00B97323"/>
    <w:rsid w:val="00B97640"/>
    <w:rsid w:val="00BA023B"/>
    <w:rsid w:val="00BA0DFF"/>
    <w:rsid w:val="00BA2868"/>
    <w:rsid w:val="00BA2C89"/>
    <w:rsid w:val="00BA2E5A"/>
    <w:rsid w:val="00BA35CD"/>
    <w:rsid w:val="00BA4B15"/>
    <w:rsid w:val="00BA5AEC"/>
    <w:rsid w:val="00BA6684"/>
    <w:rsid w:val="00BA6BAF"/>
    <w:rsid w:val="00BA7CD2"/>
    <w:rsid w:val="00BB034C"/>
    <w:rsid w:val="00BB0A8D"/>
    <w:rsid w:val="00BB2813"/>
    <w:rsid w:val="00BB2A39"/>
    <w:rsid w:val="00BB3574"/>
    <w:rsid w:val="00BB4697"/>
    <w:rsid w:val="00BB62C9"/>
    <w:rsid w:val="00BB70D8"/>
    <w:rsid w:val="00BB72E7"/>
    <w:rsid w:val="00BC0EC9"/>
    <w:rsid w:val="00BC1012"/>
    <w:rsid w:val="00BC2921"/>
    <w:rsid w:val="00BC2E8F"/>
    <w:rsid w:val="00BC2F2D"/>
    <w:rsid w:val="00BC3525"/>
    <w:rsid w:val="00BC3A7B"/>
    <w:rsid w:val="00BC3FFF"/>
    <w:rsid w:val="00BC4486"/>
    <w:rsid w:val="00BC4A69"/>
    <w:rsid w:val="00BC5394"/>
    <w:rsid w:val="00BC620C"/>
    <w:rsid w:val="00BC7133"/>
    <w:rsid w:val="00BC72E1"/>
    <w:rsid w:val="00BD0859"/>
    <w:rsid w:val="00BD1D79"/>
    <w:rsid w:val="00BD1EE5"/>
    <w:rsid w:val="00BD21BF"/>
    <w:rsid w:val="00BD30B2"/>
    <w:rsid w:val="00BD34C4"/>
    <w:rsid w:val="00BD412E"/>
    <w:rsid w:val="00BD5D53"/>
    <w:rsid w:val="00BD7A9C"/>
    <w:rsid w:val="00BD7AA2"/>
    <w:rsid w:val="00BE1443"/>
    <w:rsid w:val="00BE1757"/>
    <w:rsid w:val="00BE35A3"/>
    <w:rsid w:val="00BE42BD"/>
    <w:rsid w:val="00BE49BA"/>
    <w:rsid w:val="00BE5761"/>
    <w:rsid w:val="00BE5B09"/>
    <w:rsid w:val="00BE77C6"/>
    <w:rsid w:val="00BF06F6"/>
    <w:rsid w:val="00BF0858"/>
    <w:rsid w:val="00BF09CA"/>
    <w:rsid w:val="00BF1257"/>
    <w:rsid w:val="00BF17EC"/>
    <w:rsid w:val="00BF2227"/>
    <w:rsid w:val="00BF41FF"/>
    <w:rsid w:val="00BF4476"/>
    <w:rsid w:val="00BF45B8"/>
    <w:rsid w:val="00BF4731"/>
    <w:rsid w:val="00BF4AB5"/>
    <w:rsid w:val="00BF4BC3"/>
    <w:rsid w:val="00BF510A"/>
    <w:rsid w:val="00BF52A9"/>
    <w:rsid w:val="00BF577B"/>
    <w:rsid w:val="00BF57F8"/>
    <w:rsid w:val="00BF6897"/>
    <w:rsid w:val="00BF6D9D"/>
    <w:rsid w:val="00C00533"/>
    <w:rsid w:val="00C02148"/>
    <w:rsid w:val="00C0256E"/>
    <w:rsid w:val="00C0350E"/>
    <w:rsid w:val="00C04275"/>
    <w:rsid w:val="00C04794"/>
    <w:rsid w:val="00C050E7"/>
    <w:rsid w:val="00C053FC"/>
    <w:rsid w:val="00C05814"/>
    <w:rsid w:val="00C065A1"/>
    <w:rsid w:val="00C07BF6"/>
    <w:rsid w:val="00C105F1"/>
    <w:rsid w:val="00C11284"/>
    <w:rsid w:val="00C117CC"/>
    <w:rsid w:val="00C12F54"/>
    <w:rsid w:val="00C13766"/>
    <w:rsid w:val="00C15C6F"/>
    <w:rsid w:val="00C17321"/>
    <w:rsid w:val="00C2006E"/>
    <w:rsid w:val="00C203B2"/>
    <w:rsid w:val="00C20632"/>
    <w:rsid w:val="00C2224A"/>
    <w:rsid w:val="00C24095"/>
    <w:rsid w:val="00C25F63"/>
    <w:rsid w:val="00C26DA9"/>
    <w:rsid w:val="00C270A8"/>
    <w:rsid w:val="00C271B8"/>
    <w:rsid w:val="00C30223"/>
    <w:rsid w:val="00C305A4"/>
    <w:rsid w:val="00C31667"/>
    <w:rsid w:val="00C31BF7"/>
    <w:rsid w:val="00C32022"/>
    <w:rsid w:val="00C328C5"/>
    <w:rsid w:val="00C33280"/>
    <w:rsid w:val="00C360F1"/>
    <w:rsid w:val="00C36109"/>
    <w:rsid w:val="00C362DE"/>
    <w:rsid w:val="00C369F7"/>
    <w:rsid w:val="00C37AC3"/>
    <w:rsid w:val="00C4162E"/>
    <w:rsid w:val="00C421BA"/>
    <w:rsid w:val="00C42211"/>
    <w:rsid w:val="00C4354E"/>
    <w:rsid w:val="00C43AD4"/>
    <w:rsid w:val="00C44F90"/>
    <w:rsid w:val="00C46137"/>
    <w:rsid w:val="00C464BB"/>
    <w:rsid w:val="00C470FE"/>
    <w:rsid w:val="00C510DA"/>
    <w:rsid w:val="00C51200"/>
    <w:rsid w:val="00C51341"/>
    <w:rsid w:val="00C52545"/>
    <w:rsid w:val="00C5385A"/>
    <w:rsid w:val="00C53C25"/>
    <w:rsid w:val="00C557EB"/>
    <w:rsid w:val="00C55BC7"/>
    <w:rsid w:val="00C560B5"/>
    <w:rsid w:val="00C56122"/>
    <w:rsid w:val="00C57346"/>
    <w:rsid w:val="00C6009E"/>
    <w:rsid w:val="00C60A28"/>
    <w:rsid w:val="00C61945"/>
    <w:rsid w:val="00C61A83"/>
    <w:rsid w:val="00C62879"/>
    <w:rsid w:val="00C6349F"/>
    <w:rsid w:val="00C64C48"/>
    <w:rsid w:val="00C64ECF"/>
    <w:rsid w:val="00C65010"/>
    <w:rsid w:val="00C65113"/>
    <w:rsid w:val="00C70568"/>
    <w:rsid w:val="00C70805"/>
    <w:rsid w:val="00C708C6"/>
    <w:rsid w:val="00C708F9"/>
    <w:rsid w:val="00C70BDF"/>
    <w:rsid w:val="00C70E1F"/>
    <w:rsid w:val="00C71072"/>
    <w:rsid w:val="00C722A8"/>
    <w:rsid w:val="00C727A0"/>
    <w:rsid w:val="00C72FC5"/>
    <w:rsid w:val="00C7391C"/>
    <w:rsid w:val="00C739EE"/>
    <w:rsid w:val="00C74640"/>
    <w:rsid w:val="00C75DBA"/>
    <w:rsid w:val="00C762E7"/>
    <w:rsid w:val="00C76628"/>
    <w:rsid w:val="00C76CFA"/>
    <w:rsid w:val="00C76F93"/>
    <w:rsid w:val="00C7776A"/>
    <w:rsid w:val="00C77FB9"/>
    <w:rsid w:val="00C8000B"/>
    <w:rsid w:val="00C80345"/>
    <w:rsid w:val="00C81774"/>
    <w:rsid w:val="00C820FE"/>
    <w:rsid w:val="00C82E58"/>
    <w:rsid w:val="00C85254"/>
    <w:rsid w:val="00C8704E"/>
    <w:rsid w:val="00C9011E"/>
    <w:rsid w:val="00C90F5B"/>
    <w:rsid w:val="00C91168"/>
    <w:rsid w:val="00C936ED"/>
    <w:rsid w:val="00C9373A"/>
    <w:rsid w:val="00C94A76"/>
    <w:rsid w:val="00C96619"/>
    <w:rsid w:val="00C9665B"/>
    <w:rsid w:val="00C97861"/>
    <w:rsid w:val="00CA0965"/>
    <w:rsid w:val="00CA1496"/>
    <w:rsid w:val="00CA1AC2"/>
    <w:rsid w:val="00CA2144"/>
    <w:rsid w:val="00CA2F88"/>
    <w:rsid w:val="00CA31EC"/>
    <w:rsid w:val="00CA407A"/>
    <w:rsid w:val="00CA6617"/>
    <w:rsid w:val="00CA7227"/>
    <w:rsid w:val="00CA7BD9"/>
    <w:rsid w:val="00CB1262"/>
    <w:rsid w:val="00CB1A89"/>
    <w:rsid w:val="00CB2B77"/>
    <w:rsid w:val="00CB2DB0"/>
    <w:rsid w:val="00CB323B"/>
    <w:rsid w:val="00CB344E"/>
    <w:rsid w:val="00CB4644"/>
    <w:rsid w:val="00CB4C38"/>
    <w:rsid w:val="00CB57D4"/>
    <w:rsid w:val="00CB5BB1"/>
    <w:rsid w:val="00CB619A"/>
    <w:rsid w:val="00CB6427"/>
    <w:rsid w:val="00CB686F"/>
    <w:rsid w:val="00CB7BD0"/>
    <w:rsid w:val="00CB7ED5"/>
    <w:rsid w:val="00CC00F4"/>
    <w:rsid w:val="00CC0C54"/>
    <w:rsid w:val="00CC1285"/>
    <w:rsid w:val="00CC292F"/>
    <w:rsid w:val="00CC2F84"/>
    <w:rsid w:val="00CC34B4"/>
    <w:rsid w:val="00CC4385"/>
    <w:rsid w:val="00CC4403"/>
    <w:rsid w:val="00CC52C5"/>
    <w:rsid w:val="00CC52E0"/>
    <w:rsid w:val="00CC58D4"/>
    <w:rsid w:val="00CC5995"/>
    <w:rsid w:val="00CC6E28"/>
    <w:rsid w:val="00CC6E9F"/>
    <w:rsid w:val="00CC731C"/>
    <w:rsid w:val="00CC7A35"/>
    <w:rsid w:val="00CC7F0B"/>
    <w:rsid w:val="00CD0B75"/>
    <w:rsid w:val="00CD1005"/>
    <w:rsid w:val="00CD11A1"/>
    <w:rsid w:val="00CD1A4D"/>
    <w:rsid w:val="00CD1AC5"/>
    <w:rsid w:val="00CD2478"/>
    <w:rsid w:val="00CD28C6"/>
    <w:rsid w:val="00CD316C"/>
    <w:rsid w:val="00CD4913"/>
    <w:rsid w:val="00CD5EFA"/>
    <w:rsid w:val="00CD72B6"/>
    <w:rsid w:val="00CE031F"/>
    <w:rsid w:val="00CE0874"/>
    <w:rsid w:val="00CE0C47"/>
    <w:rsid w:val="00CE3381"/>
    <w:rsid w:val="00CE3B51"/>
    <w:rsid w:val="00CE3F1A"/>
    <w:rsid w:val="00CE5C2D"/>
    <w:rsid w:val="00CE5EA6"/>
    <w:rsid w:val="00CE76E9"/>
    <w:rsid w:val="00CF1574"/>
    <w:rsid w:val="00CF1E95"/>
    <w:rsid w:val="00CF1FFC"/>
    <w:rsid w:val="00CF2B0B"/>
    <w:rsid w:val="00CF450B"/>
    <w:rsid w:val="00CF63A0"/>
    <w:rsid w:val="00CF6A39"/>
    <w:rsid w:val="00CF7629"/>
    <w:rsid w:val="00CF764F"/>
    <w:rsid w:val="00CF7AB7"/>
    <w:rsid w:val="00CF7EB6"/>
    <w:rsid w:val="00D03874"/>
    <w:rsid w:val="00D038F6"/>
    <w:rsid w:val="00D03986"/>
    <w:rsid w:val="00D03AE1"/>
    <w:rsid w:val="00D04A3F"/>
    <w:rsid w:val="00D04A41"/>
    <w:rsid w:val="00D055BA"/>
    <w:rsid w:val="00D05B97"/>
    <w:rsid w:val="00D064E2"/>
    <w:rsid w:val="00D06A16"/>
    <w:rsid w:val="00D10196"/>
    <w:rsid w:val="00D107E4"/>
    <w:rsid w:val="00D10872"/>
    <w:rsid w:val="00D10D4A"/>
    <w:rsid w:val="00D11A56"/>
    <w:rsid w:val="00D12966"/>
    <w:rsid w:val="00D13A40"/>
    <w:rsid w:val="00D14F99"/>
    <w:rsid w:val="00D14FAC"/>
    <w:rsid w:val="00D16519"/>
    <w:rsid w:val="00D16C28"/>
    <w:rsid w:val="00D16D0C"/>
    <w:rsid w:val="00D173E1"/>
    <w:rsid w:val="00D17420"/>
    <w:rsid w:val="00D17563"/>
    <w:rsid w:val="00D17817"/>
    <w:rsid w:val="00D2017F"/>
    <w:rsid w:val="00D20588"/>
    <w:rsid w:val="00D21896"/>
    <w:rsid w:val="00D22592"/>
    <w:rsid w:val="00D22C75"/>
    <w:rsid w:val="00D2337D"/>
    <w:rsid w:val="00D234D3"/>
    <w:rsid w:val="00D24634"/>
    <w:rsid w:val="00D24BF8"/>
    <w:rsid w:val="00D250EF"/>
    <w:rsid w:val="00D253B0"/>
    <w:rsid w:val="00D254F6"/>
    <w:rsid w:val="00D259C3"/>
    <w:rsid w:val="00D2679E"/>
    <w:rsid w:val="00D30A25"/>
    <w:rsid w:val="00D31B68"/>
    <w:rsid w:val="00D31D66"/>
    <w:rsid w:val="00D3262B"/>
    <w:rsid w:val="00D32C29"/>
    <w:rsid w:val="00D338F9"/>
    <w:rsid w:val="00D34EAE"/>
    <w:rsid w:val="00D34F1C"/>
    <w:rsid w:val="00D3519A"/>
    <w:rsid w:val="00D353E3"/>
    <w:rsid w:val="00D356B5"/>
    <w:rsid w:val="00D35B56"/>
    <w:rsid w:val="00D36C82"/>
    <w:rsid w:val="00D36C90"/>
    <w:rsid w:val="00D40328"/>
    <w:rsid w:val="00D405AA"/>
    <w:rsid w:val="00D4115F"/>
    <w:rsid w:val="00D428E9"/>
    <w:rsid w:val="00D438AA"/>
    <w:rsid w:val="00D4514D"/>
    <w:rsid w:val="00D453EB"/>
    <w:rsid w:val="00D45BD8"/>
    <w:rsid w:val="00D465DA"/>
    <w:rsid w:val="00D466B9"/>
    <w:rsid w:val="00D4735D"/>
    <w:rsid w:val="00D47AC6"/>
    <w:rsid w:val="00D47DFA"/>
    <w:rsid w:val="00D47FCE"/>
    <w:rsid w:val="00D50769"/>
    <w:rsid w:val="00D50E7D"/>
    <w:rsid w:val="00D52598"/>
    <w:rsid w:val="00D52FF1"/>
    <w:rsid w:val="00D537D0"/>
    <w:rsid w:val="00D53F1A"/>
    <w:rsid w:val="00D54B38"/>
    <w:rsid w:val="00D54C5B"/>
    <w:rsid w:val="00D551E2"/>
    <w:rsid w:val="00D552F5"/>
    <w:rsid w:val="00D55518"/>
    <w:rsid w:val="00D562DB"/>
    <w:rsid w:val="00D574F0"/>
    <w:rsid w:val="00D613D0"/>
    <w:rsid w:val="00D61AB3"/>
    <w:rsid w:val="00D6219D"/>
    <w:rsid w:val="00D62893"/>
    <w:rsid w:val="00D62B29"/>
    <w:rsid w:val="00D62D17"/>
    <w:rsid w:val="00D62F17"/>
    <w:rsid w:val="00D63090"/>
    <w:rsid w:val="00D634DA"/>
    <w:rsid w:val="00D63DAC"/>
    <w:rsid w:val="00D6491C"/>
    <w:rsid w:val="00D64ACE"/>
    <w:rsid w:val="00D64EAA"/>
    <w:rsid w:val="00D64EFC"/>
    <w:rsid w:val="00D6507E"/>
    <w:rsid w:val="00D650C9"/>
    <w:rsid w:val="00D65532"/>
    <w:rsid w:val="00D65D06"/>
    <w:rsid w:val="00D65E63"/>
    <w:rsid w:val="00D66D8A"/>
    <w:rsid w:val="00D66FC9"/>
    <w:rsid w:val="00D67495"/>
    <w:rsid w:val="00D67E55"/>
    <w:rsid w:val="00D70743"/>
    <w:rsid w:val="00D70BEC"/>
    <w:rsid w:val="00D72220"/>
    <w:rsid w:val="00D72DFC"/>
    <w:rsid w:val="00D7331C"/>
    <w:rsid w:val="00D743D4"/>
    <w:rsid w:val="00D75E8C"/>
    <w:rsid w:val="00D76103"/>
    <w:rsid w:val="00D770E8"/>
    <w:rsid w:val="00D77F5A"/>
    <w:rsid w:val="00D80BB1"/>
    <w:rsid w:val="00D813B2"/>
    <w:rsid w:val="00D81680"/>
    <w:rsid w:val="00D8212F"/>
    <w:rsid w:val="00D83623"/>
    <w:rsid w:val="00D836C4"/>
    <w:rsid w:val="00D8405C"/>
    <w:rsid w:val="00D845AC"/>
    <w:rsid w:val="00D84E8D"/>
    <w:rsid w:val="00D8582C"/>
    <w:rsid w:val="00D8598D"/>
    <w:rsid w:val="00D85AE8"/>
    <w:rsid w:val="00D85D93"/>
    <w:rsid w:val="00D85DE0"/>
    <w:rsid w:val="00D86E08"/>
    <w:rsid w:val="00D906B3"/>
    <w:rsid w:val="00D90838"/>
    <w:rsid w:val="00D909D3"/>
    <w:rsid w:val="00D90B7C"/>
    <w:rsid w:val="00D90D06"/>
    <w:rsid w:val="00D9138E"/>
    <w:rsid w:val="00D91BBF"/>
    <w:rsid w:val="00D920F5"/>
    <w:rsid w:val="00D92B47"/>
    <w:rsid w:val="00D93243"/>
    <w:rsid w:val="00D94BC4"/>
    <w:rsid w:val="00D94BE1"/>
    <w:rsid w:val="00D94EC9"/>
    <w:rsid w:val="00D966CA"/>
    <w:rsid w:val="00D966FF"/>
    <w:rsid w:val="00D968C5"/>
    <w:rsid w:val="00D97F09"/>
    <w:rsid w:val="00DA1F4C"/>
    <w:rsid w:val="00DA5252"/>
    <w:rsid w:val="00DA5473"/>
    <w:rsid w:val="00DA5DF3"/>
    <w:rsid w:val="00DA619A"/>
    <w:rsid w:val="00DA7349"/>
    <w:rsid w:val="00DA7B87"/>
    <w:rsid w:val="00DB0AF3"/>
    <w:rsid w:val="00DB0E04"/>
    <w:rsid w:val="00DB1AA3"/>
    <w:rsid w:val="00DB1E0A"/>
    <w:rsid w:val="00DB25D8"/>
    <w:rsid w:val="00DB2A6B"/>
    <w:rsid w:val="00DB2E7F"/>
    <w:rsid w:val="00DB33AC"/>
    <w:rsid w:val="00DB3A21"/>
    <w:rsid w:val="00DB552B"/>
    <w:rsid w:val="00DB58FF"/>
    <w:rsid w:val="00DB5E7E"/>
    <w:rsid w:val="00DB63DF"/>
    <w:rsid w:val="00DB686A"/>
    <w:rsid w:val="00DB6985"/>
    <w:rsid w:val="00DB6F94"/>
    <w:rsid w:val="00DC215B"/>
    <w:rsid w:val="00DC2BCA"/>
    <w:rsid w:val="00DC2C8E"/>
    <w:rsid w:val="00DC312E"/>
    <w:rsid w:val="00DC34CE"/>
    <w:rsid w:val="00DC40DB"/>
    <w:rsid w:val="00DC4798"/>
    <w:rsid w:val="00DC53CE"/>
    <w:rsid w:val="00DC6858"/>
    <w:rsid w:val="00DC6B72"/>
    <w:rsid w:val="00DC6BF7"/>
    <w:rsid w:val="00DC788B"/>
    <w:rsid w:val="00DC7E44"/>
    <w:rsid w:val="00DD1B01"/>
    <w:rsid w:val="00DD1C96"/>
    <w:rsid w:val="00DD2417"/>
    <w:rsid w:val="00DD2762"/>
    <w:rsid w:val="00DD3D16"/>
    <w:rsid w:val="00DD405B"/>
    <w:rsid w:val="00DD51D6"/>
    <w:rsid w:val="00DD59EC"/>
    <w:rsid w:val="00DD7EDC"/>
    <w:rsid w:val="00DE175A"/>
    <w:rsid w:val="00DE1B58"/>
    <w:rsid w:val="00DE1DC5"/>
    <w:rsid w:val="00DE3E70"/>
    <w:rsid w:val="00DE43E8"/>
    <w:rsid w:val="00DE7107"/>
    <w:rsid w:val="00DE7370"/>
    <w:rsid w:val="00DE764C"/>
    <w:rsid w:val="00DF0242"/>
    <w:rsid w:val="00DF0813"/>
    <w:rsid w:val="00DF25AC"/>
    <w:rsid w:val="00DF2780"/>
    <w:rsid w:val="00DF3D73"/>
    <w:rsid w:val="00DF435E"/>
    <w:rsid w:val="00DF47BA"/>
    <w:rsid w:val="00DF511B"/>
    <w:rsid w:val="00DF530E"/>
    <w:rsid w:val="00DF59EE"/>
    <w:rsid w:val="00DF6084"/>
    <w:rsid w:val="00DF743A"/>
    <w:rsid w:val="00DF7479"/>
    <w:rsid w:val="00DF74F5"/>
    <w:rsid w:val="00DF7F54"/>
    <w:rsid w:val="00E009C7"/>
    <w:rsid w:val="00E016D5"/>
    <w:rsid w:val="00E01877"/>
    <w:rsid w:val="00E04767"/>
    <w:rsid w:val="00E068FB"/>
    <w:rsid w:val="00E07D90"/>
    <w:rsid w:val="00E106B9"/>
    <w:rsid w:val="00E10946"/>
    <w:rsid w:val="00E11992"/>
    <w:rsid w:val="00E11A46"/>
    <w:rsid w:val="00E12023"/>
    <w:rsid w:val="00E12073"/>
    <w:rsid w:val="00E12085"/>
    <w:rsid w:val="00E12625"/>
    <w:rsid w:val="00E1497E"/>
    <w:rsid w:val="00E14DEF"/>
    <w:rsid w:val="00E15637"/>
    <w:rsid w:val="00E15CA1"/>
    <w:rsid w:val="00E16EC0"/>
    <w:rsid w:val="00E17313"/>
    <w:rsid w:val="00E17436"/>
    <w:rsid w:val="00E20E7C"/>
    <w:rsid w:val="00E21604"/>
    <w:rsid w:val="00E241E3"/>
    <w:rsid w:val="00E24E5B"/>
    <w:rsid w:val="00E260CA"/>
    <w:rsid w:val="00E26822"/>
    <w:rsid w:val="00E27323"/>
    <w:rsid w:val="00E27B90"/>
    <w:rsid w:val="00E32592"/>
    <w:rsid w:val="00E3346D"/>
    <w:rsid w:val="00E335D5"/>
    <w:rsid w:val="00E3495A"/>
    <w:rsid w:val="00E34B19"/>
    <w:rsid w:val="00E34FAF"/>
    <w:rsid w:val="00E351BE"/>
    <w:rsid w:val="00E35EAF"/>
    <w:rsid w:val="00E362BC"/>
    <w:rsid w:val="00E3637A"/>
    <w:rsid w:val="00E36AA9"/>
    <w:rsid w:val="00E36B81"/>
    <w:rsid w:val="00E36DD1"/>
    <w:rsid w:val="00E3737C"/>
    <w:rsid w:val="00E418A9"/>
    <w:rsid w:val="00E41A7F"/>
    <w:rsid w:val="00E42698"/>
    <w:rsid w:val="00E4389D"/>
    <w:rsid w:val="00E43CEF"/>
    <w:rsid w:val="00E448C9"/>
    <w:rsid w:val="00E4525A"/>
    <w:rsid w:val="00E45829"/>
    <w:rsid w:val="00E46BC1"/>
    <w:rsid w:val="00E471A3"/>
    <w:rsid w:val="00E479F5"/>
    <w:rsid w:val="00E47A09"/>
    <w:rsid w:val="00E47B94"/>
    <w:rsid w:val="00E50621"/>
    <w:rsid w:val="00E52805"/>
    <w:rsid w:val="00E52C1C"/>
    <w:rsid w:val="00E53952"/>
    <w:rsid w:val="00E53B69"/>
    <w:rsid w:val="00E546E0"/>
    <w:rsid w:val="00E549EC"/>
    <w:rsid w:val="00E5590C"/>
    <w:rsid w:val="00E55C9B"/>
    <w:rsid w:val="00E56727"/>
    <w:rsid w:val="00E5719A"/>
    <w:rsid w:val="00E57CC3"/>
    <w:rsid w:val="00E61AC6"/>
    <w:rsid w:val="00E61F54"/>
    <w:rsid w:val="00E6312E"/>
    <w:rsid w:val="00E646A0"/>
    <w:rsid w:val="00E64774"/>
    <w:rsid w:val="00E64B14"/>
    <w:rsid w:val="00E65FCF"/>
    <w:rsid w:val="00E66146"/>
    <w:rsid w:val="00E6708C"/>
    <w:rsid w:val="00E67530"/>
    <w:rsid w:val="00E67C61"/>
    <w:rsid w:val="00E70485"/>
    <w:rsid w:val="00E70CB6"/>
    <w:rsid w:val="00E7209E"/>
    <w:rsid w:val="00E72952"/>
    <w:rsid w:val="00E72F07"/>
    <w:rsid w:val="00E732BE"/>
    <w:rsid w:val="00E7348C"/>
    <w:rsid w:val="00E73944"/>
    <w:rsid w:val="00E7480C"/>
    <w:rsid w:val="00E755D8"/>
    <w:rsid w:val="00E75985"/>
    <w:rsid w:val="00E75A62"/>
    <w:rsid w:val="00E75AB9"/>
    <w:rsid w:val="00E75B13"/>
    <w:rsid w:val="00E75E2C"/>
    <w:rsid w:val="00E76C9F"/>
    <w:rsid w:val="00E80C72"/>
    <w:rsid w:val="00E82A55"/>
    <w:rsid w:val="00E83853"/>
    <w:rsid w:val="00E83B2C"/>
    <w:rsid w:val="00E848E0"/>
    <w:rsid w:val="00E85B45"/>
    <w:rsid w:val="00E860A2"/>
    <w:rsid w:val="00E86867"/>
    <w:rsid w:val="00E8794A"/>
    <w:rsid w:val="00E87BEC"/>
    <w:rsid w:val="00E90A33"/>
    <w:rsid w:val="00E90C67"/>
    <w:rsid w:val="00E9119D"/>
    <w:rsid w:val="00E91736"/>
    <w:rsid w:val="00E91BC5"/>
    <w:rsid w:val="00E934FF"/>
    <w:rsid w:val="00E937C4"/>
    <w:rsid w:val="00E9406B"/>
    <w:rsid w:val="00E946CA"/>
    <w:rsid w:val="00E94798"/>
    <w:rsid w:val="00E9569F"/>
    <w:rsid w:val="00E97B60"/>
    <w:rsid w:val="00E97C6A"/>
    <w:rsid w:val="00EA076E"/>
    <w:rsid w:val="00EA0902"/>
    <w:rsid w:val="00EA0E75"/>
    <w:rsid w:val="00EA1B33"/>
    <w:rsid w:val="00EA25F2"/>
    <w:rsid w:val="00EA2DD0"/>
    <w:rsid w:val="00EA3996"/>
    <w:rsid w:val="00EA39CD"/>
    <w:rsid w:val="00EA44B7"/>
    <w:rsid w:val="00EA44D8"/>
    <w:rsid w:val="00EA5D84"/>
    <w:rsid w:val="00EA71D0"/>
    <w:rsid w:val="00EA7F33"/>
    <w:rsid w:val="00EB0197"/>
    <w:rsid w:val="00EB0E4C"/>
    <w:rsid w:val="00EB175B"/>
    <w:rsid w:val="00EB1A6F"/>
    <w:rsid w:val="00EB1EAA"/>
    <w:rsid w:val="00EB1FEE"/>
    <w:rsid w:val="00EB205F"/>
    <w:rsid w:val="00EB27D3"/>
    <w:rsid w:val="00EB2958"/>
    <w:rsid w:val="00EB3431"/>
    <w:rsid w:val="00EB346A"/>
    <w:rsid w:val="00EB516A"/>
    <w:rsid w:val="00EB51B0"/>
    <w:rsid w:val="00EB5CF1"/>
    <w:rsid w:val="00EB6132"/>
    <w:rsid w:val="00EB694E"/>
    <w:rsid w:val="00EC04CC"/>
    <w:rsid w:val="00EC0AEF"/>
    <w:rsid w:val="00EC25C8"/>
    <w:rsid w:val="00EC3876"/>
    <w:rsid w:val="00EC4132"/>
    <w:rsid w:val="00EC44AB"/>
    <w:rsid w:val="00EC4FBA"/>
    <w:rsid w:val="00EC5E32"/>
    <w:rsid w:val="00EC6276"/>
    <w:rsid w:val="00EC66B7"/>
    <w:rsid w:val="00EC723F"/>
    <w:rsid w:val="00ED07AC"/>
    <w:rsid w:val="00ED0ACB"/>
    <w:rsid w:val="00ED1303"/>
    <w:rsid w:val="00ED150E"/>
    <w:rsid w:val="00ED1CB4"/>
    <w:rsid w:val="00ED39CD"/>
    <w:rsid w:val="00ED516E"/>
    <w:rsid w:val="00ED6A92"/>
    <w:rsid w:val="00ED7175"/>
    <w:rsid w:val="00ED7B5B"/>
    <w:rsid w:val="00EE0E71"/>
    <w:rsid w:val="00EE1D60"/>
    <w:rsid w:val="00EE2BAA"/>
    <w:rsid w:val="00EE2C95"/>
    <w:rsid w:val="00EE2EFA"/>
    <w:rsid w:val="00EE399D"/>
    <w:rsid w:val="00EE4100"/>
    <w:rsid w:val="00EE4957"/>
    <w:rsid w:val="00EE5BFD"/>
    <w:rsid w:val="00EE5D7E"/>
    <w:rsid w:val="00EE5DAC"/>
    <w:rsid w:val="00EE60C3"/>
    <w:rsid w:val="00EE6376"/>
    <w:rsid w:val="00EF03AE"/>
    <w:rsid w:val="00EF0635"/>
    <w:rsid w:val="00EF073D"/>
    <w:rsid w:val="00EF0979"/>
    <w:rsid w:val="00EF1501"/>
    <w:rsid w:val="00EF166D"/>
    <w:rsid w:val="00EF19B4"/>
    <w:rsid w:val="00EF2239"/>
    <w:rsid w:val="00EF2998"/>
    <w:rsid w:val="00EF29C5"/>
    <w:rsid w:val="00EF4193"/>
    <w:rsid w:val="00EF42B6"/>
    <w:rsid w:val="00EF5421"/>
    <w:rsid w:val="00EF555B"/>
    <w:rsid w:val="00EF5A3E"/>
    <w:rsid w:val="00EF5B25"/>
    <w:rsid w:val="00EF64FE"/>
    <w:rsid w:val="00EF6A72"/>
    <w:rsid w:val="00EF75D8"/>
    <w:rsid w:val="00EF79E5"/>
    <w:rsid w:val="00EF7B11"/>
    <w:rsid w:val="00F00064"/>
    <w:rsid w:val="00F004F5"/>
    <w:rsid w:val="00F00A1B"/>
    <w:rsid w:val="00F01325"/>
    <w:rsid w:val="00F02339"/>
    <w:rsid w:val="00F03431"/>
    <w:rsid w:val="00F043D5"/>
    <w:rsid w:val="00F04EF2"/>
    <w:rsid w:val="00F05831"/>
    <w:rsid w:val="00F05EFA"/>
    <w:rsid w:val="00F06020"/>
    <w:rsid w:val="00F06387"/>
    <w:rsid w:val="00F069B1"/>
    <w:rsid w:val="00F10E25"/>
    <w:rsid w:val="00F110EC"/>
    <w:rsid w:val="00F1186E"/>
    <w:rsid w:val="00F11D1A"/>
    <w:rsid w:val="00F11E8B"/>
    <w:rsid w:val="00F1268E"/>
    <w:rsid w:val="00F12862"/>
    <w:rsid w:val="00F12A05"/>
    <w:rsid w:val="00F13934"/>
    <w:rsid w:val="00F15655"/>
    <w:rsid w:val="00F172E0"/>
    <w:rsid w:val="00F201B7"/>
    <w:rsid w:val="00F204EB"/>
    <w:rsid w:val="00F217A8"/>
    <w:rsid w:val="00F22443"/>
    <w:rsid w:val="00F22BBF"/>
    <w:rsid w:val="00F232A6"/>
    <w:rsid w:val="00F23555"/>
    <w:rsid w:val="00F245A3"/>
    <w:rsid w:val="00F24D2D"/>
    <w:rsid w:val="00F25A1F"/>
    <w:rsid w:val="00F25AF1"/>
    <w:rsid w:val="00F264A9"/>
    <w:rsid w:val="00F30020"/>
    <w:rsid w:val="00F3096C"/>
    <w:rsid w:val="00F30992"/>
    <w:rsid w:val="00F30C18"/>
    <w:rsid w:val="00F31603"/>
    <w:rsid w:val="00F3189A"/>
    <w:rsid w:val="00F31D45"/>
    <w:rsid w:val="00F330F3"/>
    <w:rsid w:val="00F3493F"/>
    <w:rsid w:val="00F34D91"/>
    <w:rsid w:val="00F35DE6"/>
    <w:rsid w:val="00F35E2B"/>
    <w:rsid w:val="00F36DF8"/>
    <w:rsid w:val="00F373A9"/>
    <w:rsid w:val="00F3787B"/>
    <w:rsid w:val="00F37A6A"/>
    <w:rsid w:val="00F401E2"/>
    <w:rsid w:val="00F40F99"/>
    <w:rsid w:val="00F410F1"/>
    <w:rsid w:val="00F41379"/>
    <w:rsid w:val="00F4146B"/>
    <w:rsid w:val="00F41FA9"/>
    <w:rsid w:val="00F42870"/>
    <w:rsid w:val="00F435CF"/>
    <w:rsid w:val="00F44C0E"/>
    <w:rsid w:val="00F44C4A"/>
    <w:rsid w:val="00F44ED4"/>
    <w:rsid w:val="00F4549C"/>
    <w:rsid w:val="00F45553"/>
    <w:rsid w:val="00F456FE"/>
    <w:rsid w:val="00F45D3A"/>
    <w:rsid w:val="00F469A6"/>
    <w:rsid w:val="00F46D14"/>
    <w:rsid w:val="00F47E32"/>
    <w:rsid w:val="00F47F93"/>
    <w:rsid w:val="00F50989"/>
    <w:rsid w:val="00F50BCD"/>
    <w:rsid w:val="00F50F82"/>
    <w:rsid w:val="00F51E08"/>
    <w:rsid w:val="00F52E09"/>
    <w:rsid w:val="00F53E7B"/>
    <w:rsid w:val="00F53FED"/>
    <w:rsid w:val="00F548F2"/>
    <w:rsid w:val="00F54E1E"/>
    <w:rsid w:val="00F5536B"/>
    <w:rsid w:val="00F55D53"/>
    <w:rsid w:val="00F57022"/>
    <w:rsid w:val="00F6007E"/>
    <w:rsid w:val="00F6058E"/>
    <w:rsid w:val="00F61124"/>
    <w:rsid w:val="00F61EF3"/>
    <w:rsid w:val="00F63E2A"/>
    <w:rsid w:val="00F64D81"/>
    <w:rsid w:val="00F64E85"/>
    <w:rsid w:val="00F64FD7"/>
    <w:rsid w:val="00F65AAE"/>
    <w:rsid w:val="00F6649B"/>
    <w:rsid w:val="00F673F3"/>
    <w:rsid w:val="00F67409"/>
    <w:rsid w:val="00F717C2"/>
    <w:rsid w:val="00F71828"/>
    <w:rsid w:val="00F71B79"/>
    <w:rsid w:val="00F7207D"/>
    <w:rsid w:val="00F72600"/>
    <w:rsid w:val="00F737E9"/>
    <w:rsid w:val="00F73B94"/>
    <w:rsid w:val="00F73FA1"/>
    <w:rsid w:val="00F73FE6"/>
    <w:rsid w:val="00F74BBF"/>
    <w:rsid w:val="00F74DD3"/>
    <w:rsid w:val="00F7630C"/>
    <w:rsid w:val="00F76591"/>
    <w:rsid w:val="00F76A8E"/>
    <w:rsid w:val="00F771FD"/>
    <w:rsid w:val="00F77CA6"/>
    <w:rsid w:val="00F81046"/>
    <w:rsid w:val="00F824A0"/>
    <w:rsid w:val="00F82C66"/>
    <w:rsid w:val="00F83635"/>
    <w:rsid w:val="00F84E07"/>
    <w:rsid w:val="00F87461"/>
    <w:rsid w:val="00F87A3A"/>
    <w:rsid w:val="00F92BB6"/>
    <w:rsid w:val="00F93A79"/>
    <w:rsid w:val="00F946B3"/>
    <w:rsid w:val="00F95F43"/>
    <w:rsid w:val="00F9648F"/>
    <w:rsid w:val="00F96FD4"/>
    <w:rsid w:val="00F972EB"/>
    <w:rsid w:val="00FA0668"/>
    <w:rsid w:val="00FA0A29"/>
    <w:rsid w:val="00FA0CFA"/>
    <w:rsid w:val="00FA151B"/>
    <w:rsid w:val="00FA1916"/>
    <w:rsid w:val="00FA1F71"/>
    <w:rsid w:val="00FA2802"/>
    <w:rsid w:val="00FA2D27"/>
    <w:rsid w:val="00FA2E11"/>
    <w:rsid w:val="00FA3DAB"/>
    <w:rsid w:val="00FA3F58"/>
    <w:rsid w:val="00FA4068"/>
    <w:rsid w:val="00FA41D7"/>
    <w:rsid w:val="00FA4605"/>
    <w:rsid w:val="00FA5CE0"/>
    <w:rsid w:val="00FA6F50"/>
    <w:rsid w:val="00FB0918"/>
    <w:rsid w:val="00FB0D5B"/>
    <w:rsid w:val="00FB0E50"/>
    <w:rsid w:val="00FB17BE"/>
    <w:rsid w:val="00FB1BE5"/>
    <w:rsid w:val="00FB1D6E"/>
    <w:rsid w:val="00FB2360"/>
    <w:rsid w:val="00FB24F9"/>
    <w:rsid w:val="00FB25EC"/>
    <w:rsid w:val="00FB2F94"/>
    <w:rsid w:val="00FB311C"/>
    <w:rsid w:val="00FB4976"/>
    <w:rsid w:val="00FB4A83"/>
    <w:rsid w:val="00FB4E09"/>
    <w:rsid w:val="00FB54EC"/>
    <w:rsid w:val="00FB577E"/>
    <w:rsid w:val="00FB6088"/>
    <w:rsid w:val="00FB6953"/>
    <w:rsid w:val="00FB6D45"/>
    <w:rsid w:val="00FB6F0E"/>
    <w:rsid w:val="00FB744E"/>
    <w:rsid w:val="00FB79E4"/>
    <w:rsid w:val="00FC0678"/>
    <w:rsid w:val="00FC08A4"/>
    <w:rsid w:val="00FC1C0F"/>
    <w:rsid w:val="00FC389F"/>
    <w:rsid w:val="00FC3AB7"/>
    <w:rsid w:val="00FC4241"/>
    <w:rsid w:val="00FC4629"/>
    <w:rsid w:val="00FC5716"/>
    <w:rsid w:val="00FC57A8"/>
    <w:rsid w:val="00FC5987"/>
    <w:rsid w:val="00FC667C"/>
    <w:rsid w:val="00FC6A4A"/>
    <w:rsid w:val="00FC6F87"/>
    <w:rsid w:val="00FC777A"/>
    <w:rsid w:val="00FD0C49"/>
    <w:rsid w:val="00FD1B3F"/>
    <w:rsid w:val="00FD3010"/>
    <w:rsid w:val="00FD59DA"/>
    <w:rsid w:val="00FD5F56"/>
    <w:rsid w:val="00FD6A7D"/>
    <w:rsid w:val="00FD6ED2"/>
    <w:rsid w:val="00FD7969"/>
    <w:rsid w:val="00FE1514"/>
    <w:rsid w:val="00FE2E6A"/>
    <w:rsid w:val="00FE38CE"/>
    <w:rsid w:val="00FE3EF7"/>
    <w:rsid w:val="00FE431D"/>
    <w:rsid w:val="00FE4B0E"/>
    <w:rsid w:val="00FE4B97"/>
    <w:rsid w:val="00FE6AC7"/>
    <w:rsid w:val="00FE71D9"/>
    <w:rsid w:val="00FE7655"/>
    <w:rsid w:val="00FE7EA7"/>
    <w:rsid w:val="00FF1796"/>
    <w:rsid w:val="00FF1864"/>
    <w:rsid w:val="00FF2C2B"/>
    <w:rsid w:val="00FF2C6E"/>
    <w:rsid w:val="00FF3535"/>
    <w:rsid w:val="00FF3DCF"/>
    <w:rsid w:val="00FF4622"/>
    <w:rsid w:val="00FF4774"/>
    <w:rsid w:val="00FF767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A4B16C"/>
  <w15:docId w15:val="{EFDD45D9-E726-4F27-8349-203BDFEF9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before="120" w:line="360" w:lineRule="auto"/>
        <w:ind w:left="578" w:hanging="578"/>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FC0"/>
    <w:rPr>
      <w:rFonts w:ascii="Times New Roman" w:hAnsi="Times New Roman" w:cs="Times New Roman"/>
      <w:color w:val="000001"/>
      <w:sz w:val="24"/>
      <w:szCs w:val="24"/>
    </w:rPr>
  </w:style>
  <w:style w:type="paragraph" w:styleId="Heading1">
    <w:name w:val="heading 1"/>
    <w:aliases w:val="CHAPITRE,Chapitre 1,1.1,1.1."/>
    <w:basedOn w:val="Normal"/>
    <w:next w:val="Normal"/>
    <w:link w:val="Heading1Char"/>
    <w:autoRedefine/>
    <w:uiPriority w:val="9"/>
    <w:qFormat/>
    <w:rsid w:val="00F972EB"/>
    <w:pPr>
      <w:keepNext/>
      <w:keepLines/>
      <w:numPr>
        <w:numId w:val="4"/>
      </w:numPr>
      <w:jc w:val="center"/>
      <w:outlineLvl w:val="0"/>
    </w:pPr>
    <w:rPr>
      <w:rFonts w:eastAsiaTheme="majorEastAsia" w:cstheme="majorBidi"/>
      <w:b/>
      <w:bCs/>
      <w:szCs w:val="28"/>
    </w:rPr>
  </w:style>
  <w:style w:type="paragraph" w:styleId="Heading2">
    <w:name w:val="heading 2"/>
    <w:aliases w:val="1.1 Titre 2,1.1.1,1.1.1."/>
    <w:basedOn w:val="Normal"/>
    <w:next w:val="Normal"/>
    <w:link w:val="Heading2Char"/>
    <w:uiPriority w:val="9"/>
    <w:unhideWhenUsed/>
    <w:qFormat/>
    <w:rsid w:val="00D428E9"/>
    <w:pPr>
      <w:keepNext/>
      <w:keepLines/>
      <w:numPr>
        <w:ilvl w:val="1"/>
        <w:numId w:val="3"/>
      </w:numPr>
      <w:spacing w:before="200"/>
      <w:jc w:val="left"/>
      <w:outlineLvl w:val="1"/>
    </w:pPr>
    <w:rPr>
      <w:rFonts w:eastAsiaTheme="majorEastAsia" w:cstheme="majorBidi"/>
      <w:b/>
      <w:bCs/>
      <w:szCs w:val="26"/>
    </w:rPr>
  </w:style>
  <w:style w:type="paragraph" w:styleId="Heading3">
    <w:name w:val="heading 3"/>
    <w:aliases w:val="a)"/>
    <w:basedOn w:val="Normal"/>
    <w:next w:val="Normal"/>
    <w:link w:val="Heading3Char"/>
    <w:uiPriority w:val="9"/>
    <w:unhideWhenUsed/>
    <w:qFormat/>
    <w:rsid w:val="001006C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aliases w:val="1.1.1.1,1.1.1.1."/>
    <w:basedOn w:val="Normal"/>
    <w:next w:val="Normal"/>
    <w:link w:val="Heading4Char"/>
    <w:uiPriority w:val="9"/>
    <w:unhideWhenUsed/>
    <w:qFormat/>
    <w:rsid w:val="001006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aliases w:val="a.,1.1.1.1.1."/>
    <w:basedOn w:val="Heading4"/>
    <w:next w:val="Normal"/>
    <w:link w:val="Heading5Char"/>
    <w:autoRedefine/>
    <w:uiPriority w:val="9"/>
    <w:unhideWhenUsed/>
    <w:qFormat/>
    <w:rsid w:val="00CD28C6"/>
    <w:pPr>
      <w:keepNext w:val="0"/>
      <w:keepLines w:val="0"/>
      <w:spacing w:before="240" w:after="240"/>
      <w:contextualSpacing/>
      <w:outlineLvl w:val="4"/>
    </w:pPr>
    <w:rPr>
      <w:rFonts w:ascii="Times New Roman" w:eastAsia="Calibri" w:hAnsi="Times New Roman" w:cs="Times New Roman"/>
      <w:b w:val="0"/>
      <w:bCs w:val="0"/>
      <w:iCs w:val="0"/>
      <w:color w:val="000001"/>
    </w:rPr>
  </w:style>
  <w:style w:type="paragraph" w:styleId="Heading6">
    <w:name w:val="heading 6"/>
    <w:aliases w:val="formule"/>
    <w:basedOn w:val="Heading5"/>
    <w:next w:val="Normal"/>
    <w:link w:val="Heading6Char"/>
    <w:uiPriority w:val="9"/>
    <w:unhideWhenUsed/>
    <w:qFormat/>
    <w:rsid w:val="00CD28C6"/>
    <w:pPr>
      <w:jc w:val="center"/>
      <w:outlineLvl w:val="5"/>
    </w:pPr>
  </w:style>
  <w:style w:type="paragraph" w:styleId="Heading7">
    <w:name w:val="heading 7"/>
    <w:basedOn w:val="Heading6"/>
    <w:next w:val="Normal"/>
    <w:link w:val="Heading7Char"/>
    <w:uiPriority w:val="9"/>
    <w:unhideWhenUsed/>
    <w:qFormat/>
    <w:rsid w:val="00CD28C6"/>
    <w:pPr>
      <w:outlineLvl w:val="6"/>
    </w:pPr>
  </w:style>
  <w:style w:type="paragraph" w:styleId="Heading8">
    <w:name w:val="heading 8"/>
    <w:aliases w:val="Tableau"/>
    <w:basedOn w:val="Normal"/>
    <w:next w:val="Normal"/>
    <w:link w:val="Heading8Char"/>
    <w:uiPriority w:val="9"/>
    <w:unhideWhenUsed/>
    <w:qFormat/>
    <w:rsid w:val="00012C90"/>
    <w:pPr>
      <w:numPr>
        <w:ilvl w:val="7"/>
        <w:numId w:val="3"/>
      </w:numPr>
      <w:spacing w:before="200" w:after="200"/>
      <w:jc w:val="center"/>
      <w:outlineLvl w:val="7"/>
    </w:pPr>
    <w:rPr>
      <w:rFonts w:eastAsiaTheme="majorEastAsia"/>
      <w:i/>
      <w:color w:val="000000" w:themeColor="text1"/>
      <w:szCs w:val="20"/>
    </w:rPr>
  </w:style>
  <w:style w:type="paragraph" w:styleId="Heading9">
    <w:name w:val="heading 9"/>
    <w:basedOn w:val="Heading1"/>
    <w:next w:val="Normal"/>
    <w:link w:val="Heading9Char"/>
    <w:uiPriority w:val="9"/>
    <w:unhideWhenUsed/>
    <w:qFormat/>
    <w:rsid w:val="002A1593"/>
    <w:pPr>
      <w:keepNext w:val="0"/>
      <w:keepLines w:val="0"/>
      <w:numPr>
        <w:numId w:val="0"/>
      </w:numPr>
      <w:spacing w:after="120"/>
      <w:contextualSpacing/>
      <w:jc w:val="left"/>
      <w:outlineLvl w:val="8"/>
    </w:pPr>
    <w:rPr>
      <w:rFonts w:eastAsiaTheme="minorHAnsi" w:cstheme="minorBidi"/>
      <w:b w:val="0"/>
      <w:bCs w:val="0"/>
      <w:i/>
      <w:color w:val="auto"/>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ITRE Char,Chapitre 1 Char,1.1 Char,1.1. Char"/>
    <w:basedOn w:val="DefaultParagraphFont"/>
    <w:link w:val="Heading1"/>
    <w:uiPriority w:val="9"/>
    <w:rsid w:val="00F972EB"/>
    <w:rPr>
      <w:rFonts w:ascii="Times New Roman" w:eastAsiaTheme="majorEastAsia" w:hAnsi="Times New Roman" w:cstheme="majorBidi"/>
      <w:b/>
      <w:bCs/>
      <w:color w:val="000001"/>
      <w:sz w:val="24"/>
      <w:szCs w:val="28"/>
    </w:rPr>
  </w:style>
  <w:style w:type="character" w:customStyle="1" w:styleId="Heading2Char">
    <w:name w:val="Heading 2 Char"/>
    <w:aliases w:val="1.1 Titre 2 Char,1.1.1 Char,1.1.1. Char"/>
    <w:basedOn w:val="DefaultParagraphFont"/>
    <w:link w:val="Heading2"/>
    <w:uiPriority w:val="9"/>
    <w:rsid w:val="00D428E9"/>
    <w:rPr>
      <w:rFonts w:ascii="Times New Roman" w:eastAsiaTheme="majorEastAsia" w:hAnsi="Times New Roman" w:cstheme="majorBidi"/>
      <w:b/>
      <w:bCs/>
      <w:color w:val="000001"/>
      <w:sz w:val="24"/>
      <w:szCs w:val="26"/>
    </w:rPr>
  </w:style>
  <w:style w:type="paragraph" w:styleId="Title">
    <w:name w:val="Title"/>
    <w:aliases w:val="2.1. Titre 2"/>
    <w:basedOn w:val="Normal"/>
    <w:next w:val="Normal"/>
    <w:link w:val="TitleChar"/>
    <w:autoRedefine/>
    <w:uiPriority w:val="10"/>
    <w:qFormat/>
    <w:rsid w:val="00941768"/>
    <w:pPr>
      <w:numPr>
        <w:numId w:val="1"/>
      </w:numPr>
      <w:pBdr>
        <w:bottom w:val="single" w:sz="8" w:space="4" w:color="4F81BD" w:themeColor="accent1"/>
      </w:pBdr>
      <w:spacing w:before="240"/>
      <w:contextualSpacing/>
    </w:pPr>
    <w:rPr>
      <w:rFonts w:eastAsiaTheme="majorEastAsia" w:cstheme="majorBidi"/>
      <w:b/>
      <w:spacing w:val="5"/>
      <w:kern w:val="28"/>
      <w:szCs w:val="52"/>
    </w:rPr>
  </w:style>
  <w:style w:type="character" w:customStyle="1" w:styleId="TitleChar">
    <w:name w:val="Title Char"/>
    <w:aliases w:val="2.1. Titre 2 Char"/>
    <w:basedOn w:val="DefaultParagraphFont"/>
    <w:link w:val="Title"/>
    <w:uiPriority w:val="10"/>
    <w:qFormat/>
    <w:rsid w:val="00941768"/>
    <w:rPr>
      <w:rFonts w:ascii="Times New Roman" w:eastAsiaTheme="majorEastAsia" w:hAnsi="Times New Roman" w:cstheme="majorBidi"/>
      <w:b/>
      <w:color w:val="000001"/>
      <w:spacing w:val="5"/>
      <w:kern w:val="28"/>
      <w:sz w:val="24"/>
      <w:szCs w:val="52"/>
    </w:rPr>
  </w:style>
  <w:style w:type="paragraph" w:styleId="Subtitle">
    <w:name w:val="Subtitle"/>
    <w:basedOn w:val="Normal"/>
    <w:next w:val="Normal"/>
    <w:link w:val="SubtitleChar"/>
    <w:autoRedefine/>
    <w:uiPriority w:val="11"/>
    <w:rsid w:val="00941768"/>
    <w:pPr>
      <w:numPr>
        <w:numId w:val="2"/>
      </w:numPr>
    </w:pPr>
    <w:rPr>
      <w:rFonts w:eastAsiaTheme="majorEastAsia" w:cstheme="majorBidi"/>
      <w:iCs/>
      <w:spacing w:val="15"/>
    </w:rPr>
  </w:style>
  <w:style w:type="character" w:customStyle="1" w:styleId="SubtitleChar">
    <w:name w:val="Subtitle Char"/>
    <w:basedOn w:val="DefaultParagraphFont"/>
    <w:link w:val="Subtitle"/>
    <w:uiPriority w:val="11"/>
    <w:rsid w:val="00941768"/>
    <w:rPr>
      <w:rFonts w:ascii="Times New Roman" w:eastAsiaTheme="majorEastAsia" w:hAnsi="Times New Roman" w:cstheme="majorBidi"/>
      <w:iCs/>
      <w:color w:val="000001"/>
      <w:spacing w:val="15"/>
      <w:sz w:val="24"/>
      <w:szCs w:val="24"/>
    </w:rPr>
  </w:style>
  <w:style w:type="paragraph" w:styleId="ListParagraph">
    <w:name w:val="List Paragraph"/>
    <w:basedOn w:val="Normal"/>
    <w:next w:val="Normal"/>
    <w:link w:val="ListParagraphChar"/>
    <w:autoRedefine/>
    <w:uiPriority w:val="34"/>
    <w:qFormat/>
    <w:rsid w:val="00361F01"/>
    <w:pPr>
      <w:numPr>
        <w:numId w:val="39"/>
      </w:numPr>
      <w:tabs>
        <w:tab w:val="left" w:pos="142"/>
        <w:tab w:val="left" w:pos="8789"/>
      </w:tabs>
      <w:spacing w:line="240" w:lineRule="auto"/>
      <w:ind w:right="-286"/>
      <w:contextualSpacing/>
      <w:jc w:val="center"/>
    </w:pPr>
    <w:rPr>
      <w:rFonts w:eastAsia="Calibri"/>
      <w:b/>
      <w:color w:val="auto"/>
      <w:sz w:val="28"/>
    </w:rPr>
  </w:style>
  <w:style w:type="character" w:customStyle="1" w:styleId="Heading8Char">
    <w:name w:val="Heading 8 Char"/>
    <w:aliases w:val="Tableau Char"/>
    <w:basedOn w:val="DefaultParagraphFont"/>
    <w:link w:val="Heading8"/>
    <w:uiPriority w:val="9"/>
    <w:rsid w:val="00012C90"/>
    <w:rPr>
      <w:rFonts w:ascii="Times New Roman" w:eastAsiaTheme="majorEastAsia" w:hAnsi="Times New Roman" w:cs="Times New Roman"/>
      <w:i/>
      <w:color w:val="000000" w:themeColor="text1"/>
      <w:sz w:val="24"/>
      <w:szCs w:val="20"/>
    </w:rPr>
  </w:style>
  <w:style w:type="paragraph" w:styleId="DocumentMap">
    <w:name w:val="Document Map"/>
    <w:basedOn w:val="Normal"/>
    <w:link w:val="DocumentMapChar"/>
    <w:uiPriority w:val="99"/>
    <w:unhideWhenUsed/>
    <w:rsid w:val="001006C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rsid w:val="001006C1"/>
    <w:rPr>
      <w:rFonts w:ascii="Tahoma" w:hAnsi="Tahoma" w:cs="Tahoma"/>
      <w:sz w:val="16"/>
      <w:szCs w:val="16"/>
    </w:rPr>
  </w:style>
  <w:style w:type="paragraph" w:styleId="NoSpacing">
    <w:name w:val="No Spacing"/>
    <w:aliases w:val="chapitre"/>
    <w:uiPriority w:val="1"/>
    <w:qFormat/>
    <w:rsid w:val="001006C1"/>
    <w:pPr>
      <w:spacing w:before="0" w:line="240" w:lineRule="auto"/>
    </w:pPr>
    <w:rPr>
      <w:rFonts w:ascii="Times New Roman" w:hAnsi="Times New Roman"/>
      <w:sz w:val="24"/>
    </w:rPr>
  </w:style>
  <w:style w:type="character" w:customStyle="1" w:styleId="Heading3Char">
    <w:name w:val="Heading 3 Char"/>
    <w:aliases w:val="a) Char"/>
    <w:basedOn w:val="DefaultParagraphFont"/>
    <w:link w:val="Heading3"/>
    <w:uiPriority w:val="9"/>
    <w:rsid w:val="001006C1"/>
    <w:rPr>
      <w:rFonts w:asciiTheme="majorHAnsi" w:eastAsiaTheme="majorEastAsia" w:hAnsiTheme="majorHAnsi" w:cstheme="majorBidi"/>
      <w:b/>
      <w:bCs/>
      <w:color w:val="4F81BD" w:themeColor="accent1"/>
      <w:sz w:val="24"/>
    </w:rPr>
  </w:style>
  <w:style w:type="character" w:customStyle="1" w:styleId="Heading4Char">
    <w:name w:val="Heading 4 Char"/>
    <w:aliases w:val="1.1.1.1 Char,1.1.1.1. Char"/>
    <w:basedOn w:val="DefaultParagraphFont"/>
    <w:link w:val="Heading4"/>
    <w:uiPriority w:val="9"/>
    <w:rsid w:val="001006C1"/>
    <w:rPr>
      <w:rFonts w:asciiTheme="majorHAnsi" w:eastAsiaTheme="majorEastAsia" w:hAnsiTheme="majorHAnsi" w:cstheme="majorBidi"/>
      <w:b/>
      <w:bCs/>
      <w:i/>
      <w:iCs/>
      <w:color w:val="4F81BD" w:themeColor="accent1"/>
      <w:sz w:val="24"/>
    </w:rPr>
  </w:style>
  <w:style w:type="character" w:styleId="SubtleEmphasis">
    <w:name w:val="Subtle Emphasis"/>
    <w:basedOn w:val="DefaultParagraphFont"/>
    <w:uiPriority w:val="19"/>
    <w:qFormat/>
    <w:rsid w:val="001006C1"/>
    <w:rPr>
      <w:i/>
      <w:iCs/>
      <w:color w:val="808080" w:themeColor="text1" w:themeTint="7F"/>
    </w:rPr>
  </w:style>
  <w:style w:type="character" w:styleId="BookTitle">
    <w:name w:val="Book Title"/>
    <w:basedOn w:val="DefaultParagraphFont"/>
    <w:uiPriority w:val="33"/>
    <w:rsid w:val="001006C1"/>
    <w:rPr>
      <w:b/>
      <w:bCs/>
      <w:smallCaps/>
      <w:spacing w:val="5"/>
    </w:rPr>
  </w:style>
  <w:style w:type="paragraph" w:customStyle="1" w:styleId="Paragraphe1">
    <w:name w:val="Paragraphe1"/>
    <w:basedOn w:val="ListParagraph"/>
    <w:link w:val="Paragraphe1Car"/>
    <w:rsid w:val="001006C1"/>
  </w:style>
  <w:style w:type="paragraph" w:customStyle="1" w:styleId="11Loaten1">
    <w:name w:val="1.1 Loaten 1"/>
    <w:basedOn w:val="ListParagraph"/>
    <w:link w:val="11Loaten1Car"/>
    <w:qFormat/>
    <w:rsid w:val="00DD1B01"/>
    <w:pPr>
      <w:numPr>
        <w:ilvl w:val="1"/>
        <w:numId w:val="4"/>
      </w:numPr>
      <w:spacing w:before="240" w:after="120"/>
      <w:ind w:left="578" w:hanging="578"/>
      <w:contextualSpacing w:val="0"/>
      <w:jc w:val="both"/>
      <w:outlineLvl w:val="1"/>
    </w:pPr>
    <w:rPr>
      <w:sz w:val="24"/>
    </w:rPr>
  </w:style>
  <w:style w:type="character" w:customStyle="1" w:styleId="ListParagraphChar">
    <w:name w:val="List Paragraph Char"/>
    <w:basedOn w:val="DefaultParagraphFont"/>
    <w:link w:val="ListParagraph"/>
    <w:uiPriority w:val="34"/>
    <w:rsid w:val="00361F01"/>
    <w:rPr>
      <w:rFonts w:ascii="Times New Roman" w:eastAsia="Calibri" w:hAnsi="Times New Roman" w:cs="Times New Roman"/>
      <w:b/>
      <w:sz w:val="28"/>
      <w:szCs w:val="24"/>
    </w:rPr>
  </w:style>
  <w:style w:type="character" w:customStyle="1" w:styleId="Paragraphe1Car">
    <w:name w:val="Paragraphe1 Car"/>
    <w:basedOn w:val="ListParagraphChar"/>
    <w:link w:val="Paragraphe1"/>
    <w:rsid w:val="001006C1"/>
    <w:rPr>
      <w:rFonts w:ascii="Times New Roman" w:eastAsia="Calibri" w:hAnsi="Times New Roman" w:cs="Times New Roman"/>
      <w:b/>
      <w:sz w:val="28"/>
      <w:szCs w:val="24"/>
    </w:rPr>
  </w:style>
  <w:style w:type="paragraph" w:customStyle="1" w:styleId="111Loaten2">
    <w:name w:val="1.1.1 Loaten2"/>
    <w:basedOn w:val="11Loaten1"/>
    <w:link w:val="111Loaten2Car"/>
    <w:qFormat/>
    <w:rsid w:val="00336AB2"/>
    <w:pPr>
      <w:numPr>
        <w:ilvl w:val="2"/>
      </w:numPr>
      <w:spacing w:before="120"/>
      <w:outlineLvl w:val="2"/>
    </w:pPr>
    <w:rPr>
      <w:i/>
    </w:rPr>
  </w:style>
  <w:style w:type="character" w:customStyle="1" w:styleId="11Loaten1Car">
    <w:name w:val="1.1 Loaten 1 Car"/>
    <w:basedOn w:val="ListParagraphChar"/>
    <w:link w:val="11Loaten1"/>
    <w:rsid w:val="00DD1B01"/>
    <w:rPr>
      <w:rFonts w:ascii="Times New Roman" w:eastAsia="Calibri" w:hAnsi="Times New Roman" w:cs="Times New Roman"/>
      <w:b/>
      <w:sz w:val="24"/>
      <w:szCs w:val="24"/>
    </w:rPr>
  </w:style>
  <w:style w:type="paragraph" w:customStyle="1" w:styleId="1111Loaten3">
    <w:name w:val="1.1.1.1 Loaten3"/>
    <w:basedOn w:val="111Loaten2"/>
    <w:link w:val="1111Loaten3Car"/>
    <w:qFormat/>
    <w:rsid w:val="00336AB2"/>
    <w:pPr>
      <w:numPr>
        <w:ilvl w:val="3"/>
      </w:numPr>
      <w:outlineLvl w:val="3"/>
    </w:pPr>
    <w:rPr>
      <w:b w:val="0"/>
      <w:i w:val="0"/>
    </w:rPr>
  </w:style>
  <w:style w:type="character" w:customStyle="1" w:styleId="111Loaten2Car">
    <w:name w:val="1.1.1 Loaten2 Car"/>
    <w:basedOn w:val="11Loaten1Car"/>
    <w:link w:val="111Loaten2"/>
    <w:rsid w:val="00336AB2"/>
    <w:rPr>
      <w:rFonts w:ascii="Times New Roman" w:eastAsia="Calibri" w:hAnsi="Times New Roman" w:cs="Times New Roman"/>
      <w:b/>
      <w:i/>
      <w:sz w:val="24"/>
      <w:szCs w:val="24"/>
    </w:rPr>
  </w:style>
  <w:style w:type="paragraph" w:customStyle="1" w:styleId="11111Loaten4">
    <w:name w:val="1.1.1.1.1 Loaten4"/>
    <w:basedOn w:val="1111Loaten3"/>
    <w:link w:val="11111Loaten4Car"/>
    <w:qFormat/>
    <w:rsid w:val="00626540"/>
    <w:pPr>
      <w:numPr>
        <w:ilvl w:val="4"/>
      </w:numPr>
      <w:outlineLvl w:val="4"/>
    </w:pPr>
    <w:rPr>
      <w:i/>
    </w:rPr>
  </w:style>
  <w:style w:type="character" w:customStyle="1" w:styleId="1111Loaten3Car">
    <w:name w:val="1.1.1.1 Loaten3 Car"/>
    <w:basedOn w:val="111Loaten2Car"/>
    <w:link w:val="1111Loaten3"/>
    <w:rsid w:val="00336AB2"/>
    <w:rPr>
      <w:rFonts w:ascii="Times New Roman" w:eastAsia="Calibri" w:hAnsi="Times New Roman" w:cs="Times New Roman"/>
      <w:b w:val="0"/>
      <w:i w:val="0"/>
      <w:sz w:val="24"/>
      <w:szCs w:val="24"/>
    </w:rPr>
  </w:style>
  <w:style w:type="paragraph" w:customStyle="1" w:styleId="sapitra">
    <w:name w:val="sapitra"/>
    <w:basedOn w:val="Heading1"/>
    <w:link w:val="sapitraCar"/>
    <w:qFormat/>
    <w:rsid w:val="00626540"/>
  </w:style>
  <w:style w:type="character" w:customStyle="1" w:styleId="11111Loaten4Car">
    <w:name w:val="1.1.1.1.1 Loaten4 Car"/>
    <w:basedOn w:val="1111Loaten3Car"/>
    <w:link w:val="11111Loaten4"/>
    <w:rsid w:val="00626540"/>
    <w:rPr>
      <w:rFonts w:ascii="Times New Roman" w:eastAsia="Calibri" w:hAnsi="Times New Roman" w:cs="Times New Roman"/>
      <w:b w:val="0"/>
      <w:i/>
      <w:sz w:val="24"/>
      <w:szCs w:val="24"/>
    </w:rPr>
  </w:style>
  <w:style w:type="paragraph" w:customStyle="1" w:styleId="soustitreLoaten5">
    <w:name w:val="soustitre Loaten5"/>
    <w:basedOn w:val="ListParagraph"/>
    <w:link w:val="soustitreLoaten5Car"/>
    <w:rsid w:val="0090768E"/>
  </w:style>
  <w:style w:type="character" w:customStyle="1" w:styleId="sapitraCar">
    <w:name w:val="sapitra Car"/>
    <w:basedOn w:val="Heading1Char"/>
    <w:link w:val="sapitra"/>
    <w:rsid w:val="00626540"/>
    <w:rPr>
      <w:rFonts w:ascii="Times New Roman" w:eastAsiaTheme="majorEastAsia" w:hAnsi="Times New Roman" w:cstheme="majorBidi"/>
      <w:b/>
      <w:bCs/>
      <w:color w:val="000001"/>
      <w:sz w:val="24"/>
      <w:szCs w:val="28"/>
    </w:rPr>
  </w:style>
  <w:style w:type="paragraph" w:customStyle="1" w:styleId="sary1">
    <w:name w:val="sary1"/>
    <w:basedOn w:val="ListParagraph"/>
    <w:link w:val="sary1Car"/>
    <w:rsid w:val="00545FA9"/>
  </w:style>
  <w:style w:type="character" w:customStyle="1" w:styleId="soustitreLoaten5Car">
    <w:name w:val="soustitre Loaten5 Car"/>
    <w:basedOn w:val="ListParagraphChar"/>
    <w:link w:val="soustitreLoaten5"/>
    <w:rsid w:val="0090768E"/>
    <w:rPr>
      <w:rFonts w:ascii="Times New Roman" w:eastAsia="Calibri" w:hAnsi="Times New Roman" w:cs="Times New Roman"/>
      <w:b/>
      <w:sz w:val="28"/>
      <w:szCs w:val="24"/>
    </w:rPr>
  </w:style>
  <w:style w:type="paragraph" w:customStyle="1" w:styleId="Loaten1">
    <w:name w:val="Loaten1"/>
    <w:basedOn w:val="11Loaten1"/>
    <w:link w:val="Loaten1Car"/>
    <w:rsid w:val="00940350"/>
  </w:style>
  <w:style w:type="character" w:customStyle="1" w:styleId="sary1Car">
    <w:name w:val="sary1 Car"/>
    <w:basedOn w:val="ListParagraphChar"/>
    <w:link w:val="sary1"/>
    <w:rsid w:val="00545FA9"/>
    <w:rPr>
      <w:rFonts w:ascii="Times New Roman" w:eastAsia="Calibri" w:hAnsi="Times New Roman" w:cs="Times New Roman"/>
      <w:b/>
      <w:sz w:val="28"/>
      <w:szCs w:val="24"/>
    </w:rPr>
  </w:style>
  <w:style w:type="paragraph" w:customStyle="1" w:styleId="Annexe">
    <w:name w:val="Annexe"/>
    <w:basedOn w:val="ListParagraph"/>
    <w:link w:val="AnnexeCar"/>
    <w:qFormat/>
    <w:rsid w:val="003636B3"/>
    <w:pPr>
      <w:spacing w:after="480"/>
      <w:outlineLvl w:val="0"/>
    </w:pPr>
  </w:style>
  <w:style w:type="character" w:customStyle="1" w:styleId="Loaten1Car">
    <w:name w:val="Loaten1 Car"/>
    <w:basedOn w:val="11Loaten1Car"/>
    <w:link w:val="Loaten1"/>
    <w:rsid w:val="00940350"/>
    <w:rPr>
      <w:rFonts w:ascii="Times New Roman" w:eastAsia="Calibri" w:hAnsi="Times New Roman" w:cs="Times New Roman"/>
      <w:b/>
      <w:sz w:val="24"/>
      <w:szCs w:val="24"/>
    </w:rPr>
  </w:style>
  <w:style w:type="paragraph" w:customStyle="1" w:styleId="aloaten5">
    <w:name w:val="a. loaten5"/>
    <w:basedOn w:val="11111Loaten4"/>
    <w:link w:val="aloaten5Car"/>
    <w:rsid w:val="008B2395"/>
    <w:pPr>
      <w:numPr>
        <w:ilvl w:val="0"/>
        <w:numId w:val="0"/>
      </w:numPr>
      <w:outlineLvl w:val="5"/>
    </w:pPr>
    <w:rPr>
      <w:i w:val="0"/>
    </w:rPr>
  </w:style>
  <w:style w:type="character" w:customStyle="1" w:styleId="AnnexeCar">
    <w:name w:val="Annexe Car"/>
    <w:basedOn w:val="ListParagraphChar"/>
    <w:link w:val="Annexe"/>
    <w:rsid w:val="003636B3"/>
    <w:rPr>
      <w:rFonts w:ascii="Times New Roman" w:eastAsia="Calibri" w:hAnsi="Times New Roman" w:cs="Times New Roman"/>
      <w:b/>
      <w:sz w:val="28"/>
      <w:szCs w:val="24"/>
    </w:rPr>
  </w:style>
  <w:style w:type="paragraph" w:customStyle="1" w:styleId="saryloaten6">
    <w:name w:val="sary loaten6"/>
    <w:basedOn w:val="aloaten5"/>
    <w:link w:val="saryloaten6Car"/>
    <w:rsid w:val="00545FA9"/>
    <w:pPr>
      <w:numPr>
        <w:ilvl w:val="6"/>
      </w:numPr>
      <w:jc w:val="center"/>
      <w:outlineLvl w:val="6"/>
    </w:pPr>
    <w:rPr>
      <w:i/>
    </w:rPr>
  </w:style>
  <w:style w:type="character" w:customStyle="1" w:styleId="aloaten5Car">
    <w:name w:val="a. loaten5 Car"/>
    <w:basedOn w:val="11111Loaten4Car"/>
    <w:link w:val="aloaten5"/>
    <w:rsid w:val="008B2395"/>
    <w:rPr>
      <w:rFonts w:ascii="Times New Roman" w:eastAsia="Calibri" w:hAnsi="Times New Roman" w:cs="Times New Roman"/>
      <w:b/>
      <w:i/>
      <w:color w:val="000001"/>
      <w:sz w:val="24"/>
      <w:szCs w:val="24"/>
    </w:rPr>
  </w:style>
  <w:style w:type="paragraph" w:customStyle="1" w:styleId="Figureloaten6">
    <w:name w:val="Figure loaten6"/>
    <w:basedOn w:val="saryloaten6"/>
    <w:link w:val="Figureloaten6Car"/>
    <w:rsid w:val="00545FA9"/>
  </w:style>
  <w:style w:type="character" w:customStyle="1" w:styleId="saryloaten6Car">
    <w:name w:val="sary loaten6 Car"/>
    <w:basedOn w:val="aloaten5Car"/>
    <w:link w:val="saryloaten6"/>
    <w:rsid w:val="009D2113"/>
    <w:rPr>
      <w:rFonts w:ascii="Times New Roman" w:eastAsia="Calibri" w:hAnsi="Times New Roman" w:cs="Times New Roman"/>
      <w:b/>
      <w:i/>
      <w:color w:val="000001"/>
      <w:sz w:val="24"/>
      <w:szCs w:val="24"/>
    </w:rPr>
  </w:style>
  <w:style w:type="paragraph" w:customStyle="1" w:styleId="Tabilaoloaten7">
    <w:name w:val="Tabilao loaten7"/>
    <w:basedOn w:val="saryloaten6"/>
    <w:link w:val="Tabilaoloaten7Car"/>
    <w:qFormat/>
    <w:rsid w:val="00545FA9"/>
    <w:pPr>
      <w:numPr>
        <w:ilvl w:val="7"/>
      </w:numPr>
      <w:outlineLvl w:val="7"/>
    </w:pPr>
  </w:style>
  <w:style w:type="character" w:customStyle="1" w:styleId="Figureloaten6Car">
    <w:name w:val="Figure loaten6 Car"/>
    <w:basedOn w:val="saryloaten6Car"/>
    <w:link w:val="Figureloaten6"/>
    <w:rsid w:val="00545FA9"/>
    <w:rPr>
      <w:rFonts w:ascii="Times New Roman" w:eastAsia="Calibri" w:hAnsi="Times New Roman" w:cs="Times New Roman"/>
      <w:b/>
      <w:i/>
      <w:color w:val="000001"/>
      <w:sz w:val="24"/>
      <w:szCs w:val="24"/>
    </w:rPr>
  </w:style>
  <w:style w:type="character" w:customStyle="1" w:styleId="Tabilaoloaten7Car">
    <w:name w:val="Tabilao loaten7 Car"/>
    <w:basedOn w:val="saryloaten6Car"/>
    <w:link w:val="Tabilaoloaten7"/>
    <w:rsid w:val="00545FA9"/>
    <w:rPr>
      <w:rFonts w:ascii="Times New Roman" w:eastAsia="Calibri" w:hAnsi="Times New Roman" w:cs="Times New Roman"/>
      <w:b/>
      <w:i/>
      <w:color w:val="000001"/>
      <w:sz w:val="24"/>
      <w:szCs w:val="24"/>
    </w:rPr>
  </w:style>
  <w:style w:type="paragraph" w:customStyle="1" w:styleId="Puce">
    <w:name w:val="Puce"/>
    <w:basedOn w:val="Normal"/>
    <w:link w:val="PuceCar"/>
    <w:qFormat/>
    <w:rsid w:val="00A01E6D"/>
    <w:pPr>
      <w:numPr>
        <w:numId w:val="5"/>
      </w:numPr>
      <w:ind w:left="0" w:firstLine="357"/>
    </w:pPr>
  </w:style>
  <w:style w:type="character" w:customStyle="1" w:styleId="PuceCar">
    <w:name w:val="Puce Car"/>
    <w:basedOn w:val="DefaultParagraphFont"/>
    <w:link w:val="Puce"/>
    <w:rsid w:val="00A01E6D"/>
    <w:rPr>
      <w:rFonts w:ascii="Times New Roman" w:hAnsi="Times New Roman" w:cs="Times New Roman"/>
      <w:color w:val="000001"/>
      <w:sz w:val="24"/>
      <w:szCs w:val="24"/>
    </w:rPr>
  </w:style>
  <w:style w:type="paragraph" w:styleId="Header">
    <w:name w:val="header"/>
    <w:basedOn w:val="Normal"/>
    <w:link w:val="HeaderChar"/>
    <w:uiPriority w:val="99"/>
    <w:unhideWhenUsed/>
    <w:rsid w:val="00FC4629"/>
    <w:pPr>
      <w:tabs>
        <w:tab w:val="center" w:pos="4536"/>
        <w:tab w:val="right" w:pos="9072"/>
      </w:tabs>
      <w:spacing w:line="240" w:lineRule="auto"/>
    </w:pPr>
  </w:style>
  <w:style w:type="character" w:customStyle="1" w:styleId="HeaderChar">
    <w:name w:val="Header Char"/>
    <w:basedOn w:val="DefaultParagraphFont"/>
    <w:link w:val="Header"/>
    <w:uiPriority w:val="99"/>
    <w:rsid w:val="00FC4629"/>
    <w:rPr>
      <w:rFonts w:ascii="Times New Roman" w:hAnsi="Times New Roman"/>
      <w:sz w:val="24"/>
    </w:rPr>
  </w:style>
  <w:style w:type="paragraph" w:styleId="Footer">
    <w:name w:val="footer"/>
    <w:basedOn w:val="Normal"/>
    <w:link w:val="FooterChar"/>
    <w:uiPriority w:val="99"/>
    <w:unhideWhenUsed/>
    <w:rsid w:val="00FC4629"/>
    <w:pPr>
      <w:tabs>
        <w:tab w:val="center" w:pos="4536"/>
        <w:tab w:val="right" w:pos="9072"/>
      </w:tabs>
      <w:spacing w:line="240" w:lineRule="auto"/>
    </w:pPr>
  </w:style>
  <w:style w:type="character" w:customStyle="1" w:styleId="FooterChar">
    <w:name w:val="Footer Char"/>
    <w:basedOn w:val="DefaultParagraphFont"/>
    <w:link w:val="Footer"/>
    <w:uiPriority w:val="99"/>
    <w:rsid w:val="00FC4629"/>
    <w:rPr>
      <w:rFonts w:ascii="Times New Roman" w:hAnsi="Times New Roman"/>
      <w:sz w:val="24"/>
    </w:rPr>
  </w:style>
  <w:style w:type="character" w:customStyle="1" w:styleId="Heading5Char">
    <w:name w:val="Heading 5 Char"/>
    <w:aliases w:val="a. Char,1.1.1.1.1. Char"/>
    <w:basedOn w:val="DefaultParagraphFont"/>
    <w:link w:val="Heading5"/>
    <w:uiPriority w:val="9"/>
    <w:rsid w:val="00CD28C6"/>
    <w:rPr>
      <w:rFonts w:ascii="Times New Roman" w:eastAsia="Calibri" w:hAnsi="Times New Roman" w:cs="Times New Roman"/>
      <w:i/>
      <w:color w:val="000001"/>
      <w:sz w:val="24"/>
      <w:szCs w:val="24"/>
    </w:rPr>
  </w:style>
  <w:style w:type="character" w:customStyle="1" w:styleId="Heading6Char">
    <w:name w:val="Heading 6 Char"/>
    <w:aliases w:val="formule Char"/>
    <w:basedOn w:val="DefaultParagraphFont"/>
    <w:link w:val="Heading6"/>
    <w:uiPriority w:val="9"/>
    <w:rsid w:val="00CD28C6"/>
    <w:rPr>
      <w:rFonts w:ascii="Times New Roman" w:eastAsia="Calibri" w:hAnsi="Times New Roman" w:cs="Times New Roman"/>
      <w:i/>
      <w:color w:val="000001"/>
      <w:sz w:val="24"/>
      <w:szCs w:val="24"/>
    </w:rPr>
  </w:style>
  <w:style w:type="character" w:customStyle="1" w:styleId="Heading7Char">
    <w:name w:val="Heading 7 Char"/>
    <w:basedOn w:val="DefaultParagraphFont"/>
    <w:link w:val="Heading7"/>
    <w:uiPriority w:val="9"/>
    <w:rsid w:val="00CD28C6"/>
    <w:rPr>
      <w:rFonts w:ascii="Times New Roman" w:eastAsia="Calibri" w:hAnsi="Times New Roman" w:cs="Times New Roman"/>
      <w:i/>
      <w:color w:val="000001"/>
      <w:sz w:val="24"/>
      <w:szCs w:val="24"/>
    </w:rPr>
  </w:style>
  <w:style w:type="paragraph" w:styleId="BalloonText">
    <w:name w:val="Balloon Text"/>
    <w:basedOn w:val="Normal"/>
    <w:link w:val="BalloonTextChar"/>
    <w:uiPriority w:val="99"/>
    <w:semiHidden/>
    <w:unhideWhenUsed/>
    <w:rsid w:val="00CD28C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28C6"/>
    <w:rPr>
      <w:rFonts w:ascii="Tahoma" w:hAnsi="Tahoma" w:cs="Tahoma"/>
      <w:color w:val="000001"/>
      <w:sz w:val="16"/>
      <w:szCs w:val="16"/>
    </w:rPr>
  </w:style>
  <w:style w:type="paragraph" w:styleId="NormalWeb">
    <w:name w:val="Normal (Web)"/>
    <w:basedOn w:val="Normal"/>
    <w:uiPriority w:val="99"/>
    <w:unhideWhenUsed/>
    <w:rsid w:val="00CD28C6"/>
    <w:pPr>
      <w:spacing w:before="100" w:beforeAutospacing="1" w:after="100" w:afterAutospacing="1" w:line="240" w:lineRule="auto"/>
    </w:pPr>
    <w:rPr>
      <w:rFonts w:eastAsia="Times New Roman"/>
      <w:color w:val="auto"/>
      <w:lang w:eastAsia="fr-FR"/>
    </w:rPr>
  </w:style>
  <w:style w:type="character" w:customStyle="1" w:styleId="Lienhypertexte1">
    <w:name w:val="Lien hypertexte1"/>
    <w:basedOn w:val="DefaultParagraphFont"/>
    <w:uiPriority w:val="99"/>
    <w:unhideWhenUsed/>
    <w:rsid w:val="00CD28C6"/>
    <w:rPr>
      <w:color w:val="0000FF"/>
      <w:u w:val="single"/>
    </w:rPr>
  </w:style>
  <w:style w:type="character" w:styleId="Strong">
    <w:name w:val="Strong"/>
    <w:basedOn w:val="DefaultParagraphFont"/>
    <w:uiPriority w:val="22"/>
    <w:rsid w:val="00CD28C6"/>
    <w:rPr>
      <w:b/>
      <w:bCs/>
    </w:rPr>
  </w:style>
  <w:style w:type="character" w:customStyle="1" w:styleId="searchhit">
    <w:name w:val="search_hit"/>
    <w:basedOn w:val="DefaultParagraphFont"/>
    <w:rsid w:val="00CD28C6"/>
  </w:style>
  <w:style w:type="character" w:styleId="Emphasis">
    <w:name w:val="Emphasis"/>
    <w:basedOn w:val="DefaultParagraphFont"/>
    <w:uiPriority w:val="20"/>
    <w:rsid w:val="00CD28C6"/>
    <w:rPr>
      <w:i/>
      <w:iCs/>
    </w:rPr>
  </w:style>
  <w:style w:type="table" w:customStyle="1" w:styleId="Grilledutableau1">
    <w:name w:val="Grille du tableau1"/>
    <w:basedOn w:val="TableNormal"/>
    <w:uiPriority w:val="59"/>
    <w:rsid w:val="00CD28C6"/>
    <w:pPr>
      <w:spacing w:before="0" w:line="240" w:lineRule="auto"/>
      <w:ind w:left="0" w:firstLine="0"/>
    </w:pPr>
    <w:rPr>
      <w:rFonts w:eastAsia="Times New Roman"/>
      <w:sz w:val="20"/>
      <w:szCs w:val="20"/>
      <w:lang w:val="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lang-en">
    <w:name w:val="lang-en"/>
    <w:basedOn w:val="DefaultParagraphFont"/>
    <w:rsid w:val="00CD28C6"/>
  </w:style>
  <w:style w:type="paragraph" w:customStyle="1" w:styleId="Paragraphedeliste1">
    <w:name w:val="Paragraphe de liste1"/>
    <w:basedOn w:val="Normal"/>
    <w:rsid w:val="00CD28C6"/>
    <w:pPr>
      <w:spacing w:after="200"/>
      <w:ind w:left="720"/>
    </w:pPr>
    <w:rPr>
      <w:rFonts w:ascii="Calibri" w:eastAsia="Times New Roman" w:hAnsi="Calibri"/>
      <w:color w:val="auto"/>
      <w:szCs w:val="22"/>
    </w:rPr>
  </w:style>
  <w:style w:type="paragraph" w:styleId="TOC1">
    <w:name w:val="toc 1"/>
    <w:basedOn w:val="Normal"/>
    <w:next w:val="Normal"/>
    <w:autoRedefine/>
    <w:uiPriority w:val="39"/>
    <w:unhideWhenUsed/>
    <w:qFormat/>
    <w:rsid w:val="0031082A"/>
    <w:pPr>
      <w:tabs>
        <w:tab w:val="right" w:leader="dot" w:pos="9486"/>
      </w:tabs>
    </w:pPr>
    <w:rPr>
      <w:b/>
      <w:sz w:val="22"/>
    </w:rPr>
  </w:style>
  <w:style w:type="paragraph" w:styleId="TOC2">
    <w:name w:val="toc 2"/>
    <w:basedOn w:val="Normal"/>
    <w:next w:val="Normal"/>
    <w:autoRedefine/>
    <w:uiPriority w:val="39"/>
    <w:unhideWhenUsed/>
    <w:qFormat/>
    <w:rsid w:val="00353CB2"/>
    <w:pPr>
      <w:tabs>
        <w:tab w:val="right" w:leader="dot" w:pos="9486"/>
      </w:tabs>
      <w:spacing w:after="100"/>
      <w:ind w:left="674"/>
      <w:jc w:val="left"/>
    </w:pPr>
    <w:rPr>
      <w:b/>
      <w:sz w:val="22"/>
    </w:rPr>
  </w:style>
  <w:style w:type="paragraph" w:styleId="TOC3">
    <w:name w:val="toc 3"/>
    <w:basedOn w:val="Normal"/>
    <w:next w:val="Normal"/>
    <w:autoRedefine/>
    <w:uiPriority w:val="39"/>
    <w:unhideWhenUsed/>
    <w:qFormat/>
    <w:rsid w:val="00353CB2"/>
    <w:pPr>
      <w:tabs>
        <w:tab w:val="right" w:leader="dot" w:pos="9486"/>
      </w:tabs>
      <w:ind w:left="901"/>
      <w:jc w:val="left"/>
    </w:pPr>
    <w:rPr>
      <w:b/>
      <w:i/>
      <w:sz w:val="22"/>
    </w:rPr>
  </w:style>
  <w:style w:type="paragraph" w:customStyle="1" w:styleId="mems2">
    <w:name w:val="mems2"/>
    <w:basedOn w:val="Normal"/>
    <w:link w:val="mems2Car"/>
    <w:qFormat/>
    <w:rsid w:val="00CD28C6"/>
    <w:pPr>
      <w:widowControl w:val="0"/>
      <w:shd w:val="clear" w:color="auto" w:fill="FFFFFF"/>
      <w:ind w:left="19" w:right="5"/>
      <w:textAlignment w:val="baseline"/>
    </w:pPr>
    <w:rPr>
      <w:rFonts w:eastAsia="Times New Roman"/>
      <w:color w:val="auto"/>
      <w:lang w:eastAsia="fr-FR"/>
    </w:rPr>
  </w:style>
  <w:style w:type="character" w:customStyle="1" w:styleId="mems2Car">
    <w:name w:val="mems2 Car"/>
    <w:basedOn w:val="DefaultParagraphFont"/>
    <w:link w:val="mems2"/>
    <w:rsid w:val="00CD28C6"/>
    <w:rPr>
      <w:rFonts w:ascii="Times New Roman" w:eastAsia="Times New Roman" w:hAnsi="Times New Roman" w:cs="Times New Roman"/>
      <w:sz w:val="24"/>
      <w:szCs w:val="24"/>
      <w:shd w:val="clear" w:color="auto" w:fill="FFFFFF"/>
      <w:lang w:eastAsia="fr-FR"/>
    </w:rPr>
  </w:style>
  <w:style w:type="paragraph" w:customStyle="1" w:styleId="Retraitcorpsdetexte1">
    <w:name w:val="Retrait corps de texte1"/>
    <w:basedOn w:val="Normal"/>
    <w:next w:val="BodyTextIndent"/>
    <w:link w:val="RetraitcorpsdetexteCar"/>
    <w:uiPriority w:val="99"/>
    <w:semiHidden/>
    <w:unhideWhenUsed/>
    <w:rsid w:val="00CD28C6"/>
    <w:pPr>
      <w:ind w:left="283"/>
    </w:pPr>
    <w:rPr>
      <w:rFonts w:cstheme="minorBidi"/>
      <w:color w:val="auto"/>
      <w:szCs w:val="22"/>
    </w:rPr>
  </w:style>
  <w:style w:type="character" w:customStyle="1" w:styleId="RetraitcorpsdetexteCar">
    <w:name w:val="Retrait corps de texte Car"/>
    <w:basedOn w:val="DefaultParagraphFont"/>
    <w:link w:val="Retraitcorpsdetexte1"/>
    <w:uiPriority w:val="99"/>
    <w:semiHidden/>
    <w:rsid w:val="00CD28C6"/>
    <w:rPr>
      <w:rFonts w:ascii="Times New Roman" w:hAnsi="Times New Roman"/>
      <w:sz w:val="24"/>
    </w:rPr>
  </w:style>
  <w:style w:type="paragraph" w:styleId="TOC4">
    <w:name w:val="toc 4"/>
    <w:basedOn w:val="Normal"/>
    <w:next w:val="Normal"/>
    <w:autoRedefine/>
    <w:uiPriority w:val="39"/>
    <w:unhideWhenUsed/>
    <w:rsid w:val="00240C37"/>
    <w:pPr>
      <w:ind w:left="720"/>
      <w:jc w:val="left"/>
    </w:pPr>
    <w:rPr>
      <w:b/>
      <w:sz w:val="18"/>
    </w:rPr>
  </w:style>
  <w:style w:type="paragraph" w:customStyle="1" w:styleId="TM51">
    <w:name w:val="TM 51"/>
    <w:basedOn w:val="Normal"/>
    <w:next w:val="Normal"/>
    <w:autoRedefine/>
    <w:uiPriority w:val="39"/>
    <w:unhideWhenUsed/>
    <w:rsid w:val="00CD28C6"/>
    <w:pPr>
      <w:spacing w:after="100" w:line="276" w:lineRule="auto"/>
      <w:ind w:left="880"/>
      <w:jc w:val="left"/>
    </w:pPr>
    <w:rPr>
      <w:rFonts w:eastAsia="Times New Roman"/>
      <w:color w:val="auto"/>
      <w:szCs w:val="22"/>
      <w:lang w:eastAsia="fr-FR"/>
    </w:rPr>
  </w:style>
  <w:style w:type="paragraph" w:customStyle="1" w:styleId="TM61">
    <w:name w:val="TM 61"/>
    <w:basedOn w:val="Normal"/>
    <w:next w:val="Normal"/>
    <w:autoRedefine/>
    <w:uiPriority w:val="39"/>
    <w:unhideWhenUsed/>
    <w:rsid w:val="00CD28C6"/>
    <w:pPr>
      <w:spacing w:after="100" w:line="276" w:lineRule="auto"/>
      <w:ind w:left="1100"/>
      <w:jc w:val="left"/>
    </w:pPr>
    <w:rPr>
      <w:rFonts w:ascii="Calibri" w:eastAsia="Times New Roman" w:hAnsi="Calibri"/>
      <w:color w:val="auto"/>
      <w:sz w:val="22"/>
      <w:szCs w:val="22"/>
      <w:lang w:eastAsia="fr-FR"/>
    </w:rPr>
  </w:style>
  <w:style w:type="paragraph" w:customStyle="1" w:styleId="TM71">
    <w:name w:val="TM 71"/>
    <w:basedOn w:val="Normal"/>
    <w:next w:val="Normal"/>
    <w:autoRedefine/>
    <w:uiPriority w:val="39"/>
    <w:unhideWhenUsed/>
    <w:rsid w:val="00CD28C6"/>
    <w:pPr>
      <w:spacing w:after="100" w:line="276" w:lineRule="auto"/>
      <w:ind w:left="1320"/>
      <w:jc w:val="left"/>
    </w:pPr>
    <w:rPr>
      <w:rFonts w:ascii="Calibri" w:eastAsia="Times New Roman" w:hAnsi="Calibri"/>
      <w:color w:val="auto"/>
      <w:sz w:val="22"/>
      <w:szCs w:val="22"/>
      <w:lang w:eastAsia="fr-FR"/>
    </w:rPr>
  </w:style>
  <w:style w:type="paragraph" w:customStyle="1" w:styleId="TM81">
    <w:name w:val="TM 81"/>
    <w:basedOn w:val="Normal"/>
    <w:next w:val="Normal"/>
    <w:autoRedefine/>
    <w:uiPriority w:val="39"/>
    <w:unhideWhenUsed/>
    <w:rsid w:val="00CD28C6"/>
    <w:pPr>
      <w:spacing w:after="100" w:line="276" w:lineRule="auto"/>
      <w:ind w:left="1540"/>
      <w:jc w:val="left"/>
    </w:pPr>
    <w:rPr>
      <w:rFonts w:ascii="Calibri" w:eastAsia="Times New Roman" w:hAnsi="Calibri"/>
      <w:color w:val="auto"/>
      <w:sz w:val="22"/>
      <w:szCs w:val="22"/>
      <w:lang w:eastAsia="fr-FR"/>
    </w:rPr>
  </w:style>
  <w:style w:type="paragraph" w:customStyle="1" w:styleId="TM91">
    <w:name w:val="TM 91"/>
    <w:basedOn w:val="Normal"/>
    <w:next w:val="Normal"/>
    <w:autoRedefine/>
    <w:uiPriority w:val="39"/>
    <w:unhideWhenUsed/>
    <w:rsid w:val="00CD28C6"/>
    <w:pPr>
      <w:spacing w:after="100" w:line="276" w:lineRule="auto"/>
      <w:ind w:left="1760"/>
      <w:jc w:val="left"/>
    </w:pPr>
    <w:rPr>
      <w:rFonts w:ascii="Calibri" w:eastAsia="Times New Roman" w:hAnsi="Calibri"/>
      <w:color w:val="auto"/>
      <w:sz w:val="22"/>
      <w:szCs w:val="22"/>
      <w:lang w:eastAsia="fr-FR"/>
    </w:rPr>
  </w:style>
  <w:style w:type="paragraph" w:customStyle="1" w:styleId="Paragraphedeliste2">
    <w:name w:val="Paragraphe de liste2"/>
    <w:basedOn w:val="Normal"/>
    <w:rsid w:val="00CD28C6"/>
    <w:pPr>
      <w:spacing w:after="200" w:line="276" w:lineRule="auto"/>
      <w:ind w:left="720"/>
      <w:jc w:val="left"/>
    </w:pPr>
    <w:rPr>
      <w:rFonts w:ascii="Calibri" w:eastAsia="Times New Roman" w:hAnsi="Calibri"/>
      <w:color w:val="auto"/>
      <w:sz w:val="22"/>
      <w:szCs w:val="22"/>
    </w:rPr>
  </w:style>
  <w:style w:type="character" w:styleId="HTMLAcronym">
    <w:name w:val="HTML Acronym"/>
    <w:basedOn w:val="DefaultParagraphFont"/>
    <w:uiPriority w:val="99"/>
    <w:semiHidden/>
    <w:unhideWhenUsed/>
    <w:rsid w:val="00CD28C6"/>
  </w:style>
  <w:style w:type="character" w:customStyle="1" w:styleId="application">
    <w:name w:val="application"/>
    <w:basedOn w:val="DefaultParagraphFont"/>
    <w:rsid w:val="00CD28C6"/>
  </w:style>
  <w:style w:type="character" w:styleId="HTMLCode">
    <w:name w:val="HTML Code"/>
    <w:basedOn w:val="DefaultParagraphFont"/>
    <w:uiPriority w:val="99"/>
    <w:semiHidden/>
    <w:unhideWhenUsed/>
    <w:rsid w:val="00CD28C6"/>
    <w:rPr>
      <w:rFonts w:ascii="Courier New" w:eastAsia="Times New Roman" w:hAnsi="Courier New" w:cs="Courier New"/>
      <w:sz w:val="20"/>
      <w:szCs w:val="20"/>
    </w:rPr>
  </w:style>
  <w:style w:type="character" w:customStyle="1" w:styleId="Lienhypertextesuivivisit1">
    <w:name w:val="Lien hypertexte suivi visité1"/>
    <w:basedOn w:val="DefaultParagraphFont"/>
    <w:uiPriority w:val="99"/>
    <w:semiHidden/>
    <w:unhideWhenUsed/>
    <w:rsid w:val="00CD28C6"/>
    <w:rPr>
      <w:color w:val="800080"/>
      <w:u w:val="single"/>
    </w:rPr>
  </w:style>
  <w:style w:type="character" w:styleId="Hyperlink">
    <w:name w:val="Hyperlink"/>
    <w:basedOn w:val="DefaultParagraphFont"/>
    <w:uiPriority w:val="99"/>
    <w:unhideWhenUsed/>
    <w:rsid w:val="00CD28C6"/>
    <w:rPr>
      <w:color w:val="0000FF" w:themeColor="hyperlink"/>
      <w:u w:val="single"/>
    </w:rPr>
  </w:style>
  <w:style w:type="table" w:styleId="TableGrid">
    <w:name w:val="Table Grid"/>
    <w:basedOn w:val="TableNormal"/>
    <w:uiPriority w:val="39"/>
    <w:rsid w:val="00CD28C6"/>
    <w:pPr>
      <w:spacing w:before="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uiPriority w:val="99"/>
    <w:semiHidden/>
    <w:unhideWhenUsed/>
    <w:rsid w:val="00CD28C6"/>
    <w:pPr>
      <w:ind w:left="283"/>
    </w:pPr>
  </w:style>
  <w:style w:type="character" w:customStyle="1" w:styleId="BodyTextIndentChar">
    <w:name w:val="Body Text Indent Char"/>
    <w:basedOn w:val="DefaultParagraphFont"/>
    <w:link w:val="BodyTextIndent"/>
    <w:uiPriority w:val="99"/>
    <w:semiHidden/>
    <w:rsid w:val="00CD28C6"/>
    <w:rPr>
      <w:rFonts w:ascii="Times New Roman" w:hAnsi="Times New Roman" w:cs="Times New Roman"/>
      <w:color w:val="000001"/>
      <w:sz w:val="24"/>
      <w:szCs w:val="24"/>
    </w:rPr>
  </w:style>
  <w:style w:type="character" w:styleId="FollowedHyperlink">
    <w:name w:val="FollowedHyperlink"/>
    <w:basedOn w:val="DefaultParagraphFont"/>
    <w:uiPriority w:val="99"/>
    <w:semiHidden/>
    <w:unhideWhenUsed/>
    <w:rsid w:val="00CD28C6"/>
    <w:rPr>
      <w:color w:val="800080" w:themeColor="followedHyperlink"/>
      <w:u w:val="single"/>
    </w:rPr>
  </w:style>
  <w:style w:type="paragraph" w:customStyle="1" w:styleId="Notation">
    <w:name w:val="Notation"/>
    <w:basedOn w:val="Normal"/>
    <w:link w:val="NotationCar"/>
    <w:qFormat/>
    <w:rsid w:val="001B628E"/>
    <w:pPr>
      <w:numPr>
        <w:numId w:val="6"/>
      </w:numPr>
    </w:pPr>
    <w:rPr>
      <w:rFonts w:eastAsia="Calibri"/>
      <w:b/>
    </w:rPr>
  </w:style>
  <w:style w:type="character" w:customStyle="1" w:styleId="NotationCar">
    <w:name w:val="Notation Car"/>
    <w:basedOn w:val="DefaultParagraphFont"/>
    <w:link w:val="Notation"/>
    <w:rsid w:val="001B628E"/>
    <w:rPr>
      <w:rFonts w:ascii="Times New Roman" w:eastAsia="Calibri" w:hAnsi="Times New Roman" w:cs="Times New Roman"/>
      <w:b/>
      <w:color w:val="000001"/>
      <w:sz w:val="24"/>
      <w:szCs w:val="24"/>
    </w:rPr>
  </w:style>
  <w:style w:type="paragraph" w:styleId="TOC5">
    <w:name w:val="toc 5"/>
    <w:basedOn w:val="Normal"/>
    <w:next w:val="Normal"/>
    <w:autoRedefine/>
    <w:uiPriority w:val="39"/>
    <w:unhideWhenUsed/>
    <w:rsid w:val="00240C37"/>
    <w:pPr>
      <w:spacing w:after="100" w:line="276" w:lineRule="auto"/>
      <w:ind w:left="880"/>
      <w:jc w:val="left"/>
    </w:pPr>
    <w:rPr>
      <w:rFonts w:asciiTheme="minorHAnsi" w:eastAsiaTheme="minorEastAsia" w:hAnsiTheme="minorHAnsi" w:cstheme="minorBidi"/>
      <w:color w:val="auto"/>
      <w:sz w:val="22"/>
      <w:szCs w:val="22"/>
      <w:lang w:eastAsia="fr-FR"/>
    </w:rPr>
  </w:style>
  <w:style w:type="paragraph" w:styleId="TOC6">
    <w:name w:val="toc 6"/>
    <w:basedOn w:val="Normal"/>
    <w:next w:val="Normal"/>
    <w:autoRedefine/>
    <w:uiPriority w:val="39"/>
    <w:unhideWhenUsed/>
    <w:rsid w:val="00240C37"/>
    <w:pPr>
      <w:spacing w:after="100" w:line="276" w:lineRule="auto"/>
      <w:ind w:left="1100"/>
      <w:jc w:val="left"/>
    </w:pPr>
    <w:rPr>
      <w:rFonts w:asciiTheme="minorHAnsi" w:eastAsiaTheme="minorEastAsia" w:hAnsiTheme="minorHAnsi" w:cstheme="minorBidi"/>
      <w:color w:val="auto"/>
      <w:sz w:val="22"/>
      <w:szCs w:val="22"/>
      <w:lang w:eastAsia="fr-FR"/>
    </w:rPr>
  </w:style>
  <w:style w:type="paragraph" w:styleId="TOC7">
    <w:name w:val="toc 7"/>
    <w:basedOn w:val="Normal"/>
    <w:next w:val="Normal"/>
    <w:autoRedefine/>
    <w:uiPriority w:val="39"/>
    <w:unhideWhenUsed/>
    <w:rsid w:val="00240C37"/>
    <w:pPr>
      <w:spacing w:after="100" w:line="276" w:lineRule="auto"/>
      <w:ind w:left="1320"/>
      <w:jc w:val="left"/>
    </w:pPr>
    <w:rPr>
      <w:rFonts w:asciiTheme="minorHAnsi" w:eastAsiaTheme="minorEastAsia" w:hAnsiTheme="minorHAnsi" w:cstheme="minorBidi"/>
      <w:color w:val="auto"/>
      <w:sz w:val="22"/>
      <w:szCs w:val="22"/>
      <w:lang w:eastAsia="fr-FR"/>
    </w:rPr>
  </w:style>
  <w:style w:type="paragraph" w:styleId="TOC8">
    <w:name w:val="toc 8"/>
    <w:basedOn w:val="Normal"/>
    <w:next w:val="Normal"/>
    <w:autoRedefine/>
    <w:uiPriority w:val="39"/>
    <w:unhideWhenUsed/>
    <w:rsid w:val="00240C37"/>
    <w:pPr>
      <w:spacing w:after="100" w:line="276" w:lineRule="auto"/>
      <w:ind w:left="1540"/>
      <w:jc w:val="left"/>
    </w:pPr>
    <w:rPr>
      <w:rFonts w:asciiTheme="minorHAnsi" w:eastAsiaTheme="minorEastAsia" w:hAnsiTheme="minorHAnsi" w:cstheme="minorBidi"/>
      <w:color w:val="auto"/>
      <w:sz w:val="22"/>
      <w:szCs w:val="22"/>
      <w:lang w:eastAsia="fr-FR"/>
    </w:rPr>
  </w:style>
  <w:style w:type="paragraph" w:styleId="TOC9">
    <w:name w:val="toc 9"/>
    <w:basedOn w:val="Normal"/>
    <w:next w:val="Normal"/>
    <w:autoRedefine/>
    <w:uiPriority w:val="39"/>
    <w:unhideWhenUsed/>
    <w:rsid w:val="00240C37"/>
    <w:pPr>
      <w:spacing w:after="100" w:line="276" w:lineRule="auto"/>
      <w:ind w:left="1760"/>
      <w:jc w:val="left"/>
    </w:pPr>
    <w:rPr>
      <w:rFonts w:asciiTheme="minorHAnsi" w:eastAsiaTheme="minorEastAsia" w:hAnsiTheme="minorHAnsi" w:cstheme="minorBidi"/>
      <w:color w:val="auto"/>
      <w:sz w:val="22"/>
      <w:szCs w:val="22"/>
      <w:lang w:eastAsia="fr-FR"/>
    </w:rPr>
  </w:style>
  <w:style w:type="paragraph" w:customStyle="1" w:styleId="Default">
    <w:name w:val="Default"/>
    <w:rsid w:val="001E0196"/>
    <w:pPr>
      <w:autoSpaceDE w:val="0"/>
      <w:autoSpaceDN w:val="0"/>
      <w:adjustRightInd w:val="0"/>
      <w:spacing w:before="0" w:line="240" w:lineRule="auto"/>
      <w:ind w:left="0" w:firstLine="0"/>
      <w:jc w:val="left"/>
    </w:pPr>
    <w:rPr>
      <w:rFonts w:ascii="Times New Roman" w:hAnsi="Times New Roman" w:cs="Times New Roman"/>
      <w:color w:val="000000"/>
      <w:sz w:val="24"/>
      <w:szCs w:val="24"/>
    </w:rPr>
  </w:style>
  <w:style w:type="character" w:styleId="PlaceholderText">
    <w:name w:val="Placeholder Text"/>
    <w:basedOn w:val="DefaultParagraphFont"/>
    <w:uiPriority w:val="99"/>
    <w:semiHidden/>
    <w:rsid w:val="001E0196"/>
    <w:rPr>
      <w:color w:val="808080"/>
    </w:rPr>
  </w:style>
  <w:style w:type="paragraph" w:customStyle="1" w:styleId="asous-para">
    <w:name w:val="a. sous-para"/>
    <w:basedOn w:val="Normal"/>
    <w:link w:val="asous-paraCar"/>
    <w:qFormat/>
    <w:rsid w:val="00A202F9"/>
    <w:pPr>
      <w:numPr>
        <w:ilvl w:val="5"/>
        <w:numId w:val="4"/>
      </w:numPr>
      <w:spacing w:before="240"/>
      <w:outlineLvl w:val="5"/>
    </w:pPr>
    <w:rPr>
      <w:rFonts w:cstheme="minorBidi"/>
      <w:color w:val="auto"/>
      <w:szCs w:val="22"/>
    </w:rPr>
  </w:style>
  <w:style w:type="character" w:customStyle="1" w:styleId="asous-paraCar">
    <w:name w:val="a. sous-para Car"/>
    <w:basedOn w:val="DefaultParagraphFont"/>
    <w:link w:val="asous-para"/>
    <w:rsid w:val="00A202F9"/>
    <w:rPr>
      <w:rFonts w:ascii="Times New Roman" w:hAnsi="Times New Roman"/>
      <w:sz w:val="24"/>
    </w:rPr>
  </w:style>
  <w:style w:type="paragraph" w:customStyle="1" w:styleId="Figure">
    <w:name w:val="Figure"/>
    <w:basedOn w:val="Normal"/>
    <w:link w:val="FigureCar"/>
    <w:qFormat/>
    <w:rsid w:val="00787CD0"/>
    <w:pPr>
      <w:numPr>
        <w:ilvl w:val="6"/>
        <w:numId w:val="4"/>
      </w:numPr>
      <w:jc w:val="center"/>
      <w:outlineLvl w:val="6"/>
    </w:pPr>
    <w:rPr>
      <w:rFonts w:cstheme="minorBidi"/>
      <w:i/>
      <w:color w:val="auto"/>
      <w:szCs w:val="22"/>
    </w:rPr>
  </w:style>
  <w:style w:type="character" w:customStyle="1" w:styleId="FigureCar">
    <w:name w:val="Figure Car"/>
    <w:basedOn w:val="DefaultParagraphFont"/>
    <w:link w:val="Figure"/>
    <w:rsid w:val="00787CD0"/>
    <w:rPr>
      <w:rFonts w:ascii="Times New Roman" w:hAnsi="Times New Roman"/>
      <w:i/>
      <w:sz w:val="24"/>
    </w:rPr>
  </w:style>
  <w:style w:type="paragraph" w:customStyle="1" w:styleId="Tabilao">
    <w:name w:val="Tabilao"/>
    <w:basedOn w:val="Normal"/>
    <w:link w:val="TabilaoCar"/>
    <w:qFormat/>
    <w:rsid w:val="000337D9"/>
    <w:pPr>
      <w:numPr>
        <w:ilvl w:val="7"/>
        <w:numId w:val="4"/>
      </w:numPr>
      <w:spacing w:before="240"/>
      <w:jc w:val="center"/>
      <w:outlineLvl w:val="7"/>
    </w:pPr>
    <w:rPr>
      <w:rFonts w:cstheme="minorBidi"/>
      <w:i/>
      <w:color w:val="auto"/>
      <w:szCs w:val="22"/>
    </w:rPr>
  </w:style>
  <w:style w:type="paragraph" w:customStyle="1" w:styleId="TableauAnnexe5">
    <w:name w:val="Tableau Annexe5"/>
    <w:basedOn w:val="Tabilao"/>
    <w:link w:val="TableauAnnexe5Car"/>
    <w:qFormat/>
    <w:rsid w:val="00467BBB"/>
    <w:pPr>
      <w:numPr>
        <w:ilvl w:val="0"/>
        <w:numId w:val="7"/>
      </w:numPr>
    </w:pPr>
  </w:style>
  <w:style w:type="character" w:customStyle="1" w:styleId="TabilaoCar">
    <w:name w:val="Tabilao Car"/>
    <w:basedOn w:val="DefaultParagraphFont"/>
    <w:link w:val="Tabilao"/>
    <w:rsid w:val="000337D9"/>
    <w:rPr>
      <w:rFonts w:ascii="Times New Roman" w:hAnsi="Times New Roman"/>
      <w:i/>
      <w:sz w:val="24"/>
    </w:rPr>
  </w:style>
  <w:style w:type="character" w:customStyle="1" w:styleId="TableauAnnexe5Car">
    <w:name w:val="Tableau Annexe5 Car"/>
    <w:basedOn w:val="TabilaoCar"/>
    <w:link w:val="TableauAnnexe5"/>
    <w:rsid w:val="00467BBB"/>
    <w:rPr>
      <w:rFonts w:ascii="Times New Roman" w:hAnsi="Times New Roman"/>
      <w:i/>
      <w:sz w:val="24"/>
    </w:rPr>
  </w:style>
  <w:style w:type="character" w:customStyle="1" w:styleId="longtext">
    <w:name w:val="long_text"/>
    <w:basedOn w:val="DefaultParagraphFont"/>
    <w:rsid w:val="00FA151B"/>
  </w:style>
  <w:style w:type="character" w:customStyle="1" w:styleId="hps">
    <w:name w:val="hps"/>
    <w:basedOn w:val="DefaultParagraphFont"/>
    <w:rsid w:val="00FA151B"/>
  </w:style>
  <w:style w:type="character" w:customStyle="1" w:styleId="Heading9Char">
    <w:name w:val="Heading 9 Char"/>
    <w:basedOn w:val="DefaultParagraphFont"/>
    <w:link w:val="Heading9"/>
    <w:uiPriority w:val="9"/>
    <w:rsid w:val="002A1593"/>
    <w:rPr>
      <w:rFonts w:ascii="Times New Roman" w:hAnsi="Times New Roman"/>
      <w:i/>
      <w:sz w:val="24"/>
    </w:rPr>
  </w:style>
  <w:style w:type="paragraph" w:styleId="BodyText2">
    <w:name w:val="Body Text 2"/>
    <w:basedOn w:val="Normal"/>
    <w:link w:val="BodyText2Char"/>
    <w:semiHidden/>
    <w:rsid w:val="002A1593"/>
    <w:pPr>
      <w:tabs>
        <w:tab w:val="left" w:pos="-1560"/>
        <w:tab w:val="left" w:pos="0"/>
      </w:tabs>
      <w:spacing w:before="240"/>
    </w:pPr>
    <w:rPr>
      <w:rFonts w:eastAsia="Times New Roman"/>
      <w:i/>
      <w:color w:val="0000FF"/>
      <w:szCs w:val="20"/>
      <w:lang w:eastAsia="fr-FR"/>
    </w:rPr>
  </w:style>
  <w:style w:type="character" w:customStyle="1" w:styleId="BodyText2Char">
    <w:name w:val="Body Text 2 Char"/>
    <w:basedOn w:val="DefaultParagraphFont"/>
    <w:link w:val="BodyText2"/>
    <w:semiHidden/>
    <w:rsid w:val="002A1593"/>
    <w:rPr>
      <w:rFonts w:ascii="Times New Roman" w:eastAsia="Times New Roman" w:hAnsi="Times New Roman" w:cs="Times New Roman"/>
      <w:i/>
      <w:color w:val="0000FF"/>
      <w:sz w:val="24"/>
      <w:szCs w:val="20"/>
      <w:lang w:eastAsia="fr-FR"/>
    </w:rPr>
  </w:style>
  <w:style w:type="paragraph" w:customStyle="1" w:styleId="titre2">
    <w:name w:val="titre 2"/>
    <w:basedOn w:val="Heading2"/>
    <w:link w:val="titre2Car"/>
    <w:qFormat/>
    <w:rsid w:val="002A1593"/>
    <w:pPr>
      <w:keepLines w:val="0"/>
      <w:numPr>
        <w:ilvl w:val="0"/>
        <w:numId w:val="0"/>
      </w:numPr>
      <w:spacing w:before="240"/>
      <w:ind w:left="1440" w:hanging="360"/>
      <w:jc w:val="both"/>
    </w:pPr>
    <w:rPr>
      <w:rFonts w:eastAsiaTheme="minorHAnsi" w:cstheme="minorBidi"/>
      <w:bCs w:val="0"/>
      <w:color w:val="auto"/>
      <w:szCs w:val="22"/>
    </w:rPr>
  </w:style>
  <w:style w:type="character" w:customStyle="1" w:styleId="titre2Car">
    <w:name w:val="titre 2 Car"/>
    <w:basedOn w:val="Heading1Char"/>
    <w:link w:val="titre2"/>
    <w:rsid w:val="002A1593"/>
    <w:rPr>
      <w:rFonts w:ascii="Times New Roman" w:eastAsiaTheme="majorEastAsia" w:hAnsi="Times New Roman" w:cstheme="majorBidi"/>
      <w:b/>
      <w:bCs/>
      <w:color w:val="000001"/>
      <w:sz w:val="24"/>
      <w:szCs w:val="28"/>
    </w:rPr>
  </w:style>
  <w:style w:type="paragraph" w:customStyle="1" w:styleId="titre3">
    <w:name w:val="titre 3"/>
    <w:basedOn w:val="Heading3"/>
    <w:link w:val="titre3Car"/>
    <w:qFormat/>
    <w:rsid w:val="002A1593"/>
    <w:pPr>
      <w:keepLines w:val="0"/>
      <w:spacing w:before="240"/>
      <w:ind w:left="2160" w:hanging="180"/>
    </w:pPr>
    <w:rPr>
      <w:rFonts w:ascii="Times New Roman" w:eastAsiaTheme="minorHAnsi" w:hAnsi="Times New Roman" w:cs="Times New Roman"/>
      <w:bCs w:val="0"/>
      <w:i/>
      <w:snapToGrid w:val="0"/>
      <w:color w:val="auto"/>
      <w:w w:val="0"/>
    </w:rPr>
  </w:style>
  <w:style w:type="character" w:customStyle="1" w:styleId="titre3Car">
    <w:name w:val="titre 3 Car"/>
    <w:basedOn w:val="DefaultParagraphFont"/>
    <w:link w:val="titre3"/>
    <w:rsid w:val="002A1593"/>
    <w:rPr>
      <w:rFonts w:ascii="Times New Roman" w:hAnsi="Times New Roman" w:cs="Times New Roman"/>
      <w:b/>
      <w:i/>
      <w:snapToGrid w:val="0"/>
      <w:w w:val="0"/>
      <w:sz w:val="24"/>
      <w:szCs w:val="24"/>
    </w:rPr>
  </w:style>
  <w:style w:type="paragraph" w:customStyle="1" w:styleId="titre4">
    <w:name w:val="titre 4"/>
    <w:basedOn w:val="Normal"/>
    <w:link w:val="titre4Car"/>
    <w:rsid w:val="002A1593"/>
    <w:pPr>
      <w:spacing w:before="240"/>
    </w:pPr>
    <w:rPr>
      <w:rFonts w:eastAsia="Times New Roman"/>
      <w:color w:val="auto"/>
      <w:lang w:eastAsia="fr-FR"/>
    </w:rPr>
  </w:style>
  <w:style w:type="character" w:customStyle="1" w:styleId="titre4Car">
    <w:name w:val="titre 4 Car"/>
    <w:basedOn w:val="DefaultParagraphFont"/>
    <w:link w:val="titre4"/>
    <w:rsid w:val="002A1593"/>
    <w:rPr>
      <w:rFonts w:ascii="Times New Roman" w:eastAsia="Times New Roman" w:hAnsi="Times New Roman" w:cs="Times New Roman"/>
      <w:sz w:val="24"/>
      <w:szCs w:val="24"/>
      <w:lang w:eastAsia="fr-FR"/>
    </w:rPr>
  </w:style>
  <w:style w:type="paragraph" w:customStyle="1" w:styleId="titre1">
    <w:name w:val="titre 1"/>
    <w:basedOn w:val="NoSpacing"/>
    <w:link w:val="titre1Car"/>
    <w:qFormat/>
    <w:rsid w:val="002A1593"/>
    <w:pPr>
      <w:spacing w:before="240" w:after="240" w:line="360" w:lineRule="auto"/>
      <w:ind w:left="0" w:firstLine="0"/>
    </w:pPr>
    <w:rPr>
      <w:rFonts w:cs="Times New Roman"/>
      <w:b/>
      <w:szCs w:val="24"/>
    </w:rPr>
  </w:style>
  <w:style w:type="character" w:customStyle="1" w:styleId="titre1Car">
    <w:name w:val="titre 1 Car"/>
    <w:basedOn w:val="AnnexeCar"/>
    <w:link w:val="titre1"/>
    <w:rsid w:val="002A1593"/>
    <w:rPr>
      <w:rFonts w:ascii="Times New Roman" w:eastAsia="Calibri" w:hAnsi="Times New Roman" w:cs="Times New Roman"/>
      <w:b w:val="0"/>
      <w:color w:val="000001"/>
      <w:sz w:val="24"/>
      <w:szCs w:val="24"/>
    </w:rPr>
  </w:style>
  <w:style w:type="paragraph" w:customStyle="1" w:styleId="quations">
    <w:name w:val="équations"/>
    <w:basedOn w:val="NoSpacing"/>
    <w:link w:val="quationsCar"/>
    <w:rsid w:val="002A1593"/>
    <w:pPr>
      <w:spacing w:before="240" w:after="120" w:line="360" w:lineRule="auto"/>
      <w:ind w:left="0" w:firstLine="0"/>
      <w:jc w:val="right"/>
    </w:pPr>
    <w:rPr>
      <w:rFonts w:ascii="Cambria Math" w:hAnsi="Cambria Math" w:cs="Times New Roman"/>
      <w:i/>
      <w:szCs w:val="24"/>
    </w:rPr>
  </w:style>
  <w:style w:type="character" w:customStyle="1" w:styleId="quationsCar">
    <w:name w:val="équations Car"/>
    <w:basedOn w:val="AnnexeCar"/>
    <w:link w:val="quations"/>
    <w:rsid w:val="002A1593"/>
    <w:rPr>
      <w:rFonts w:ascii="Cambria Math" w:eastAsia="Calibri" w:hAnsi="Cambria Math" w:cs="Times New Roman"/>
      <w:b/>
      <w:i/>
      <w:color w:val="000001"/>
      <w:sz w:val="24"/>
      <w:szCs w:val="24"/>
    </w:rPr>
  </w:style>
  <w:style w:type="paragraph" w:styleId="TOCHeading">
    <w:name w:val="TOC Heading"/>
    <w:basedOn w:val="Heading1"/>
    <w:next w:val="Normal"/>
    <w:uiPriority w:val="39"/>
    <w:unhideWhenUsed/>
    <w:qFormat/>
    <w:rsid w:val="002A1593"/>
    <w:pPr>
      <w:numPr>
        <w:numId w:val="0"/>
      </w:numPr>
      <w:spacing w:before="480" w:line="276" w:lineRule="auto"/>
      <w:jc w:val="left"/>
      <w:outlineLvl w:val="9"/>
    </w:pPr>
    <w:rPr>
      <w:rFonts w:asciiTheme="majorHAnsi" w:hAnsiTheme="majorHAnsi"/>
      <w:color w:val="365F91" w:themeColor="accent1" w:themeShade="BF"/>
      <w:sz w:val="28"/>
    </w:rPr>
  </w:style>
  <w:style w:type="paragraph" w:customStyle="1" w:styleId="lohateny2">
    <w:name w:val="lohateny 2"/>
    <w:basedOn w:val="Heading1"/>
    <w:link w:val="lohateny2Car"/>
    <w:qFormat/>
    <w:rsid w:val="002A1593"/>
    <w:pPr>
      <w:keepLines w:val="0"/>
      <w:numPr>
        <w:numId w:val="0"/>
      </w:numPr>
      <w:spacing w:after="120"/>
      <w:jc w:val="both"/>
    </w:pPr>
    <w:rPr>
      <w:rFonts w:eastAsia="Times New Roman" w:cs="Times New Roman"/>
      <w:color w:val="000000"/>
      <w:szCs w:val="24"/>
      <w:lang w:eastAsia="fr-FR"/>
    </w:rPr>
  </w:style>
  <w:style w:type="character" w:customStyle="1" w:styleId="lohateny2Car">
    <w:name w:val="lohateny 2 Car"/>
    <w:basedOn w:val="Heading1Char"/>
    <w:link w:val="lohateny2"/>
    <w:rsid w:val="002A1593"/>
    <w:rPr>
      <w:rFonts w:ascii="Times New Roman" w:eastAsia="Times New Roman" w:hAnsi="Times New Roman" w:cs="Times New Roman"/>
      <w:b/>
      <w:bCs/>
      <w:color w:val="000000"/>
      <w:sz w:val="24"/>
      <w:szCs w:val="24"/>
      <w:lang w:eastAsia="fr-FR"/>
    </w:rPr>
  </w:style>
  <w:style w:type="paragraph" w:customStyle="1" w:styleId="lohateny1">
    <w:name w:val="lohateny 1"/>
    <w:basedOn w:val="NoSpacing"/>
    <w:link w:val="lohateny1Car"/>
    <w:qFormat/>
    <w:rsid w:val="002A1593"/>
    <w:pPr>
      <w:spacing w:before="240" w:after="240" w:line="360" w:lineRule="auto"/>
      <w:ind w:left="0" w:firstLine="0"/>
    </w:pPr>
    <w:rPr>
      <w:rFonts w:cs="Times New Roman"/>
      <w:b/>
      <w:szCs w:val="24"/>
    </w:rPr>
  </w:style>
  <w:style w:type="character" w:customStyle="1" w:styleId="lohateny1Car">
    <w:name w:val="lohateny 1 Car"/>
    <w:basedOn w:val="AnnexeCar"/>
    <w:link w:val="lohateny1"/>
    <w:rsid w:val="002A1593"/>
    <w:rPr>
      <w:rFonts w:ascii="Times New Roman" w:eastAsia="Calibri" w:hAnsi="Times New Roman" w:cs="Times New Roman"/>
      <w:b w:val="0"/>
      <w:color w:val="000001"/>
      <w:sz w:val="24"/>
      <w:szCs w:val="24"/>
    </w:rPr>
  </w:style>
  <w:style w:type="paragraph" w:customStyle="1" w:styleId="lohateny3">
    <w:name w:val="lohateny 3"/>
    <w:basedOn w:val="Normal"/>
    <w:link w:val="lohateny3Car"/>
    <w:qFormat/>
    <w:rsid w:val="002A1593"/>
    <w:pPr>
      <w:spacing w:before="240"/>
    </w:pPr>
    <w:rPr>
      <w:rFonts w:eastAsia="Times New Roman"/>
      <w:b/>
      <w:i/>
      <w:color w:val="auto"/>
      <w:lang w:eastAsia="fr-FR"/>
    </w:rPr>
  </w:style>
  <w:style w:type="character" w:customStyle="1" w:styleId="lohateny3Car">
    <w:name w:val="lohateny 3 Car"/>
    <w:basedOn w:val="DefaultParagraphFont"/>
    <w:link w:val="lohateny3"/>
    <w:rsid w:val="002A1593"/>
    <w:rPr>
      <w:rFonts w:ascii="Times New Roman" w:eastAsia="Times New Roman" w:hAnsi="Times New Roman" w:cs="Times New Roman"/>
      <w:b/>
      <w:i/>
      <w:sz w:val="24"/>
      <w:szCs w:val="24"/>
      <w:lang w:eastAsia="fr-FR"/>
    </w:rPr>
  </w:style>
  <w:style w:type="paragraph" w:customStyle="1" w:styleId="lohateny4">
    <w:name w:val="lohateny 4"/>
    <w:basedOn w:val="Normal"/>
    <w:link w:val="lohateny4Car"/>
    <w:qFormat/>
    <w:rsid w:val="002A1593"/>
    <w:pPr>
      <w:spacing w:before="240"/>
    </w:pPr>
    <w:rPr>
      <w:rFonts w:eastAsia="Times New Roman"/>
      <w:color w:val="auto"/>
      <w:lang w:eastAsia="fr-FR"/>
    </w:rPr>
  </w:style>
  <w:style w:type="character" w:customStyle="1" w:styleId="lohateny4Car">
    <w:name w:val="lohateny 4 Car"/>
    <w:basedOn w:val="DefaultParagraphFont"/>
    <w:link w:val="lohateny4"/>
    <w:rsid w:val="002A1593"/>
    <w:rPr>
      <w:rFonts w:ascii="Times New Roman" w:eastAsia="Times New Roman" w:hAnsi="Times New Roman" w:cs="Times New Roman"/>
      <w:sz w:val="24"/>
      <w:szCs w:val="24"/>
      <w:lang w:eastAsia="fr-FR"/>
    </w:rPr>
  </w:style>
  <w:style w:type="paragraph" w:customStyle="1" w:styleId="annexe2">
    <w:name w:val="annexe2"/>
    <w:basedOn w:val="Heading2"/>
    <w:link w:val="annexe2Car"/>
    <w:qFormat/>
    <w:rsid w:val="002A1593"/>
    <w:pPr>
      <w:keepLines w:val="0"/>
      <w:numPr>
        <w:ilvl w:val="0"/>
        <w:numId w:val="0"/>
      </w:numPr>
      <w:spacing w:before="240" w:after="240"/>
      <w:ind w:left="1440" w:hanging="360"/>
      <w:jc w:val="both"/>
    </w:pPr>
    <w:rPr>
      <w:rFonts w:eastAsiaTheme="minorHAnsi" w:cstheme="minorBidi"/>
      <w:bCs w:val="0"/>
      <w:color w:val="auto"/>
      <w:szCs w:val="22"/>
    </w:rPr>
  </w:style>
  <w:style w:type="character" w:customStyle="1" w:styleId="annexe2Car">
    <w:name w:val="annexe2 Car"/>
    <w:basedOn w:val="Heading2Char"/>
    <w:link w:val="annexe2"/>
    <w:rsid w:val="002A1593"/>
    <w:rPr>
      <w:rFonts w:ascii="Times New Roman" w:eastAsiaTheme="majorEastAsia" w:hAnsi="Times New Roman" w:cstheme="majorBidi"/>
      <w:b/>
      <w:bCs/>
      <w:color w:val="000001"/>
      <w:sz w:val="24"/>
      <w:szCs w:val="26"/>
    </w:rPr>
  </w:style>
  <w:style w:type="paragraph" w:customStyle="1" w:styleId="annexe3">
    <w:name w:val="annexe3"/>
    <w:basedOn w:val="Heading3"/>
    <w:link w:val="annexe3Car"/>
    <w:qFormat/>
    <w:rsid w:val="002A1593"/>
    <w:pPr>
      <w:keepLines w:val="0"/>
      <w:spacing w:before="240"/>
    </w:pPr>
    <w:rPr>
      <w:rFonts w:ascii="Times New Roman" w:eastAsiaTheme="minorHAnsi" w:hAnsi="Times New Roman" w:cstheme="minorBidi"/>
      <w:bCs w:val="0"/>
      <w:i/>
      <w:color w:val="auto"/>
      <w:szCs w:val="22"/>
    </w:rPr>
  </w:style>
  <w:style w:type="character" w:customStyle="1" w:styleId="annexe3Car">
    <w:name w:val="annexe3 Car"/>
    <w:basedOn w:val="Heading3Char"/>
    <w:link w:val="annexe3"/>
    <w:rsid w:val="002A1593"/>
    <w:rPr>
      <w:rFonts w:ascii="Times New Roman" w:eastAsiaTheme="majorEastAsia" w:hAnsi="Times New Roman" w:cstheme="majorBidi"/>
      <w:b/>
      <w:bCs/>
      <w:i/>
      <w:color w:val="4F81BD" w:themeColor="accent1"/>
      <w:sz w:val="24"/>
    </w:rPr>
  </w:style>
  <w:style w:type="paragraph" w:styleId="Caption">
    <w:name w:val="caption"/>
    <w:basedOn w:val="Normal"/>
    <w:next w:val="Normal"/>
    <w:uiPriority w:val="35"/>
    <w:unhideWhenUsed/>
    <w:qFormat/>
    <w:rsid w:val="002A1593"/>
    <w:pPr>
      <w:spacing w:before="240" w:after="200" w:line="240" w:lineRule="auto"/>
    </w:pPr>
    <w:rPr>
      <w:rFonts w:eastAsia="Calibri"/>
      <w:b/>
      <w:bCs/>
      <w:color w:val="4F81BD" w:themeColor="accent1"/>
      <w:sz w:val="18"/>
      <w:szCs w:val="18"/>
    </w:rPr>
  </w:style>
  <w:style w:type="character" w:customStyle="1" w:styleId="shorttext">
    <w:name w:val="short_text"/>
    <w:basedOn w:val="DefaultParagraphFont"/>
    <w:rsid w:val="002A1593"/>
  </w:style>
  <w:style w:type="character" w:customStyle="1" w:styleId="atn">
    <w:name w:val="atn"/>
    <w:basedOn w:val="DefaultParagraphFont"/>
    <w:rsid w:val="002A1593"/>
  </w:style>
  <w:style w:type="paragraph" w:customStyle="1" w:styleId="Italik">
    <w:name w:val="Italik"/>
    <w:basedOn w:val="Normal"/>
    <w:qFormat/>
    <w:rsid w:val="002A1593"/>
    <w:pPr>
      <w:spacing w:before="240"/>
    </w:pPr>
    <w:rPr>
      <w:rFonts w:cstheme="minorBidi"/>
      <w:i/>
      <w:color w:val="auto"/>
      <w:szCs w:val="22"/>
    </w:rPr>
  </w:style>
  <w:style w:type="paragraph" w:customStyle="1" w:styleId="NormePuce">
    <w:name w:val="NormePuce"/>
    <w:basedOn w:val="ListParagraph"/>
    <w:qFormat/>
    <w:rsid w:val="002A1593"/>
    <w:pPr>
      <w:spacing w:before="240" w:after="200"/>
      <w:ind w:left="2880"/>
    </w:pPr>
    <w:rPr>
      <w:szCs w:val="22"/>
    </w:rPr>
  </w:style>
  <w:style w:type="paragraph" w:styleId="BodyTextIndent2">
    <w:name w:val="Body Text Indent 2"/>
    <w:basedOn w:val="Normal"/>
    <w:link w:val="BodyTextIndent2Char"/>
    <w:unhideWhenUsed/>
    <w:rsid w:val="002A1593"/>
    <w:pPr>
      <w:spacing w:before="240" w:line="480" w:lineRule="auto"/>
      <w:ind w:left="283"/>
    </w:pPr>
    <w:rPr>
      <w:rFonts w:cstheme="minorBidi"/>
      <w:color w:val="auto"/>
      <w:szCs w:val="22"/>
    </w:rPr>
  </w:style>
  <w:style w:type="character" w:customStyle="1" w:styleId="BodyTextIndent2Char">
    <w:name w:val="Body Text Indent 2 Char"/>
    <w:basedOn w:val="DefaultParagraphFont"/>
    <w:link w:val="BodyTextIndent2"/>
    <w:rsid w:val="002A1593"/>
    <w:rPr>
      <w:rFonts w:ascii="Times New Roman" w:hAnsi="Times New Roman"/>
      <w:sz w:val="24"/>
    </w:rPr>
  </w:style>
  <w:style w:type="paragraph" w:customStyle="1" w:styleId="Fig2">
    <w:name w:val="Fig2"/>
    <w:basedOn w:val="Heading7"/>
    <w:link w:val="Fig2Car"/>
    <w:autoRedefine/>
    <w:qFormat/>
    <w:rsid w:val="002A1593"/>
    <w:pPr>
      <w:widowControl w:val="0"/>
      <w:numPr>
        <w:numId w:val="8"/>
      </w:numPr>
      <w:spacing w:before="120"/>
      <w:contextualSpacing w:val="0"/>
    </w:pPr>
    <w:rPr>
      <w:rFonts w:eastAsiaTheme="minorEastAsia"/>
      <w:bCs/>
      <w:color w:val="auto"/>
      <w:szCs w:val="20"/>
      <w:lang w:bidi="en-US"/>
    </w:rPr>
  </w:style>
  <w:style w:type="paragraph" w:customStyle="1" w:styleId="Style1">
    <w:name w:val="Style1"/>
    <w:basedOn w:val="Fig2"/>
    <w:link w:val="Style1Car"/>
    <w:autoRedefine/>
    <w:qFormat/>
    <w:rsid w:val="002A1593"/>
    <w:pPr>
      <w:numPr>
        <w:numId w:val="9"/>
      </w:numPr>
    </w:pPr>
  </w:style>
  <w:style w:type="paragraph" w:customStyle="1" w:styleId="11111">
    <w:name w:val="1.1.1.1.1"/>
    <w:basedOn w:val="lohateny4"/>
    <w:next w:val="Normal"/>
    <w:link w:val="11111Car"/>
    <w:qFormat/>
    <w:rsid w:val="002A1593"/>
    <w:pPr>
      <w:outlineLvl w:val="4"/>
    </w:pPr>
    <w:rPr>
      <w:i/>
    </w:rPr>
  </w:style>
  <w:style w:type="character" w:customStyle="1" w:styleId="11111Car">
    <w:name w:val="1.1.1.1.1 Car"/>
    <w:basedOn w:val="lohateny4Car"/>
    <w:link w:val="11111"/>
    <w:rsid w:val="002A1593"/>
    <w:rPr>
      <w:rFonts w:ascii="Times New Roman" w:eastAsia="Times New Roman" w:hAnsi="Times New Roman" w:cs="Times New Roman"/>
      <w:i/>
      <w:sz w:val="24"/>
      <w:szCs w:val="24"/>
      <w:lang w:eastAsia="fr-FR"/>
    </w:rPr>
  </w:style>
  <w:style w:type="character" w:customStyle="1" w:styleId="Fig2Car">
    <w:name w:val="Fig2 Car"/>
    <w:basedOn w:val="DefaultParagraphFont"/>
    <w:link w:val="Fig2"/>
    <w:rsid w:val="002A1593"/>
    <w:rPr>
      <w:rFonts w:ascii="Times New Roman" w:eastAsiaTheme="minorEastAsia" w:hAnsi="Times New Roman" w:cs="Times New Roman"/>
      <w:bCs/>
      <w:i/>
      <w:sz w:val="24"/>
      <w:szCs w:val="20"/>
      <w:lang w:bidi="en-US"/>
    </w:rPr>
  </w:style>
  <w:style w:type="character" w:customStyle="1" w:styleId="Style1Car">
    <w:name w:val="Style1 Car"/>
    <w:basedOn w:val="Fig2Car"/>
    <w:link w:val="Style1"/>
    <w:rsid w:val="002A1593"/>
    <w:rPr>
      <w:rFonts w:ascii="Times New Roman" w:eastAsiaTheme="minorEastAsia" w:hAnsi="Times New Roman" w:cs="Times New Roman"/>
      <w:bCs/>
      <w:i/>
      <w:sz w:val="24"/>
      <w:szCs w:val="20"/>
      <w:lang w:bidi="en-US"/>
    </w:rPr>
  </w:style>
  <w:style w:type="paragraph" w:styleId="BodyText">
    <w:name w:val="Body Text"/>
    <w:basedOn w:val="Normal"/>
    <w:link w:val="BodyTextChar"/>
    <w:uiPriority w:val="99"/>
    <w:unhideWhenUsed/>
    <w:rsid w:val="00A61FA9"/>
  </w:style>
  <w:style w:type="character" w:customStyle="1" w:styleId="BodyTextChar">
    <w:name w:val="Body Text Char"/>
    <w:basedOn w:val="DefaultParagraphFont"/>
    <w:link w:val="BodyText"/>
    <w:uiPriority w:val="99"/>
    <w:rsid w:val="00A61FA9"/>
    <w:rPr>
      <w:rFonts w:ascii="Times New Roman" w:hAnsi="Times New Roman" w:cs="Times New Roman"/>
      <w:color w:val="000001"/>
      <w:sz w:val="24"/>
      <w:szCs w:val="24"/>
    </w:rPr>
  </w:style>
  <w:style w:type="table" w:customStyle="1" w:styleId="TableGrid0">
    <w:name w:val="TableGrid"/>
    <w:rsid w:val="00787CD0"/>
    <w:pPr>
      <w:spacing w:before="0" w:line="240" w:lineRule="auto"/>
      <w:ind w:left="0" w:firstLine="0"/>
      <w:jc w:val="left"/>
    </w:pPr>
    <w:rPr>
      <w:rFonts w:eastAsiaTheme="minorEastAsia"/>
      <w:lang w:eastAsia="fr-FR"/>
    </w:rPr>
    <w:tblPr>
      <w:tblCellMar>
        <w:top w:w="0" w:type="dxa"/>
        <w:left w:w="0" w:type="dxa"/>
        <w:bottom w:w="0" w:type="dxa"/>
        <w:right w:w="0" w:type="dxa"/>
      </w:tblCellMar>
    </w:tblPr>
  </w:style>
  <w:style w:type="character" w:customStyle="1" w:styleId="z-TopofFormChar">
    <w:name w:val="z-Top of Form Char"/>
    <w:basedOn w:val="DefaultParagraphFont"/>
    <w:link w:val="z-TopofForm"/>
    <w:uiPriority w:val="99"/>
    <w:semiHidden/>
    <w:rsid w:val="005A7D6A"/>
    <w:rPr>
      <w:rFonts w:ascii="Arial" w:eastAsia="Times New Roman" w:hAnsi="Arial" w:cs="Arial"/>
      <w:vanish/>
      <w:sz w:val="16"/>
      <w:szCs w:val="16"/>
      <w:lang w:eastAsia="fr-FR"/>
    </w:rPr>
  </w:style>
  <w:style w:type="paragraph" w:styleId="z-TopofForm">
    <w:name w:val="HTML Top of Form"/>
    <w:basedOn w:val="Normal"/>
    <w:next w:val="Normal"/>
    <w:link w:val="z-TopofFormChar"/>
    <w:hidden/>
    <w:uiPriority w:val="99"/>
    <w:semiHidden/>
    <w:unhideWhenUsed/>
    <w:rsid w:val="005A7D6A"/>
    <w:pPr>
      <w:pBdr>
        <w:bottom w:val="single" w:sz="6" w:space="1" w:color="auto"/>
      </w:pBdr>
      <w:spacing w:line="240" w:lineRule="auto"/>
      <w:jc w:val="center"/>
    </w:pPr>
    <w:rPr>
      <w:rFonts w:ascii="Arial" w:eastAsia="Times New Roman" w:hAnsi="Arial" w:cs="Arial"/>
      <w:vanish/>
      <w:color w:val="auto"/>
      <w:sz w:val="16"/>
      <w:szCs w:val="16"/>
      <w:lang w:eastAsia="fr-FR"/>
    </w:rPr>
  </w:style>
  <w:style w:type="character" w:customStyle="1" w:styleId="z-HautduformulaireCar1">
    <w:name w:val="z-Haut du formulaire Car1"/>
    <w:basedOn w:val="DefaultParagraphFont"/>
    <w:uiPriority w:val="99"/>
    <w:semiHidden/>
    <w:rsid w:val="005A7D6A"/>
    <w:rPr>
      <w:rFonts w:ascii="Arial" w:hAnsi="Arial" w:cs="Arial"/>
      <w:vanish/>
      <w:color w:val="000001"/>
      <w:sz w:val="16"/>
      <w:szCs w:val="16"/>
    </w:rPr>
  </w:style>
  <w:style w:type="character" w:customStyle="1" w:styleId="z-BottomofFormChar">
    <w:name w:val="z-Bottom of Form Char"/>
    <w:basedOn w:val="DefaultParagraphFont"/>
    <w:link w:val="z-BottomofForm"/>
    <w:uiPriority w:val="99"/>
    <w:semiHidden/>
    <w:rsid w:val="005A7D6A"/>
    <w:rPr>
      <w:rFonts w:ascii="Arial" w:eastAsia="Times New Roman" w:hAnsi="Arial" w:cs="Arial"/>
      <w:vanish/>
      <w:sz w:val="16"/>
      <w:szCs w:val="16"/>
      <w:lang w:eastAsia="fr-FR"/>
    </w:rPr>
  </w:style>
  <w:style w:type="paragraph" w:styleId="z-BottomofForm">
    <w:name w:val="HTML Bottom of Form"/>
    <w:basedOn w:val="Normal"/>
    <w:next w:val="Normal"/>
    <w:link w:val="z-BottomofFormChar"/>
    <w:hidden/>
    <w:uiPriority w:val="99"/>
    <w:semiHidden/>
    <w:unhideWhenUsed/>
    <w:rsid w:val="005A7D6A"/>
    <w:pPr>
      <w:pBdr>
        <w:top w:val="single" w:sz="6" w:space="1" w:color="auto"/>
      </w:pBdr>
      <w:spacing w:line="240" w:lineRule="auto"/>
      <w:jc w:val="center"/>
    </w:pPr>
    <w:rPr>
      <w:rFonts w:ascii="Arial" w:eastAsia="Times New Roman" w:hAnsi="Arial" w:cs="Arial"/>
      <w:vanish/>
      <w:color w:val="auto"/>
      <w:sz w:val="16"/>
      <w:szCs w:val="16"/>
      <w:lang w:eastAsia="fr-FR"/>
    </w:rPr>
  </w:style>
  <w:style w:type="character" w:customStyle="1" w:styleId="z-BasduformulaireCar1">
    <w:name w:val="z-Bas du formulaire Car1"/>
    <w:basedOn w:val="DefaultParagraphFont"/>
    <w:uiPriority w:val="99"/>
    <w:semiHidden/>
    <w:rsid w:val="005A7D6A"/>
    <w:rPr>
      <w:rFonts w:ascii="Arial" w:hAnsi="Arial" w:cs="Arial"/>
      <w:vanish/>
      <w:color w:val="000001"/>
      <w:sz w:val="16"/>
      <w:szCs w:val="16"/>
    </w:rPr>
  </w:style>
  <w:style w:type="character" w:customStyle="1" w:styleId="citetitle">
    <w:name w:val="citetitle"/>
    <w:basedOn w:val="DefaultParagraphFont"/>
    <w:rsid w:val="005A7D6A"/>
  </w:style>
  <w:style w:type="character" w:customStyle="1" w:styleId="st">
    <w:name w:val="st"/>
    <w:basedOn w:val="DefaultParagraphFont"/>
    <w:rsid w:val="007F3A73"/>
  </w:style>
  <w:style w:type="paragraph" w:styleId="TableofFigures">
    <w:name w:val="table of figures"/>
    <w:basedOn w:val="Normal"/>
    <w:next w:val="Italik"/>
    <w:uiPriority w:val="99"/>
    <w:unhideWhenUsed/>
    <w:rsid w:val="00CC58D4"/>
  </w:style>
  <w:style w:type="paragraph" w:customStyle="1" w:styleId="Index">
    <w:name w:val="Index"/>
    <w:basedOn w:val="Normal"/>
    <w:qFormat/>
    <w:rsid w:val="00275E51"/>
    <w:pPr>
      <w:suppressLineNumbers/>
      <w:suppressAutoHyphens/>
      <w:overflowPunct w:val="0"/>
      <w:spacing w:after="160" w:line="276" w:lineRule="auto"/>
      <w:jc w:val="left"/>
    </w:pPr>
    <w:rPr>
      <w:rFonts w:ascii="Aptos" w:eastAsia="Aptos" w:hAnsi="Aptos" w:cs="Noto Sans Devanagari"/>
      <w:color w:val="auto"/>
      <w:kern w:val="2"/>
    </w:rPr>
  </w:style>
  <w:style w:type="character" w:styleId="UnresolvedMention">
    <w:name w:val="Unresolved Mention"/>
    <w:basedOn w:val="DefaultParagraphFont"/>
    <w:uiPriority w:val="99"/>
    <w:semiHidden/>
    <w:unhideWhenUsed/>
    <w:rsid w:val="006523B0"/>
    <w:rPr>
      <w:color w:val="605E5C"/>
      <w:shd w:val="clear" w:color="auto" w:fill="E1DFDD"/>
    </w:rPr>
  </w:style>
  <w:style w:type="character" w:styleId="IntenseReference">
    <w:name w:val="Intense Reference"/>
    <w:basedOn w:val="DefaultParagraphFont"/>
    <w:uiPriority w:val="32"/>
    <w:qFormat/>
    <w:rsid w:val="00B821F1"/>
    <w:rPr>
      <w:b/>
      <w:bCs/>
      <w:smallCaps/>
      <w:color w:val="365F9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2654298">
      <w:bodyDiv w:val="1"/>
      <w:marLeft w:val="0"/>
      <w:marRight w:val="0"/>
      <w:marTop w:val="0"/>
      <w:marBottom w:val="0"/>
      <w:divBdr>
        <w:top w:val="none" w:sz="0" w:space="0" w:color="auto"/>
        <w:left w:val="none" w:sz="0" w:space="0" w:color="auto"/>
        <w:bottom w:val="none" w:sz="0" w:space="0" w:color="auto"/>
        <w:right w:val="none" w:sz="0" w:space="0" w:color="auto"/>
      </w:divBdr>
    </w:div>
    <w:div w:id="1453476328">
      <w:bodyDiv w:val="1"/>
      <w:marLeft w:val="0"/>
      <w:marRight w:val="0"/>
      <w:marTop w:val="0"/>
      <w:marBottom w:val="0"/>
      <w:divBdr>
        <w:top w:val="none" w:sz="0" w:space="0" w:color="auto"/>
        <w:left w:val="none" w:sz="0" w:space="0" w:color="auto"/>
        <w:bottom w:val="none" w:sz="0" w:space="0" w:color="auto"/>
        <w:right w:val="none" w:sz="0" w:space="0" w:color="auto"/>
      </w:divBdr>
    </w:div>
    <w:div w:id="1821117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footer" Target="footer7.xml"/><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footer" Target="footer4.xml"/><Relationship Id="rId84" Type="http://schemas.openxmlformats.org/officeDocument/2006/relationships/hyperlink" Target="https://francecarriere.fr/metier/secretaire-dadministration-scolaire-et-universitaire-sasu" TargetMode="External"/><Relationship Id="rId89" Type="http://schemas.openxmlformats.org/officeDocument/2006/relationships/hyperlink" Target="https://www.lucidchart.com/pages/fr/langage-uml" TargetMode="External"/><Relationship Id="rId112" Type="http://schemas.openxmlformats.org/officeDocument/2006/relationships/hyperlink" Target="https://kinsta.com/fr/base-de-connaissances/qu-est-ce-que-node-js/" TargetMode="External"/><Relationship Id="rId16" Type="http://schemas.openxmlformats.org/officeDocument/2006/relationships/image" Target="media/image4.png"/><Relationship Id="rId107" Type="http://schemas.openxmlformats.org/officeDocument/2006/relationships/hyperlink" Target="https://visualstudio.microsoft.com/fr/" TargetMode="External"/><Relationship Id="rId11" Type="http://schemas.openxmlformats.org/officeDocument/2006/relationships/hyperlink" Target="http://www.asja.univ"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58.png"/><Relationship Id="rId79" Type="http://schemas.openxmlformats.org/officeDocument/2006/relationships/hyperlink" Target="https://www.questionpro.com/blog/fr/quest-ce-que-la-recherche/" TargetMode="External"/><Relationship Id="rId102" Type="http://schemas.openxmlformats.org/officeDocument/2006/relationships/hyperlink" Target="https://worldline.github.io/vuejs-training/fr/presentation/" TargetMode="External"/><Relationship Id="rId5" Type="http://schemas.openxmlformats.org/officeDocument/2006/relationships/webSettings" Target="webSettings.xml"/><Relationship Id="rId90" Type="http://schemas.openxmlformats.org/officeDocument/2006/relationships/hyperlink" Target="https://www.futura-sciences.com/tech/definitions/informatique-uml-3979/" TargetMode="External"/><Relationship Id="rId95" Type="http://schemas.openxmlformats.org/officeDocument/2006/relationships/hyperlink" Target="https://gitmind.com/fr/diagramme-communication-uml.html" TargetMode="Externa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header" Target="header3.xml"/><Relationship Id="rId113" Type="http://schemas.openxmlformats.org/officeDocument/2006/relationships/hyperlink" Target="https://kinsta.com/fr/base-de-connaissances/qu-est-ce-que-mysql/" TargetMode="External"/><Relationship Id="rId118" Type="http://schemas.openxmlformats.org/officeDocument/2006/relationships/fontTable" Target="fontTable.xml"/><Relationship Id="rId80" Type="http://schemas.openxmlformats.org/officeDocument/2006/relationships/hyperlink" Target="https://www.ekole.fr/blog/la-communication-pedagogique-un-pilier-de-leducation-moderne" TargetMode="External"/><Relationship Id="rId85" Type="http://schemas.openxmlformats.org/officeDocument/2006/relationships/hyperlink" Target="https://docs.moodle.org/4x/fr/%C3%80_propos_de_Moodle" TargetMode="External"/><Relationship Id="rId12" Type="http://schemas.openxmlformats.org/officeDocument/2006/relationships/header" Target="header1.xml"/><Relationship Id="rId17" Type="http://schemas.openxmlformats.org/officeDocument/2006/relationships/image" Target="media/image5.png"/><Relationship Id="rId33" Type="http://schemas.openxmlformats.org/officeDocument/2006/relationships/image" Target="media/image21.jp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hyperlink" Target="https://kinsta.com/fr/base-de-connaissances/qu-est-express-js/" TargetMode="External"/><Relationship Id="rId108" Type="http://schemas.openxmlformats.org/officeDocument/2006/relationships/hyperlink" Target="https://www3.technologyevaluation.com/fr/solutions/53729/visual-paradigm" TargetMode="External"/><Relationship Id="rId54" Type="http://schemas.openxmlformats.org/officeDocument/2006/relationships/image" Target="media/image42.png"/><Relationship Id="rId70" Type="http://schemas.openxmlformats.org/officeDocument/2006/relationships/footer" Target="footer5.xml"/><Relationship Id="rId75" Type="http://schemas.openxmlformats.org/officeDocument/2006/relationships/image" Target="media/image59.png"/><Relationship Id="rId91" Type="http://schemas.openxmlformats.org/officeDocument/2006/relationships/hyperlink" Target="https://www.cybermedian.com/fr/unified-modeling-language-uml-introduction/" TargetMode="External"/><Relationship Id="rId96" Type="http://schemas.openxmlformats.org/officeDocument/2006/relationships/hyperlink" Target="https://developer.mozilla.org/fr/docs/Web/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hyperlink" Target="https://www.oracle.com/ca-fr/mysql/what-is-mysql/" TargetMode="External"/><Relationship Id="rId119"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57.png"/><Relationship Id="rId78" Type="http://schemas.openxmlformats.org/officeDocument/2006/relationships/hyperlink" Target="https://www.demos.fr/blog/quest-ce-que-la-formation/" TargetMode="External"/><Relationship Id="rId81" Type="http://schemas.openxmlformats.org/officeDocument/2006/relationships/hyperlink" Target="https://oraprdnt.uqtr.uquebec.ca/portail/gscw031?owa_no_site=305" TargetMode="External"/><Relationship Id="rId86" Type="http://schemas.openxmlformats.org/officeDocument/2006/relationships/hyperlink" Target="https://help.blackboard.com/frfr/Learn/Administrator/Hosting" TargetMode="External"/><Relationship Id="rId94" Type="http://schemas.openxmlformats.org/officeDocument/2006/relationships/hyperlink" Target="https://guides.visual-paradigm.com/understanding-profile-diagrams-in-uml-a-comprehensive-guide" TargetMode="External"/><Relationship Id="rId99" Type="http://schemas.openxmlformats.org/officeDocument/2006/relationships/hyperlink" Target="https://developer.mozilla.org/fr/docs/Web/JavaScript" TargetMode="External"/><Relationship Id="rId101" Type="http://schemas.openxmlformats.org/officeDocument/2006/relationships/hyperlink" Target="https://v2.fr.vuejs.org/v2/guide/"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hyperlink" Target="https://kinsta.com/fr/base-de-connaissances/base-de-connaissances-github/" TargetMode="External"/><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0.png"/><Relationship Id="rId97" Type="http://schemas.openxmlformats.org/officeDocument/2006/relationships/hyperlink" Target="https://www.elephorm.com/formation/code-data/xhtmlcss/apprendre-html-5-les-fondamentaux/levolution-du-html-de-sa-creation-aujourdhu" TargetMode="External"/><Relationship Id="rId104" Type="http://schemas.openxmlformats.org/officeDocument/2006/relationships/hyperlink" Target="https://lixtec.fr/socket-io-ou-websockets/" TargetMode="External"/><Relationship Id="rId7" Type="http://schemas.openxmlformats.org/officeDocument/2006/relationships/endnotes" Target="endnotes.xml"/><Relationship Id="rId71" Type="http://schemas.openxmlformats.org/officeDocument/2006/relationships/image" Target="media/image55.jpeg"/><Relationship Id="rId92" Type="http://schemas.openxmlformats.org/officeDocument/2006/relationships/hyperlink" Target="https://miro.com/fr/diagramme/qu-est-ce-qu-un-diagramme-uml/"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hyperlink" Target="https://edu.google.com/workspace-for-education/products/classroom/" TargetMode="External"/><Relationship Id="rId110" Type="http://schemas.openxmlformats.org/officeDocument/2006/relationships/hyperlink" Target="https://www.nocodefactory.fr/definitions-lowcode/github" TargetMode="External"/><Relationship Id="rId115" Type="http://schemas.openxmlformats.org/officeDocument/2006/relationships/hyperlink" Target="https://en.unesco.org/themes/ict-education" TargetMode="External"/><Relationship Id="rId61" Type="http://schemas.openxmlformats.org/officeDocument/2006/relationships/image" Target="media/image49.png"/><Relationship Id="rId82" Type="http://schemas.openxmlformats.org/officeDocument/2006/relationships/hyperlink" Target="https://www.insee.fr/fr/metadonnees/definition/c1525" TargetMode="External"/><Relationship Id="rId19" Type="http://schemas.openxmlformats.org/officeDocument/2006/relationships/image" Target="media/image7.png"/><Relationship Id="rId14" Type="http://schemas.openxmlformats.org/officeDocument/2006/relationships/footer" Target="footer2.xm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footer" Target="footer6.xml"/><Relationship Id="rId100" Type="http://schemas.openxmlformats.org/officeDocument/2006/relationships/hyperlink" Target="https://www.bocasay.com/fr/histoire-evolution-langage-javascript/" TargetMode="External"/><Relationship Id="rId105" Type="http://schemas.openxmlformats.org/officeDocument/2006/relationships/hyperlink" Target="https://kinsta.com/fr/blog/tailwind-css/" TargetMode="External"/><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56.png"/><Relationship Id="rId93" Type="http://schemas.openxmlformats.org/officeDocument/2006/relationships/hyperlink" Target="https://www.lucidchart.com/blog/fr/types-de-diagrammes-UML" TargetMode="External"/><Relationship Id="rId98" Type="http://schemas.openxmlformats.org/officeDocument/2006/relationships/hyperlink" Target="https://developer.mozilla.org/fr/docs/Web/CSS" TargetMode="Externa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header" Target="header2.xml"/><Relationship Id="rId116" Type="http://schemas.openxmlformats.org/officeDocument/2006/relationships/hyperlink" Target="https://owasp.org/www-project-application-security-verification-standard/" TargetMode="External"/><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hyperlink" Target="https://inee.org/fr/glossaire-ESU/enseignant-enseignante" TargetMode="External"/><Relationship Id="rId88" Type="http://schemas.openxmlformats.org/officeDocument/2006/relationships/hyperlink" Target="https://www.techniques-ingenieur.fr/base-documentaire/technologies-de-l-information-th9/genie-logiciel-42306210/langage-uml-developpement-de-logiciel-et-modelisation-visuelle-h3238/origine-et-objectifs-d-uml-h3238niv10002.html" TargetMode="External"/><Relationship Id="rId111" Type="http://schemas.openxmlformats.org/officeDocument/2006/relationships/hyperlink" Target="https://makina-corpus.com/front-end/introduction-nodejs" TargetMode="External"/><Relationship Id="rId15" Type="http://schemas.openxmlformats.org/officeDocument/2006/relationships/footer" Target="footer3.xml"/><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hyperlink" Target="https://www.numendo.com/blog/framework/tailwind-css-framework-totalement-personnalisabl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H:\Tahina\M&#233;moire\M&#233;msko\M&#233;moire%20d'ing&#233;nieur\Norme\Norme%20memsk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D02086-9ED6-4806-BB69-84462D9BF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Norme memsko.dotx</Template>
  <TotalTime>3736</TotalTime>
  <Pages>1</Pages>
  <Words>21214</Words>
  <Characters>116677</Characters>
  <Application>Microsoft Office Word</Application>
  <DocSecurity>0</DocSecurity>
  <Lines>972</Lines>
  <Paragraphs>275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Chapitre 1 - Titre</vt:lpstr>
      <vt:lpstr>Chapitre 1 - Titre</vt:lpstr>
    </vt:vector>
  </TitlesOfParts>
  <Company>TOSHIBA</Company>
  <LinksUpToDate>false</LinksUpToDate>
  <CharactersWithSpaces>137616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Chapitre 1 - Titre</dc:title>
  <dc:creator>ledoagael@gmail.com</dc:creator>
  <cp:lastModifiedBy>ledoagaelle@gmail.com</cp:lastModifiedBy>
  <cp:revision>1459</cp:revision>
  <cp:lastPrinted>2025-10-07T08:27:00Z</cp:lastPrinted>
  <dcterms:created xsi:type="dcterms:W3CDTF">2025-09-22T12:06:00Z</dcterms:created>
  <dcterms:modified xsi:type="dcterms:W3CDTF">2025-10-07T08:28:00Z</dcterms:modified>
</cp:coreProperties>
</file>