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1951844C">
            <wp:extent cx="1543050" cy="1157032"/>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610" cy="11642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0F348F8F" w:rsidR="00CC34B4" w:rsidRPr="00BF2227" w:rsidRDefault="00AE7DEF" w:rsidP="00BF2227">
      <w:pPr>
        <w:spacing w:line="240" w:lineRule="auto"/>
        <w:jc w:val="center"/>
        <w:rPr>
          <w:b/>
        </w:rPr>
      </w:pPr>
      <w:r>
        <w:rPr>
          <w:b/>
        </w:rPr>
        <w:t xml:space="preserve">LEDOA </w:t>
      </w:r>
      <w:r w:rsidR="009E000C">
        <w:rPr>
          <w:b/>
        </w:rPr>
        <w:t>Gaël</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01818A4E" w:rsidR="00CC34B4" w:rsidRPr="00A748BB" w:rsidRDefault="00CC34B4" w:rsidP="00BF2227">
      <w:pPr>
        <w:spacing w:line="240" w:lineRule="auto"/>
        <w:jc w:val="center"/>
      </w:pPr>
      <w:r w:rsidRPr="00A748BB">
        <w:t>Soutenu le</w:t>
      </w:r>
      <w:r w:rsidR="009139A5">
        <w:t xml:space="preserve"> 04 Novembre 2025</w:t>
      </w:r>
      <w:r w:rsidR="00370D28">
        <w:t xml:space="preserve"> à 10h45</w:t>
      </w:r>
      <w:r w:rsidRPr="00A748BB">
        <w:t>, devant les membres du jury composé de :</w:t>
      </w:r>
    </w:p>
    <w:p w14:paraId="0F2D703D" w14:textId="417565E6" w:rsidR="00CC34B4" w:rsidRPr="00A748BB" w:rsidRDefault="00CC34B4" w:rsidP="00BF2227">
      <w:pPr>
        <w:spacing w:line="240" w:lineRule="auto"/>
        <w:jc w:val="left"/>
      </w:pPr>
      <w:r w:rsidRPr="00A748BB">
        <w:t xml:space="preserve">Président : </w:t>
      </w:r>
      <w:r w:rsidR="00A22A86">
        <w:t xml:space="preserve">Madame </w:t>
      </w:r>
      <w:r w:rsidR="0015032F">
        <w:t xml:space="preserve">RANAIVOSOA Mamitiana </w:t>
      </w:r>
      <w:r w:rsidR="00C2477A">
        <w:t xml:space="preserve">Lalaoniaina </w:t>
      </w:r>
      <w:r w:rsidR="0015032F">
        <w:t>Olivette, Maître de Conférences</w:t>
      </w:r>
    </w:p>
    <w:p w14:paraId="5D379100" w14:textId="0B15FEAE" w:rsidR="00CC34B4" w:rsidRDefault="00CC34B4" w:rsidP="00BF2227">
      <w:pPr>
        <w:spacing w:line="240" w:lineRule="auto"/>
        <w:jc w:val="left"/>
      </w:pPr>
      <w:r w:rsidRPr="00A748BB">
        <w:t>Examinateur :</w:t>
      </w:r>
      <w:r w:rsidR="005064C7">
        <w:t xml:space="preserve"> Monsieur RAKOTONIRINA Andriamitantsoa Soloarinala, Master à visée de Recherche en Génie Logiciel</w:t>
      </w:r>
    </w:p>
    <w:p w14:paraId="1FC1AB6E" w14:textId="596BA8ED" w:rsidR="00760300" w:rsidRPr="00A748BB" w:rsidRDefault="00760300" w:rsidP="00BF2227">
      <w:pPr>
        <w:spacing w:line="240" w:lineRule="auto"/>
        <w:jc w:val="left"/>
      </w:pPr>
      <w:r>
        <w:t>Examinateur :</w:t>
      </w:r>
      <w:r w:rsidR="007F698F">
        <w:t xml:space="preserve"> Monsieur BOURGEON Andy Marlon, Maître de Conférences</w:t>
      </w:r>
    </w:p>
    <w:p w14:paraId="37C299B9" w14:textId="7CBFBC7F" w:rsidR="00CC34B4" w:rsidRPr="00A748BB" w:rsidRDefault="00CC34B4" w:rsidP="00BF2227">
      <w:pPr>
        <w:spacing w:line="240" w:lineRule="auto"/>
        <w:jc w:val="left"/>
      </w:pPr>
      <w:r w:rsidRPr="00A748BB">
        <w:t xml:space="preserve">Encadreur pédagogique : </w:t>
      </w:r>
      <w:r w:rsidR="00104832">
        <w:t>Monsieur ANDRIANOMENJANAHARY Harivelo Chandellina Camille, Maître de Conférences</w:t>
      </w:r>
    </w:p>
    <w:p w14:paraId="3F901730" w14:textId="77777777" w:rsidR="00CC34B4" w:rsidRPr="00A748BB" w:rsidRDefault="00CC34B4" w:rsidP="00BF2227">
      <w:pPr>
        <w:spacing w:line="240" w:lineRule="auto"/>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17B16261">
                  <wp:extent cx="1181100" cy="978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2241" cy="987689"/>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75CF1278">
                  <wp:simplePos x="0" y="0"/>
                  <wp:positionH relativeFrom="column">
                    <wp:posOffset>1534160</wp:posOffset>
                  </wp:positionH>
                  <wp:positionV relativeFrom="paragraph">
                    <wp:posOffset>73660</wp:posOffset>
                  </wp:positionV>
                  <wp:extent cx="1228725" cy="9000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1844" cy="90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70154D">
                <w:rPr>
                  <w:rStyle w:val="Lienhypertexte"/>
                  <w:color w:val="auto"/>
                  <w:u w:val="none"/>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12720939"/>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1DCD9B2" w:rsidR="00FB1D6E" w:rsidRDefault="003D15FA" w:rsidP="003B3F94">
      <w:pPr>
        <w:ind w:firstLine="709"/>
        <w:rPr>
          <w:rFonts w:eastAsia="Calibri"/>
          <w:color w:val="auto"/>
        </w:rPr>
      </w:pPr>
      <w:r w:rsidRPr="003D15FA">
        <w:rPr>
          <w:rFonts w:eastAsia="Calibri"/>
          <w:color w:val="auto"/>
        </w:rPr>
        <w:t>Voalohany indrindra, dia isaorana betsaka Andriamanitra izay nanome ny zavatra rehetra ary ny fanampiany tamin’ny fana</w:t>
      </w:r>
      <w:r>
        <w:rPr>
          <w:rFonts w:eastAsia="Calibri"/>
          <w:color w:val="auto"/>
        </w:rPr>
        <w:t>tontosana iti tetik’asa ity :</w:t>
      </w:r>
    </w:p>
    <w:p w14:paraId="78BAC527" w14:textId="36813E34" w:rsidR="00361F01" w:rsidRDefault="00E241E3" w:rsidP="00361F01">
      <w:pPr>
        <w:rPr>
          <w:rFonts w:eastAsia="Calibri"/>
          <w:color w:val="auto"/>
        </w:rPr>
      </w:pPr>
      <w:r w:rsidRPr="00E241E3">
        <w:rPr>
          <w:rFonts w:eastAsia="Calibri"/>
          <w:color w:val="auto"/>
        </w:rPr>
        <w:t>Mendrika omena fankasitrahan ihany koa ireto olona ir</w:t>
      </w:r>
      <w:r>
        <w:rPr>
          <w:rFonts w:eastAsia="Calibri"/>
          <w:color w:val="auto"/>
        </w:rPr>
        <w:t>eto :</w:t>
      </w:r>
    </w:p>
    <w:p w14:paraId="161316FC" w14:textId="5D817C33" w:rsidR="00361F01" w:rsidRDefault="00361F01" w:rsidP="00361F01">
      <w:pPr>
        <w:pStyle w:val="Puce"/>
      </w:pPr>
      <w:r w:rsidRPr="00361F01">
        <w:t xml:space="preserve">Ny Révérend Père </w:t>
      </w:r>
      <w:r w:rsidRPr="00313AE7">
        <w:rPr>
          <w:b/>
          <w:bCs/>
        </w:rPr>
        <w:t>CUOMO MARIO GUISEPPE</w:t>
      </w:r>
      <w:r w:rsidRPr="00361F01">
        <w:t>, mpanorina ny anjerimanontolo ASJA, ny ami</w:t>
      </w:r>
      <w:r>
        <w:t>n’ny fandavantenany sy ny finianvany nanorina ity sekoly ity mba ahafahan’ny tanora malagasy manohy ny fianarany</w:t>
      </w:r>
      <w:r w:rsidR="00F87B0D">
        <w:t> ;</w:t>
      </w:r>
    </w:p>
    <w:p w14:paraId="1B79B3EB" w14:textId="64046FBF" w:rsidR="00361F01" w:rsidRDefault="0006756B" w:rsidP="00361F01">
      <w:pPr>
        <w:pStyle w:val="Puce"/>
      </w:pPr>
      <w:r>
        <w:t>Ny Révérend Père</w:t>
      </w:r>
      <w:r w:rsidR="00F87B0D">
        <w:t xml:space="preserve"> </w:t>
      </w:r>
      <w:r w:rsidR="00C36B46">
        <w:rPr>
          <w:b/>
          <w:bCs/>
        </w:rPr>
        <w:t>RAZAFIARISOA Nomena Michel Roberto</w:t>
      </w:r>
      <w:r w:rsidR="00F87B0D">
        <w:t xml:space="preserve">, talen’ny </w:t>
      </w:r>
      <w:bookmarkStart w:id="3" w:name="_Hlk212526899"/>
      <w:r w:rsidR="00F87B0D">
        <w:t>Athénée</w:t>
      </w:r>
      <w:bookmarkEnd w:id="3"/>
      <w:r w:rsidR="00F87B0D">
        <w:t xml:space="preserve"> Saint Joseph Antsirabe ; </w:t>
      </w:r>
    </w:p>
    <w:p w14:paraId="50CC2048" w14:textId="29F771E3" w:rsidR="00060D39" w:rsidRPr="00F87B0D" w:rsidRDefault="00060D39" w:rsidP="00361F01">
      <w:pPr>
        <w:pStyle w:val="Puce"/>
      </w:pPr>
      <w:r w:rsidRPr="00F87B0D">
        <w:t xml:space="preserve">Andriamatoa </w:t>
      </w:r>
      <w:r w:rsidR="0013069F">
        <w:rPr>
          <w:b/>
          <w:bCs/>
        </w:rPr>
        <w:t>RALAMBORANTO Laurence</w:t>
      </w:r>
      <w:r w:rsidR="00575087">
        <w:rPr>
          <w:b/>
          <w:bCs/>
        </w:rPr>
        <w:t xml:space="preserve"> </w:t>
      </w:r>
      <w:r w:rsidR="00575087">
        <w:t>« Professeur en Biologie Fondamentale et Appliquée »</w:t>
      </w:r>
      <w:r w:rsidR="00F87B0D" w:rsidRPr="00F87B0D">
        <w:t>, rekitora an’i Athénée Saint Joseph Antsirabe izay nanabe ny mpianatra sy nitantana ny se</w:t>
      </w:r>
      <w:r w:rsidR="00F87B0D">
        <w:t>koly hamokatra olom-banona hoan’ny firenena ;</w:t>
      </w:r>
    </w:p>
    <w:p w14:paraId="0E8150E7" w14:textId="2BAC171E" w:rsidR="0006756B" w:rsidRPr="00ED43C2" w:rsidRDefault="0006756B" w:rsidP="00361F01">
      <w:pPr>
        <w:pStyle w:val="Puce"/>
      </w:pPr>
      <w:r w:rsidRPr="00ED43C2">
        <w:t>Andriamatoa</w:t>
      </w:r>
      <w:r w:rsidR="00F87B0D" w:rsidRPr="00ED43C2">
        <w:t xml:space="preserve"> </w:t>
      </w:r>
      <w:r w:rsidR="00F87B0D" w:rsidRPr="00ED43C2">
        <w:rPr>
          <w:b/>
          <w:bCs/>
        </w:rPr>
        <w:t>RANAIVOSOA Mamitiana</w:t>
      </w:r>
      <w:r w:rsidR="005618BA">
        <w:rPr>
          <w:b/>
          <w:bCs/>
        </w:rPr>
        <w:t xml:space="preserve"> Lalaoniaina</w:t>
      </w:r>
      <w:r w:rsidR="00F87B0D" w:rsidRPr="00ED43C2">
        <w:rPr>
          <w:b/>
          <w:bCs/>
        </w:rPr>
        <w:t xml:space="preserve"> Olivette</w:t>
      </w:r>
      <w:r w:rsidR="000C2926">
        <w:rPr>
          <w:b/>
          <w:bCs/>
        </w:rPr>
        <w:t xml:space="preserve"> </w:t>
      </w:r>
      <w:bookmarkStart w:id="4" w:name="_Hlk212568838"/>
      <w:r w:rsidR="000C2926">
        <w:t>« Maître de Conférence »</w:t>
      </w:r>
      <w:bookmarkEnd w:id="4"/>
      <w:r w:rsidR="00ED43C2" w:rsidRPr="00ED43C2">
        <w:t>, izay nanome voninahitra tamin’ny fanekena handray ny toerana ho filoha hit</w:t>
      </w:r>
      <w:r w:rsidR="00ED43C2">
        <w:t>arika izao adina izao ;</w:t>
      </w:r>
    </w:p>
    <w:p w14:paraId="321AE6AB" w14:textId="3C62304F" w:rsidR="0006756B" w:rsidRPr="00ED43C2" w:rsidRDefault="0006756B" w:rsidP="00361F01">
      <w:pPr>
        <w:pStyle w:val="Puce"/>
      </w:pPr>
      <w:r w:rsidRPr="00ED43C2">
        <w:t>Andriamatoa</w:t>
      </w:r>
      <w:r w:rsidR="00F87B0D" w:rsidRPr="00ED43C2">
        <w:t xml:space="preserve"> </w:t>
      </w:r>
      <w:r w:rsidR="00F87B0D" w:rsidRPr="00ED43C2">
        <w:rPr>
          <w:b/>
          <w:bCs/>
        </w:rPr>
        <w:t>ANDRIAMIADANOMENJANAHARY Harivelo Chandellina Camille</w:t>
      </w:r>
      <w:r w:rsidR="0032449B">
        <w:rPr>
          <w:b/>
          <w:bCs/>
        </w:rPr>
        <w:t xml:space="preserve"> </w:t>
      </w:r>
      <w:r w:rsidR="0032449B">
        <w:t>« Maître de Conférence »</w:t>
      </w:r>
      <w:r w:rsidR="00F87B0D" w:rsidRPr="00ED43C2">
        <w:t>, izay mpitantsoroka nahafoy fotoana nanara maso, nanoro lalana, nanoro hevitra, tamin’ny fanatanterahana ny asa sy ny fanatontosana ny boky famaranana ny fianarana ;</w:t>
      </w:r>
    </w:p>
    <w:p w14:paraId="626DD249" w14:textId="2D546002" w:rsidR="0006756B" w:rsidRPr="00600450" w:rsidRDefault="0006756B" w:rsidP="00361F01">
      <w:pPr>
        <w:pStyle w:val="Puce"/>
      </w:pPr>
      <w:r w:rsidRPr="00600450">
        <w:t>Andriamatoa</w:t>
      </w:r>
      <w:r w:rsidR="00F87B0D" w:rsidRPr="00600450">
        <w:t xml:space="preserve"> </w:t>
      </w:r>
      <w:r w:rsidR="00F87B0D" w:rsidRPr="00600450">
        <w:rPr>
          <w:b/>
          <w:bCs/>
        </w:rPr>
        <w:t>BOURGEON Andy Marlon</w:t>
      </w:r>
      <w:r w:rsidR="00B20A1E" w:rsidRPr="00600450">
        <w:rPr>
          <w:b/>
          <w:bCs/>
        </w:rPr>
        <w:t xml:space="preserve"> </w:t>
      </w:r>
      <w:r w:rsidR="00B20A1E">
        <w:t>« Maître de Conférence »</w:t>
      </w:r>
      <w:r w:rsidR="00F87B0D" w:rsidRPr="00600450">
        <w:t>, izay nanaiky ny hitsara izay vokatr’ireo asa notanterahana;</w:t>
      </w:r>
    </w:p>
    <w:p w14:paraId="7A976CE7" w14:textId="3CBEAB4F" w:rsidR="0006756B" w:rsidRPr="00600450" w:rsidRDefault="0006756B" w:rsidP="00361F01">
      <w:pPr>
        <w:pStyle w:val="Puce"/>
      </w:pPr>
      <w:r w:rsidRPr="00600450">
        <w:t>Andriamatoa</w:t>
      </w:r>
      <w:r w:rsidR="009D7D31" w:rsidRPr="00600450">
        <w:t xml:space="preserve"> </w:t>
      </w:r>
      <w:r w:rsidR="009D7D31" w:rsidRPr="00600450">
        <w:rPr>
          <w:b/>
          <w:bCs/>
        </w:rPr>
        <w:t>RAKOTONIRINA Andriamitantsoa Soloarinala</w:t>
      </w:r>
      <w:r w:rsidR="00600450" w:rsidRPr="00600450">
        <w:rPr>
          <w:b/>
          <w:bCs/>
        </w:rPr>
        <w:t xml:space="preserve"> </w:t>
      </w:r>
      <w:r w:rsidR="00600450">
        <w:t>« Master à Visée de Recherche en Génie Logiciel »</w:t>
      </w:r>
      <w:r w:rsidR="009D7D31" w:rsidRPr="00600450">
        <w:t>, izay nanaiky ny hitsara izay vokatr’ireo asa notanterahana.</w:t>
      </w:r>
    </w:p>
    <w:p w14:paraId="53A8371C" w14:textId="1956D989" w:rsidR="0006756B" w:rsidRPr="00845534" w:rsidRDefault="0006756B" w:rsidP="00132ED9">
      <w:pPr>
        <w:ind w:firstLine="709"/>
      </w:pPr>
      <w:r w:rsidRPr="00845534">
        <w:t>Fisaorana lehibe</w:t>
      </w:r>
      <w:r w:rsidR="00A96F31" w:rsidRPr="00845534">
        <w:t xml:space="preserve"> ihany</w:t>
      </w:r>
      <w:r w:rsidRPr="00845534">
        <w:t xml:space="preserve"> koa no omeko an’ireo Ray-aman-dreniko sy ny fianakaviako tamin’ireo</w:t>
      </w:r>
      <w:r w:rsidR="00132ED9" w:rsidRPr="00845534">
        <w:t xml:space="preserve"> </w:t>
      </w:r>
      <w:r w:rsidRPr="00845534">
        <w:t xml:space="preserve">fanohanana </w:t>
      </w:r>
      <w:r w:rsidR="00C44C3A" w:rsidRPr="00845534">
        <w:t xml:space="preserve">sy </w:t>
      </w:r>
      <w:r w:rsidRPr="00845534">
        <w:t xml:space="preserve">fankaherezan-tsaina nandritry ny </w:t>
      </w:r>
      <w:r w:rsidR="00872DF7" w:rsidRPr="00845534">
        <w:t>dimy</w:t>
      </w:r>
      <w:r w:rsidR="007B74B2" w:rsidRPr="00845534">
        <w:t xml:space="preserve"> </w:t>
      </w:r>
      <w:r w:rsidR="00872DF7" w:rsidRPr="00845534">
        <w:t>(5)</w:t>
      </w:r>
      <w:r w:rsidRPr="00845534">
        <w:t xml:space="preserve"> taona nianarana tato.</w:t>
      </w:r>
      <w:r w:rsidR="006E473F" w:rsidRPr="00845534">
        <w:t xml:space="preserve"> Isaorana ihany koa ireo mpampianatra izay nanome fahalalana sy fanabezana mba hanatontosana an’ity tetik’asa ity. </w:t>
      </w:r>
      <w:r w:rsidRPr="00845534">
        <w:t>Farany, ankasitrahina ihany koa ireo namana rehetra na ny lavitra na ny akaiky izay nanampy</w:t>
      </w:r>
      <w:r w:rsidR="00132ED9" w:rsidRPr="00845534">
        <w:t xml:space="preserve"> </w:t>
      </w:r>
      <w:r w:rsidRPr="00845534">
        <w:t xml:space="preserve">tamin’ny fanantontosana ity asa ity </w:t>
      </w:r>
    </w:p>
    <w:p w14:paraId="3E4631D0" w14:textId="77777777" w:rsidR="00260DBF" w:rsidRPr="00845534" w:rsidRDefault="00260DBF" w:rsidP="005641F6">
      <w:pPr>
        <w:rPr>
          <w:rFonts w:eastAsia="Calibri"/>
          <w:color w:val="auto"/>
        </w:rPr>
      </w:pPr>
      <w:r w:rsidRPr="00845534">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5" w:name="_Toc406394238"/>
      <w:bookmarkStart w:id="6" w:name="_Toc212720940"/>
      <w:r w:rsidRPr="00A748BB">
        <w:rPr>
          <w:rFonts w:eastAsia="Calibri"/>
          <w:b/>
          <w:color w:val="auto"/>
        </w:rPr>
        <w:lastRenderedPageBreak/>
        <w:t>REMERCIEMENTS</w:t>
      </w:r>
      <w:bookmarkEnd w:id="5"/>
      <w:bookmarkEnd w:id="6"/>
    </w:p>
    <w:p w14:paraId="48DF6E10" w14:textId="6A843430" w:rsidR="00E12073" w:rsidRDefault="00FA4605" w:rsidP="00F61EF3">
      <w:pPr>
        <w:ind w:firstLine="578"/>
        <w:rPr>
          <w:color w:val="000000"/>
        </w:rPr>
      </w:pPr>
      <w:r>
        <w:rPr>
          <w:color w:val="000000"/>
        </w:rPr>
        <w:t xml:space="preserve">Tout d’abord, remercions le Dieu tout puissant qui nous a tout donné et aidé lors l’accomplissement de </w:t>
      </w:r>
      <w:r w:rsidR="004368B2">
        <w:rPr>
          <w:color w:val="000000"/>
        </w:rPr>
        <w:t>ce</w:t>
      </w:r>
      <w:r>
        <w:rPr>
          <w:color w:val="000000"/>
        </w:rPr>
        <w:t xml:space="preserve"> projet de mémoire.</w:t>
      </w:r>
    </w:p>
    <w:p w14:paraId="61B0641E" w14:textId="62983356" w:rsidR="00FA4605" w:rsidRDefault="00FA4605" w:rsidP="00FA4605">
      <w:pPr>
        <w:rPr>
          <w:color w:val="000000"/>
        </w:rPr>
      </w:pPr>
      <w:r>
        <w:rPr>
          <w:color w:val="000000"/>
        </w:rPr>
        <w:t xml:space="preserve">Nous tenons </w:t>
      </w:r>
      <w:r w:rsidR="000C1857">
        <w:rPr>
          <w:color w:val="000000"/>
        </w:rPr>
        <w:t>également</w:t>
      </w:r>
      <w:r>
        <w:rPr>
          <w:color w:val="000000"/>
        </w:rPr>
        <w:t xml:space="preserve"> </w:t>
      </w:r>
      <w:r w:rsidR="000C1857">
        <w:rPr>
          <w:color w:val="000000"/>
        </w:rPr>
        <w:t>à</w:t>
      </w:r>
      <w:r>
        <w:rPr>
          <w:color w:val="000000"/>
        </w:rPr>
        <w:t xml:space="preserve"> exprimer </w:t>
      </w:r>
      <w:r w:rsidR="004368B2">
        <w:rPr>
          <w:color w:val="000000"/>
        </w:rPr>
        <w:t xml:space="preserve">notre reconnaissance </w:t>
      </w:r>
      <w:r>
        <w:rPr>
          <w:color w:val="000000"/>
        </w:rPr>
        <w:t xml:space="preserve">aux </w:t>
      </w:r>
      <w:r w:rsidR="000C1857">
        <w:rPr>
          <w:color w:val="000000"/>
        </w:rPr>
        <w:t>personnalités</w:t>
      </w:r>
      <w:r>
        <w:rPr>
          <w:color w:val="000000"/>
        </w:rPr>
        <w:t xml:space="preserve"> dont les suivent :</w:t>
      </w:r>
    </w:p>
    <w:p w14:paraId="0703AA00" w14:textId="215D06D2" w:rsidR="00FA4605" w:rsidRDefault="00FA4605" w:rsidP="00FA4605">
      <w:pPr>
        <w:pStyle w:val="Puce"/>
      </w:pPr>
      <w:r>
        <w:t xml:space="preserve">Le Révérend Père </w:t>
      </w:r>
      <w:r w:rsidRPr="00D569C2">
        <w:rPr>
          <w:b/>
          <w:bCs/>
        </w:rPr>
        <w:t>CUOMO MARIO GUISEPPE</w:t>
      </w:r>
      <w:r>
        <w:t xml:space="preserve">, fondateur </w:t>
      </w:r>
      <w:r w:rsidR="000029CC">
        <w:t>de l’université Athénée Saint Joseph Antsirabe, pour sa volonté et son courage de créer cette université afin d’aider les jeunes malagasy à continuer leurs études ;</w:t>
      </w:r>
    </w:p>
    <w:p w14:paraId="58729AD2" w14:textId="4318212E" w:rsidR="00614B30" w:rsidRDefault="00614B30" w:rsidP="00FA4605">
      <w:pPr>
        <w:pStyle w:val="Puce"/>
      </w:pPr>
      <w:r>
        <w:t>Le Révérend Père</w:t>
      </w:r>
      <w:r w:rsidR="00034C08">
        <w:t xml:space="preserve"> </w:t>
      </w:r>
      <w:r w:rsidR="00034C08">
        <w:rPr>
          <w:b/>
          <w:bCs/>
        </w:rPr>
        <w:t>RAZAFIARISOA Nomena Michel Roberto</w:t>
      </w:r>
      <w:r w:rsidR="004978AF">
        <w:t>, père directeur de l’Athénée Saint Joseph Antsirabe</w:t>
      </w:r>
    </w:p>
    <w:p w14:paraId="4C474FE0" w14:textId="0AFD4DB9" w:rsidR="008D1956" w:rsidRDefault="008D1956" w:rsidP="00FA4605">
      <w:pPr>
        <w:pStyle w:val="Puce"/>
      </w:pPr>
      <w:r>
        <w:t>A Monsieur</w:t>
      </w:r>
      <w:r w:rsidR="004978AF">
        <w:t xml:space="preserve"> </w:t>
      </w:r>
      <w:r w:rsidR="00AE5624">
        <w:rPr>
          <w:b/>
          <w:bCs/>
        </w:rPr>
        <w:t>RALAMBORANTO Laurence</w:t>
      </w:r>
      <w:r w:rsidR="00146A6B">
        <w:rPr>
          <w:b/>
          <w:bCs/>
        </w:rPr>
        <w:t xml:space="preserve"> </w:t>
      </w:r>
      <w:r w:rsidR="00146A6B">
        <w:t>« Professeur en Biologie Fondamentale et Appliquée »</w:t>
      </w:r>
      <w:r w:rsidR="004978AF">
        <w:t xml:space="preserve">, Recteur de l’université Athénée Saint Joseph Antsirabe. Nous lui sommes reconnaissant </w:t>
      </w:r>
      <w:r w:rsidR="00791AF4">
        <w:t xml:space="preserve">du fait qu’il s’est efforcé d’éduquer les élèves et de gérer l’université afin qu’il puisse </w:t>
      </w:r>
      <w:r w:rsidR="00E00C98">
        <w:t>former</w:t>
      </w:r>
      <w:r w:rsidR="00791AF4">
        <w:t xml:space="preserve"> des individus bénéfiques pour le pays</w:t>
      </w:r>
      <w:r w:rsidR="00E00C98">
        <w:t> ;</w:t>
      </w:r>
    </w:p>
    <w:p w14:paraId="618EB2FC" w14:textId="46AAAF24" w:rsidR="00614B30" w:rsidRPr="00340CA9" w:rsidRDefault="00614B30" w:rsidP="00FA4605">
      <w:pPr>
        <w:pStyle w:val="Puce"/>
      </w:pPr>
      <w:r w:rsidRPr="00340CA9">
        <w:t xml:space="preserve">A </w:t>
      </w:r>
      <w:r w:rsidR="00E00C98" w:rsidRPr="00340CA9">
        <w:t xml:space="preserve">Madame </w:t>
      </w:r>
      <w:r w:rsidR="00E00C98" w:rsidRPr="00340CA9">
        <w:rPr>
          <w:b/>
          <w:bCs/>
        </w:rPr>
        <w:t>RANAIVOSOA M</w:t>
      </w:r>
      <w:r w:rsidR="008A777A" w:rsidRPr="00340CA9">
        <w:rPr>
          <w:b/>
          <w:bCs/>
        </w:rPr>
        <w:t>a</w:t>
      </w:r>
      <w:r w:rsidR="00E00C98" w:rsidRPr="00340CA9">
        <w:rPr>
          <w:b/>
          <w:bCs/>
        </w:rPr>
        <w:t>mitiana</w:t>
      </w:r>
      <w:r w:rsidR="002E2B18">
        <w:rPr>
          <w:b/>
          <w:bCs/>
        </w:rPr>
        <w:t xml:space="preserve"> Lalaoniaina</w:t>
      </w:r>
      <w:r w:rsidR="00E00C98" w:rsidRPr="00340CA9">
        <w:rPr>
          <w:b/>
          <w:bCs/>
        </w:rPr>
        <w:t xml:space="preserve"> Olivette</w:t>
      </w:r>
      <w:r w:rsidR="00882085">
        <w:rPr>
          <w:b/>
          <w:bCs/>
        </w:rPr>
        <w:t xml:space="preserve"> </w:t>
      </w:r>
      <w:r w:rsidR="00882085">
        <w:t>« Maître de Conférence »</w:t>
      </w:r>
      <w:r w:rsidR="00340CA9" w:rsidRPr="00340CA9">
        <w:t xml:space="preserve">, qui nous a </w:t>
      </w:r>
      <w:r w:rsidR="00340CA9">
        <w:t xml:space="preserve">accorder l’honneur de présider ce présent </w:t>
      </w:r>
      <w:r w:rsidR="00757F51">
        <w:t>mémoire</w:t>
      </w:r>
      <w:r w:rsidR="00C929B6">
        <w:t> ;</w:t>
      </w:r>
    </w:p>
    <w:p w14:paraId="77F8F087" w14:textId="64F6126A" w:rsidR="00614B30" w:rsidRPr="00E00C98" w:rsidRDefault="00614B30" w:rsidP="00FA4605">
      <w:pPr>
        <w:pStyle w:val="Puce"/>
      </w:pPr>
      <w:r w:rsidRPr="00E00C98">
        <w:t>A Monsieur</w:t>
      </w:r>
      <w:r w:rsidR="00E00C98" w:rsidRPr="00E00C98">
        <w:t xml:space="preserve"> </w:t>
      </w:r>
      <w:r w:rsidR="00E00C98" w:rsidRPr="00E00C98">
        <w:rPr>
          <w:b/>
          <w:bCs/>
        </w:rPr>
        <w:t>ANDRIAMIADANOMENJANAHARY Harivelo Chandellina Camille</w:t>
      </w:r>
      <w:r w:rsidR="004E311E">
        <w:rPr>
          <w:b/>
          <w:bCs/>
        </w:rPr>
        <w:t xml:space="preserve"> </w:t>
      </w:r>
      <w:r w:rsidR="004E311E">
        <w:t>« Maître de Conférence »</w:t>
      </w:r>
      <w:r w:rsidR="00E00C98" w:rsidRPr="00E00C98">
        <w:t>, encadreur péda</w:t>
      </w:r>
      <w:r w:rsidR="00E00C98">
        <w:t>gogique, qui nous a accordé du temps pour nous superviser, guider, donner des conseils, dans l’exécution des travaux et la réalisation du livre de fin d’étude</w:t>
      </w:r>
      <w:r w:rsidR="00871DE7">
        <w:t> ;</w:t>
      </w:r>
    </w:p>
    <w:p w14:paraId="0E7CA6B1" w14:textId="7E8460C7" w:rsidR="00614B30" w:rsidRPr="0081273C" w:rsidRDefault="00614B30" w:rsidP="00FA4605">
      <w:pPr>
        <w:pStyle w:val="Puce"/>
      </w:pPr>
      <w:r w:rsidRPr="0081273C">
        <w:t>A Monsieur</w:t>
      </w:r>
      <w:r w:rsidR="0081273C" w:rsidRPr="0081273C">
        <w:t xml:space="preserve"> </w:t>
      </w:r>
      <w:r w:rsidR="0081273C" w:rsidRPr="0081273C">
        <w:rPr>
          <w:b/>
          <w:bCs/>
        </w:rPr>
        <w:t>BOURGEON Andy Marlon</w:t>
      </w:r>
      <w:r w:rsidR="00E223DB">
        <w:rPr>
          <w:b/>
          <w:bCs/>
        </w:rPr>
        <w:t xml:space="preserve"> « </w:t>
      </w:r>
      <w:r w:rsidR="00E223DB">
        <w:t xml:space="preserve">Maître de </w:t>
      </w:r>
      <w:r w:rsidR="00997F3E">
        <w:t>Conférences »</w:t>
      </w:r>
      <w:r w:rsidR="0081273C" w:rsidRPr="0081273C">
        <w:t>, qui</w:t>
      </w:r>
      <w:r w:rsidR="0081273C">
        <w:t xml:space="preserve"> </w:t>
      </w:r>
      <w:r w:rsidR="003B78D4">
        <w:t>a accepté d’</w:t>
      </w:r>
      <w:r w:rsidR="008A777A">
        <w:t>être</w:t>
      </w:r>
      <w:r w:rsidR="003B78D4">
        <w:t xml:space="preserve"> l’examinateur de </w:t>
      </w:r>
      <w:r w:rsidR="000C2A3F">
        <w:t xml:space="preserve">ce </w:t>
      </w:r>
      <w:r w:rsidR="003E3FA2">
        <w:t>mémoire</w:t>
      </w:r>
      <w:r w:rsidR="00001DA5">
        <w:t> ;</w:t>
      </w:r>
    </w:p>
    <w:p w14:paraId="0EB53002" w14:textId="1CD9888F" w:rsidR="0056632F" w:rsidRDefault="0056632F" w:rsidP="00FA4605">
      <w:pPr>
        <w:pStyle w:val="Puce"/>
      </w:pPr>
      <w:r>
        <w:t>A Monsieur</w:t>
      </w:r>
      <w:r w:rsidR="0081273C">
        <w:t xml:space="preserve"> </w:t>
      </w:r>
      <w:r w:rsidR="0081273C">
        <w:rPr>
          <w:b/>
          <w:bCs/>
        </w:rPr>
        <w:t>RAKOTONIRINA Andriamitantsoa Soloarinala</w:t>
      </w:r>
      <w:r w:rsidR="00096236">
        <w:rPr>
          <w:b/>
          <w:bCs/>
        </w:rPr>
        <w:t xml:space="preserve"> </w:t>
      </w:r>
      <w:r w:rsidR="00096236">
        <w:t>« Master à visée de Recherche en Génie Logiciel</w:t>
      </w:r>
      <w:r w:rsidR="00730109">
        <w:t> »</w:t>
      </w:r>
      <w:r w:rsidR="0081273C">
        <w:t>,</w:t>
      </w:r>
      <w:r w:rsidR="00F663EB">
        <w:t xml:space="preserve"> qui a accepté d’</w:t>
      </w:r>
      <w:r w:rsidR="008A777A">
        <w:t>être</w:t>
      </w:r>
      <w:r w:rsidR="00F663EB">
        <w:t xml:space="preserve"> l’examinateur de </w:t>
      </w:r>
      <w:r w:rsidR="000C2A3F">
        <w:t xml:space="preserve">ce </w:t>
      </w:r>
      <w:r w:rsidR="003E3FA2">
        <w:t>mémoire.</w:t>
      </w:r>
    </w:p>
    <w:p w14:paraId="526C66AD" w14:textId="3A3B27D5" w:rsidR="0013248A" w:rsidRPr="00A748BB" w:rsidRDefault="00A96F31" w:rsidP="00F61EF3">
      <w:pPr>
        <w:pStyle w:val="Puce"/>
        <w:numPr>
          <w:ilvl w:val="0"/>
          <w:numId w:val="0"/>
        </w:numPr>
        <w:ind w:firstLine="357"/>
      </w:pPr>
      <w:r>
        <w:t xml:space="preserve">Un grand merci </w:t>
      </w:r>
      <w:r w:rsidR="00EB0E4C">
        <w:t>aussi à nos parents et notre famille, pour leur soutien moral, spirituel et financier tout au long de ces années d’études</w:t>
      </w:r>
      <w:r w:rsidR="005923C5">
        <w:t xml:space="preserve">, Nous remercions </w:t>
      </w:r>
      <w:r w:rsidR="00BC34AC">
        <w:t>é</w:t>
      </w:r>
      <w:r w:rsidR="005923C5">
        <w:t>galement les enseignants qui nous fournis les connaissances pour la réalisation de ce travail</w:t>
      </w:r>
      <w:r w:rsidR="00EB0E4C">
        <w:t>. Enfin nous exprimons aussi notre gratitude à nos amis et camarades de promotion qui de près ou de loin, ont contribué à l’aboutissement de ce travail.</w:t>
      </w: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7" w:name="_Toc212720941"/>
      <w:r w:rsidRPr="00A748BB">
        <w:rPr>
          <w:rFonts w:eastAsia="Calibri"/>
          <w:b/>
          <w:color w:val="auto"/>
        </w:rPr>
        <w:lastRenderedPageBreak/>
        <w:t>TABLE DES MATIERES</w:t>
      </w:r>
      <w:bookmarkEnd w:id="2"/>
      <w:bookmarkEnd w:id="7"/>
    </w:p>
    <w:p w14:paraId="7BEE255C" w14:textId="5DCE8A54" w:rsidR="008855D1" w:rsidRDefault="00FB2360">
      <w:pPr>
        <w:pStyle w:val="TM1"/>
        <w:rPr>
          <w:rFonts w:asciiTheme="minorHAnsi" w:eastAsiaTheme="minorEastAsia" w:hAnsiTheme="minorHAnsi" w:cstheme="minorBidi"/>
          <w:b w:val="0"/>
          <w:noProof/>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12720939" w:history="1">
        <w:r w:rsidR="008855D1" w:rsidRPr="00E00217">
          <w:rPr>
            <w:rStyle w:val="Lienhypertexte"/>
            <w:rFonts w:eastAsia="Calibri"/>
            <w:noProof/>
          </w:rPr>
          <w:t>TENY FISAORANA</w:t>
        </w:r>
        <w:r w:rsidR="008855D1">
          <w:rPr>
            <w:noProof/>
            <w:webHidden/>
          </w:rPr>
          <w:tab/>
        </w:r>
        <w:r w:rsidR="008855D1">
          <w:rPr>
            <w:noProof/>
            <w:webHidden/>
          </w:rPr>
          <w:fldChar w:fldCharType="begin"/>
        </w:r>
        <w:r w:rsidR="008855D1">
          <w:rPr>
            <w:noProof/>
            <w:webHidden/>
          </w:rPr>
          <w:instrText xml:space="preserve"> PAGEREF _Toc212720939 \h </w:instrText>
        </w:r>
        <w:r w:rsidR="008855D1">
          <w:rPr>
            <w:noProof/>
            <w:webHidden/>
          </w:rPr>
        </w:r>
        <w:r w:rsidR="008855D1">
          <w:rPr>
            <w:noProof/>
            <w:webHidden/>
          </w:rPr>
          <w:fldChar w:fldCharType="separate"/>
        </w:r>
        <w:r w:rsidR="0078340B">
          <w:rPr>
            <w:noProof/>
            <w:webHidden/>
          </w:rPr>
          <w:t>i</w:t>
        </w:r>
        <w:r w:rsidR="008855D1">
          <w:rPr>
            <w:noProof/>
            <w:webHidden/>
          </w:rPr>
          <w:fldChar w:fldCharType="end"/>
        </w:r>
      </w:hyperlink>
    </w:p>
    <w:p w14:paraId="7A1C3F0B" w14:textId="5917A825"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0" w:history="1">
        <w:r w:rsidRPr="00E00217">
          <w:rPr>
            <w:rStyle w:val="Lienhypertexte"/>
            <w:rFonts w:eastAsia="Calibri"/>
            <w:noProof/>
          </w:rPr>
          <w:t>REMERCIEMENTS</w:t>
        </w:r>
        <w:r>
          <w:rPr>
            <w:noProof/>
            <w:webHidden/>
          </w:rPr>
          <w:tab/>
        </w:r>
        <w:r>
          <w:rPr>
            <w:noProof/>
            <w:webHidden/>
          </w:rPr>
          <w:fldChar w:fldCharType="begin"/>
        </w:r>
        <w:r>
          <w:rPr>
            <w:noProof/>
            <w:webHidden/>
          </w:rPr>
          <w:instrText xml:space="preserve"> PAGEREF _Toc212720940 \h </w:instrText>
        </w:r>
        <w:r>
          <w:rPr>
            <w:noProof/>
            <w:webHidden/>
          </w:rPr>
        </w:r>
        <w:r>
          <w:rPr>
            <w:noProof/>
            <w:webHidden/>
          </w:rPr>
          <w:fldChar w:fldCharType="separate"/>
        </w:r>
        <w:r w:rsidR="0078340B">
          <w:rPr>
            <w:noProof/>
            <w:webHidden/>
          </w:rPr>
          <w:t>ii</w:t>
        </w:r>
        <w:r>
          <w:rPr>
            <w:noProof/>
            <w:webHidden/>
          </w:rPr>
          <w:fldChar w:fldCharType="end"/>
        </w:r>
      </w:hyperlink>
    </w:p>
    <w:p w14:paraId="28AB7651" w14:textId="722AC91D"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1" w:history="1">
        <w:r w:rsidRPr="00E00217">
          <w:rPr>
            <w:rStyle w:val="Lienhypertexte"/>
            <w:rFonts w:eastAsia="Calibri"/>
            <w:noProof/>
          </w:rPr>
          <w:t>TABLE DES MATIERES</w:t>
        </w:r>
        <w:r>
          <w:rPr>
            <w:noProof/>
            <w:webHidden/>
          </w:rPr>
          <w:tab/>
        </w:r>
        <w:r>
          <w:rPr>
            <w:noProof/>
            <w:webHidden/>
          </w:rPr>
          <w:fldChar w:fldCharType="begin"/>
        </w:r>
        <w:r>
          <w:rPr>
            <w:noProof/>
            <w:webHidden/>
          </w:rPr>
          <w:instrText xml:space="preserve"> PAGEREF _Toc212720941 \h </w:instrText>
        </w:r>
        <w:r>
          <w:rPr>
            <w:noProof/>
            <w:webHidden/>
          </w:rPr>
        </w:r>
        <w:r>
          <w:rPr>
            <w:noProof/>
            <w:webHidden/>
          </w:rPr>
          <w:fldChar w:fldCharType="separate"/>
        </w:r>
        <w:r w:rsidR="0078340B">
          <w:rPr>
            <w:noProof/>
            <w:webHidden/>
          </w:rPr>
          <w:t>iii</w:t>
        </w:r>
        <w:r>
          <w:rPr>
            <w:noProof/>
            <w:webHidden/>
          </w:rPr>
          <w:fldChar w:fldCharType="end"/>
        </w:r>
      </w:hyperlink>
    </w:p>
    <w:p w14:paraId="54E6DBDD" w14:textId="32AB829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2" w:history="1">
        <w:r w:rsidRPr="00E00217">
          <w:rPr>
            <w:rStyle w:val="Lienhypertexte"/>
            <w:rFonts w:eastAsia="Calibri"/>
            <w:noProof/>
          </w:rPr>
          <w:t>LISTE DES ABREVIATIONS</w:t>
        </w:r>
        <w:r>
          <w:rPr>
            <w:noProof/>
            <w:webHidden/>
          </w:rPr>
          <w:tab/>
        </w:r>
        <w:r>
          <w:rPr>
            <w:noProof/>
            <w:webHidden/>
          </w:rPr>
          <w:fldChar w:fldCharType="begin"/>
        </w:r>
        <w:r>
          <w:rPr>
            <w:noProof/>
            <w:webHidden/>
          </w:rPr>
          <w:instrText xml:space="preserve"> PAGEREF _Toc212720942 \h </w:instrText>
        </w:r>
        <w:r>
          <w:rPr>
            <w:noProof/>
            <w:webHidden/>
          </w:rPr>
        </w:r>
        <w:r>
          <w:rPr>
            <w:noProof/>
            <w:webHidden/>
          </w:rPr>
          <w:fldChar w:fldCharType="separate"/>
        </w:r>
        <w:r w:rsidR="0078340B">
          <w:rPr>
            <w:noProof/>
            <w:webHidden/>
          </w:rPr>
          <w:t>viii</w:t>
        </w:r>
        <w:r>
          <w:rPr>
            <w:noProof/>
            <w:webHidden/>
          </w:rPr>
          <w:fldChar w:fldCharType="end"/>
        </w:r>
      </w:hyperlink>
    </w:p>
    <w:p w14:paraId="378D9057" w14:textId="47D1A0CD"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3" w:history="1">
        <w:r w:rsidRPr="00E00217">
          <w:rPr>
            <w:rStyle w:val="Lienhypertexte"/>
            <w:rFonts w:eastAsia="Calibri"/>
            <w:noProof/>
          </w:rPr>
          <w:t>LISTES DES TABLEAUX ET DES FIGURES</w:t>
        </w:r>
        <w:r>
          <w:rPr>
            <w:noProof/>
            <w:webHidden/>
          </w:rPr>
          <w:tab/>
        </w:r>
        <w:r>
          <w:rPr>
            <w:noProof/>
            <w:webHidden/>
          </w:rPr>
          <w:fldChar w:fldCharType="begin"/>
        </w:r>
        <w:r>
          <w:rPr>
            <w:noProof/>
            <w:webHidden/>
          </w:rPr>
          <w:instrText xml:space="preserve"> PAGEREF _Toc212720943 \h </w:instrText>
        </w:r>
        <w:r>
          <w:rPr>
            <w:noProof/>
            <w:webHidden/>
          </w:rPr>
        </w:r>
        <w:r>
          <w:rPr>
            <w:noProof/>
            <w:webHidden/>
          </w:rPr>
          <w:fldChar w:fldCharType="separate"/>
        </w:r>
        <w:r w:rsidR="0078340B">
          <w:rPr>
            <w:noProof/>
            <w:webHidden/>
          </w:rPr>
          <w:t>x</w:t>
        </w:r>
        <w:r>
          <w:rPr>
            <w:noProof/>
            <w:webHidden/>
          </w:rPr>
          <w:fldChar w:fldCharType="end"/>
        </w:r>
      </w:hyperlink>
    </w:p>
    <w:p w14:paraId="4CE73864" w14:textId="75F993A2"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4" w:history="1">
        <w:r w:rsidRPr="00E00217">
          <w:rPr>
            <w:rStyle w:val="Lienhypertexte"/>
            <w:noProof/>
          </w:rPr>
          <w:t>INTRODUCTION GENERALE</w:t>
        </w:r>
        <w:r>
          <w:rPr>
            <w:noProof/>
            <w:webHidden/>
          </w:rPr>
          <w:tab/>
        </w:r>
        <w:r>
          <w:rPr>
            <w:noProof/>
            <w:webHidden/>
          </w:rPr>
          <w:fldChar w:fldCharType="begin"/>
        </w:r>
        <w:r>
          <w:rPr>
            <w:noProof/>
            <w:webHidden/>
          </w:rPr>
          <w:instrText xml:space="preserve"> PAGEREF _Toc212720944 \h </w:instrText>
        </w:r>
        <w:r>
          <w:rPr>
            <w:noProof/>
            <w:webHidden/>
          </w:rPr>
        </w:r>
        <w:r>
          <w:rPr>
            <w:noProof/>
            <w:webHidden/>
          </w:rPr>
          <w:fldChar w:fldCharType="separate"/>
        </w:r>
        <w:r w:rsidR="0078340B">
          <w:rPr>
            <w:noProof/>
            <w:webHidden/>
          </w:rPr>
          <w:t>1</w:t>
        </w:r>
        <w:r>
          <w:rPr>
            <w:noProof/>
            <w:webHidden/>
          </w:rPr>
          <w:fldChar w:fldCharType="end"/>
        </w:r>
      </w:hyperlink>
    </w:p>
    <w:p w14:paraId="5D6B258D" w14:textId="0BC80D1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45" w:history="1">
        <w:r w:rsidRPr="00E00217">
          <w:rPr>
            <w:rStyle w:val="Lienhypertexte"/>
            <w:noProof/>
          </w:rPr>
          <w:t>CHAPITRE 1 GENERALITE DU PROJET</w:t>
        </w:r>
        <w:r>
          <w:rPr>
            <w:noProof/>
            <w:webHidden/>
          </w:rPr>
          <w:tab/>
        </w:r>
        <w:r>
          <w:rPr>
            <w:noProof/>
            <w:webHidden/>
          </w:rPr>
          <w:fldChar w:fldCharType="begin"/>
        </w:r>
        <w:r>
          <w:rPr>
            <w:noProof/>
            <w:webHidden/>
          </w:rPr>
          <w:instrText xml:space="preserve"> PAGEREF _Toc212720945 \h </w:instrText>
        </w:r>
        <w:r>
          <w:rPr>
            <w:noProof/>
            <w:webHidden/>
          </w:rPr>
        </w:r>
        <w:r>
          <w:rPr>
            <w:noProof/>
            <w:webHidden/>
          </w:rPr>
          <w:fldChar w:fldCharType="separate"/>
        </w:r>
        <w:r w:rsidR="0078340B">
          <w:rPr>
            <w:noProof/>
            <w:webHidden/>
          </w:rPr>
          <w:t>2</w:t>
        </w:r>
        <w:r>
          <w:rPr>
            <w:noProof/>
            <w:webHidden/>
          </w:rPr>
          <w:fldChar w:fldCharType="end"/>
        </w:r>
      </w:hyperlink>
    </w:p>
    <w:p w14:paraId="728C682A" w14:textId="572DED69"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46" w:history="1">
        <w:r w:rsidRPr="00E00217">
          <w:rPr>
            <w:rStyle w:val="Lienhypertexte"/>
            <w:noProof/>
            <w:snapToGrid w:val="0"/>
            <w:w w:val="0"/>
          </w:rPr>
          <w:t>1.1</w:t>
        </w:r>
        <w:r w:rsidRPr="00E00217">
          <w:rPr>
            <w:rStyle w:val="Lienhypertexte"/>
            <w:noProof/>
          </w:rPr>
          <w:t xml:space="preserve"> Introduction</w:t>
        </w:r>
        <w:r>
          <w:rPr>
            <w:noProof/>
            <w:webHidden/>
          </w:rPr>
          <w:tab/>
        </w:r>
        <w:r>
          <w:rPr>
            <w:noProof/>
            <w:webHidden/>
          </w:rPr>
          <w:fldChar w:fldCharType="begin"/>
        </w:r>
        <w:r>
          <w:rPr>
            <w:noProof/>
            <w:webHidden/>
          </w:rPr>
          <w:instrText xml:space="preserve"> PAGEREF _Toc212720946 \h </w:instrText>
        </w:r>
        <w:r>
          <w:rPr>
            <w:noProof/>
            <w:webHidden/>
          </w:rPr>
        </w:r>
        <w:r>
          <w:rPr>
            <w:noProof/>
            <w:webHidden/>
          </w:rPr>
          <w:fldChar w:fldCharType="separate"/>
        </w:r>
        <w:r w:rsidR="0078340B">
          <w:rPr>
            <w:noProof/>
            <w:webHidden/>
          </w:rPr>
          <w:t>2</w:t>
        </w:r>
        <w:r>
          <w:rPr>
            <w:noProof/>
            <w:webHidden/>
          </w:rPr>
          <w:fldChar w:fldCharType="end"/>
        </w:r>
      </w:hyperlink>
    </w:p>
    <w:p w14:paraId="0F84FA36" w14:textId="630C6079"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47" w:history="1">
        <w:r w:rsidRPr="00E00217">
          <w:rPr>
            <w:rStyle w:val="Lienhypertexte"/>
            <w:noProof/>
            <w:snapToGrid w:val="0"/>
            <w:w w:val="0"/>
          </w:rPr>
          <w:t>1.2</w:t>
        </w:r>
        <w:r w:rsidRPr="00E00217">
          <w:rPr>
            <w:rStyle w:val="Lienhypertexte"/>
            <w:noProof/>
          </w:rPr>
          <w:t xml:space="preserve"> Contexte de mise en œuvre du projet</w:t>
        </w:r>
        <w:r>
          <w:rPr>
            <w:noProof/>
            <w:webHidden/>
          </w:rPr>
          <w:tab/>
        </w:r>
        <w:r>
          <w:rPr>
            <w:noProof/>
            <w:webHidden/>
          </w:rPr>
          <w:fldChar w:fldCharType="begin"/>
        </w:r>
        <w:r>
          <w:rPr>
            <w:noProof/>
            <w:webHidden/>
          </w:rPr>
          <w:instrText xml:space="preserve"> PAGEREF _Toc212720947 \h </w:instrText>
        </w:r>
        <w:r>
          <w:rPr>
            <w:noProof/>
            <w:webHidden/>
          </w:rPr>
        </w:r>
        <w:r>
          <w:rPr>
            <w:noProof/>
            <w:webHidden/>
          </w:rPr>
          <w:fldChar w:fldCharType="separate"/>
        </w:r>
        <w:r w:rsidR="0078340B">
          <w:rPr>
            <w:noProof/>
            <w:webHidden/>
          </w:rPr>
          <w:t>2</w:t>
        </w:r>
        <w:r>
          <w:rPr>
            <w:noProof/>
            <w:webHidden/>
          </w:rPr>
          <w:fldChar w:fldCharType="end"/>
        </w:r>
      </w:hyperlink>
    </w:p>
    <w:p w14:paraId="7B7FB345" w14:textId="1A620373"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48" w:history="1">
        <w:r w:rsidRPr="00E00217">
          <w:rPr>
            <w:rStyle w:val="Lienhypertexte"/>
            <w:noProof/>
          </w:rPr>
          <w:t>1.2.1 Définition de l’Université</w:t>
        </w:r>
        <w:r>
          <w:rPr>
            <w:noProof/>
            <w:webHidden/>
          </w:rPr>
          <w:tab/>
        </w:r>
        <w:r>
          <w:rPr>
            <w:noProof/>
            <w:webHidden/>
          </w:rPr>
          <w:fldChar w:fldCharType="begin"/>
        </w:r>
        <w:r>
          <w:rPr>
            <w:noProof/>
            <w:webHidden/>
          </w:rPr>
          <w:instrText xml:space="preserve"> PAGEREF _Toc212720948 \h </w:instrText>
        </w:r>
        <w:r>
          <w:rPr>
            <w:noProof/>
            <w:webHidden/>
          </w:rPr>
        </w:r>
        <w:r>
          <w:rPr>
            <w:noProof/>
            <w:webHidden/>
          </w:rPr>
          <w:fldChar w:fldCharType="separate"/>
        </w:r>
        <w:r w:rsidR="0078340B">
          <w:rPr>
            <w:noProof/>
            <w:webHidden/>
          </w:rPr>
          <w:t>2</w:t>
        </w:r>
        <w:r>
          <w:rPr>
            <w:noProof/>
            <w:webHidden/>
          </w:rPr>
          <w:fldChar w:fldCharType="end"/>
        </w:r>
      </w:hyperlink>
    </w:p>
    <w:p w14:paraId="6D0D4D1C" w14:textId="3A7890C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49" w:history="1">
        <w:r w:rsidRPr="00E00217">
          <w:rPr>
            <w:rStyle w:val="Lienhypertexte"/>
            <w:noProof/>
          </w:rPr>
          <w:t>1.2.2 Missions et objectifs d’une Université</w:t>
        </w:r>
        <w:r>
          <w:rPr>
            <w:noProof/>
            <w:webHidden/>
          </w:rPr>
          <w:tab/>
        </w:r>
        <w:r>
          <w:rPr>
            <w:noProof/>
            <w:webHidden/>
          </w:rPr>
          <w:fldChar w:fldCharType="begin"/>
        </w:r>
        <w:r>
          <w:rPr>
            <w:noProof/>
            <w:webHidden/>
          </w:rPr>
          <w:instrText xml:space="preserve"> PAGEREF _Toc212720949 \h </w:instrText>
        </w:r>
        <w:r>
          <w:rPr>
            <w:noProof/>
            <w:webHidden/>
          </w:rPr>
        </w:r>
        <w:r>
          <w:rPr>
            <w:noProof/>
            <w:webHidden/>
          </w:rPr>
          <w:fldChar w:fldCharType="separate"/>
        </w:r>
        <w:r w:rsidR="0078340B">
          <w:rPr>
            <w:noProof/>
            <w:webHidden/>
          </w:rPr>
          <w:t>2</w:t>
        </w:r>
        <w:r>
          <w:rPr>
            <w:noProof/>
            <w:webHidden/>
          </w:rPr>
          <w:fldChar w:fldCharType="end"/>
        </w:r>
      </w:hyperlink>
    </w:p>
    <w:p w14:paraId="32540C81" w14:textId="4705E89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0" w:history="1">
        <w:r w:rsidRPr="00E00217">
          <w:rPr>
            <w:rStyle w:val="Lienhypertexte"/>
            <w:noProof/>
          </w:rPr>
          <w:t>1.2.3 Organisation fonctionnelle d’une Université</w:t>
        </w:r>
        <w:r>
          <w:rPr>
            <w:noProof/>
            <w:webHidden/>
          </w:rPr>
          <w:tab/>
        </w:r>
        <w:r>
          <w:rPr>
            <w:noProof/>
            <w:webHidden/>
          </w:rPr>
          <w:fldChar w:fldCharType="begin"/>
        </w:r>
        <w:r>
          <w:rPr>
            <w:noProof/>
            <w:webHidden/>
          </w:rPr>
          <w:instrText xml:space="preserve"> PAGEREF _Toc212720950 \h </w:instrText>
        </w:r>
        <w:r>
          <w:rPr>
            <w:noProof/>
            <w:webHidden/>
          </w:rPr>
        </w:r>
        <w:r>
          <w:rPr>
            <w:noProof/>
            <w:webHidden/>
          </w:rPr>
          <w:fldChar w:fldCharType="separate"/>
        </w:r>
        <w:r w:rsidR="0078340B">
          <w:rPr>
            <w:noProof/>
            <w:webHidden/>
          </w:rPr>
          <w:t>3</w:t>
        </w:r>
        <w:r>
          <w:rPr>
            <w:noProof/>
            <w:webHidden/>
          </w:rPr>
          <w:fldChar w:fldCharType="end"/>
        </w:r>
      </w:hyperlink>
    </w:p>
    <w:p w14:paraId="5D7088E7" w14:textId="21606300"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1" w:history="1">
        <w:r w:rsidRPr="00E00217">
          <w:rPr>
            <w:rStyle w:val="Lienhypertexte"/>
            <w:noProof/>
          </w:rPr>
          <w:t>1.2.4 Limites constatées</w:t>
        </w:r>
        <w:r>
          <w:rPr>
            <w:noProof/>
            <w:webHidden/>
          </w:rPr>
          <w:tab/>
        </w:r>
        <w:r>
          <w:rPr>
            <w:noProof/>
            <w:webHidden/>
          </w:rPr>
          <w:fldChar w:fldCharType="begin"/>
        </w:r>
        <w:r>
          <w:rPr>
            <w:noProof/>
            <w:webHidden/>
          </w:rPr>
          <w:instrText xml:space="preserve"> PAGEREF _Toc212720951 \h </w:instrText>
        </w:r>
        <w:r>
          <w:rPr>
            <w:noProof/>
            <w:webHidden/>
          </w:rPr>
        </w:r>
        <w:r>
          <w:rPr>
            <w:noProof/>
            <w:webHidden/>
          </w:rPr>
          <w:fldChar w:fldCharType="separate"/>
        </w:r>
        <w:r w:rsidR="0078340B">
          <w:rPr>
            <w:noProof/>
            <w:webHidden/>
          </w:rPr>
          <w:t>5</w:t>
        </w:r>
        <w:r>
          <w:rPr>
            <w:noProof/>
            <w:webHidden/>
          </w:rPr>
          <w:fldChar w:fldCharType="end"/>
        </w:r>
      </w:hyperlink>
    </w:p>
    <w:p w14:paraId="4140F02B" w14:textId="0BF61D4A"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52" w:history="1">
        <w:r w:rsidRPr="00E00217">
          <w:rPr>
            <w:rStyle w:val="Lienhypertexte"/>
            <w:noProof/>
            <w:snapToGrid w:val="0"/>
            <w:w w:val="0"/>
          </w:rPr>
          <w:t>1.3</w:t>
        </w:r>
        <w:r w:rsidRPr="00E00217">
          <w:rPr>
            <w:rStyle w:val="Lienhypertexte"/>
            <w:noProof/>
          </w:rPr>
          <w:t xml:space="preserve"> Analyse de l’existant</w:t>
        </w:r>
        <w:r>
          <w:rPr>
            <w:noProof/>
            <w:webHidden/>
          </w:rPr>
          <w:tab/>
        </w:r>
        <w:r>
          <w:rPr>
            <w:noProof/>
            <w:webHidden/>
          </w:rPr>
          <w:fldChar w:fldCharType="begin"/>
        </w:r>
        <w:r>
          <w:rPr>
            <w:noProof/>
            <w:webHidden/>
          </w:rPr>
          <w:instrText xml:space="preserve"> PAGEREF _Toc212720952 \h </w:instrText>
        </w:r>
        <w:r>
          <w:rPr>
            <w:noProof/>
            <w:webHidden/>
          </w:rPr>
        </w:r>
        <w:r>
          <w:rPr>
            <w:noProof/>
            <w:webHidden/>
          </w:rPr>
          <w:fldChar w:fldCharType="separate"/>
        </w:r>
        <w:r w:rsidR="0078340B">
          <w:rPr>
            <w:noProof/>
            <w:webHidden/>
          </w:rPr>
          <w:t>6</w:t>
        </w:r>
        <w:r>
          <w:rPr>
            <w:noProof/>
            <w:webHidden/>
          </w:rPr>
          <w:fldChar w:fldCharType="end"/>
        </w:r>
      </w:hyperlink>
    </w:p>
    <w:p w14:paraId="734A6AD3" w14:textId="35BCBDF5"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3" w:history="1">
        <w:r w:rsidRPr="00E00217">
          <w:rPr>
            <w:rStyle w:val="Lienhypertexte"/>
            <w:noProof/>
          </w:rPr>
          <w:t>1.3.1 Plateformes Universitaires existant</w:t>
        </w:r>
        <w:r>
          <w:rPr>
            <w:noProof/>
            <w:webHidden/>
          </w:rPr>
          <w:tab/>
        </w:r>
        <w:r>
          <w:rPr>
            <w:noProof/>
            <w:webHidden/>
          </w:rPr>
          <w:fldChar w:fldCharType="begin"/>
        </w:r>
        <w:r>
          <w:rPr>
            <w:noProof/>
            <w:webHidden/>
          </w:rPr>
          <w:instrText xml:space="preserve"> PAGEREF _Toc212720953 \h </w:instrText>
        </w:r>
        <w:r>
          <w:rPr>
            <w:noProof/>
            <w:webHidden/>
          </w:rPr>
        </w:r>
        <w:r>
          <w:rPr>
            <w:noProof/>
            <w:webHidden/>
          </w:rPr>
          <w:fldChar w:fldCharType="separate"/>
        </w:r>
        <w:r w:rsidR="0078340B">
          <w:rPr>
            <w:noProof/>
            <w:webHidden/>
          </w:rPr>
          <w:t>6</w:t>
        </w:r>
        <w:r>
          <w:rPr>
            <w:noProof/>
            <w:webHidden/>
          </w:rPr>
          <w:fldChar w:fldCharType="end"/>
        </w:r>
      </w:hyperlink>
    </w:p>
    <w:p w14:paraId="08F10C41" w14:textId="60B882A0"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4" w:history="1">
        <w:r w:rsidRPr="00E00217">
          <w:rPr>
            <w:rStyle w:val="Lienhypertexte"/>
            <w:noProof/>
          </w:rPr>
          <w:t>1.3.2 Analyse comparative des plateformes</w:t>
        </w:r>
        <w:r>
          <w:rPr>
            <w:noProof/>
            <w:webHidden/>
          </w:rPr>
          <w:tab/>
        </w:r>
        <w:r>
          <w:rPr>
            <w:noProof/>
            <w:webHidden/>
          </w:rPr>
          <w:fldChar w:fldCharType="begin"/>
        </w:r>
        <w:r>
          <w:rPr>
            <w:noProof/>
            <w:webHidden/>
          </w:rPr>
          <w:instrText xml:space="preserve"> PAGEREF _Toc212720954 \h </w:instrText>
        </w:r>
        <w:r>
          <w:rPr>
            <w:noProof/>
            <w:webHidden/>
          </w:rPr>
        </w:r>
        <w:r>
          <w:rPr>
            <w:noProof/>
            <w:webHidden/>
          </w:rPr>
          <w:fldChar w:fldCharType="separate"/>
        </w:r>
        <w:r w:rsidR="0078340B">
          <w:rPr>
            <w:noProof/>
            <w:webHidden/>
          </w:rPr>
          <w:t>8</w:t>
        </w:r>
        <w:r>
          <w:rPr>
            <w:noProof/>
            <w:webHidden/>
          </w:rPr>
          <w:fldChar w:fldCharType="end"/>
        </w:r>
      </w:hyperlink>
    </w:p>
    <w:p w14:paraId="226FC6CC" w14:textId="187FAE97"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55" w:history="1">
        <w:r w:rsidRPr="00E00217">
          <w:rPr>
            <w:rStyle w:val="Lienhypertexte"/>
            <w:noProof/>
            <w:snapToGrid w:val="0"/>
            <w:w w:val="0"/>
          </w:rPr>
          <w:t>1.4</w:t>
        </w:r>
        <w:r w:rsidRPr="00E00217">
          <w:rPr>
            <w:rStyle w:val="Lienhypertexte"/>
            <w:noProof/>
          </w:rPr>
          <w:t xml:space="preserve"> Description du projet</w:t>
        </w:r>
        <w:r>
          <w:rPr>
            <w:noProof/>
            <w:webHidden/>
          </w:rPr>
          <w:tab/>
        </w:r>
        <w:r>
          <w:rPr>
            <w:noProof/>
            <w:webHidden/>
          </w:rPr>
          <w:fldChar w:fldCharType="begin"/>
        </w:r>
        <w:r>
          <w:rPr>
            <w:noProof/>
            <w:webHidden/>
          </w:rPr>
          <w:instrText xml:space="preserve"> PAGEREF _Toc212720955 \h </w:instrText>
        </w:r>
        <w:r>
          <w:rPr>
            <w:noProof/>
            <w:webHidden/>
          </w:rPr>
        </w:r>
        <w:r>
          <w:rPr>
            <w:noProof/>
            <w:webHidden/>
          </w:rPr>
          <w:fldChar w:fldCharType="separate"/>
        </w:r>
        <w:r w:rsidR="0078340B">
          <w:rPr>
            <w:noProof/>
            <w:webHidden/>
          </w:rPr>
          <w:t>9</w:t>
        </w:r>
        <w:r>
          <w:rPr>
            <w:noProof/>
            <w:webHidden/>
          </w:rPr>
          <w:fldChar w:fldCharType="end"/>
        </w:r>
      </w:hyperlink>
    </w:p>
    <w:p w14:paraId="352A47E4" w14:textId="0A588B4F"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56" w:history="1">
        <w:r w:rsidRPr="00E00217">
          <w:rPr>
            <w:rStyle w:val="Lienhypertexte"/>
            <w:noProof/>
            <w:snapToGrid w:val="0"/>
            <w:w w:val="0"/>
          </w:rPr>
          <w:t>1.5</w:t>
        </w:r>
        <w:r w:rsidRPr="00E00217">
          <w:rPr>
            <w:rStyle w:val="Lienhypertexte"/>
            <w:noProof/>
          </w:rPr>
          <w:t xml:space="preserve"> Objectifs du projet</w:t>
        </w:r>
        <w:r>
          <w:rPr>
            <w:noProof/>
            <w:webHidden/>
          </w:rPr>
          <w:tab/>
        </w:r>
        <w:r>
          <w:rPr>
            <w:noProof/>
            <w:webHidden/>
          </w:rPr>
          <w:fldChar w:fldCharType="begin"/>
        </w:r>
        <w:r>
          <w:rPr>
            <w:noProof/>
            <w:webHidden/>
          </w:rPr>
          <w:instrText xml:space="preserve"> PAGEREF _Toc212720956 \h </w:instrText>
        </w:r>
        <w:r>
          <w:rPr>
            <w:noProof/>
            <w:webHidden/>
          </w:rPr>
        </w:r>
        <w:r>
          <w:rPr>
            <w:noProof/>
            <w:webHidden/>
          </w:rPr>
          <w:fldChar w:fldCharType="separate"/>
        </w:r>
        <w:r w:rsidR="0078340B">
          <w:rPr>
            <w:noProof/>
            <w:webHidden/>
          </w:rPr>
          <w:t>9</w:t>
        </w:r>
        <w:r>
          <w:rPr>
            <w:noProof/>
            <w:webHidden/>
          </w:rPr>
          <w:fldChar w:fldCharType="end"/>
        </w:r>
      </w:hyperlink>
    </w:p>
    <w:p w14:paraId="3214D01E" w14:textId="4AEE5166"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57" w:history="1">
        <w:r w:rsidRPr="00E00217">
          <w:rPr>
            <w:rStyle w:val="Lienhypertexte"/>
            <w:noProof/>
            <w:snapToGrid w:val="0"/>
            <w:w w:val="0"/>
          </w:rPr>
          <w:t>1.6</w:t>
        </w:r>
        <w:r w:rsidRPr="00E00217">
          <w:rPr>
            <w:rStyle w:val="Lienhypertexte"/>
            <w:noProof/>
          </w:rPr>
          <w:t xml:space="preserve"> Contrainte du projet</w:t>
        </w:r>
        <w:r>
          <w:rPr>
            <w:noProof/>
            <w:webHidden/>
          </w:rPr>
          <w:tab/>
        </w:r>
        <w:r>
          <w:rPr>
            <w:noProof/>
            <w:webHidden/>
          </w:rPr>
          <w:fldChar w:fldCharType="begin"/>
        </w:r>
        <w:r>
          <w:rPr>
            <w:noProof/>
            <w:webHidden/>
          </w:rPr>
          <w:instrText xml:space="preserve"> PAGEREF _Toc212720957 \h </w:instrText>
        </w:r>
        <w:r>
          <w:rPr>
            <w:noProof/>
            <w:webHidden/>
          </w:rPr>
        </w:r>
        <w:r>
          <w:rPr>
            <w:noProof/>
            <w:webHidden/>
          </w:rPr>
          <w:fldChar w:fldCharType="separate"/>
        </w:r>
        <w:r w:rsidR="0078340B">
          <w:rPr>
            <w:noProof/>
            <w:webHidden/>
          </w:rPr>
          <w:t>10</w:t>
        </w:r>
        <w:r>
          <w:rPr>
            <w:noProof/>
            <w:webHidden/>
          </w:rPr>
          <w:fldChar w:fldCharType="end"/>
        </w:r>
      </w:hyperlink>
    </w:p>
    <w:p w14:paraId="6380E404" w14:textId="57416E2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8" w:history="1">
        <w:r w:rsidRPr="00E00217">
          <w:rPr>
            <w:rStyle w:val="Lienhypertexte"/>
            <w:noProof/>
          </w:rPr>
          <w:t>1.6.1 Contraintes techniques</w:t>
        </w:r>
        <w:r>
          <w:rPr>
            <w:noProof/>
            <w:webHidden/>
          </w:rPr>
          <w:tab/>
        </w:r>
        <w:r>
          <w:rPr>
            <w:noProof/>
            <w:webHidden/>
          </w:rPr>
          <w:fldChar w:fldCharType="begin"/>
        </w:r>
        <w:r>
          <w:rPr>
            <w:noProof/>
            <w:webHidden/>
          </w:rPr>
          <w:instrText xml:space="preserve"> PAGEREF _Toc212720958 \h </w:instrText>
        </w:r>
        <w:r>
          <w:rPr>
            <w:noProof/>
            <w:webHidden/>
          </w:rPr>
        </w:r>
        <w:r>
          <w:rPr>
            <w:noProof/>
            <w:webHidden/>
          </w:rPr>
          <w:fldChar w:fldCharType="separate"/>
        </w:r>
        <w:r w:rsidR="0078340B">
          <w:rPr>
            <w:noProof/>
            <w:webHidden/>
          </w:rPr>
          <w:t>10</w:t>
        </w:r>
        <w:r>
          <w:rPr>
            <w:noProof/>
            <w:webHidden/>
          </w:rPr>
          <w:fldChar w:fldCharType="end"/>
        </w:r>
      </w:hyperlink>
    </w:p>
    <w:p w14:paraId="62B8547A" w14:textId="2458CD7B"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59" w:history="1">
        <w:r w:rsidRPr="00E00217">
          <w:rPr>
            <w:rStyle w:val="Lienhypertexte"/>
            <w:noProof/>
          </w:rPr>
          <w:t>1.6.2 Contraintes organisationnelles</w:t>
        </w:r>
        <w:r>
          <w:rPr>
            <w:noProof/>
            <w:webHidden/>
          </w:rPr>
          <w:tab/>
        </w:r>
        <w:r>
          <w:rPr>
            <w:noProof/>
            <w:webHidden/>
          </w:rPr>
          <w:fldChar w:fldCharType="begin"/>
        </w:r>
        <w:r>
          <w:rPr>
            <w:noProof/>
            <w:webHidden/>
          </w:rPr>
          <w:instrText xml:space="preserve"> PAGEREF _Toc212720959 \h </w:instrText>
        </w:r>
        <w:r>
          <w:rPr>
            <w:noProof/>
            <w:webHidden/>
          </w:rPr>
        </w:r>
        <w:r>
          <w:rPr>
            <w:noProof/>
            <w:webHidden/>
          </w:rPr>
          <w:fldChar w:fldCharType="separate"/>
        </w:r>
        <w:r w:rsidR="0078340B">
          <w:rPr>
            <w:noProof/>
            <w:webHidden/>
          </w:rPr>
          <w:t>10</w:t>
        </w:r>
        <w:r>
          <w:rPr>
            <w:noProof/>
            <w:webHidden/>
          </w:rPr>
          <w:fldChar w:fldCharType="end"/>
        </w:r>
      </w:hyperlink>
    </w:p>
    <w:p w14:paraId="548DC328" w14:textId="23A8013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0" w:history="1">
        <w:r w:rsidRPr="00E00217">
          <w:rPr>
            <w:rStyle w:val="Lienhypertexte"/>
            <w:noProof/>
          </w:rPr>
          <w:t>1.6.3 Contraintes humaines</w:t>
        </w:r>
        <w:r>
          <w:rPr>
            <w:noProof/>
            <w:webHidden/>
          </w:rPr>
          <w:tab/>
        </w:r>
        <w:r>
          <w:rPr>
            <w:noProof/>
            <w:webHidden/>
          </w:rPr>
          <w:fldChar w:fldCharType="begin"/>
        </w:r>
        <w:r>
          <w:rPr>
            <w:noProof/>
            <w:webHidden/>
          </w:rPr>
          <w:instrText xml:space="preserve"> PAGEREF _Toc212720960 \h </w:instrText>
        </w:r>
        <w:r>
          <w:rPr>
            <w:noProof/>
            <w:webHidden/>
          </w:rPr>
        </w:r>
        <w:r>
          <w:rPr>
            <w:noProof/>
            <w:webHidden/>
          </w:rPr>
          <w:fldChar w:fldCharType="separate"/>
        </w:r>
        <w:r w:rsidR="0078340B">
          <w:rPr>
            <w:noProof/>
            <w:webHidden/>
          </w:rPr>
          <w:t>10</w:t>
        </w:r>
        <w:r>
          <w:rPr>
            <w:noProof/>
            <w:webHidden/>
          </w:rPr>
          <w:fldChar w:fldCharType="end"/>
        </w:r>
      </w:hyperlink>
    </w:p>
    <w:p w14:paraId="5D84B284" w14:textId="6A05343F"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61" w:history="1">
        <w:r w:rsidRPr="00E00217">
          <w:rPr>
            <w:rStyle w:val="Lienhypertexte"/>
            <w:noProof/>
            <w:snapToGrid w:val="0"/>
            <w:w w:val="0"/>
          </w:rPr>
          <w:t>1.7</w:t>
        </w:r>
        <w:r w:rsidRPr="00E00217">
          <w:rPr>
            <w:rStyle w:val="Lienhypertexte"/>
            <w:noProof/>
          </w:rPr>
          <w:t xml:space="preserve"> Fonctionnalités du projet</w:t>
        </w:r>
        <w:r>
          <w:rPr>
            <w:noProof/>
            <w:webHidden/>
          </w:rPr>
          <w:tab/>
        </w:r>
        <w:r>
          <w:rPr>
            <w:noProof/>
            <w:webHidden/>
          </w:rPr>
          <w:fldChar w:fldCharType="begin"/>
        </w:r>
        <w:r>
          <w:rPr>
            <w:noProof/>
            <w:webHidden/>
          </w:rPr>
          <w:instrText xml:space="preserve"> PAGEREF _Toc212720961 \h </w:instrText>
        </w:r>
        <w:r>
          <w:rPr>
            <w:noProof/>
            <w:webHidden/>
          </w:rPr>
        </w:r>
        <w:r>
          <w:rPr>
            <w:noProof/>
            <w:webHidden/>
          </w:rPr>
          <w:fldChar w:fldCharType="separate"/>
        </w:r>
        <w:r w:rsidR="0078340B">
          <w:rPr>
            <w:noProof/>
            <w:webHidden/>
          </w:rPr>
          <w:t>11</w:t>
        </w:r>
        <w:r>
          <w:rPr>
            <w:noProof/>
            <w:webHidden/>
          </w:rPr>
          <w:fldChar w:fldCharType="end"/>
        </w:r>
      </w:hyperlink>
    </w:p>
    <w:p w14:paraId="46C15BC0" w14:textId="26F0369E"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2" w:history="1">
        <w:r w:rsidRPr="00E00217">
          <w:rPr>
            <w:rStyle w:val="Lienhypertexte"/>
            <w:noProof/>
          </w:rPr>
          <w:t>1.7.1 Fonctionnalités générales</w:t>
        </w:r>
        <w:r>
          <w:rPr>
            <w:noProof/>
            <w:webHidden/>
          </w:rPr>
          <w:tab/>
        </w:r>
        <w:r>
          <w:rPr>
            <w:noProof/>
            <w:webHidden/>
          </w:rPr>
          <w:fldChar w:fldCharType="begin"/>
        </w:r>
        <w:r>
          <w:rPr>
            <w:noProof/>
            <w:webHidden/>
          </w:rPr>
          <w:instrText xml:space="preserve"> PAGEREF _Toc212720962 \h </w:instrText>
        </w:r>
        <w:r>
          <w:rPr>
            <w:noProof/>
            <w:webHidden/>
          </w:rPr>
        </w:r>
        <w:r>
          <w:rPr>
            <w:noProof/>
            <w:webHidden/>
          </w:rPr>
          <w:fldChar w:fldCharType="separate"/>
        </w:r>
        <w:r w:rsidR="0078340B">
          <w:rPr>
            <w:noProof/>
            <w:webHidden/>
          </w:rPr>
          <w:t>11</w:t>
        </w:r>
        <w:r>
          <w:rPr>
            <w:noProof/>
            <w:webHidden/>
          </w:rPr>
          <w:fldChar w:fldCharType="end"/>
        </w:r>
      </w:hyperlink>
    </w:p>
    <w:p w14:paraId="02E9C0E0" w14:textId="158D417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3" w:history="1">
        <w:r w:rsidRPr="00E00217">
          <w:rPr>
            <w:rStyle w:val="Lienhypertexte"/>
            <w:noProof/>
          </w:rPr>
          <w:t>1.7.2 Fonctionnalités partagées par les « Etudiants » et les « Enseignants »</w:t>
        </w:r>
        <w:r>
          <w:rPr>
            <w:noProof/>
            <w:webHidden/>
          </w:rPr>
          <w:tab/>
        </w:r>
        <w:r>
          <w:rPr>
            <w:noProof/>
            <w:webHidden/>
          </w:rPr>
          <w:fldChar w:fldCharType="begin"/>
        </w:r>
        <w:r>
          <w:rPr>
            <w:noProof/>
            <w:webHidden/>
          </w:rPr>
          <w:instrText xml:space="preserve"> PAGEREF _Toc212720963 \h </w:instrText>
        </w:r>
        <w:r>
          <w:rPr>
            <w:noProof/>
            <w:webHidden/>
          </w:rPr>
        </w:r>
        <w:r>
          <w:rPr>
            <w:noProof/>
            <w:webHidden/>
          </w:rPr>
          <w:fldChar w:fldCharType="separate"/>
        </w:r>
        <w:r w:rsidR="0078340B">
          <w:rPr>
            <w:noProof/>
            <w:webHidden/>
          </w:rPr>
          <w:t>11</w:t>
        </w:r>
        <w:r>
          <w:rPr>
            <w:noProof/>
            <w:webHidden/>
          </w:rPr>
          <w:fldChar w:fldCharType="end"/>
        </w:r>
      </w:hyperlink>
    </w:p>
    <w:p w14:paraId="5C9908F8" w14:textId="4340140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4" w:history="1">
        <w:r w:rsidRPr="00E00217">
          <w:rPr>
            <w:rStyle w:val="Lienhypertexte"/>
            <w:noProof/>
          </w:rPr>
          <w:t>1.7.3 Fonctionnalités des « Etudiants »</w:t>
        </w:r>
        <w:r>
          <w:rPr>
            <w:noProof/>
            <w:webHidden/>
          </w:rPr>
          <w:tab/>
        </w:r>
        <w:r>
          <w:rPr>
            <w:noProof/>
            <w:webHidden/>
          </w:rPr>
          <w:fldChar w:fldCharType="begin"/>
        </w:r>
        <w:r>
          <w:rPr>
            <w:noProof/>
            <w:webHidden/>
          </w:rPr>
          <w:instrText xml:space="preserve"> PAGEREF _Toc212720964 \h </w:instrText>
        </w:r>
        <w:r>
          <w:rPr>
            <w:noProof/>
            <w:webHidden/>
          </w:rPr>
        </w:r>
        <w:r>
          <w:rPr>
            <w:noProof/>
            <w:webHidden/>
          </w:rPr>
          <w:fldChar w:fldCharType="separate"/>
        </w:r>
        <w:r w:rsidR="0078340B">
          <w:rPr>
            <w:noProof/>
            <w:webHidden/>
          </w:rPr>
          <w:t>11</w:t>
        </w:r>
        <w:r>
          <w:rPr>
            <w:noProof/>
            <w:webHidden/>
          </w:rPr>
          <w:fldChar w:fldCharType="end"/>
        </w:r>
      </w:hyperlink>
    </w:p>
    <w:p w14:paraId="75FA09C1" w14:textId="7EFF63B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5" w:history="1">
        <w:r w:rsidRPr="00E00217">
          <w:rPr>
            <w:rStyle w:val="Lienhypertexte"/>
            <w:noProof/>
          </w:rPr>
          <w:t>1.7.4 Fonctionnalités des « Enseignants »</w:t>
        </w:r>
        <w:r>
          <w:rPr>
            <w:noProof/>
            <w:webHidden/>
          </w:rPr>
          <w:tab/>
        </w:r>
        <w:r>
          <w:rPr>
            <w:noProof/>
            <w:webHidden/>
          </w:rPr>
          <w:fldChar w:fldCharType="begin"/>
        </w:r>
        <w:r>
          <w:rPr>
            <w:noProof/>
            <w:webHidden/>
          </w:rPr>
          <w:instrText xml:space="preserve"> PAGEREF _Toc212720965 \h </w:instrText>
        </w:r>
        <w:r>
          <w:rPr>
            <w:noProof/>
            <w:webHidden/>
          </w:rPr>
        </w:r>
        <w:r>
          <w:rPr>
            <w:noProof/>
            <w:webHidden/>
          </w:rPr>
          <w:fldChar w:fldCharType="separate"/>
        </w:r>
        <w:r w:rsidR="0078340B">
          <w:rPr>
            <w:noProof/>
            <w:webHidden/>
          </w:rPr>
          <w:t>11</w:t>
        </w:r>
        <w:r>
          <w:rPr>
            <w:noProof/>
            <w:webHidden/>
          </w:rPr>
          <w:fldChar w:fldCharType="end"/>
        </w:r>
      </w:hyperlink>
    </w:p>
    <w:p w14:paraId="14552508" w14:textId="472FE853"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66" w:history="1">
        <w:r w:rsidRPr="00E00217">
          <w:rPr>
            <w:rStyle w:val="Lienhypertexte"/>
            <w:noProof/>
          </w:rPr>
          <w:t>1.7.5 Fonctionnalités des « Administrateurs »</w:t>
        </w:r>
        <w:r>
          <w:rPr>
            <w:noProof/>
            <w:webHidden/>
          </w:rPr>
          <w:tab/>
        </w:r>
        <w:r>
          <w:rPr>
            <w:noProof/>
            <w:webHidden/>
          </w:rPr>
          <w:fldChar w:fldCharType="begin"/>
        </w:r>
        <w:r>
          <w:rPr>
            <w:noProof/>
            <w:webHidden/>
          </w:rPr>
          <w:instrText xml:space="preserve"> PAGEREF _Toc212720966 \h </w:instrText>
        </w:r>
        <w:r>
          <w:rPr>
            <w:noProof/>
            <w:webHidden/>
          </w:rPr>
        </w:r>
        <w:r>
          <w:rPr>
            <w:noProof/>
            <w:webHidden/>
          </w:rPr>
          <w:fldChar w:fldCharType="separate"/>
        </w:r>
        <w:r w:rsidR="0078340B">
          <w:rPr>
            <w:noProof/>
            <w:webHidden/>
          </w:rPr>
          <w:t>12</w:t>
        </w:r>
        <w:r>
          <w:rPr>
            <w:noProof/>
            <w:webHidden/>
          </w:rPr>
          <w:fldChar w:fldCharType="end"/>
        </w:r>
      </w:hyperlink>
    </w:p>
    <w:p w14:paraId="217A5762" w14:textId="10CF9B6C"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67" w:history="1">
        <w:r w:rsidRPr="00E00217">
          <w:rPr>
            <w:rStyle w:val="Lienhypertexte"/>
            <w:noProof/>
            <w:snapToGrid w:val="0"/>
            <w:w w:val="0"/>
          </w:rPr>
          <w:t>1.8</w:t>
        </w:r>
        <w:r w:rsidRPr="00E00217">
          <w:rPr>
            <w:rStyle w:val="Lienhypertexte"/>
            <w:noProof/>
          </w:rPr>
          <w:t xml:space="preserve"> Avantages du projet</w:t>
        </w:r>
        <w:r>
          <w:rPr>
            <w:noProof/>
            <w:webHidden/>
          </w:rPr>
          <w:tab/>
        </w:r>
        <w:r>
          <w:rPr>
            <w:noProof/>
            <w:webHidden/>
          </w:rPr>
          <w:fldChar w:fldCharType="begin"/>
        </w:r>
        <w:r>
          <w:rPr>
            <w:noProof/>
            <w:webHidden/>
          </w:rPr>
          <w:instrText xml:space="preserve"> PAGEREF _Toc212720967 \h </w:instrText>
        </w:r>
        <w:r>
          <w:rPr>
            <w:noProof/>
            <w:webHidden/>
          </w:rPr>
        </w:r>
        <w:r>
          <w:rPr>
            <w:noProof/>
            <w:webHidden/>
          </w:rPr>
          <w:fldChar w:fldCharType="separate"/>
        </w:r>
        <w:r w:rsidR="0078340B">
          <w:rPr>
            <w:noProof/>
            <w:webHidden/>
          </w:rPr>
          <w:t>12</w:t>
        </w:r>
        <w:r>
          <w:rPr>
            <w:noProof/>
            <w:webHidden/>
          </w:rPr>
          <w:fldChar w:fldCharType="end"/>
        </w:r>
      </w:hyperlink>
    </w:p>
    <w:p w14:paraId="6D771C45" w14:textId="5A4BD42D"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68" w:history="1">
        <w:r w:rsidRPr="00E00217">
          <w:rPr>
            <w:rStyle w:val="Lienhypertexte"/>
            <w:noProof/>
            <w:snapToGrid w:val="0"/>
            <w:w w:val="0"/>
          </w:rPr>
          <w:t>1.9</w:t>
        </w:r>
        <w:r w:rsidRPr="00E00217">
          <w:rPr>
            <w:rStyle w:val="Lienhypertexte"/>
            <w:noProof/>
          </w:rPr>
          <w:t xml:space="preserve"> Conclusion</w:t>
        </w:r>
        <w:r>
          <w:rPr>
            <w:noProof/>
            <w:webHidden/>
          </w:rPr>
          <w:tab/>
        </w:r>
        <w:r>
          <w:rPr>
            <w:noProof/>
            <w:webHidden/>
          </w:rPr>
          <w:fldChar w:fldCharType="begin"/>
        </w:r>
        <w:r>
          <w:rPr>
            <w:noProof/>
            <w:webHidden/>
          </w:rPr>
          <w:instrText xml:space="preserve"> PAGEREF _Toc212720968 \h </w:instrText>
        </w:r>
        <w:r>
          <w:rPr>
            <w:noProof/>
            <w:webHidden/>
          </w:rPr>
        </w:r>
        <w:r>
          <w:rPr>
            <w:noProof/>
            <w:webHidden/>
          </w:rPr>
          <w:fldChar w:fldCharType="separate"/>
        </w:r>
        <w:r w:rsidR="0078340B">
          <w:rPr>
            <w:noProof/>
            <w:webHidden/>
          </w:rPr>
          <w:t>12</w:t>
        </w:r>
        <w:r>
          <w:rPr>
            <w:noProof/>
            <w:webHidden/>
          </w:rPr>
          <w:fldChar w:fldCharType="end"/>
        </w:r>
      </w:hyperlink>
    </w:p>
    <w:p w14:paraId="0D8482D3" w14:textId="6B3F1C06"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69" w:history="1">
        <w:r w:rsidRPr="00E00217">
          <w:rPr>
            <w:rStyle w:val="Lienhypertexte"/>
            <w:noProof/>
          </w:rPr>
          <w:t>CHAPITRE 2 ANALYSE ET CONCEPTION DU PROJET</w:t>
        </w:r>
        <w:r>
          <w:rPr>
            <w:noProof/>
            <w:webHidden/>
          </w:rPr>
          <w:tab/>
        </w:r>
        <w:r>
          <w:rPr>
            <w:noProof/>
            <w:webHidden/>
          </w:rPr>
          <w:fldChar w:fldCharType="begin"/>
        </w:r>
        <w:r>
          <w:rPr>
            <w:noProof/>
            <w:webHidden/>
          </w:rPr>
          <w:instrText xml:space="preserve"> PAGEREF _Toc212720969 \h </w:instrText>
        </w:r>
        <w:r>
          <w:rPr>
            <w:noProof/>
            <w:webHidden/>
          </w:rPr>
        </w:r>
        <w:r>
          <w:rPr>
            <w:noProof/>
            <w:webHidden/>
          </w:rPr>
          <w:fldChar w:fldCharType="separate"/>
        </w:r>
        <w:r w:rsidR="0078340B">
          <w:rPr>
            <w:noProof/>
            <w:webHidden/>
          </w:rPr>
          <w:t>14</w:t>
        </w:r>
        <w:r>
          <w:rPr>
            <w:noProof/>
            <w:webHidden/>
          </w:rPr>
          <w:fldChar w:fldCharType="end"/>
        </w:r>
      </w:hyperlink>
    </w:p>
    <w:p w14:paraId="2F9B8097" w14:textId="2CF888A2"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70" w:history="1">
        <w:r w:rsidRPr="00E00217">
          <w:rPr>
            <w:rStyle w:val="Lienhypertexte"/>
            <w:noProof/>
            <w:snapToGrid w:val="0"/>
            <w:w w:val="0"/>
          </w:rPr>
          <w:t>2.1</w:t>
        </w:r>
        <w:r w:rsidRPr="00E00217">
          <w:rPr>
            <w:rStyle w:val="Lienhypertexte"/>
            <w:noProof/>
          </w:rPr>
          <w:t xml:space="preserve"> Introduction</w:t>
        </w:r>
        <w:r>
          <w:rPr>
            <w:noProof/>
            <w:webHidden/>
          </w:rPr>
          <w:tab/>
        </w:r>
        <w:r>
          <w:rPr>
            <w:noProof/>
            <w:webHidden/>
          </w:rPr>
          <w:fldChar w:fldCharType="begin"/>
        </w:r>
        <w:r>
          <w:rPr>
            <w:noProof/>
            <w:webHidden/>
          </w:rPr>
          <w:instrText xml:space="preserve"> PAGEREF _Toc212720970 \h </w:instrText>
        </w:r>
        <w:r>
          <w:rPr>
            <w:noProof/>
            <w:webHidden/>
          </w:rPr>
        </w:r>
        <w:r>
          <w:rPr>
            <w:noProof/>
            <w:webHidden/>
          </w:rPr>
          <w:fldChar w:fldCharType="separate"/>
        </w:r>
        <w:r w:rsidR="0078340B">
          <w:rPr>
            <w:noProof/>
            <w:webHidden/>
          </w:rPr>
          <w:t>14</w:t>
        </w:r>
        <w:r>
          <w:rPr>
            <w:noProof/>
            <w:webHidden/>
          </w:rPr>
          <w:fldChar w:fldCharType="end"/>
        </w:r>
      </w:hyperlink>
    </w:p>
    <w:p w14:paraId="7BA0F393" w14:textId="3A56E95C"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71" w:history="1">
        <w:r w:rsidRPr="00E00217">
          <w:rPr>
            <w:rStyle w:val="Lienhypertexte"/>
            <w:noProof/>
            <w:snapToGrid w:val="0"/>
            <w:w w:val="0"/>
          </w:rPr>
          <w:t>2.2</w:t>
        </w:r>
        <w:r w:rsidRPr="00E00217">
          <w:rPr>
            <w:rStyle w:val="Lienhypertexte"/>
            <w:noProof/>
          </w:rPr>
          <w:t xml:space="preserve"> Unified Modeling Language ou UML</w:t>
        </w:r>
        <w:r>
          <w:rPr>
            <w:noProof/>
            <w:webHidden/>
          </w:rPr>
          <w:tab/>
        </w:r>
        <w:r>
          <w:rPr>
            <w:noProof/>
            <w:webHidden/>
          </w:rPr>
          <w:fldChar w:fldCharType="begin"/>
        </w:r>
        <w:r>
          <w:rPr>
            <w:noProof/>
            <w:webHidden/>
          </w:rPr>
          <w:instrText xml:space="preserve"> PAGEREF _Toc212720971 \h </w:instrText>
        </w:r>
        <w:r>
          <w:rPr>
            <w:noProof/>
            <w:webHidden/>
          </w:rPr>
        </w:r>
        <w:r>
          <w:rPr>
            <w:noProof/>
            <w:webHidden/>
          </w:rPr>
          <w:fldChar w:fldCharType="separate"/>
        </w:r>
        <w:r w:rsidR="0078340B">
          <w:rPr>
            <w:noProof/>
            <w:webHidden/>
          </w:rPr>
          <w:t>14</w:t>
        </w:r>
        <w:r>
          <w:rPr>
            <w:noProof/>
            <w:webHidden/>
          </w:rPr>
          <w:fldChar w:fldCharType="end"/>
        </w:r>
      </w:hyperlink>
    </w:p>
    <w:p w14:paraId="68AD3C9F" w14:textId="338EEE2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2" w:history="1">
        <w:r w:rsidRPr="00E00217">
          <w:rPr>
            <w:rStyle w:val="Lienhypertexte"/>
            <w:noProof/>
          </w:rPr>
          <w:t>2.2.1 Définition de la notation UML</w:t>
        </w:r>
        <w:r>
          <w:rPr>
            <w:noProof/>
            <w:webHidden/>
          </w:rPr>
          <w:tab/>
        </w:r>
        <w:r>
          <w:rPr>
            <w:noProof/>
            <w:webHidden/>
          </w:rPr>
          <w:fldChar w:fldCharType="begin"/>
        </w:r>
        <w:r>
          <w:rPr>
            <w:noProof/>
            <w:webHidden/>
          </w:rPr>
          <w:instrText xml:space="preserve"> PAGEREF _Toc212720972 \h </w:instrText>
        </w:r>
        <w:r>
          <w:rPr>
            <w:noProof/>
            <w:webHidden/>
          </w:rPr>
        </w:r>
        <w:r>
          <w:rPr>
            <w:noProof/>
            <w:webHidden/>
          </w:rPr>
          <w:fldChar w:fldCharType="separate"/>
        </w:r>
        <w:r w:rsidR="0078340B">
          <w:rPr>
            <w:noProof/>
            <w:webHidden/>
          </w:rPr>
          <w:t>14</w:t>
        </w:r>
        <w:r>
          <w:rPr>
            <w:noProof/>
            <w:webHidden/>
          </w:rPr>
          <w:fldChar w:fldCharType="end"/>
        </w:r>
      </w:hyperlink>
    </w:p>
    <w:p w14:paraId="58FB8118" w14:textId="66FCDACE"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3" w:history="1">
        <w:r w:rsidRPr="00E00217">
          <w:rPr>
            <w:rStyle w:val="Lienhypertexte"/>
            <w:noProof/>
          </w:rPr>
          <w:t>2.2.2 Origine de l’UML</w:t>
        </w:r>
        <w:r>
          <w:rPr>
            <w:noProof/>
            <w:webHidden/>
          </w:rPr>
          <w:tab/>
        </w:r>
        <w:r>
          <w:rPr>
            <w:noProof/>
            <w:webHidden/>
          </w:rPr>
          <w:fldChar w:fldCharType="begin"/>
        </w:r>
        <w:r>
          <w:rPr>
            <w:noProof/>
            <w:webHidden/>
          </w:rPr>
          <w:instrText xml:space="preserve"> PAGEREF _Toc212720973 \h </w:instrText>
        </w:r>
        <w:r>
          <w:rPr>
            <w:noProof/>
            <w:webHidden/>
          </w:rPr>
        </w:r>
        <w:r>
          <w:rPr>
            <w:noProof/>
            <w:webHidden/>
          </w:rPr>
          <w:fldChar w:fldCharType="separate"/>
        </w:r>
        <w:r w:rsidR="0078340B">
          <w:rPr>
            <w:noProof/>
            <w:webHidden/>
          </w:rPr>
          <w:t>14</w:t>
        </w:r>
        <w:r>
          <w:rPr>
            <w:noProof/>
            <w:webHidden/>
          </w:rPr>
          <w:fldChar w:fldCharType="end"/>
        </w:r>
      </w:hyperlink>
    </w:p>
    <w:p w14:paraId="43944DAF" w14:textId="2A07DB8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4" w:history="1">
        <w:r w:rsidRPr="00E00217">
          <w:rPr>
            <w:rStyle w:val="Lienhypertexte"/>
            <w:noProof/>
          </w:rPr>
          <w:t>2.2.3 Objectifs de l’UML</w:t>
        </w:r>
        <w:r>
          <w:rPr>
            <w:noProof/>
            <w:webHidden/>
          </w:rPr>
          <w:tab/>
        </w:r>
        <w:r>
          <w:rPr>
            <w:noProof/>
            <w:webHidden/>
          </w:rPr>
          <w:fldChar w:fldCharType="begin"/>
        </w:r>
        <w:r>
          <w:rPr>
            <w:noProof/>
            <w:webHidden/>
          </w:rPr>
          <w:instrText xml:space="preserve"> PAGEREF _Toc212720974 \h </w:instrText>
        </w:r>
        <w:r>
          <w:rPr>
            <w:noProof/>
            <w:webHidden/>
          </w:rPr>
        </w:r>
        <w:r>
          <w:rPr>
            <w:noProof/>
            <w:webHidden/>
          </w:rPr>
          <w:fldChar w:fldCharType="separate"/>
        </w:r>
        <w:r w:rsidR="0078340B">
          <w:rPr>
            <w:noProof/>
            <w:webHidden/>
          </w:rPr>
          <w:t>17</w:t>
        </w:r>
        <w:r>
          <w:rPr>
            <w:noProof/>
            <w:webHidden/>
          </w:rPr>
          <w:fldChar w:fldCharType="end"/>
        </w:r>
      </w:hyperlink>
    </w:p>
    <w:p w14:paraId="2B7515DB" w14:textId="184B92F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5" w:history="1">
        <w:r w:rsidRPr="00E00217">
          <w:rPr>
            <w:rStyle w:val="Lienhypertexte"/>
            <w:noProof/>
          </w:rPr>
          <w:t>2.2.4 Avantages de l’UML</w:t>
        </w:r>
        <w:r>
          <w:rPr>
            <w:noProof/>
            <w:webHidden/>
          </w:rPr>
          <w:tab/>
        </w:r>
        <w:r>
          <w:rPr>
            <w:noProof/>
            <w:webHidden/>
          </w:rPr>
          <w:fldChar w:fldCharType="begin"/>
        </w:r>
        <w:r>
          <w:rPr>
            <w:noProof/>
            <w:webHidden/>
          </w:rPr>
          <w:instrText xml:space="preserve"> PAGEREF _Toc212720975 \h </w:instrText>
        </w:r>
        <w:r>
          <w:rPr>
            <w:noProof/>
            <w:webHidden/>
          </w:rPr>
        </w:r>
        <w:r>
          <w:rPr>
            <w:noProof/>
            <w:webHidden/>
          </w:rPr>
          <w:fldChar w:fldCharType="separate"/>
        </w:r>
        <w:r w:rsidR="0078340B">
          <w:rPr>
            <w:noProof/>
            <w:webHidden/>
          </w:rPr>
          <w:t>18</w:t>
        </w:r>
        <w:r>
          <w:rPr>
            <w:noProof/>
            <w:webHidden/>
          </w:rPr>
          <w:fldChar w:fldCharType="end"/>
        </w:r>
      </w:hyperlink>
    </w:p>
    <w:p w14:paraId="45D43FE2" w14:textId="371B0268"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6" w:history="1">
        <w:r w:rsidRPr="00E00217">
          <w:rPr>
            <w:rStyle w:val="Lienhypertexte"/>
            <w:noProof/>
          </w:rPr>
          <w:t>2.2.5 Diagrammes de l’UML</w:t>
        </w:r>
        <w:r>
          <w:rPr>
            <w:noProof/>
            <w:webHidden/>
          </w:rPr>
          <w:tab/>
        </w:r>
        <w:r>
          <w:rPr>
            <w:noProof/>
            <w:webHidden/>
          </w:rPr>
          <w:fldChar w:fldCharType="begin"/>
        </w:r>
        <w:r>
          <w:rPr>
            <w:noProof/>
            <w:webHidden/>
          </w:rPr>
          <w:instrText xml:space="preserve"> PAGEREF _Toc212720976 \h </w:instrText>
        </w:r>
        <w:r>
          <w:rPr>
            <w:noProof/>
            <w:webHidden/>
          </w:rPr>
        </w:r>
        <w:r>
          <w:rPr>
            <w:noProof/>
            <w:webHidden/>
          </w:rPr>
          <w:fldChar w:fldCharType="separate"/>
        </w:r>
        <w:r w:rsidR="0078340B">
          <w:rPr>
            <w:noProof/>
            <w:webHidden/>
          </w:rPr>
          <w:t>18</w:t>
        </w:r>
        <w:r>
          <w:rPr>
            <w:noProof/>
            <w:webHidden/>
          </w:rPr>
          <w:fldChar w:fldCharType="end"/>
        </w:r>
      </w:hyperlink>
    </w:p>
    <w:p w14:paraId="7AA3AC52" w14:textId="607C009A"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77" w:history="1">
        <w:r w:rsidRPr="00E00217">
          <w:rPr>
            <w:rStyle w:val="Lienhypertexte"/>
            <w:noProof/>
            <w:snapToGrid w:val="0"/>
            <w:w w:val="0"/>
          </w:rPr>
          <w:t>2.3</w:t>
        </w:r>
        <w:r w:rsidRPr="00E00217">
          <w:rPr>
            <w:rStyle w:val="Lienhypertexte"/>
            <w:noProof/>
          </w:rPr>
          <w:t xml:space="preserve"> Conception du projet</w:t>
        </w:r>
        <w:r>
          <w:rPr>
            <w:noProof/>
            <w:webHidden/>
          </w:rPr>
          <w:tab/>
        </w:r>
        <w:r>
          <w:rPr>
            <w:noProof/>
            <w:webHidden/>
          </w:rPr>
          <w:fldChar w:fldCharType="begin"/>
        </w:r>
        <w:r>
          <w:rPr>
            <w:noProof/>
            <w:webHidden/>
          </w:rPr>
          <w:instrText xml:space="preserve"> PAGEREF _Toc212720977 \h </w:instrText>
        </w:r>
        <w:r>
          <w:rPr>
            <w:noProof/>
            <w:webHidden/>
          </w:rPr>
        </w:r>
        <w:r>
          <w:rPr>
            <w:noProof/>
            <w:webHidden/>
          </w:rPr>
          <w:fldChar w:fldCharType="separate"/>
        </w:r>
        <w:r w:rsidR="0078340B">
          <w:rPr>
            <w:noProof/>
            <w:webHidden/>
          </w:rPr>
          <w:t>20</w:t>
        </w:r>
        <w:r>
          <w:rPr>
            <w:noProof/>
            <w:webHidden/>
          </w:rPr>
          <w:fldChar w:fldCharType="end"/>
        </w:r>
      </w:hyperlink>
    </w:p>
    <w:p w14:paraId="7416C337" w14:textId="1E7F131E"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8" w:history="1">
        <w:r w:rsidRPr="00E00217">
          <w:rPr>
            <w:rStyle w:val="Lienhypertexte"/>
            <w:noProof/>
          </w:rPr>
          <w:t>2.3.1 Diagrammes de cas d’utilisation</w:t>
        </w:r>
        <w:r>
          <w:rPr>
            <w:noProof/>
            <w:webHidden/>
          </w:rPr>
          <w:tab/>
        </w:r>
        <w:r>
          <w:rPr>
            <w:noProof/>
            <w:webHidden/>
          </w:rPr>
          <w:fldChar w:fldCharType="begin"/>
        </w:r>
        <w:r>
          <w:rPr>
            <w:noProof/>
            <w:webHidden/>
          </w:rPr>
          <w:instrText xml:space="preserve"> PAGEREF _Toc212720978 \h </w:instrText>
        </w:r>
        <w:r>
          <w:rPr>
            <w:noProof/>
            <w:webHidden/>
          </w:rPr>
        </w:r>
        <w:r>
          <w:rPr>
            <w:noProof/>
            <w:webHidden/>
          </w:rPr>
          <w:fldChar w:fldCharType="separate"/>
        </w:r>
        <w:r w:rsidR="0078340B">
          <w:rPr>
            <w:noProof/>
            <w:webHidden/>
          </w:rPr>
          <w:t>20</w:t>
        </w:r>
        <w:r>
          <w:rPr>
            <w:noProof/>
            <w:webHidden/>
          </w:rPr>
          <w:fldChar w:fldCharType="end"/>
        </w:r>
      </w:hyperlink>
    </w:p>
    <w:p w14:paraId="284C17E2" w14:textId="71591E1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79" w:history="1">
        <w:r w:rsidRPr="00E00217">
          <w:rPr>
            <w:rStyle w:val="Lienhypertexte"/>
            <w:noProof/>
          </w:rPr>
          <w:t>2.3.2 Description textuelle</w:t>
        </w:r>
        <w:r>
          <w:rPr>
            <w:noProof/>
            <w:webHidden/>
          </w:rPr>
          <w:tab/>
        </w:r>
        <w:r>
          <w:rPr>
            <w:noProof/>
            <w:webHidden/>
          </w:rPr>
          <w:fldChar w:fldCharType="begin"/>
        </w:r>
        <w:r>
          <w:rPr>
            <w:noProof/>
            <w:webHidden/>
          </w:rPr>
          <w:instrText xml:space="preserve"> PAGEREF _Toc212720979 \h </w:instrText>
        </w:r>
        <w:r>
          <w:rPr>
            <w:noProof/>
            <w:webHidden/>
          </w:rPr>
        </w:r>
        <w:r>
          <w:rPr>
            <w:noProof/>
            <w:webHidden/>
          </w:rPr>
          <w:fldChar w:fldCharType="separate"/>
        </w:r>
        <w:r w:rsidR="0078340B">
          <w:rPr>
            <w:noProof/>
            <w:webHidden/>
          </w:rPr>
          <w:t>22</w:t>
        </w:r>
        <w:r>
          <w:rPr>
            <w:noProof/>
            <w:webHidden/>
          </w:rPr>
          <w:fldChar w:fldCharType="end"/>
        </w:r>
      </w:hyperlink>
    </w:p>
    <w:p w14:paraId="0A3CF92B" w14:textId="0C8AFEA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0" w:history="1">
        <w:r w:rsidRPr="00E00217">
          <w:rPr>
            <w:rStyle w:val="Lienhypertexte"/>
            <w:noProof/>
          </w:rPr>
          <w:t>2.3.3 Diagramme de séquence</w:t>
        </w:r>
        <w:r>
          <w:rPr>
            <w:noProof/>
            <w:webHidden/>
          </w:rPr>
          <w:tab/>
        </w:r>
        <w:r>
          <w:rPr>
            <w:noProof/>
            <w:webHidden/>
          </w:rPr>
          <w:fldChar w:fldCharType="begin"/>
        </w:r>
        <w:r>
          <w:rPr>
            <w:noProof/>
            <w:webHidden/>
          </w:rPr>
          <w:instrText xml:space="preserve"> PAGEREF _Toc212720980 \h </w:instrText>
        </w:r>
        <w:r>
          <w:rPr>
            <w:noProof/>
            <w:webHidden/>
          </w:rPr>
        </w:r>
        <w:r>
          <w:rPr>
            <w:noProof/>
            <w:webHidden/>
          </w:rPr>
          <w:fldChar w:fldCharType="separate"/>
        </w:r>
        <w:r w:rsidR="0078340B">
          <w:rPr>
            <w:noProof/>
            <w:webHidden/>
          </w:rPr>
          <w:t>27</w:t>
        </w:r>
        <w:r>
          <w:rPr>
            <w:noProof/>
            <w:webHidden/>
          </w:rPr>
          <w:fldChar w:fldCharType="end"/>
        </w:r>
      </w:hyperlink>
    </w:p>
    <w:p w14:paraId="602FA5B6" w14:textId="37DD4454"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1" w:history="1">
        <w:r w:rsidRPr="00E00217">
          <w:rPr>
            <w:rStyle w:val="Lienhypertexte"/>
            <w:noProof/>
          </w:rPr>
          <w:t>2.3.4 Diagramme d’activité</w:t>
        </w:r>
        <w:r>
          <w:rPr>
            <w:noProof/>
            <w:webHidden/>
          </w:rPr>
          <w:tab/>
        </w:r>
        <w:r>
          <w:rPr>
            <w:noProof/>
            <w:webHidden/>
          </w:rPr>
          <w:fldChar w:fldCharType="begin"/>
        </w:r>
        <w:r>
          <w:rPr>
            <w:noProof/>
            <w:webHidden/>
          </w:rPr>
          <w:instrText xml:space="preserve"> PAGEREF _Toc212720981 \h </w:instrText>
        </w:r>
        <w:r>
          <w:rPr>
            <w:noProof/>
            <w:webHidden/>
          </w:rPr>
        </w:r>
        <w:r>
          <w:rPr>
            <w:noProof/>
            <w:webHidden/>
          </w:rPr>
          <w:fldChar w:fldCharType="separate"/>
        </w:r>
        <w:r w:rsidR="0078340B">
          <w:rPr>
            <w:noProof/>
            <w:webHidden/>
          </w:rPr>
          <w:t>32</w:t>
        </w:r>
        <w:r>
          <w:rPr>
            <w:noProof/>
            <w:webHidden/>
          </w:rPr>
          <w:fldChar w:fldCharType="end"/>
        </w:r>
      </w:hyperlink>
    </w:p>
    <w:p w14:paraId="1EF50EB6" w14:textId="2DB2CB0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2" w:history="1">
        <w:r w:rsidRPr="00E00217">
          <w:rPr>
            <w:rStyle w:val="Lienhypertexte"/>
            <w:noProof/>
          </w:rPr>
          <w:t>2.3.5 Diagramme de classe</w:t>
        </w:r>
        <w:r>
          <w:rPr>
            <w:noProof/>
            <w:webHidden/>
          </w:rPr>
          <w:tab/>
        </w:r>
        <w:r>
          <w:rPr>
            <w:noProof/>
            <w:webHidden/>
          </w:rPr>
          <w:fldChar w:fldCharType="begin"/>
        </w:r>
        <w:r>
          <w:rPr>
            <w:noProof/>
            <w:webHidden/>
          </w:rPr>
          <w:instrText xml:space="preserve"> PAGEREF _Toc212720982 \h </w:instrText>
        </w:r>
        <w:r>
          <w:rPr>
            <w:noProof/>
            <w:webHidden/>
          </w:rPr>
        </w:r>
        <w:r>
          <w:rPr>
            <w:noProof/>
            <w:webHidden/>
          </w:rPr>
          <w:fldChar w:fldCharType="separate"/>
        </w:r>
        <w:r w:rsidR="0078340B">
          <w:rPr>
            <w:noProof/>
            <w:webHidden/>
          </w:rPr>
          <w:t>36</w:t>
        </w:r>
        <w:r>
          <w:rPr>
            <w:noProof/>
            <w:webHidden/>
          </w:rPr>
          <w:fldChar w:fldCharType="end"/>
        </w:r>
      </w:hyperlink>
    </w:p>
    <w:p w14:paraId="3A421C8E" w14:textId="031765BB"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83" w:history="1">
        <w:r w:rsidRPr="00E00217">
          <w:rPr>
            <w:rStyle w:val="Lienhypertexte"/>
            <w:noProof/>
            <w:snapToGrid w:val="0"/>
            <w:w w:val="0"/>
          </w:rPr>
          <w:t>2.4</w:t>
        </w:r>
        <w:r w:rsidRPr="00E00217">
          <w:rPr>
            <w:rStyle w:val="Lienhypertexte"/>
            <w:noProof/>
          </w:rPr>
          <w:t xml:space="preserve"> Dictionnaire des données</w:t>
        </w:r>
        <w:r>
          <w:rPr>
            <w:noProof/>
            <w:webHidden/>
          </w:rPr>
          <w:tab/>
        </w:r>
        <w:r>
          <w:rPr>
            <w:noProof/>
            <w:webHidden/>
          </w:rPr>
          <w:fldChar w:fldCharType="begin"/>
        </w:r>
        <w:r>
          <w:rPr>
            <w:noProof/>
            <w:webHidden/>
          </w:rPr>
          <w:instrText xml:space="preserve"> PAGEREF _Toc212720983 \h </w:instrText>
        </w:r>
        <w:r>
          <w:rPr>
            <w:noProof/>
            <w:webHidden/>
          </w:rPr>
        </w:r>
        <w:r>
          <w:rPr>
            <w:noProof/>
            <w:webHidden/>
          </w:rPr>
          <w:fldChar w:fldCharType="separate"/>
        </w:r>
        <w:r w:rsidR="0078340B">
          <w:rPr>
            <w:noProof/>
            <w:webHidden/>
          </w:rPr>
          <w:t>38</w:t>
        </w:r>
        <w:r>
          <w:rPr>
            <w:noProof/>
            <w:webHidden/>
          </w:rPr>
          <w:fldChar w:fldCharType="end"/>
        </w:r>
      </w:hyperlink>
    </w:p>
    <w:p w14:paraId="154E5585" w14:textId="13F0BCF1"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4" w:history="1">
        <w:r w:rsidRPr="00E00217">
          <w:rPr>
            <w:rStyle w:val="Lienhypertexte"/>
            <w:noProof/>
          </w:rPr>
          <w:t>2.4.1 Table « user »</w:t>
        </w:r>
        <w:r>
          <w:rPr>
            <w:noProof/>
            <w:webHidden/>
          </w:rPr>
          <w:tab/>
        </w:r>
        <w:r>
          <w:rPr>
            <w:noProof/>
            <w:webHidden/>
          </w:rPr>
          <w:fldChar w:fldCharType="begin"/>
        </w:r>
        <w:r>
          <w:rPr>
            <w:noProof/>
            <w:webHidden/>
          </w:rPr>
          <w:instrText xml:space="preserve"> PAGEREF _Toc212720984 \h </w:instrText>
        </w:r>
        <w:r>
          <w:rPr>
            <w:noProof/>
            <w:webHidden/>
          </w:rPr>
        </w:r>
        <w:r>
          <w:rPr>
            <w:noProof/>
            <w:webHidden/>
          </w:rPr>
          <w:fldChar w:fldCharType="separate"/>
        </w:r>
        <w:r w:rsidR="0078340B">
          <w:rPr>
            <w:noProof/>
            <w:webHidden/>
          </w:rPr>
          <w:t>38</w:t>
        </w:r>
        <w:r>
          <w:rPr>
            <w:noProof/>
            <w:webHidden/>
          </w:rPr>
          <w:fldChar w:fldCharType="end"/>
        </w:r>
      </w:hyperlink>
    </w:p>
    <w:p w14:paraId="7933924D" w14:textId="61128D8D"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5" w:history="1">
        <w:r w:rsidRPr="00E00217">
          <w:rPr>
            <w:rStyle w:val="Lienhypertexte"/>
            <w:noProof/>
          </w:rPr>
          <w:t>2.4.2 Table « classe »</w:t>
        </w:r>
        <w:r>
          <w:rPr>
            <w:noProof/>
            <w:webHidden/>
          </w:rPr>
          <w:tab/>
        </w:r>
        <w:r>
          <w:rPr>
            <w:noProof/>
            <w:webHidden/>
          </w:rPr>
          <w:fldChar w:fldCharType="begin"/>
        </w:r>
        <w:r>
          <w:rPr>
            <w:noProof/>
            <w:webHidden/>
          </w:rPr>
          <w:instrText xml:space="preserve"> PAGEREF _Toc212720985 \h </w:instrText>
        </w:r>
        <w:r>
          <w:rPr>
            <w:noProof/>
            <w:webHidden/>
          </w:rPr>
        </w:r>
        <w:r>
          <w:rPr>
            <w:noProof/>
            <w:webHidden/>
          </w:rPr>
          <w:fldChar w:fldCharType="separate"/>
        </w:r>
        <w:r w:rsidR="0078340B">
          <w:rPr>
            <w:noProof/>
            <w:webHidden/>
          </w:rPr>
          <w:t>39</w:t>
        </w:r>
        <w:r>
          <w:rPr>
            <w:noProof/>
            <w:webHidden/>
          </w:rPr>
          <w:fldChar w:fldCharType="end"/>
        </w:r>
      </w:hyperlink>
    </w:p>
    <w:p w14:paraId="4A807CA6" w14:textId="1FC5EACE"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6" w:history="1">
        <w:r w:rsidRPr="00E00217">
          <w:rPr>
            <w:rStyle w:val="Lienhypertexte"/>
            <w:noProof/>
          </w:rPr>
          <w:t>2.4.3 Table « conversation »</w:t>
        </w:r>
        <w:r>
          <w:rPr>
            <w:noProof/>
            <w:webHidden/>
          </w:rPr>
          <w:tab/>
        </w:r>
        <w:r>
          <w:rPr>
            <w:noProof/>
            <w:webHidden/>
          </w:rPr>
          <w:fldChar w:fldCharType="begin"/>
        </w:r>
        <w:r>
          <w:rPr>
            <w:noProof/>
            <w:webHidden/>
          </w:rPr>
          <w:instrText xml:space="preserve"> PAGEREF _Toc212720986 \h </w:instrText>
        </w:r>
        <w:r>
          <w:rPr>
            <w:noProof/>
            <w:webHidden/>
          </w:rPr>
        </w:r>
        <w:r>
          <w:rPr>
            <w:noProof/>
            <w:webHidden/>
          </w:rPr>
          <w:fldChar w:fldCharType="separate"/>
        </w:r>
        <w:r w:rsidR="0078340B">
          <w:rPr>
            <w:noProof/>
            <w:webHidden/>
          </w:rPr>
          <w:t>39</w:t>
        </w:r>
        <w:r>
          <w:rPr>
            <w:noProof/>
            <w:webHidden/>
          </w:rPr>
          <w:fldChar w:fldCharType="end"/>
        </w:r>
      </w:hyperlink>
    </w:p>
    <w:p w14:paraId="3E3ABCB4" w14:textId="18802A12"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7" w:history="1">
        <w:r w:rsidRPr="00E00217">
          <w:rPr>
            <w:rStyle w:val="Lienhypertexte"/>
            <w:noProof/>
          </w:rPr>
          <w:t>2.4.4 Table « conversation_member »</w:t>
        </w:r>
        <w:r>
          <w:rPr>
            <w:noProof/>
            <w:webHidden/>
          </w:rPr>
          <w:tab/>
        </w:r>
        <w:r>
          <w:rPr>
            <w:noProof/>
            <w:webHidden/>
          </w:rPr>
          <w:fldChar w:fldCharType="begin"/>
        </w:r>
        <w:r>
          <w:rPr>
            <w:noProof/>
            <w:webHidden/>
          </w:rPr>
          <w:instrText xml:space="preserve"> PAGEREF _Toc212720987 \h </w:instrText>
        </w:r>
        <w:r>
          <w:rPr>
            <w:noProof/>
            <w:webHidden/>
          </w:rPr>
        </w:r>
        <w:r>
          <w:rPr>
            <w:noProof/>
            <w:webHidden/>
          </w:rPr>
          <w:fldChar w:fldCharType="separate"/>
        </w:r>
        <w:r w:rsidR="0078340B">
          <w:rPr>
            <w:noProof/>
            <w:webHidden/>
          </w:rPr>
          <w:t>40</w:t>
        </w:r>
        <w:r>
          <w:rPr>
            <w:noProof/>
            <w:webHidden/>
          </w:rPr>
          <w:fldChar w:fldCharType="end"/>
        </w:r>
      </w:hyperlink>
    </w:p>
    <w:p w14:paraId="6E661B68" w14:textId="6EF89EB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8" w:history="1">
        <w:r w:rsidRPr="00E00217">
          <w:rPr>
            <w:rStyle w:val="Lienhypertexte"/>
            <w:noProof/>
          </w:rPr>
          <w:t>2.4.5 Table « note »</w:t>
        </w:r>
        <w:r>
          <w:rPr>
            <w:noProof/>
            <w:webHidden/>
          </w:rPr>
          <w:tab/>
        </w:r>
        <w:r>
          <w:rPr>
            <w:noProof/>
            <w:webHidden/>
          </w:rPr>
          <w:fldChar w:fldCharType="begin"/>
        </w:r>
        <w:r>
          <w:rPr>
            <w:noProof/>
            <w:webHidden/>
          </w:rPr>
          <w:instrText xml:space="preserve"> PAGEREF _Toc212720988 \h </w:instrText>
        </w:r>
        <w:r>
          <w:rPr>
            <w:noProof/>
            <w:webHidden/>
          </w:rPr>
        </w:r>
        <w:r>
          <w:rPr>
            <w:noProof/>
            <w:webHidden/>
          </w:rPr>
          <w:fldChar w:fldCharType="separate"/>
        </w:r>
        <w:r w:rsidR="0078340B">
          <w:rPr>
            <w:noProof/>
            <w:webHidden/>
          </w:rPr>
          <w:t>41</w:t>
        </w:r>
        <w:r>
          <w:rPr>
            <w:noProof/>
            <w:webHidden/>
          </w:rPr>
          <w:fldChar w:fldCharType="end"/>
        </w:r>
      </w:hyperlink>
    </w:p>
    <w:p w14:paraId="5E3652B3" w14:textId="33BC85F3"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89" w:history="1">
        <w:r w:rsidRPr="00E00217">
          <w:rPr>
            <w:rStyle w:val="Lienhypertexte"/>
            <w:noProof/>
          </w:rPr>
          <w:t>2.4.6 Table « message »</w:t>
        </w:r>
        <w:r>
          <w:rPr>
            <w:noProof/>
            <w:webHidden/>
          </w:rPr>
          <w:tab/>
        </w:r>
        <w:r>
          <w:rPr>
            <w:noProof/>
            <w:webHidden/>
          </w:rPr>
          <w:fldChar w:fldCharType="begin"/>
        </w:r>
        <w:r>
          <w:rPr>
            <w:noProof/>
            <w:webHidden/>
          </w:rPr>
          <w:instrText xml:space="preserve"> PAGEREF _Toc212720989 \h </w:instrText>
        </w:r>
        <w:r>
          <w:rPr>
            <w:noProof/>
            <w:webHidden/>
          </w:rPr>
        </w:r>
        <w:r>
          <w:rPr>
            <w:noProof/>
            <w:webHidden/>
          </w:rPr>
          <w:fldChar w:fldCharType="separate"/>
        </w:r>
        <w:r w:rsidR="0078340B">
          <w:rPr>
            <w:noProof/>
            <w:webHidden/>
          </w:rPr>
          <w:t>42</w:t>
        </w:r>
        <w:r>
          <w:rPr>
            <w:noProof/>
            <w:webHidden/>
          </w:rPr>
          <w:fldChar w:fldCharType="end"/>
        </w:r>
      </w:hyperlink>
    </w:p>
    <w:p w14:paraId="650F88D9" w14:textId="53391D9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0" w:history="1">
        <w:r w:rsidRPr="00E00217">
          <w:rPr>
            <w:rStyle w:val="Lienhypertexte"/>
            <w:noProof/>
          </w:rPr>
          <w:t>2.4.7 Table « file »</w:t>
        </w:r>
        <w:r>
          <w:rPr>
            <w:noProof/>
            <w:webHidden/>
          </w:rPr>
          <w:tab/>
        </w:r>
        <w:r>
          <w:rPr>
            <w:noProof/>
            <w:webHidden/>
          </w:rPr>
          <w:fldChar w:fldCharType="begin"/>
        </w:r>
        <w:r>
          <w:rPr>
            <w:noProof/>
            <w:webHidden/>
          </w:rPr>
          <w:instrText xml:space="preserve"> PAGEREF _Toc212720990 \h </w:instrText>
        </w:r>
        <w:r>
          <w:rPr>
            <w:noProof/>
            <w:webHidden/>
          </w:rPr>
        </w:r>
        <w:r>
          <w:rPr>
            <w:noProof/>
            <w:webHidden/>
          </w:rPr>
          <w:fldChar w:fldCharType="separate"/>
        </w:r>
        <w:r w:rsidR="0078340B">
          <w:rPr>
            <w:noProof/>
            <w:webHidden/>
          </w:rPr>
          <w:t>42</w:t>
        </w:r>
        <w:r>
          <w:rPr>
            <w:noProof/>
            <w:webHidden/>
          </w:rPr>
          <w:fldChar w:fldCharType="end"/>
        </w:r>
      </w:hyperlink>
    </w:p>
    <w:p w14:paraId="2001D549" w14:textId="6BC77254"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1" w:history="1">
        <w:r w:rsidRPr="00E00217">
          <w:rPr>
            <w:rStyle w:val="Lienhypertexte"/>
            <w:noProof/>
          </w:rPr>
          <w:t>2.4.8 Table « filiere »</w:t>
        </w:r>
        <w:r>
          <w:rPr>
            <w:noProof/>
            <w:webHidden/>
          </w:rPr>
          <w:tab/>
        </w:r>
        <w:r>
          <w:rPr>
            <w:noProof/>
            <w:webHidden/>
          </w:rPr>
          <w:fldChar w:fldCharType="begin"/>
        </w:r>
        <w:r>
          <w:rPr>
            <w:noProof/>
            <w:webHidden/>
          </w:rPr>
          <w:instrText xml:space="preserve"> PAGEREF _Toc212720991 \h </w:instrText>
        </w:r>
        <w:r>
          <w:rPr>
            <w:noProof/>
            <w:webHidden/>
          </w:rPr>
        </w:r>
        <w:r>
          <w:rPr>
            <w:noProof/>
            <w:webHidden/>
          </w:rPr>
          <w:fldChar w:fldCharType="separate"/>
        </w:r>
        <w:r w:rsidR="0078340B">
          <w:rPr>
            <w:noProof/>
            <w:webHidden/>
          </w:rPr>
          <w:t>43</w:t>
        </w:r>
        <w:r>
          <w:rPr>
            <w:noProof/>
            <w:webHidden/>
          </w:rPr>
          <w:fldChar w:fldCharType="end"/>
        </w:r>
      </w:hyperlink>
    </w:p>
    <w:p w14:paraId="01600CF1" w14:textId="27B4BBA1"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2" w:history="1">
        <w:r w:rsidRPr="00E00217">
          <w:rPr>
            <w:rStyle w:val="Lienhypertexte"/>
            <w:noProof/>
          </w:rPr>
          <w:t>2.4.9 Table « parcours »</w:t>
        </w:r>
        <w:r>
          <w:rPr>
            <w:noProof/>
            <w:webHidden/>
          </w:rPr>
          <w:tab/>
        </w:r>
        <w:r>
          <w:rPr>
            <w:noProof/>
            <w:webHidden/>
          </w:rPr>
          <w:fldChar w:fldCharType="begin"/>
        </w:r>
        <w:r>
          <w:rPr>
            <w:noProof/>
            <w:webHidden/>
          </w:rPr>
          <w:instrText xml:space="preserve"> PAGEREF _Toc212720992 \h </w:instrText>
        </w:r>
        <w:r>
          <w:rPr>
            <w:noProof/>
            <w:webHidden/>
          </w:rPr>
        </w:r>
        <w:r>
          <w:rPr>
            <w:noProof/>
            <w:webHidden/>
          </w:rPr>
          <w:fldChar w:fldCharType="separate"/>
        </w:r>
        <w:r w:rsidR="0078340B">
          <w:rPr>
            <w:noProof/>
            <w:webHidden/>
          </w:rPr>
          <w:t>44</w:t>
        </w:r>
        <w:r>
          <w:rPr>
            <w:noProof/>
            <w:webHidden/>
          </w:rPr>
          <w:fldChar w:fldCharType="end"/>
        </w:r>
      </w:hyperlink>
    </w:p>
    <w:p w14:paraId="5CDD2E99" w14:textId="14A2ACCD"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3" w:history="1">
        <w:r w:rsidRPr="00E00217">
          <w:rPr>
            <w:rStyle w:val="Lienhypertexte"/>
            <w:noProof/>
          </w:rPr>
          <w:t>2.4.10 Table « year »</w:t>
        </w:r>
        <w:r>
          <w:rPr>
            <w:noProof/>
            <w:webHidden/>
          </w:rPr>
          <w:tab/>
        </w:r>
        <w:r>
          <w:rPr>
            <w:noProof/>
            <w:webHidden/>
          </w:rPr>
          <w:fldChar w:fldCharType="begin"/>
        </w:r>
        <w:r>
          <w:rPr>
            <w:noProof/>
            <w:webHidden/>
          </w:rPr>
          <w:instrText xml:space="preserve"> PAGEREF _Toc212720993 \h </w:instrText>
        </w:r>
        <w:r>
          <w:rPr>
            <w:noProof/>
            <w:webHidden/>
          </w:rPr>
        </w:r>
        <w:r>
          <w:rPr>
            <w:noProof/>
            <w:webHidden/>
          </w:rPr>
          <w:fldChar w:fldCharType="separate"/>
        </w:r>
        <w:r w:rsidR="0078340B">
          <w:rPr>
            <w:noProof/>
            <w:webHidden/>
          </w:rPr>
          <w:t>45</w:t>
        </w:r>
        <w:r>
          <w:rPr>
            <w:noProof/>
            <w:webHidden/>
          </w:rPr>
          <w:fldChar w:fldCharType="end"/>
        </w:r>
      </w:hyperlink>
    </w:p>
    <w:p w14:paraId="2C519480" w14:textId="10625AD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4" w:history="1">
        <w:r w:rsidRPr="00E00217">
          <w:rPr>
            <w:rStyle w:val="Lienhypertexte"/>
            <w:noProof/>
          </w:rPr>
          <w:t>2.4.11 Table « course »</w:t>
        </w:r>
        <w:r>
          <w:rPr>
            <w:noProof/>
            <w:webHidden/>
          </w:rPr>
          <w:tab/>
        </w:r>
        <w:r>
          <w:rPr>
            <w:noProof/>
            <w:webHidden/>
          </w:rPr>
          <w:fldChar w:fldCharType="begin"/>
        </w:r>
        <w:r>
          <w:rPr>
            <w:noProof/>
            <w:webHidden/>
          </w:rPr>
          <w:instrText xml:space="preserve"> PAGEREF _Toc212720994 \h </w:instrText>
        </w:r>
        <w:r>
          <w:rPr>
            <w:noProof/>
            <w:webHidden/>
          </w:rPr>
        </w:r>
        <w:r>
          <w:rPr>
            <w:noProof/>
            <w:webHidden/>
          </w:rPr>
          <w:fldChar w:fldCharType="separate"/>
        </w:r>
        <w:r w:rsidR="0078340B">
          <w:rPr>
            <w:noProof/>
            <w:webHidden/>
          </w:rPr>
          <w:t>45</w:t>
        </w:r>
        <w:r>
          <w:rPr>
            <w:noProof/>
            <w:webHidden/>
          </w:rPr>
          <w:fldChar w:fldCharType="end"/>
        </w:r>
      </w:hyperlink>
    </w:p>
    <w:p w14:paraId="50BACD8A" w14:textId="584E707D"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0995" w:history="1">
        <w:r w:rsidRPr="00E00217">
          <w:rPr>
            <w:rStyle w:val="Lienhypertexte"/>
            <w:noProof/>
          </w:rPr>
          <w:t>2.4.12 Table « annonce »</w:t>
        </w:r>
        <w:r>
          <w:rPr>
            <w:noProof/>
            <w:webHidden/>
          </w:rPr>
          <w:tab/>
        </w:r>
        <w:r>
          <w:rPr>
            <w:noProof/>
            <w:webHidden/>
          </w:rPr>
          <w:fldChar w:fldCharType="begin"/>
        </w:r>
        <w:r>
          <w:rPr>
            <w:noProof/>
            <w:webHidden/>
          </w:rPr>
          <w:instrText xml:space="preserve"> PAGEREF _Toc212720995 \h </w:instrText>
        </w:r>
        <w:r>
          <w:rPr>
            <w:noProof/>
            <w:webHidden/>
          </w:rPr>
        </w:r>
        <w:r>
          <w:rPr>
            <w:noProof/>
            <w:webHidden/>
          </w:rPr>
          <w:fldChar w:fldCharType="separate"/>
        </w:r>
        <w:r w:rsidR="0078340B">
          <w:rPr>
            <w:noProof/>
            <w:webHidden/>
          </w:rPr>
          <w:t>46</w:t>
        </w:r>
        <w:r>
          <w:rPr>
            <w:noProof/>
            <w:webHidden/>
          </w:rPr>
          <w:fldChar w:fldCharType="end"/>
        </w:r>
      </w:hyperlink>
    </w:p>
    <w:p w14:paraId="296BF536" w14:textId="75D94410"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96" w:history="1">
        <w:r w:rsidRPr="00E00217">
          <w:rPr>
            <w:rStyle w:val="Lienhypertexte"/>
            <w:noProof/>
            <w:snapToGrid w:val="0"/>
            <w:w w:val="0"/>
          </w:rPr>
          <w:t>2.5</w:t>
        </w:r>
        <w:r w:rsidRPr="00E00217">
          <w:rPr>
            <w:rStyle w:val="Lienhypertexte"/>
            <w:noProof/>
          </w:rPr>
          <w:t xml:space="preserve"> Conclusion</w:t>
        </w:r>
        <w:r>
          <w:rPr>
            <w:noProof/>
            <w:webHidden/>
          </w:rPr>
          <w:tab/>
        </w:r>
        <w:r>
          <w:rPr>
            <w:noProof/>
            <w:webHidden/>
          </w:rPr>
          <w:fldChar w:fldCharType="begin"/>
        </w:r>
        <w:r>
          <w:rPr>
            <w:noProof/>
            <w:webHidden/>
          </w:rPr>
          <w:instrText xml:space="preserve"> PAGEREF _Toc212720996 \h </w:instrText>
        </w:r>
        <w:r>
          <w:rPr>
            <w:noProof/>
            <w:webHidden/>
          </w:rPr>
        </w:r>
        <w:r>
          <w:rPr>
            <w:noProof/>
            <w:webHidden/>
          </w:rPr>
          <w:fldChar w:fldCharType="separate"/>
        </w:r>
        <w:r w:rsidR="0078340B">
          <w:rPr>
            <w:noProof/>
            <w:webHidden/>
          </w:rPr>
          <w:t>48</w:t>
        </w:r>
        <w:r>
          <w:rPr>
            <w:noProof/>
            <w:webHidden/>
          </w:rPr>
          <w:fldChar w:fldCharType="end"/>
        </w:r>
      </w:hyperlink>
    </w:p>
    <w:p w14:paraId="2DAAD66F" w14:textId="629F8844"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0997" w:history="1">
        <w:r w:rsidRPr="00E00217">
          <w:rPr>
            <w:rStyle w:val="Lienhypertexte"/>
            <w:noProof/>
          </w:rPr>
          <w:t>CHAPITRE 3 REALISATION DU PROJET</w:t>
        </w:r>
        <w:r>
          <w:rPr>
            <w:noProof/>
            <w:webHidden/>
          </w:rPr>
          <w:tab/>
        </w:r>
        <w:r>
          <w:rPr>
            <w:noProof/>
            <w:webHidden/>
          </w:rPr>
          <w:fldChar w:fldCharType="begin"/>
        </w:r>
        <w:r>
          <w:rPr>
            <w:noProof/>
            <w:webHidden/>
          </w:rPr>
          <w:instrText xml:space="preserve"> PAGEREF _Toc212720997 \h </w:instrText>
        </w:r>
        <w:r>
          <w:rPr>
            <w:noProof/>
            <w:webHidden/>
          </w:rPr>
        </w:r>
        <w:r>
          <w:rPr>
            <w:noProof/>
            <w:webHidden/>
          </w:rPr>
          <w:fldChar w:fldCharType="separate"/>
        </w:r>
        <w:r w:rsidR="0078340B">
          <w:rPr>
            <w:noProof/>
            <w:webHidden/>
          </w:rPr>
          <w:t>49</w:t>
        </w:r>
        <w:r>
          <w:rPr>
            <w:noProof/>
            <w:webHidden/>
          </w:rPr>
          <w:fldChar w:fldCharType="end"/>
        </w:r>
      </w:hyperlink>
    </w:p>
    <w:p w14:paraId="0DF1348C" w14:textId="0F6C103A"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98" w:history="1">
        <w:r w:rsidRPr="00E00217">
          <w:rPr>
            <w:rStyle w:val="Lienhypertexte"/>
            <w:noProof/>
            <w:snapToGrid w:val="0"/>
            <w:w w:val="0"/>
          </w:rPr>
          <w:t>3.1</w:t>
        </w:r>
        <w:r w:rsidRPr="00E00217">
          <w:rPr>
            <w:rStyle w:val="Lienhypertexte"/>
            <w:noProof/>
          </w:rPr>
          <w:t xml:space="preserve"> Introduction</w:t>
        </w:r>
        <w:r>
          <w:rPr>
            <w:noProof/>
            <w:webHidden/>
          </w:rPr>
          <w:tab/>
        </w:r>
        <w:r>
          <w:rPr>
            <w:noProof/>
            <w:webHidden/>
          </w:rPr>
          <w:fldChar w:fldCharType="begin"/>
        </w:r>
        <w:r>
          <w:rPr>
            <w:noProof/>
            <w:webHidden/>
          </w:rPr>
          <w:instrText xml:space="preserve"> PAGEREF _Toc212720998 \h </w:instrText>
        </w:r>
        <w:r>
          <w:rPr>
            <w:noProof/>
            <w:webHidden/>
          </w:rPr>
        </w:r>
        <w:r>
          <w:rPr>
            <w:noProof/>
            <w:webHidden/>
          </w:rPr>
          <w:fldChar w:fldCharType="separate"/>
        </w:r>
        <w:r w:rsidR="0078340B">
          <w:rPr>
            <w:noProof/>
            <w:webHidden/>
          </w:rPr>
          <w:t>49</w:t>
        </w:r>
        <w:r>
          <w:rPr>
            <w:noProof/>
            <w:webHidden/>
          </w:rPr>
          <w:fldChar w:fldCharType="end"/>
        </w:r>
      </w:hyperlink>
    </w:p>
    <w:p w14:paraId="797998A0" w14:textId="75057265"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0999" w:history="1">
        <w:r w:rsidRPr="00E00217">
          <w:rPr>
            <w:rStyle w:val="Lienhypertexte"/>
            <w:noProof/>
            <w:snapToGrid w:val="0"/>
            <w:w w:val="0"/>
          </w:rPr>
          <w:t>3.2</w:t>
        </w:r>
        <w:r w:rsidRPr="00E00217">
          <w:rPr>
            <w:rStyle w:val="Lienhypertexte"/>
            <w:noProof/>
          </w:rPr>
          <w:t xml:space="preserve"> Langages et framework de développement</w:t>
        </w:r>
        <w:r>
          <w:rPr>
            <w:noProof/>
            <w:webHidden/>
          </w:rPr>
          <w:tab/>
        </w:r>
        <w:r>
          <w:rPr>
            <w:noProof/>
            <w:webHidden/>
          </w:rPr>
          <w:fldChar w:fldCharType="begin"/>
        </w:r>
        <w:r>
          <w:rPr>
            <w:noProof/>
            <w:webHidden/>
          </w:rPr>
          <w:instrText xml:space="preserve"> PAGEREF _Toc212720999 \h </w:instrText>
        </w:r>
        <w:r>
          <w:rPr>
            <w:noProof/>
            <w:webHidden/>
          </w:rPr>
        </w:r>
        <w:r>
          <w:rPr>
            <w:noProof/>
            <w:webHidden/>
          </w:rPr>
          <w:fldChar w:fldCharType="separate"/>
        </w:r>
        <w:r w:rsidR="0078340B">
          <w:rPr>
            <w:noProof/>
            <w:webHidden/>
          </w:rPr>
          <w:t>49</w:t>
        </w:r>
        <w:r>
          <w:rPr>
            <w:noProof/>
            <w:webHidden/>
          </w:rPr>
          <w:fldChar w:fldCharType="end"/>
        </w:r>
      </w:hyperlink>
    </w:p>
    <w:p w14:paraId="48E1340D" w14:textId="15A7A1BB"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0" w:history="1">
        <w:r w:rsidRPr="00E00217">
          <w:rPr>
            <w:rStyle w:val="Lienhypertexte"/>
            <w:noProof/>
          </w:rPr>
          <w:t>3.2.1 Langages de programmations utilisées</w:t>
        </w:r>
        <w:r>
          <w:rPr>
            <w:noProof/>
            <w:webHidden/>
          </w:rPr>
          <w:tab/>
        </w:r>
        <w:r>
          <w:rPr>
            <w:noProof/>
            <w:webHidden/>
          </w:rPr>
          <w:fldChar w:fldCharType="begin"/>
        </w:r>
        <w:r>
          <w:rPr>
            <w:noProof/>
            <w:webHidden/>
          </w:rPr>
          <w:instrText xml:space="preserve"> PAGEREF _Toc212721000 \h </w:instrText>
        </w:r>
        <w:r>
          <w:rPr>
            <w:noProof/>
            <w:webHidden/>
          </w:rPr>
        </w:r>
        <w:r>
          <w:rPr>
            <w:noProof/>
            <w:webHidden/>
          </w:rPr>
          <w:fldChar w:fldCharType="separate"/>
        </w:r>
        <w:r w:rsidR="0078340B">
          <w:rPr>
            <w:noProof/>
            <w:webHidden/>
          </w:rPr>
          <w:t>49</w:t>
        </w:r>
        <w:r>
          <w:rPr>
            <w:noProof/>
            <w:webHidden/>
          </w:rPr>
          <w:fldChar w:fldCharType="end"/>
        </w:r>
      </w:hyperlink>
    </w:p>
    <w:p w14:paraId="0296AF5E" w14:textId="6959037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1" w:history="1">
        <w:r w:rsidRPr="00E00217">
          <w:rPr>
            <w:rStyle w:val="Lienhypertexte"/>
            <w:noProof/>
          </w:rPr>
          <w:t>3.2.2 Les frameworks utilisées</w:t>
        </w:r>
        <w:r>
          <w:rPr>
            <w:noProof/>
            <w:webHidden/>
          </w:rPr>
          <w:tab/>
        </w:r>
        <w:r>
          <w:rPr>
            <w:noProof/>
            <w:webHidden/>
          </w:rPr>
          <w:fldChar w:fldCharType="begin"/>
        </w:r>
        <w:r>
          <w:rPr>
            <w:noProof/>
            <w:webHidden/>
          </w:rPr>
          <w:instrText xml:space="preserve"> PAGEREF _Toc212721001 \h </w:instrText>
        </w:r>
        <w:r>
          <w:rPr>
            <w:noProof/>
            <w:webHidden/>
          </w:rPr>
        </w:r>
        <w:r>
          <w:rPr>
            <w:noProof/>
            <w:webHidden/>
          </w:rPr>
          <w:fldChar w:fldCharType="separate"/>
        </w:r>
        <w:r w:rsidR="0078340B">
          <w:rPr>
            <w:noProof/>
            <w:webHidden/>
          </w:rPr>
          <w:t>50</w:t>
        </w:r>
        <w:r>
          <w:rPr>
            <w:noProof/>
            <w:webHidden/>
          </w:rPr>
          <w:fldChar w:fldCharType="end"/>
        </w:r>
      </w:hyperlink>
    </w:p>
    <w:p w14:paraId="69D2580D" w14:textId="310112EA"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02" w:history="1">
        <w:r w:rsidRPr="00E00217">
          <w:rPr>
            <w:rStyle w:val="Lienhypertexte"/>
            <w:noProof/>
            <w:snapToGrid w:val="0"/>
            <w:w w:val="0"/>
          </w:rPr>
          <w:t>3.3</w:t>
        </w:r>
        <w:r w:rsidRPr="00E00217">
          <w:rPr>
            <w:rStyle w:val="Lienhypertexte"/>
            <w:noProof/>
          </w:rPr>
          <w:t xml:space="preserve"> Logiciels de développement</w:t>
        </w:r>
        <w:r>
          <w:rPr>
            <w:noProof/>
            <w:webHidden/>
          </w:rPr>
          <w:tab/>
        </w:r>
        <w:r>
          <w:rPr>
            <w:noProof/>
            <w:webHidden/>
          </w:rPr>
          <w:fldChar w:fldCharType="begin"/>
        </w:r>
        <w:r>
          <w:rPr>
            <w:noProof/>
            <w:webHidden/>
          </w:rPr>
          <w:instrText xml:space="preserve"> PAGEREF _Toc212721002 \h </w:instrText>
        </w:r>
        <w:r>
          <w:rPr>
            <w:noProof/>
            <w:webHidden/>
          </w:rPr>
        </w:r>
        <w:r>
          <w:rPr>
            <w:noProof/>
            <w:webHidden/>
          </w:rPr>
          <w:fldChar w:fldCharType="separate"/>
        </w:r>
        <w:r w:rsidR="0078340B">
          <w:rPr>
            <w:noProof/>
            <w:webHidden/>
          </w:rPr>
          <w:t>53</w:t>
        </w:r>
        <w:r>
          <w:rPr>
            <w:noProof/>
            <w:webHidden/>
          </w:rPr>
          <w:fldChar w:fldCharType="end"/>
        </w:r>
      </w:hyperlink>
    </w:p>
    <w:p w14:paraId="4588DFB0" w14:textId="4A66FB05"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3" w:history="1">
        <w:r w:rsidRPr="00E00217">
          <w:rPr>
            <w:rStyle w:val="Lienhypertexte"/>
            <w:noProof/>
          </w:rPr>
          <w:t>3.3.1 Visual Studio Code</w:t>
        </w:r>
        <w:r>
          <w:rPr>
            <w:noProof/>
            <w:webHidden/>
          </w:rPr>
          <w:tab/>
        </w:r>
        <w:r>
          <w:rPr>
            <w:noProof/>
            <w:webHidden/>
          </w:rPr>
          <w:fldChar w:fldCharType="begin"/>
        </w:r>
        <w:r>
          <w:rPr>
            <w:noProof/>
            <w:webHidden/>
          </w:rPr>
          <w:instrText xml:space="preserve"> PAGEREF _Toc212721003 \h </w:instrText>
        </w:r>
        <w:r>
          <w:rPr>
            <w:noProof/>
            <w:webHidden/>
          </w:rPr>
        </w:r>
        <w:r>
          <w:rPr>
            <w:noProof/>
            <w:webHidden/>
          </w:rPr>
          <w:fldChar w:fldCharType="separate"/>
        </w:r>
        <w:r w:rsidR="0078340B">
          <w:rPr>
            <w:noProof/>
            <w:webHidden/>
          </w:rPr>
          <w:t>53</w:t>
        </w:r>
        <w:r>
          <w:rPr>
            <w:noProof/>
            <w:webHidden/>
          </w:rPr>
          <w:fldChar w:fldCharType="end"/>
        </w:r>
      </w:hyperlink>
    </w:p>
    <w:p w14:paraId="2EFA422C" w14:textId="2D5DCB0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4" w:history="1">
        <w:r w:rsidRPr="00E00217">
          <w:rPr>
            <w:rStyle w:val="Lienhypertexte"/>
            <w:noProof/>
          </w:rPr>
          <w:t>3.3.2 Visual Paradigm</w:t>
        </w:r>
        <w:r>
          <w:rPr>
            <w:noProof/>
            <w:webHidden/>
          </w:rPr>
          <w:tab/>
        </w:r>
        <w:r>
          <w:rPr>
            <w:noProof/>
            <w:webHidden/>
          </w:rPr>
          <w:fldChar w:fldCharType="begin"/>
        </w:r>
        <w:r>
          <w:rPr>
            <w:noProof/>
            <w:webHidden/>
          </w:rPr>
          <w:instrText xml:space="preserve"> PAGEREF _Toc212721004 \h </w:instrText>
        </w:r>
        <w:r>
          <w:rPr>
            <w:noProof/>
            <w:webHidden/>
          </w:rPr>
        </w:r>
        <w:r>
          <w:rPr>
            <w:noProof/>
            <w:webHidden/>
          </w:rPr>
          <w:fldChar w:fldCharType="separate"/>
        </w:r>
        <w:r w:rsidR="0078340B">
          <w:rPr>
            <w:noProof/>
            <w:webHidden/>
          </w:rPr>
          <w:t>54</w:t>
        </w:r>
        <w:r>
          <w:rPr>
            <w:noProof/>
            <w:webHidden/>
          </w:rPr>
          <w:fldChar w:fldCharType="end"/>
        </w:r>
      </w:hyperlink>
    </w:p>
    <w:p w14:paraId="51C966A7" w14:textId="51CF724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5" w:history="1">
        <w:r w:rsidRPr="00E00217">
          <w:rPr>
            <w:rStyle w:val="Lienhypertexte"/>
            <w:noProof/>
          </w:rPr>
          <w:t>3.3.3 Plateforme GitHub</w:t>
        </w:r>
        <w:r>
          <w:rPr>
            <w:noProof/>
            <w:webHidden/>
          </w:rPr>
          <w:tab/>
        </w:r>
        <w:r>
          <w:rPr>
            <w:noProof/>
            <w:webHidden/>
          </w:rPr>
          <w:fldChar w:fldCharType="begin"/>
        </w:r>
        <w:r>
          <w:rPr>
            <w:noProof/>
            <w:webHidden/>
          </w:rPr>
          <w:instrText xml:space="preserve"> PAGEREF _Toc212721005 \h </w:instrText>
        </w:r>
        <w:r>
          <w:rPr>
            <w:noProof/>
            <w:webHidden/>
          </w:rPr>
        </w:r>
        <w:r>
          <w:rPr>
            <w:noProof/>
            <w:webHidden/>
          </w:rPr>
          <w:fldChar w:fldCharType="separate"/>
        </w:r>
        <w:r w:rsidR="0078340B">
          <w:rPr>
            <w:noProof/>
            <w:webHidden/>
          </w:rPr>
          <w:t>54</w:t>
        </w:r>
        <w:r>
          <w:rPr>
            <w:noProof/>
            <w:webHidden/>
          </w:rPr>
          <w:fldChar w:fldCharType="end"/>
        </w:r>
      </w:hyperlink>
    </w:p>
    <w:p w14:paraId="3673F840" w14:textId="5A751D84"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6" w:history="1">
        <w:r w:rsidRPr="00E00217">
          <w:rPr>
            <w:rStyle w:val="Lienhypertexte"/>
            <w:noProof/>
          </w:rPr>
          <w:t>3.3.4 Plateforme Node.JS</w:t>
        </w:r>
        <w:r>
          <w:rPr>
            <w:noProof/>
            <w:webHidden/>
          </w:rPr>
          <w:tab/>
        </w:r>
        <w:r>
          <w:rPr>
            <w:noProof/>
            <w:webHidden/>
          </w:rPr>
          <w:fldChar w:fldCharType="begin"/>
        </w:r>
        <w:r>
          <w:rPr>
            <w:noProof/>
            <w:webHidden/>
          </w:rPr>
          <w:instrText xml:space="preserve"> PAGEREF _Toc212721006 \h </w:instrText>
        </w:r>
        <w:r>
          <w:rPr>
            <w:noProof/>
            <w:webHidden/>
          </w:rPr>
        </w:r>
        <w:r>
          <w:rPr>
            <w:noProof/>
            <w:webHidden/>
          </w:rPr>
          <w:fldChar w:fldCharType="separate"/>
        </w:r>
        <w:r w:rsidR="0078340B">
          <w:rPr>
            <w:noProof/>
            <w:webHidden/>
          </w:rPr>
          <w:t>55</w:t>
        </w:r>
        <w:r>
          <w:rPr>
            <w:noProof/>
            <w:webHidden/>
          </w:rPr>
          <w:fldChar w:fldCharType="end"/>
        </w:r>
      </w:hyperlink>
    </w:p>
    <w:p w14:paraId="1A077217" w14:textId="6F90052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07" w:history="1">
        <w:r w:rsidRPr="00E00217">
          <w:rPr>
            <w:rStyle w:val="Lienhypertexte"/>
            <w:noProof/>
          </w:rPr>
          <w:t>3.3.5 Logiciel X(cross) Apache MariaDB Perl PHP : Xampp</w:t>
        </w:r>
        <w:r>
          <w:rPr>
            <w:noProof/>
            <w:webHidden/>
          </w:rPr>
          <w:tab/>
        </w:r>
        <w:r>
          <w:rPr>
            <w:noProof/>
            <w:webHidden/>
          </w:rPr>
          <w:fldChar w:fldCharType="begin"/>
        </w:r>
        <w:r>
          <w:rPr>
            <w:noProof/>
            <w:webHidden/>
          </w:rPr>
          <w:instrText xml:space="preserve"> PAGEREF _Toc212721007 \h </w:instrText>
        </w:r>
        <w:r>
          <w:rPr>
            <w:noProof/>
            <w:webHidden/>
          </w:rPr>
        </w:r>
        <w:r>
          <w:rPr>
            <w:noProof/>
            <w:webHidden/>
          </w:rPr>
          <w:fldChar w:fldCharType="separate"/>
        </w:r>
        <w:r w:rsidR="0078340B">
          <w:rPr>
            <w:noProof/>
            <w:webHidden/>
          </w:rPr>
          <w:t>56</w:t>
        </w:r>
        <w:r>
          <w:rPr>
            <w:noProof/>
            <w:webHidden/>
          </w:rPr>
          <w:fldChar w:fldCharType="end"/>
        </w:r>
      </w:hyperlink>
    </w:p>
    <w:p w14:paraId="2AB090BB" w14:textId="705342B9"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08" w:history="1">
        <w:r w:rsidRPr="00E00217">
          <w:rPr>
            <w:rStyle w:val="Lienhypertexte"/>
            <w:noProof/>
            <w:snapToGrid w:val="0"/>
            <w:w w:val="0"/>
          </w:rPr>
          <w:t>3.4</w:t>
        </w:r>
        <w:r w:rsidRPr="00E00217">
          <w:rPr>
            <w:rStyle w:val="Lienhypertexte"/>
            <w:noProof/>
          </w:rPr>
          <w:t xml:space="preserve"> Base de données MySQL</w:t>
        </w:r>
        <w:r>
          <w:rPr>
            <w:noProof/>
            <w:webHidden/>
          </w:rPr>
          <w:tab/>
        </w:r>
        <w:r>
          <w:rPr>
            <w:noProof/>
            <w:webHidden/>
          </w:rPr>
          <w:fldChar w:fldCharType="begin"/>
        </w:r>
        <w:r>
          <w:rPr>
            <w:noProof/>
            <w:webHidden/>
          </w:rPr>
          <w:instrText xml:space="preserve"> PAGEREF _Toc212721008 \h </w:instrText>
        </w:r>
        <w:r>
          <w:rPr>
            <w:noProof/>
            <w:webHidden/>
          </w:rPr>
        </w:r>
        <w:r>
          <w:rPr>
            <w:noProof/>
            <w:webHidden/>
          </w:rPr>
          <w:fldChar w:fldCharType="separate"/>
        </w:r>
        <w:r w:rsidR="0078340B">
          <w:rPr>
            <w:noProof/>
            <w:webHidden/>
          </w:rPr>
          <w:t>56</w:t>
        </w:r>
        <w:r>
          <w:rPr>
            <w:noProof/>
            <w:webHidden/>
          </w:rPr>
          <w:fldChar w:fldCharType="end"/>
        </w:r>
      </w:hyperlink>
    </w:p>
    <w:p w14:paraId="52AD2E7F" w14:textId="6B73CC05"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09" w:history="1">
        <w:r w:rsidRPr="00E00217">
          <w:rPr>
            <w:rStyle w:val="Lienhypertexte"/>
            <w:noProof/>
            <w:snapToGrid w:val="0"/>
            <w:w w:val="0"/>
          </w:rPr>
          <w:t>3.5</w:t>
        </w:r>
        <w:r w:rsidRPr="00E00217">
          <w:rPr>
            <w:rStyle w:val="Lienhypertexte"/>
            <w:noProof/>
          </w:rPr>
          <w:t xml:space="preserve"> Interfaces graphiques</w:t>
        </w:r>
        <w:r>
          <w:rPr>
            <w:noProof/>
            <w:webHidden/>
          </w:rPr>
          <w:tab/>
        </w:r>
        <w:r>
          <w:rPr>
            <w:noProof/>
            <w:webHidden/>
          </w:rPr>
          <w:fldChar w:fldCharType="begin"/>
        </w:r>
        <w:r>
          <w:rPr>
            <w:noProof/>
            <w:webHidden/>
          </w:rPr>
          <w:instrText xml:space="preserve"> PAGEREF _Toc212721009 \h </w:instrText>
        </w:r>
        <w:r>
          <w:rPr>
            <w:noProof/>
            <w:webHidden/>
          </w:rPr>
        </w:r>
        <w:r>
          <w:rPr>
            <w:noProof/>
            <w:webHidden/>
          </w:rPr>
          <w:fldChar w:fldCharType="separate"/>
        </w:r>
        <w:r w:rsidR="0078340B">
          <w:rPr>
            <w:noProof/>
            <w:webHidden/>
          </w:rPr>
          <w:t>57</w:t>
        </w:r>
        <w:r>
          <w:rPr>
            <w:noProof/>
            <w:webHidden/>
          </w:rPr>
          <w:fldChar w:fldCharType="end"/>
        </w:r>
      </w:hyperlink>
    </w:p>
    <w:p w14:paraId="58DDB2CD" w14:textId="094FDAC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0" w:history="1">
        <w:r w:rsidRPr="00E00217">
          <w:rPr>
            <w:rStyle w:val="Lienhypertexte"/>
            <w:noProof/>
          </w:rPr>
          <w:t>3.5.1 Page d’accueil d’UniSphere</w:t>
        </w:r>
        <w:r>
          <w:rPr>
            <w:noProof/>
            <w:webHidden/>
          </w:rPr>
          <w:tab/>
        </w:r>
        <w:r>
          <w:rPr>
            <w:noProof/>
            <w:webHidden/>
          </w:rPr>
          <w:fldChar w:fldCharType="begin"/>
        </w:r>
        <w:r>
          <w:rPr>
            <w:noProof/>
            <w:webHidden/>
          </w:rPr>
          <w:instrText xml:space="preserve"> PAGEREF _Toc212721010 \h </w:instrText>
        </w:r>
        <w:r>
          <w:rPr>
            <w:noProof/>
            <w:webHidden/>
          </w:rPr>
        </w:r>
        <w:r>
          <w:rPr>
            <w:noProof/>
            <w:webHidden/>
          </w:rPr>
          <w:fldChar w:fldCharType="separate"/>
        </w:r>
        <w:r w:rsidR="0078340B">
          <w:rPr>
            <w:noProof/>
            <w:webHidden/>
          </w:rPr>
          <w:t>57</w:t>
        </w:r>
        <w:r>
          <w:rPr>
            <w:noProof/>
            <w:webHidden/>
          </w:rPr>
          <w:fldChar w:fldCharType="end"/>
        </w:r>
      </w:hyperlink>
    </w:p>
    <w:p w14:paraId="4C213531" w14:textId="317503F5"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1" w:history="1">
        <w:r w:rsidRPr="00E00217">
          <w:rPr>
            <w:rStyle w:val="Lienhypertexte"/>
            <w:noProof/>
          </w:rPr>
          <w:t>3.5.2 Page d’authentification</w:t>
        </w:r>
        <w:r>
          <w:rPr>
            <w:noProof/>
            <w:webHidden/>
          </w:rPr>
          <w:tab/>
        </w:r>
        <w:r>
          <w:rPr>
            <w:noProof/>
            <w:webHidden/>
          </w:rPr>
          <w:fldChar w:fldCharType="begin"/>
        </w:r>
        <w:r>
          <w:rPr>
            <w:noProof/>
            <w:webHidden/>
          </w:rPr>
          <w:instrText xml:space="preserve"> PAGEREF _Toc212721011 \h </w:instrText>
        </w:r>
        <w:r>
          <w:rPr>
            <w:noProof/>
            <w:webHidden/>
          </w:rPr>
        </w:r>
        <w:r>
          <w:rPr>
            <w:noProof/>
            <w:webHidden/>
          </w:rPr>
          <w:fldChar w:fldCharType="separate"/>
        </w:r>
        <w:r w:rsidR="0078340B">
          <w:rPr>
            <w:noProof/>
            <w:webHidden/>
          </w:rPr>
          <w:t>58</w:t>
        </w:r>
        <w:r>
          <w:rPr>
            <w:noProof/>
            <w:webHidden/>
          </w:rPr>
          <w:fldChar w:fldCharType="end"/>
        </w:r>
      </w:hyperlink>
    </w:p>
    <w:p w14:paraId="31028706" w14:textId="4AF2CEAB"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2" w:history="1">
        <w:r w:rsidRPr="00E00217">
          <w:rPr>
            <w:rStyle w:val="Lienhypertexte"/>
            <w:noProof/>
          </w:rPr>
          <w:t>3.5.3 Tableau de bord étudiant</w:t>
        </w:r>
        <w:r>
          <w:rPr>
            <w:noProof/>
            <w:webHidden/>
          </w:rPr>
          <w:tab/>
        </w:r>
        <w:r>
          <w:rPr>
            <w:noProof/>
            <w:webHidden/>
          </w:rPr>
          <w:fldChar w:fldCharType="begin"/>
        </w:r>
        <w:r>
          <w:rPr>
            <w:noProof/>
            <w:webHidden/>
          </w:rPr>
          <w:instrText xml:space="preserve"> PAGEREF _Toc212721012 \h </w:instrText>
        </w:r>
        <w:r>
          <w:rPr>
            <w:noProof/>
            <w:webHidden/>
          </w:rPr>
        </w:r>
        <w:r>
          <w:rPr>
            <w:noProof/>
            <w:webHidden/>
          </w:rPr>
          <w:fldChar w:fldCharType="separate"/>
        </w:r>
        <w:r w:rsidR="0078340B">
          <w:rPr>
            <w:noProof/>
            <w:webHidden/>
          </w:rPr>
          <w:t>58</w:t>
        </w:r>
        <w:r>
          <w:rPr>
            <w:noProof/>
            <w:webHidden/>
          </w:rPr>
          <w:fldChar w:fldCharType="end"/>
        </w:r>
      </w:hyperlink>
    </w:p>
    <w:p w14:paraId="4902AC13" w14:textId="7C11D412"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3" w:history="1">
        <w:r w:rsidRPr="00E00217">
          <w:rPr>
            <w:rStyle w:val="Lienhypertexte"/>
            <w:noProof/>
          </w:rPr>
          <w:t>3.5.4 Liste des cours de l’étudiant</w:t>
        </w:r>
        <w:r>
          <w:rPr>
            <w:noProof/>
            <w:webHidden/>
          </w:rPr>
          <w:tab/>
        </w:r>
        <w:r>
          <w:rPr>
            <w:noProof/>
            <w:webHidden/>
          </w:rPr>
          <w:fldChar w:fldCharType="begin"/>
        </w:r>
        <w:r>
          <w:rPr>
            <w:noProof/>
            <w:webHidden/>
          </w:rPr>
          <w:instrText xml:space="preserve"> PAGEREF _Toc212721013 \h </w:instrText>
        </w:r>
        <w:r>
          <w:rPr>
            <w:noProof/>
            <w:webHidden/>
          </w:rPr>
        </w:r>
        <w:r>
          <w:rPr>
            <w:noProof/>
            <w:webHidden/>
          </w:rPr>
          <w:fldChar w:fldCharType="separate"/>
        </w:r>
        <w:r w:rsidR="0078340B">
          <w:rPr>
            <w:noProof/>
            <w:webHidden/>
          </w:rPr>
          <w:t>59</w:t>
        </w:r>
        <w:r>
          <w:rPr>
            <w:noProof/>
            <w:webHidden/>
          </w:rPr>
          <w:fldChar w:fldCharType="end"/>
        </w:r>
      </w:hyperlink>
    </w:p>
    <w:p w14:paraId="069025E7" w14:textId="0045D162"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4" w:history="1">
        <w:r w:rsidRPr="00E00217">
          <w:rPr>
            <w:rStyle w:val="Lienhypertexte"/>
            <w:noProof/>
          </w:rPr>
          <w:t>3.5.5 Affichage d’un cours</w:t>
        </w:r>
        <w:r>
          <w:rPr>
            <w:noProof/>
            <w:webHidden/>
          </w:rPr>
          <w:tab/>
        </w:r>
        <w:r>
          <w:rPr>
            <w:noProof/>
            <w:webHidden/>
          </w:rPr>
          <w:fldChar w:fldCharType="begin"/>
        </w:r>
        <w:r>
          <w:rPr>
            <w:noProof/>
            <w:webHidden/>
          </w:rPr>
          <w:instrText xml:space="preserve"> PAGEREF _Toc212721014 \h </w:instrText>
        </w:r>
        <w:r>
          <w:rPr>
            <w:noProof/>
            <w:webHidden/>
          </w:rPr>
        </w:r>
        <w:r>
          <w:rPr>
            <w:noProof/>
            <w:webHidden/>
          </w:rPr>
          <w:fldChar w:fldCharType="separate"/>
        </w:r>
        <w:r w:rsidR="0078340B">
          <w:rPr>
            <w:noProof/>
            <w:webHidden/>
          </w:rPr>
          <w:t>60</w:t>
        </w:r>
        <w:r>
          <w:rPr>
            <w:noProof/>
            <w:webHidden/>
          </w:rPr>
          <w:fldChar w:fldCharType="end"/>
        </w:r>
      </w:hyperlink>
    </w:p>
    <w:p w14:paraId="630ACFF4" w14:textId="3540478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5" w:history="1">
        <w:r w:rsidRPr="00E00217">
          <w:rPr>
            <w:rStyle w:val="Lienhypertexte"/>
            <w:noProof/>
          </w:rPr>
          <w:t>3.5.6 Tableau de bord enseignants</w:t>
        </w:r>
        <w:r>
          <w:rPr>
            <w:noProof/>
            <w:webHidden/>
          </w:rPr>
          <w:tab/>
        </w:r>
        <w:r>
          <w:rPr>
            <w:noProof/>
            <w:webHidden/>
          </w:rPr>
          <w:fldChar w:fldCharType="begin"/>
        </w:r>
        <w:r>
          <w:rPr>
            <w:noProof/>
            <w:webHidden/>
          </w:rPr>
          <w:instrText xml:space="preserve"> PAGEREF _Toc212721015 \h </w:instrText>
        </w:r>
        <w:r>
          <w:rPr>
            <w:noProof/>
            <w:webHidden/>
          </w:rPr>
        </w:r>
        <w:r>
          <w:rPr>
            <w:noProof/>
            <w:webHidden/>
          </w:rPr>
          <w:fldChar w:fldCharType="separate"/>
        </w:r>
        <w:r w:rsidR="0078340B">
          <w:rPr>
            <w:noProof/>
            <w:webHidden/>
          </w:rPr>
          <w:t>60</w:t>
        </w:r>
        <w:r>
          <w:rPr>
            <w:noProof/>
            <w:webHidden/>
          </w:rPr>
          <w:fldChar w:fldCharType="end"/>
        </w:r>
      </w:hyperlink>
    </w:p>
    <w:p w14:paraId="30D8B6F5" w14:textId="26A3A0D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6" w:history="1">
        <w:r w:rsidRPr="00E00217">
          <w:rPr>
            <w:rStyle w:val="Lienhypertexte"/>
            <w:noProof/>
          </w:rPr>
          <w:t>3.5.7 Liste des classes de l’enseignant</w:t>
        </w:r>
        <w:r>
          <w:rPr>
            <w:noProof/>
            <w:webHidden/>
          </w:rPr>
          <w:tab/>
        </w:r>
        <w:r>
          <w:rPr>
            <w:noProof/>
            <w:webHidden/>
          </w:rPr>
          <w:fldChar w:fldCharType="begin"/>
        </w:r>
        <w:r>
          <w:rPr>
            <w:noProof/>
            <w:webHidden/>
          </w:rPr>
          <w:instrText xml:space="preserve"> PAGEREF _Toc212721016 \h </w:instrText>
        </w:r>
        <w:r>
          <w:rPr>
            <w:noProof/>
            <w:webHidden/>
          </w:rPr>
        </w:r>
        <w:r>
          <w:rPr>
            <w:noProof/>
            <w:webHidden/>
          </w:rPr>
          <w:fldChar w:fldCharType="separate"/>
        </w:r>
        <w:r w:rsidR="0078340B">
          <w:rPr>
            <w:noProof/>
            <w:webHidden/>
          </w:rPr>
          <w:t>61</w:t>
        </w:r>
        <w:r>
          <w:rPr>
            <w:noProof/>
            <w:webHidden/>
          </w:rPr>
          <w:fldChar w:fldCharType="end"/>
        </w:r>
      </w:hyperlink>
    </w:p>
    <w:p w14:paraId="04EF9D63" w14:textId="5B53E063"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7" w:history="1">
        <w:r w:rsidRPr="00E00217">
          <w:rPr>
            <w:rStyle w:val="Lienhypertexte"/>
            <w:noProof/>
          </w:rPr>
          <w:t>3.5.8 Liste des cours de l’enseignant</w:t>
        </w:r>
        <w:r>
          <w:rPr>
            <w:noProof/>
            <w:webHidden/>
          </w:rPr>
          <w:tab/>
        </w:r>
        <w:r>
          <w:rPr>
            <w:noProof/>
            <w:webHidden/>
          </w:rPr>
          <w:fldChar w:fldCharType="begin"/>
        </w:r>
        <w:r>
          <w:rPr>
            <w:noProof/>
            <w:webHidden/>
          </w:rPr>
          <w:instrText xml:space="preserve"> PAGEREF _Toc212721017 \h </w:instrText>
        </w:r>
        <w:r>
          <w:rPr>
            <w:noProof/>
            <w:webHidden/>
          </w:rPr>
        </w:r>
        <w:r>
          <w:rPr>
            <w:noProof/>
            <w:webHidden/>
          </w:rPr>
          <w:fldChar w:fldCharType="separate"/>
        </w:r>
        <w:r w:rsidR="0078340B">
          <w:rPr>
            <w:noProof/>
            <w:webHidden/>
          </w:rPr>
          <w:t>61</w:t>
        </w:r>
        <w:r>
          <w:rPr>
            <w:noProof/>
            <w:webHidden/>
          </w:rPr>
          <w:fldChar w:fldCharType="end"/>
        </w:r>
      </w:hyperlink>
    </w:p>
    <w:p w14:paraId="7775A445" w14:textId="50C2AB44"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8" w:history="1">
        <w:r w:rsidRPr="00E00217">
          <w:rPr>
            <w:rStyle w:val="Lienhypertexte"/>
            <w:noProof/>
          </w:rPr>
          <w:t>3.5.9 Tableau de bord de l’administrateur</w:t>
        </w:r>
        <w:r>
          <w:rPr>
            <w:noProof/>
            <w:webHidden/>
          </w:rPr>
          <w:tab/>
        </w:r>
        <w:r>
          <w:rPr>
            <w:noProof/>
            <w:webHidden/>
          </w:rPr>
          <w:fldChar w:fldCharType="begin"/>
        </w:r>
        <w:r>
          <w:rPr>
            <w:noProof/>
            <w:webHidden/>
          </w:rPr>
          <w:instrText xml:space="preserve"> PAGEREF _Toc212721018 \h </w:instrText>
        </w:r>
        <w:r>
          <w:rPr>
            <w:noProof/>
            <w:webHidden/>
          </w:rPr>
        </w:r>
        <w:r>
          <w:rPr>
            <w:noProof/>
            <w:webHidden/>
          </w:rPr>
          <w:fldChar w:fldCharType="separate"/>
        </w:r>
        <w:r w:rsidR="0078340B">
          <w:rPr>
            <w:noProof/>
            <w:webHidden/>
          </w:rPr>
          <w:t>62</w:t>
        </w:r>
        <w:r>
          <w:rPr>
            <w:noProof/>
            <w:webHidden/>
          </w:rPr>
          <w:fldChar w:fldCharType="end"/>
        </w:r>
      </w:hyperlink>
    </w:p>
    <w:p w14:paraId="772BEBF1" w14:textId="1691AE7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19" w:history="1">
        <w:r w:rsidRPr="00E00217">
          <w:rPr>
            <w:rStyle w:val="Lienhypertexte"/>
            <w:noProof/>
          </w:rPr>
          <w:t>3.5.10 Gestionnaire des classes</w:t>
        </w:r>
        <w:r>
          <w:rPr>
            <w:noProof/>
            <w:webHidden/>
          </w:rPr>
          <w:tab/>
        </w:r>
        <w:r>
          <w:rPr>
            <w:noProof/>
            <w:webHidden/>
          </w:rPr>
          <w:fldChar w:fldCharType="begin"/>
        </w:r>
        <w:r>
          <w:rPr>
            <w:noProof/>
            <w:webHidden/>
          </w:rPr>
          <w:instrText xml:space="preserve"> PAGEREF _Toc212721019 \h </w:instrText>
        </w:r>
        <w:r>
          <w:rPr>
            <w:noProof/>
            <w:webHidden/>
          </w:rPr>
        </w:r>
        <w:r>
          <w:rPr>
            <w:noProof/>
            <w:webHidden/>
          </w:rPr>
          <w:fldChar w:fldCharType="separate"/>
        </w:r>
        <w:r w:rsidR="0078340B">
          <w:rPr>
            <w:noProof/>
            <w:webHidden/>
          </w:rPr>
          <w:t>63</w:t>
        </w:r>
        <w:r>
          <w:rPr>
            <w:noProof/>
            <w:webHidden/>
          </w:rPr>
          <w:fldChar w:fldCharType="end"/>
        </w:r>
      </w:hyperlink>
    </w:p>
    <w:p w14:paraId="6B076692" w14:textId="10563055"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0" w:history="1">
        <w:r w:rsidRPr="00E00217">
          <w:rPr>
            <w:rStyle w:val="Lienhypertexte"/>
            <w:noProof/>
          </w:rPr>
          <w:t>3.5.11 Gestionnaire des cours</w:t>
        </w:r>
        <w:r>
          <w:rPr>
            <w:noProof/>
            <w:webHidden/>
          </w:rPr>
          <w:tab/>
        </w:r>
        <w:r>
          <w:rPr>
            <w:noProof/>
            <w:webHidden/>
          </w:rPr>
          <w:fldChar w:fldCharType="begin"/>
        </w:r>
        <w:r>
          <w:rPr>
            <w:noProof/>
            <w:webHidden/>
          </w:rPr>
          <w:instrText xml:space="preserve"> PAGEREF _Toc212721020 \h </w:instrText>
        </w:r>
        <w:r>
          <w:rPr>
            <w:noProof/>
            <w:webHidden/>
          </w:rPr>
        </w:r>
        <w:r>
          <w:rPr>
            <w:noProof/>
            <w:webHidden/>
          </w:rPr>
          <w:fldChar w:fldCharType="separate"/>
        </w:r>
        <w:r w:rsidR="0078340B">
          <w:rPr>
            <w:noProof/>
            <w:webHidden/>
          </w:rPr>
          <w:t>64</w:t>
        </w:r>
        <w:r>
          <w:rPr>
            <w:noProof/>
            <w:webHidden/>
          </w:rPr>
          <w:fldChar w:fldCharType="end"/>
        </w:r>
      </w:hyperlink>
    </w:p>
    <w:p w14:paraId="15F6F025" w14:textId="008F43A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1" w:history="1">
        <w:r w:rsidRPr="00E00217">
          <w:rPr>
            <w:rStyle w:val="Lienhypertexte"/>
            <w:noProof/>
          </w:rPr>
          <w:t>3.5.12 Gestionnaire des annonces</w:t>
        </w:r>
        <w:r>
          <w:rPr>
            <w:noProof/>
            <w:webHidden/>
          </w:rPr>
          <w:tab/>
        </w:r>
        <w:r>
          <w:rPr>
            <w:noProof/>
            <w:webHidden/>
          </w:rPr>
          <w:fldChar w:fldCharType="begin"/>
        </w:r>
        <w:r>
          <w:rPr>
            <w:noProof/>
            <w:webHidden/>
          </w:rPr>
          <w:instrText xml:space="preserve"> PAGEREF _Toc212721021 \h </w:instrText>
        </w:r>
        <w:r>
          <w:rPr>
            <w:noProof/>
            <w:webHidden/>
          </w:rPr>
        </w:r>
        <w:r>
          <w:rPr>
            <w:noProof/>
            <w:webHidden/>
          </w:rPr>
          <w:fldChar w:fldCharType="separate"/>
        </w:r>
        <w:r w:rsidR="0078340B">
          <w:rPr>
            <w:noProof/>
            <w:webHidden/>
          </w:rPr>
          <w:t>64</w:t>
        </w:r>
        <w:r>
          <w:rPr>
            <w:noProof/>
            <w:webHidden/>
          </w:rPr>
          <w:fldChar w:fldCharType="end"/>
        </w:r>
      </w:hyperlink>
    </w:p>
    <w:p w14:paraId="3D676DB8" w14:textId="537B1025"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2" w:history="1">
        <w:r w:rsidRPr="00E00217">
          <w:rPr>
            <w:rStyle w:val="Lienhypertexte"/>
            <w:noProof/>
          </w:rPr>
          <w:t>3.5.13 Messagerie</w:t>
        </w:r>
        <w:r>
          <w:rPr>
            <w:noProof/>
            <w:webHidden/>
          </w:rPr>
          <w:tab/>
        </w:r>
        <w:r>
          <w:rPr>
            <w:noProof/>
            <w:webHidden/>
          </w:rPr>
          <w:fldChar w:fldCharType="begin"/>
        </w:r>
        <w:r>
          <w:rPr>
            <w:noProof/>
            <w:webHidden/>
          </w:rPr>
          <w:instrText xml:space="preserve"> PAGEREF _Toc212721022 \h </w:instrText>
        </w:r>
        <w:r>
          <w:rPr>
            <w:noProof/>
            <w:webHidden/>
          </w:rPr>
        </w:r>
        <w:r>
          <w:rPr>
            <w:noProof/>
            <w:webHidden/>
          </w:rPr>
          <w:fldChar w:fldCharType="separate"/>
        </w:r>
        <w:r w:rsidR="0078340B">
          <w:rPr>
            <w:noProof/>
            <w:webHidden/>
          </w:rPr>
          <w:t>65</w:t>
        </w:r>
        <w:r>
          <w:rPr>
            <w:noProof/>
            <w:webHidden/>
          </w:rPr>
          <w:fldChar w:fldCharType="end"/>
        </w:r>
      </w:hyperlink>
    </w:p>
    <w:p w14:paraId="43E9011D" w14:textId="01243917"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23" w:history="1">
        <w:r w:rsidRPr="00E00217">
          <w:rPr>
            <w:rStyle w:val="Lienhypertexte"/>
            <w:noProof/>
            <w:snapToGrid w:val="0"/>
            <w:w w:val="0"/>
          </w:rPr>
          <w:t>3.6</w:t>
        </w:r>
        <w:r w:rsidRPr="00E00217">
          <w:rPr>
            <w:rStyle w:val="Lienhypertexte"/>
            <w:noProof/>
          </w:rPr>
          <w:t xml:space="preserve"> Conclusion</w:t>
        </w:r>
        <w:r>
          <w:rPr>
            <w:noProof/>
            <w:webHidden/>
          </w:rPr>
          <w:tab/>
        </w:r>
        <w:r>
          <w:rPr>
            <w:noProof/>
            <w:webHidden/>
          </w:rPr>
          <w:fldChar w:fldCharType="begin"/>
        </w:r>
        <w:r>
          <w:rPr>
            <w:noProof/>
            <w:webHidden/>
          </w:rPr>
          <w:instrText xml:space="preserve"> PAGEREF _Toc212721023 \h </w:instrText>
        </w:r>
        <w:r>
          <w:rPr>
            <w:noProof/>
            <w:webHidden/>
          </w:rPr>
        </w:r>
        <w:r>
          <w:rPr>
            <w:noProof/>
            <w:webHidden/>
          </w:rPr>
          <w:fldChar w:fldCharType="separate"/>
        </w:r>
        <w:r w:rsidR="0078340B">
          <w:rPr>
            <w:noProof/>
            <w:webHidden/>
          </w:rPr>
          <w:t>67</w:t>
        </w:r>
        <w:r>
          <w:rPr>
            <w:noProof/>
            <w:webHidden/>
          </w:rPr>
          <w:fldChar w:fldCharType="end"/>
        </w:r>
      </w:hyperlink>
    </w:p>
    <w:p w14:paraId="5CDC8422" w14:textId="01611FCC"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24" w:history="1">
        <w:r w:rsidRPr="00E00217">
          <w:rPr>
            <w:rStyle w:val="Lienhypertexte"/>
            <w:noProof/>
          </w:rPr>
          <w:t>CHAPITRE 4 EVALUATION ET PERSPECTIVE D’AMELIORATION DU PROJET</w:t>
        </w:r>
        <w:r>
          <w:rPr>
            <w:noProof/>
            <w:webHidden/>
          </w:rPr>
          <w:tab/>
        </w:r>
        <w:r>
          <w:rPr>
            <w:noProof/>
            <w:webHidden/>
          </w:rPr>
          <w:fldChar w:fldCharType="begin"/>
        </w:r>
        <w:r>
          <w:rPr>
            <w:noProof/>
            <w:webHidden/>
          </w:rPr>
          <w:instrText xml:space="preserve"> PAGEREF _Toc212721024 \h </w:instrText>
        </w:r>
        <w:r>
          <w:rPr>
            <w:noProof/>
            <w:webHidden/>
          </w:rPr>
        </w:r>
        <w:r>
          <w:rPr>
            <w:noProof/>
            <w:webHidden/>
          </w:rPr>
          <w:fldChar w:fldCharType="separate"/>
        </w:r>
        <w:r w:rsidR="0078340B">
          <w:rPr>
            <w:noProof/>
            <w:webHidden/>
          </w:rPr>
          <w:t>68</w:t>
        </w:r>
        <w:r>
          <w:rPr>
            <w:noProof/>
            <w:webHidden/>
          </w:rPr>
          <w:fldChar w:fldCharType="end"/>
        </w:r>
      </w:hyperlink>
    </w:p>
    <w:p w14:paraId="12C5FAF3" w14:textId="4E01ADE7"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25" w:history="1">
        <w:r w:rsidRPr="00E00217">
          <w:rPr>
            <w:rStyle w:val="Lienhypertexte"/>
            <w:noProof/>
            <w:snapToGrid w:val="0"/>
            <w:w w:val="0"/>
          </w:rPr>
          <w:t>4.1</w:t>
        </w:r>
        <w:r w:rsidRPr="00E00217">
          <w:rPr>
            <w:rStyle w:val="Lienhypertexte"/>
            <w:noProof/>
          </w:rPr>
          <w:t xml:space="preserve"> Introduction</w:t>
        </w:r>
        <w:r>
          <w:rPr>
            <w:noProof/>
            <w:webHidden/>
          </w:rPr>
          <w:tab/>
        </w:r>
        <w:r>
          <w:rPr>
            <w:noProof/>
            <w:webHidden/>
          </w:rPr>
          <w:fldChar w:fldCharType="begin"/>
        </w:r>
        <w:r>
          <w:rPr>
            <w:noProof/>
            <w:webHidden/>
          </w:rPr>
          <w:instrText xml:space="preserve"> PAGEREF _Toc212721025 \h </w:instrText>
        </w:r>
        <w:r>
          <w:rPr>
            <w:noProof/>
            <w:webHidden/>
          </w:rPr>
        </w:r>
        <w:r>
          <w:rPr>
            <w:noProof/>
            <w:webHidden/>
          </w:rPr>
          <w:fldChar w:fldCharType="separate"/>
        </w:r>
        <w:r w:rsidR="0078340B">
          <w:rPr>
            <w:noProof/>
            <w:webHidden/>
          </w:rPr>
          <w:t>68</w:t>
        </w:r>
        <w:r>
          <w:rPr>
            <w:noProof/>
            <w:webHidden/>
          </w:rPr>
          <w:fldChar w:fldCharType="end"/>
        </w:r>
      </w:hyperlink>
    </w:p>
    <w:p w14:paraId="5038F3A6" w14:textId="142ECC5D"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26" w:history="1">
        <w:r w:rsidRPr="00E00217">
          <w:rPr>
            <w:rStyle w:val="Lienhypertexte"/>
            <w:noProof/>
            <w:snapToGrid w:val="0"/>
            <w:w w:val="0"/>
          </w:rPr>
          <w:t>4.2</w:t>
        </w:r>
        <w:r w:rsidRPr="00E00217">
          <w:rPr>
            <w:rStyle w:val="Lienhypertexte"/>
            <w:noProof/>
          </w:rPr>
          <w:t xml:space="preserve"> Méthodologie d’évaluation</w:t>
        </w:r>
        <w:r>
          <w:rPr>
            <w:noProof/>
            <w:webHidden/>
          </w:rPr>
          <w:tab/>
        </w:r>
        <w:r>
          <w:rPr>
            <w:noProof/>
            <w:webHidden/>
          </w:rPr>
          <w:fldChar w:fldCharType="begin"/>
        </w:r>
        <w:r>
          <w:rPr>
            <w:noProof/>
            <w:webHidden/>
          </w:rPr>
          <w:instrText xml:space="preserve"> PAGEREF _Toc212721026 \h </w:instrText>
        </w:r>
        <w:r>
          <w:rPr>
            <w:noProof/>
            <w:webHidden/>
          </w:rPr>
        </w:r>
        <w:r>
          <w:rPr>
            <w:noProof/>
            <w:webHidden/>
          </w:rPr>
          <w:fldChar w:fldCharType="separate"/>
        </w:r>
        <w:r w:rsidR="0078340B">
          <w:rPr>
            <w:noProof/>
            <w:webHidden/>
          </w:rPr>
          <w:t>68</w:t>
        </w:r>
        <w:r>
          <w:rPr>
            <w:noProof/>
            <w:webHidden/>
          </w:rPr>
          <w:fldChar w:fldCharType="end"/>
        </w:r>
      </w:hyperlink>
    </w:p>
    <w:p w14:paraId="33E80A10" w14:textId="012AE0B2"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7" w:history="1">
        <w:r w:rsidRPr="00E00217">
          <w:rPr>
            <w:rStyle w:val="Lienhypertexte"/>
            <w:noProof/>
          </w:rPr>
          <w:t>4.2.1 Cadre méthodologie générale</w:t>
        </w:r>
        <w:r>
          <w:rPr>
            <w:noProof/>
            <w:webHidden/>
          </w:rPr>
          <w:tab/>
        </w:r>
        <w:r>
          <w:rPr>
            <w:noProof/>
            <w:webHidden/>
          </w:rPr>
          <w:fldChar w:fldCharType="begin"/>
        </w:r>
        <w:r>
          <w:rPr>
            <w:noProof/>
            <w:webHidden/>
          </w:rPr>
          <w:instrText xml:space="preserve"> PAGEREF _Toc212721027 \h </w:instrText>
        </w:r>
        <w:r>
          <w:rPr>
            <w:noProof/>
            <w:webHidden/>
          </w:rPr>
        </w:r>
        <w:r>
          <w:rPr>
            <w:noProof/>
            <w:webHidden/>
          </w:rPr>
          <w:fldChar w:fldCharType="separate"/>
        </w:r>
        <w:r w:rsidR="0078340B">
          <w:rPr>
            <w:noProof/>
            <w:webHidden/>
          </w:rPr>
          <w:t>68</w:t>
        </w:r>
        <w:r>
          <w:rPr>
            <w:noProof/>
            <w:webHidden/>
          </w:rPr>
          <w:fldChar w:fldCharType="end"/>
        </w:r>
      </w:hyperlink>
    </w:p>
    <w:p w14:paraId="67D6CAB9" w14:textId="04E03D4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8" w:history="1">
        <w:r w:rsidRPr="00E00217">
          <w:rPr>
            <w:rStyle w:val="Lienhypertexte"/>
            <w:noProof/>
          </w:rPr>
          <w:t>4.2.2 Protocol d’évaluation détaillé</w:t>
        </w:r>
        <w:r>
          <w:rPr>
            <w:noProof/>
            <w:webHidden/>
          </w:rPr>
          <w:tab/>
        </w:r>
        <w:r>
          <w:rPr>
            <w:noProof/>
            <w:webHidden/>
          </w:rPr>
          <w:fldChar w:fldCharType="begin"/>
        </w:r>
        <w:r>
          <w:rPr>
            <w:noProof/>
            <w:webHidden/>
          </w:rPr>
          <w:instrText xml:space="preserve"> PAGEREF _Toc212721028 \h </w:instrText>
        </w:r>
        <w:r>
          <w:rPr>
            <w:noProof/>
            <w:webHidden/>
          </w:rPr>
        </w:r>
        <w:r>
          <w:rPr>
            <w:noProof/>
            <w:webHidden/>
          </w:rPr>
          <w:fldChar w:fldCharType="separate"/>
        </w:r>
        <w:r w:rsidR="0078340B">
          <w:rPr>
            <w:noProof/>
            <w:webHidden/>
          </w:rPr>
          <w:t>69</w:t>
        </w:r>
        <w:r>
          <w:rPr>
            <w:noProof/>
            <w:webHidden/>
          </w:rPr>
          <w:fldChar w:fldCharType="end"/>
        </w:r>
      </w:hyperlink>
    </w:p>
    <w:p w14:paraId="362BFCEA" w14:textId="4E4CA07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29" w:history="1">
        <w:r w:rsidRPr="00E00217">
          <w:rPr>
            <w:rStyle w:val="Lienhypertexte"/>
            <w:noProof/>
          </w:rPr>
          <w:t>4.2.3 Profile des utilisateurs pour les tests</w:t>
        </w:r>
        <w:r>
          <w:rPr>
            <w:noProof/>
            <w:webHidden/>
          </w:rPr>
          <w:tab/>
        </w:r>
        <w:r>
          <w:rPr>
            <w:noProof/>
            <w:webHidden/>
          </w:rPr>
          <w:fldChar w:fldCharType="begin"/>
        </w:r>
        <w:r>
          <w:rPr>
            <w:noProof/>
            <w:webHidden/>
          </w:rPr>
          <w:instrText xml:space="preserve"> PAGEREF _Toc212721029 \h </w:instrText>
        </w:r>
        <w:r>
          <w:rPr>
            <w:noProof/>
            <w:webHidden/>
          </w:rPr>
        </w:r>
        <w:r>
          <w:rPr>
            <w:noProof/>
            <w:webHidden/>
          </w:rPr>
          <w:fldChar w:fldCharType="separate"/>
        </w:r>
        <w:r w:rsidR="0078340B">
          <w:rPr>
            <w:noProof/>
            <w:webHidden/>
          </w:rPr>
          <w:t>69</w:t>
        </w:r>
        <w:r>
          <w:rPr>
            <w:noProof/>
            <w:webHidden/>
          </w:rPr>
          <w:fldChar w:fldCharType="end"/>
        </w:r>
      </w:hyperlink>
    </w:p>
    <w:p w14:paraId="50927174" w14:textId="6A5FB1E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0" w:history="1">
        <w:r w:rsidRPr="00E00217">
          <w:rPr>
            <w:rStyle w:val="Lienhypertexte"/>
            <w:noProof/>
          </w:rPr>
          <w:t>4.2.4 Instrument de collecte de données</w:t>
        </w:r>
        <w:r>
          <w:rPr>
            <w:noProof/>
            <w:webHidden/>
          </w:rPr>
          <w:tab/>
        </w:r>
        <w:r>
          <w:rPr>
            <w:noProof/>
            <w:webHidden/>
          </w:rPr>
          <w:fldChar w:fldCharType="begin"/>
        </w:r>
        <w:r>
          <w:rPr>
            <w:noProof/>
            <w:webHidden/>
          </w:rPr>
          <w:instrText xml:space="preserve"> PAGEREF _Toc212721030 \h </w:instrText>
        </w:r>
        <w:r>
          <w:rPr>
            <w:noProof/>
            <w:webHidden/>
          </w:rPr>
        </w:r>
        <w:r>
          <w:rPr>
            <w:noProof/>
            <w:webHidden/>
          </w:rPr>
          <w:fldChar w:fldCharType="separate"/>
        </w:r>
        <w:r w:rsidR="0078340B">
          <w:rPr>
            <w:noProof/>
            <w:webHidden/>
          </w:rPr>
          <w:t>70</w:t>
        </w:r>
        <w:r>
          <w:rPr>
            <w:noProof/>
            <w:webHidden/>
          </w:rPr>
          <w:fldChar w:fldCharType="end"/>
        </w:r>
      </w:hyperlink>
    </w:p>
    <w:p w14:paraId="1D173DD1" w14:textId="61FB1AE5"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31" w:history="1">
        <w:r w:rsidRPr="00E00217">
          <w:rPr>
            <w:rStyle w:val="Lienhypertexte"/>
            <w:noProof/>
            <w:snapToGrid w:val="0"/>
            <w:w w:val="0"/>
          </w:rPr>
          <w:t>4.3</w:t>
        </w:r>
        <w:r w:rsidRPr="00E00217">
          <w:rPr>
            <w:rStyle w:val="Lienhypertexte"/>
            <w:noProof/>
          </w:rPr>
          <w:t xml:space="preserve"> Résultats de l’évaluation fonctionnelle</w:t>
        </w:r>
        <w:r>
          <w:rPr>
            <w:noProof/>
            <w:webHidden/>
          </w:rPr>
          <w:tab/>
        </w:r>
        <w:r>
          <w:rPr>
            <w:noProof/>
            <w:webHidden/>
          </w:rPr>
          <w:fldChar w:fldCharType="begin"/>
        </w:r>
        <w:r>
          <w:rPr>
            <w:noProof/>
            <w:webHidden/>
          </w:rPr>
          <w:instrText xml:space="preserve"> PAGEREF _Toc212721031 \h </w:instrText>
        </w:r>
        <w:r>
          <w:rPr>
            <w:noProof/>
            <w:webHidden/>
          </w:rPr>
        </w:r>
        <w:r>
          <w:rPr>
            <w:noProof/>
            <w:webHidden/>
          </w:rPr>
          <w:fldChar w:fldCharType="separate"/>
        </w:r>
        <w:r w:rsidR="0078340B">
          <w:rPr>
            <w:noProof/>
            <w:webHidden/>
          </w:rPr>
          <w:t>70</w:t>
        </w:r>
        <w:r>
          <w:rPr>
            <w:noProof/>
            <w:webHidden/>
          </w:rPr>
          <w:fldChar w:fldCharType="end"/>
        </w:r>
      </w:hyperlink>
    </w:p>
    <w:p w14:paraId="1FAB4A21" w14:textId="33B7F8E3"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2" w:history="1">
        <w:r w:rsidRPr="00E00217">
          <w:rPr>
            <w:rStyle w:val="Lienhypertexte"/>
            <w:noProof/>
          </w:rPr>
          <w:t>4.3.1 Etat d’avancement des fonctionnalités</w:t>
        </w:r>
        <w:r>
          <w:rPr>
            <w:noProof/>
            <w:webHidden/>
          </w:rPr>
          <w:tab/>
        </w:r>
        <w:r>
          <w:rPr>
            <w:noProof/>
            <w:webHidden/>
          </w:rPr>
          <w:fldChar w:fldCharType="begin"/>
        </w:r>
        <w:r>
          <w:rPr>
            <w:noProof/>
            <w:webHidden/>
          </w:rPr>
          <w:instrText xml:space="preserve"> PAGEREF _Toc212721032 \h </w:instrText>
        </w:r>
        <w:r>
          <w:rPr>
            <w:noProof/>
            <w:webHidden/>
          </w:rPr>
        </w:r>
        <w:r>
          <w:rPr>
            <w:noProof/>
            <w:webHidden/>
          </w:rPr>
          <w:fldChar w:fldCharType="separate"/>
        </w:r>
        <w:r w:rsidR="0078340B">
          <w:rPr>
            <w:noProof/>
            <w:webHidden/>
          </w:rPr>
          <w:t>71</w:t>
        </w:r>
        <w:r>
          <w:rPr>
            <w:noProof/>
            <w:webHidden/>
          </w:rPr>
          <w:fldChar w:fldCharType="end"/>
        </w:r>
      </w:hyperlink>
    </w:p>
    <w:p w14:paraId="0947873E" w14:textId="647D6CF0"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3" w:history="1">
        <w:r w:rsidRPr="00E00217">
          <w:rPr>
            <w:rStyle w:val="Lienhypertexte"/>
            <w:noProof/>
          </w:rPr>
          <w:t>4.3.2 Analyse des écarts fonctionnels</w:t>
        </w:r>
        <w:r>
          <w:rPr>
            <w:noProof/>
            <w:webHidden/>
          </w:rPr>
          <w:tab/>
        </w:r>
        <w:r>
          <w:rPr>
            <w:noProof/>
            <w:webHidden/>
          </w:rPr>
          <w:fldChar w:fldCharType="begin"/>
        </w:r>
        <w:r>
          <w:rPr>
            <w:noProof/>
            <w:webHidden/>
          </w:rPr>
          <w:instrText xml:space="preserve"> PAGEREF _Toc212721033 \h </w:instrText>
        </w:r>
        <w:r>
          <w:rPr>
            <w:noProof/>
            <w:webHidden/>
          </w:rPr>
        </w:r>
        <w:r>
          <w:rPr>
            <w:noProof/>
            <w:webHidden/>
          </w:rPr>
          <w:fldChar w:fldCharType="separate"/>
        </w:r>
        <w:r w:rsidR="0078340B">
          <w:rPr>
            <w:noProof/>
            <w:webHidden/>
          </w:rPr>
          <w:t>71</w:t>
        </w:r>
        <w:r>
          <w:rPr>
            <w:noProof/>
            <w:webHidden/>
          </w:rPr>
          <w:fldChar w:fldCharType="end"/>
        </w:r>
      </w:hyperlink>
    </w:p>
    <w:p w14:paraId="181C124B" w14:textId="5238A6D9"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34" w:history="1">
        <w:r w:rsidRPr="00E00217">
          <w:rPr>
            <w:rStyle w:val="Lienhypertexte"/>
            <w:noProof/>
            <w:snapToGrid w:val="0"/>
            <w:w w:val="0"/>
          </w:rPr>
          <w:t>4.4</w:t>
        </w:r>
        <w:r w:rsidRPr="00E00217">
          <w:rPr>
            <w:rStyle w:val="Lienhypertexte"/>
            <w:noProof/>
          </w:rPr>
          <w:t xml:space="preserve"> Résultats de l’évaluation technique</w:t>
        </w:r>
        <w:r>
          <w:rPr>
            <w:noProof/>
            <w:webHidden/>
          </w:rPr>
          <w:tab/>
        </w:r>
        <w:r>
          <w:rPr>
            <w:noProof/>
            <w:webHidden/>
          </w:rPr>
          <w:fldChar w:fldCharType="begin"/>
        </w:r>
        <w:r>
          <w:rPr>
            <w:noProof/>
            <w:webHidden/>
          </w:rPr>
          <w:instrText xml:space="preserve"> PAGEREF _Toc212721034 \h </w:instrText>
        </w:r>
        <w:r>
          <w:rPr>
            <w:noProof/>
            <w:webHidden/>
          </w:rPr>
        </w:r>
        <w:r>
          <w:rPr>
            <w:noProof/>
            <w:webHidden/>
          </w:rPr>
          <w:fldChar w:fldCharType="separate"/>
        </w:r>
        <w:r w:rsidR="0078340B">
          <w:rPr>
            <w:noProof/>
            <w:webHidden/>
          </w:rPr>
          <w:t>72</w:t>
        </w:r>
        <w:r>
          <w:rPr>
            <w:noProof/>
            <w:webHidden/>
          </w:rPr>
          <w:fldChar w:fldCharType="end"/>
        </w:r>
      </w:hyperlink>
    </w:p>
    <w:p w14:paraId="07F686A4" w14:textId="708A2092"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5" w:history="1">
        <w:r w:rsidRPr="00E00217">
          <w:rPr>
            <w:rStyle w:val="Lienhypertexte"/>
            <w:noProof/>
          </w:rPr>
          <w:t>4.4.1 Test de performance</w:t>
        </w:r>
        <w:r>
          <w:rPr>
            <w:noProof/>
            <w:webHidden/>
          </w:rPr>
          <w:tab/>
        </w:r>
        <w:r>
          <w:rPr>
            <w:noProof/>
            <w:webHidden/>
          </w:rPr>
          <w:fldChar w:fldCharType="begin"/>
        </w:r>
        <w:r>
          <w:rPr>
            <w:noProof/>
            <w:webHidden/>
          </w:rPr>
          <w:instrText xml:space="preserve"> PAGEREF _Toc212721035 \h </w:instrText>
        </w:r>
        <w:r>
          <w:rPr>
            <w:noProof/>
            <w:webHidden/>
          </w:rPr>
        </w:r>
        <w:r>
          <w:rPr>
            <w:noProof/>
            <w:webHidden/>
          </w:rPr>
          <w:fldChar w:fldCharType="separate"/>
        </w:r>
        <w:r w:rsidR="0078340B">
          <w:rPr>
            <w:noProof/>
            <w:webHidden/>
          </w:rPr>
          <w:t>72</w:t>
        </w:r>
        <w:r>
          <w:rPr>
            <w:noProof/>
            <w:webHidden/>
          </w:rPr>
          <w:fldChar w:fldCharType="end"/>
        </w:r>
      </w:hyperlink>
    </w:p>
    <w:p w14:paraId="1797E852" w14:textId="5635E791"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6" w:history="1">
        <w:r w:rsidRPr="00E00217">
          <w:rPr>
            <w:rStyle w:val="Lienhypertexte"/>
            <w:noProof/>
          </w:rPr>
          <w:t>4.4.2 Evaluation de sécurité</w:t>
        </w:r>
        <w:r>
          <w:rPr>
            <w:noProof/>
            <w:webHidden/>
          </w:rPr>
          <w:tab/>
        </w:r>
        <w:r>
          <w:rPr>
            <w:noProof/>
            <w:webHidden/>
          </w:rPr>
          <w:fldChar w:fldCharType="begin"/>
        </w:r>
        <w:r>
          <w:rPr>
            <w:noProof/>
            <w:webHidden/>
          </w:rPr>
          <w:instrText xml:space="preserve"> PAGEREF _Toc212721036 \h </w:instrText>
        </w:r>
        <w:r>
          <w:rPr>
            <w:noProof/>
            <w:webHidden/>
          </w:rPr>
        </w:r>
        <w:r>
          <w:rPr>
            <w:noProof/>
            <w:webHidden/>
          </w:rPr>
          <w:fldChar w:fldCharType="separate"/>
        </w:r>
        <w:r w:rsidR="0078340B">
          <w:rPr>
            <w:noProof/>
            <w:webHidden/>
          </w:rPr>
          <w:t>73</w:t>
        </w:r>
        <w:r>
          <w:rPr>
            <w:noProof/>
            <w:webHidden/>
          </w:rPr>
          <w:fldChar w:fldCharType="end"/>
        </w:r>
      </w:hyperlink>
    </w:p>
    <w:p w14:paraId="39B841BE" w14:textId="712352FB"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7" w:history="1">
        <w:r w:rsidRPr="00E00217">
          <w:rPr>
            <w:rStyle w:val="Lienhypertexte"/>
            <w:noProof/>
          </w:rPr>
          <w:t>4.4.3 Qualité du code et maintenabilité</w:t>
        </w:r>
        <w:r>
          <w:rPr>
            <w:noProof/>
            <w:webHidden/>
          </w:rPr>
          <w:tab/>
        </w:r>
        <w:r>
          <w:rPr>
            <w:noProof/>
            <w:webHidden/>
          </w:rPr>
          <w:fldChar w:fldCharType="begin"/>
        </w:r>
        <w:r>
          <w:rPr>
            <w:noProof/>
            <w:webHidden/>
          </w:rPr>
          <w:instrText xml:space="preserve"> PAGEREF _Toc212721037 \h </w:instrText>
        </w:r>
        <w:r>
          <w:rPr>
            <w:noProof/>
            <w:webHidden/>
          </w:rPr>
        </w:r>
        <w:r>
          <w:rPr>
            <w:noProof/>
            <w:webHidden/>
          </w:rPr>
          <w:fldChar w:fldCharType="separate"/>
        </w:r>
        <w:r w:rsidR="0078340B">
          <w:rPr>
            <w:noProof/>
            <w:webHidden/>
          </w:rPr>
          <w:t>73</w:t>
        </w:r>
        <w:r>
          <w:rPr>
            <w:noProof/>
            <w:webHidden/>
          </w:rPr>
          <w:fldChar w:fldCharType="end"/>
        </w:r>
      </w:hyperlink>
    </w:p>
    <w:p w14:paraId="6CBEF973" w14:textId="129CBA8C"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38" w:history="1">
        <w:r w:rsidRPr="00E00217">
          <w:rPr>
            <w:rStyle w:val="Lienhypertexte"/>
            <w:noProof/>
            <w:snapToGrid w:val="0"/>
            <w:w w:val="0"/>
          </w:rPr>
          <w:t>4.5</w:t>
        </w:r>
        <w:r w:rsidRPr="00E00217">
          <w:rPr>
            <w:rStyle w:val="Lienhypertexte"/>
            <w:noProof/>
          </w:rPr>
          <w:t xml:space="preserve"> Evaluation de l’expérience utilisateur</w:t>
        </w:r>
        <w:r>
          <w:rPr>
            <w:noProof/>
            <w:webHidden/>
          </w:rPr>
          <w:tab/>
        </w:r>
        <w:r>
          <w:rPr>
            <w:noProof/>
            <w:webHidden/>
          </w:rPr>
          <w:fldChar w:fldCharType="begin"/>
        </w:r>
        <w:r>
          <w:rPr>
            <w:noProof/>
            <w:webHidden/>
          </w:rPr>
          <w:instrText xml:space="preserve"> PAGEREF _Toc212721038 \h </w:instrText>
        </w:r>
        <w:r>
          <w:rPr>
            <w:noProof/>
            <w:webHidden/>
          </w:rPr>
        </w:r>
        <w:r>
          <w:rPr>
            <w:noProof/>
            <w:webHidden/>
          </w:rPr>
          <w:fldChar w:fldCharType="separate"/>
        </w:r>
        <w:r w:rsidR="0078340B">
          <w:rPr>
            <w:noProof/>
            <w:webHidden/>
          </w:rPr>
          <w:t>74</w:t>
        </w:r>
        <w:r>
          <w:rPr>
            <w:noProof/>
            <w:webHidden/>
          </w:rPr>
          <w:fldChar w:fldCharType="end"/>
        </w:r>
      </w:hyperlink>
    </w:p>
    <w:p w14:paraId="7574B266" w14:textId="100563D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39" w:history="1">
        <w:r w:rsidRPr="00E00217">
          <w:rPr>
            <w:rStyle w:val="Lienhypertexte"/>
            <w:noProof/>
          </w:rPr>
          <w:t>4.5.1 Résultats quantitatifs</w:t>
        </w:r>
        <w:r>
          <w:rPr>
            <w:noProof/>
            <w:webHidden/>
          </w:rPr>
          <w:tab/>
        </w:r>
        <w:r>
          <w:rPr>
            <w:noProof/>
            <w:webHidden/>
          </w:rPr>
          <w:fldChar w:fldCharType="begin"/>
        </w:r>
        <w:r>
          <w:rPr>
            <w:noProof/>
            <w:webHidden/>
          </w:rPr>
          <w:instrText xml:space="preserve"> PAGEREF _Toc212721039 \h </w:instrText>
        </w:r>
        <w:r>
          <w:rPr>
            <w:noProof/>
            <w:webHidden/>
          </w:rPr>
        </w:r>
        <w:r>
          <w:rPr>
            <w:noProof/>
            <w:webHidden/>
          </w:rPr>
          <w:fldChar w:fldCharType="separate"/>
        </w:r>
        <w:r w:rsidR="0078340B">
          <w:rPr>
            <w:noProof/>
            <w:webHidden/>
          </w:rPr>
          <w:t>74</w:t>
        </w:r>
        <w:r>
          <w:rPr>
            <w:noProof/>
            <w:webHidden/>
          </w:rPr>
          <w:fldChar w:fldCharType="end"/>
        </w:r>
      </w:hyperlink>
    </w:p>
    <w:p w14:paraId="18ECFC8D" w14:textId="1B0E080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0" w:history="1">
        <w:r w:rsidRPr="00E00217">
          <w:rPr>
            <w:rStyle w:val="Lienhypertexte"/>
            <w:noProof/>
          </w:rPr>
          <w:t>4.5.2 Analyse qualitative des retours utilisateurs</w:t>
        </w:r>
        <w:r>
          <w:rPr>
            <w:noProof/>
            <w:webHidden/>
          </w:rPr>
          <w:tab/>
        </w:r>
        <w:r>
          <w:rPr>
            <w:noProof/>
            <w:webHidden/>
          </w:rPr>
          <w:fldChar w:fldCharType="begin"/>
        </w:r>
        <w:r>
          <w:rPr>
            <w:noProof/>
            <w:webHidden/>
          </w:rPr>
          <w:instrText xml:space="preserve"> PAGEREF _Toc212721040 \h </w:instrText>
        </w:r>
        <w:r>
          <w:rPr>
            <w:noProof/>
            <w:webHidden/>
          </w:rPr>
        </w:r>
        <w:r>
          <w:rPr>
            <w:noProof/>
            <w:webHidden/>
          </w:rPr>
          <w:fldChar w:fldCharType="separate"/>
        </w:r>
        <w:r w:rsidR="0078340B">
          <w:rPr>
            <w:noProof/>
            <w:webHidden/>
          </w:rPr>
          <w:t>74</w:t>
        </w:r>
        <w:r>
          <w:rPr>
            <w:noProof/>
            <w:webHidden/>
          </w:rPr>
          <w:fldChar w:fldCharType="end"/>
        </w:r>
      </w:hyperlink>
    </w:p>
    <w:p w14:paraId="56A16CB0" w14:textId="2B2E2C4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1" w:history="1">
        <w:r w:rsidRPr="00E00217">
          <w:rPr>
            <w:rStyle w:val="Lienhypertexte"/>
            <w:noProof/>
          </w:rPr>
          <w:t>4.5.3 Analyse des tâches utilisateurs</w:t>
        </w:r>
        <w:r>
          <w:rPr>
            <w:noProof/>
            <w:webHidden/>
          </w:rPr>
          <w:tab/>
        </w:r>
        <w:r>
          <w:rPr>
            <w:noProof/>
            <w:webHidden/>
          </w:rPr>
          <w:fldChar w:fldCharType="begin"/>
        </w:r>
        <w:r>
          <w:rPr>
            <w:noProof/>
            <w:webHidden/>
          </w:rPr>
          <w:instrText xml:space="preserve"> PAGEREF _Toc212721041 \h </w:instrText>
        </w:r>
        <w:r>
          <w:rPr>
            <w:noProof/>
            <w:webHidden/>
          </w:rPr>
        </w:r>
        <w:r>
          <w:rPr>
            <w:noProof/>
            <w:webHidden/>
          </w:rPr>
          <w:fldChar w:fldCharType="separate"/>
        </w:r>
        <w:r w:rsidR="0078340B">
          <w:rPr>
            <w:noProof/>
            <w:webHidden/>
          </w:rPr>
          <w:t>75</w:t>
        </w:r>
        <w:r>
          <w:rPr>
            <w:noProof/>
            <w:webHidden/>
          </w:rPr>
          <w:fldChar w:fldCharType="end"/>
        </w:r>
      </w:hyperlink>
    </w:p>
    <w:p w14:paraId="09D37003" w14:textId="39162850"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42" w:history="1">
        <w:r w:rsidRPr="00E00217">
          <w:rPr>
            <w:rStyle w:val="Lienhypertexte"/>
            <w:noProof/>
            <w:snapToGrid w:val="0"/>
            <w:w w:val="0"/>
          </w:rPr>
          <w:t>4.6</w:t>
        </w:r>
        <w:r w:rsidRPr="00E00217">
          <w:rPr>
            <w:rStyle w:val="Lienhypertexte"/>
            <w:noProof/>
          </w:rPr>
          <w:t xml:space="preserve"> Comparaison avec les plateformes existantes</w:t>
        </w:r>
        <w:r>
          <w:rPr>
            <w:noProof/>
            <w:webHidden/>
          </w:rPr>
          <w:tab/>
        </w:r>
        <w:r>
          <w:rPr>
            <w:noProof/>
            <w:webHidden/>
          </w:rPr>
          <w:fldChar w:fldCharType="begin"/>
        </w:r>
        <w:r>
          <w:rPr>
            <w:noProof/>
            <w:webHidden/>
          </w:rPr>
          <w:instrText xml:space="preserve"> PAGEREF _Toc212721042 \h </w:instrText>
        </w:r>
        <w:r>
          <w:rPr>
            <w:noProof/>
            <w:webHidden/>
          </w:rPr>
        </w:r>
        <w:r>
          <w:rPr>
            <w:noProof/>
            <w:webHidden/>
          </w:rPr>
          <w:fldChar w:fldCharType="separate"/>
        </w:r>
        <w:r w:rsidR="0078340B">
          <w:rPr>
            <w:noProof/>
            <w:webHidden/>
          </w:rPr>
          <w:t>75</w:t>
        </w:r>
        <w:r>
          <w:rPr>
            <w:noProof/>
            <w:webHidden/>
          </w:rPr>
          <w:fldChar w:fldCharType="end"/>
        </w:r>
      </w:hyperlink>
    </w:p>
    <w:p w14:paraId="0F7CCEED" w14:textId="25713D6D"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3" w:history="1">
        <w:r w:rsidRPr="00E00217">
          <w:rPr>
            <w:rStyle w:val="Lienhypertexte"/>
            <w:noProof/>
          </w:rPr>
          <w:t>4.6.1 Méthodologie de comparaison</w:t>
        </w:r>
        <w:r>
          <w:rPr>
            <w:noProof/>
            <w:webHidden/>
          </w:rPr>
          <w:tab/>
        </w:r>
        <w:r>
          <w:rPr>
            <w:noProof/>
            <w:webHidden/>
          </w:rPr>
          <w:fldChar w:fldCharType="begin"/>
        </w:r>
        <w:r>
          <w:rPr>
            <w:noProof/>
            <w:webHidden/>
          </w:rPr>
          <w:instrText xml:space="preserve"> PAGEREF _Toc212721043 \h </w:instrText>
        </w:r>
        <w:r>
          <w:rPr>
            <w:noProof/>
            <w:webHidden/>
          </w:rPr>
        </w:r>
        <w:r>
          <w:rPr>
            <w:noProof/>
            <w:webHidden/>
          </w:rPr>
          <w:fldChar w:fldCharType="separate"/>
        </w:r>
        <w:r w:rsidR="0078340B">
          <w:rPr>
            <w:noProof/>
            <w:webHidden/>
          </w:rPr>
          <w:t>75</w:t>
        </w:r>
        <w:r>
          <w:rPr>
            <w:noProof/>
            <w:webHidden/>
          </w:rPr>
          <w:fldChar w:fldCharType="end"/>
        </w:r>
      </w:hyperlink>
    </w:p>
    <w:p w14:paraId="421B178A" w14:textId="47510FA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4" w:history="1">
        <w:r w:rsidRPr="00E00217">
          <w:rPr>
            <w:rStyle w:val="Lienhypertexte"/>
            <w:noProof/>
          </w:rPr>
          <w:t>4.6.2 Analyse des avantages compétitifs</w:t>
        </w:r>
        <w:r>
          <w:rPr>
            <w:noProof/>
            <w:webHidden/>
          </w:rPr>
          <w:tab/>
        </w:r>
        <w:r>
          <w:rPr>
            <w:noProof/>
            <w:webHidden/>
          </w:rPr>
          <w:fldChar w:fldCharType="begin"/>
        </w:r>
        <w:r>
          <w:rPr>
            <w:noProof/>
            <w:webHidden/>
          </w:rPr>
          <w:instrText xml:space="preserve"> PAGEREF _Toc212721044 \h </w:instrText>
        </w:r>
        <w:r>
          <w:rPr>
            <w:noProof/>
            <w:webHidden/>
          </w:rPr>
        </w:r>
        <w:r>
          <w:rPr>
            <w:noProof/>
            <w:webHidden/>
          </w:rPr>
          <w:fldChar w:fldCharType="separate"/>
        </w:r>
        <w:r w:rsidR="0078340B">
          <w:rPr>
            <w:noProof/>
            <w:webHidden/>
          </w:rPr>
          <w:t>76</w:t>
        </w:r>
        <w:r>
          <w:rPr>
            <w:noProof/>
            <w:webHidden/>
          </w:rPr>
          <w:fldChar w:fldCharType="end"/>
        </w:r>
      </w:hyperlink>
    </w:p>
    <w:p w14:paraId="2462E0E0" w14:textId="29CFF5AE"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45" w:history="1">
        <w:r w:rsidRPr="00E00217">
          <w:rPr>
            <w:rStyle w:val="Lienhypertexte"/>
            <w:noProof/>
            <w:snapToGrid w:val="0"/>
            <w:w w:val="0"/>
          </w:rPr>
          <w:t>4.7</w:t>
        </w:r>
        <w:r w:rsidRPr="00E00217">
          <w:rPr>
            <w:rStyle w:val="Lienhypertexte"/>
            <w:noProof/>
          </w:rPr>
          <w:t xml:space="preserve"> Analyse des limites et contraintes</w:t>
        </w:r>
        <w:r>
          <w:rPr>
            <w:noProof/>
            <w:webHidden/>
          </w:rPr>
          <w:tab/>
        </w:r>
        <w:r>
          <w:rPr>
            <w:noProof/>
            <w:webHidden/>
          </w:rPr>
          <w:fldChar w:fldCharType="begin"/>
        </w:r>
        <w:r>
          <w:rPr>
            <w:noProof/>
            <w:webHidden/>
          </w:rPr>
          <w:instrText xml:space="preserve"> PAGEREF _Toc212721045 \h </w:instrText>
        </w:r>
        <w:r>
          <w:rPr>
            <w:noProof/>
            <w:webHidden/>
          </w:rPr>
        </w:r>
        <w:r>
          <w:rPr>
            <w:noProof/>
            <w:webHidden/>
          </w:rPr>
          <w:fldChar w:fldCharType="separate"/>
        </w:r>
        <w:r w:rsidR="0078340B">
          <w:rPr>
            <w:noProof/>
            <w:webHidden/>
          </w:rPr>
          <w:t>76</w:t>
        </w:r>
        <w:r>
          <w:rPr>
            <w:noProof/>
            <w:webHidden/>
          </w:rPr>
          <w:fldChar w:fldCharType="end"/>
        </w:r>
      </w:hyperlink>
    </w:p>
    <w:p w14:paraId="0059BFC1" w14:textId="619E330A"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6" w:history="1">
        <w:r w:rsidRPr="00E00217">
          <w:rPr>
            <w:rStyle w:val="Lienhypertexte"/>
            <w:noProof/>
          </w:rPr>
          <w:t>4.7.1 Limitations techniques</w:t>
        </w:r>
        <w:r>
          <w:rPr>
            <w:noProof/>
            <w:webHidden/>
          </w:rPr>
          <w:tab/>
        </w:r>
        <w:r>
          <w:rPr>
            <w:noProof/>
            <w:webHidden/>
          </w:rPr>
          <w:fldChar w:fldCharType="begin"/>
        </w:r>
        <w:r>
          <w:rPr>
            <w:noProof/>
            <w:webHidden/>
          </w:rPr>
          <w:instrText xml:space="preserve"> PAGEREF _Toc212721046 \h </w:instrText>
        </w:r>
        <w:r>
          <w:rPr>
            <w:noProof/>
            <w:webHidden/>
          </w:rPr>
        </w:r>
        <w:r>
          <w:rPr>
            <w:noProof/>
            <w:webHidden/>
          </w:rPr>
          <w:fldChar w:fldCharType="separate"/>
        </w:r>
        <w:r w:rsidR="0078340B">
          <w:rPr>
            <w:noProof/>
            <w:webHidden/>
          </w:rPr>
          <w:t>77</w:t>
        </w:r>
        <w:r>
          <w:rPr>
            <w:noProof/>
            <w:webHidden/>
          </w:rPr>
          <w:fldChar w:fldCharType="end"/>
        </w:r>
      </w:hyperlink>
    </w:p>
    <w:p w14:paraId="0E1E0271" w14:textId="0EA1D10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7" w:history="1">
        <w:r w:rsidRPr="00E00217">
          <w:rPr>
            <w:rStyle w:val="Lienhypertexte"/>
            <w:noProof/>
          </w:rPr>
          <w:t>4.7.2 Limitations fonctionnelles</w:t>
        </w:r>
        <w:r>
          <w:rPr>
            <w:noProof/>
            <w:webHidden/>
          </w:rPr>
          <w:tab/>
        </w:r>
        <w:r>
          <w:rPr>
            <w:noProof/>
            <w:webHidden/>
          </w:rPr>
          <w:fldChar w:fldCharType="begin"/>
        </w:r>
        <w:r>
          <w:rPr>
            <w:noProof/>
            <w:webHidden/>
          </w:rPr>
          <w:instrText xml:space="preserve"> PAGEREF _Toc212721047 \h </w:instrText>
        </w:r>
        <w:r>
          <w:rPr>
            <w:noProof/>
            <w:webHidden/>
          </w:rPr>
        </w:r>
        <w:r>
          <w:rPr>
            <w:noProof/>
            <w:webHidden/>
          </w:rPr>
          <w:fldChar w:fldCharType="separate"/>
        </w:r>
        <w:r w:rsidR="0078340B">
          <w:rPr>
            <w:noProof/>
            <w:webHidden/>
          </w:rPr>
          <w:t>77</w:t>
        </w:r>
        <w:r>
          <w:rPr>
            <w:noProof/>
            <w:webHidden/>
          </w:rPr>
          <w:fldChar w:fldCharType="end"/>
        </w:r>
      </w:hyperlink>
    </w:p>
    <w:p w14:paraId="30506CCA" w14:textId="78B96A04"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48" w:history="1">
        <w:r w:rsidRPr="00E00217">
          <w:rPr>
            <w:rStyle w:val="Lienhypertexte"/>
            <w:noProof/>
          </w:rPr>
          <w:t>4.7.3 Challenges organisationnels</w:t>
        </w:r>
        <w:r>
          <w:rPr>
            <w:noProof/>
            <w:webHidden/>
          </w:rPr>
          <w:tab/>
        </w:r>
        <w:r>
          <w:rPr>
            <w:noProof/>
            <w:webHidden/>
          </w:rPr>
          <w:fldChar w:fldCharType="begin"/>
        </w:r>
        <w:r>
          <w:rPr>
            <w:noProof/>
            <w:webHidden/>
          </w:rPr>
          <w:instrText xml:space="preserve"> PAGEREF _Toc212721048 \h </w:instrText>
        </w:r>
        <w:r>
          <w:rPr>
            <w:noProof/>
            <w:webHidden/>
          </w:rPr>
        </w:r>
        <w:r>
          <w:rPr>
            <w:noProof/>
            <w:webHidden/>
          </w:rPr>
          <w:fldChar w:fldCharType="separate"/>
        </w:r>
        <w:r w:rsidR="0078340B">
          <w:rPr>
            <w:noProof/>
            <w:webHidden/>
          </w:rPr>
          <w:t>77</w:t>
        </w:r>
        <w:r>
          <w:rPr>
            <w:noProof/>
            <w:webHidden/>
          </w:rPr>
          <w:fldChar w:fldCharType="end"/>
        </w:r>
      </w:hyperlink>
    </w:p>
    <w:p w14:paraId="186A4B05" w14:textId="3577DB3B"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49" w:history="1">
        <w:r w:rsidRPr="00E00217">
          <w:rPr>
            <w:rStyle w:val="Lienhypertexte"/>
            <w:noProof/>
            <w:snapToGrid w:val="0"/>
            <w:w w:val="0"/>
          </w:rPr>
          <w:t>4.8</w:t>
        </w:r>
        <w:r w:rsidRPr="00E00217">
          <w:rPr>
            <w:rStyle w:val="Lienhypertexte"/>
            <w:noProof/>
          </w:rPr>
          <w:t xml:space="preserve"> Plan d’amélioration et feuille de route</w:t>
        </w:r>
        <w:r>
          <w:rPr>
            <w:noProof/>
            <w:webHidden/>
          </w:rPr>
          <w:tab/>
        </w:r>
        <w:r>
          <w:rPr>
            <w:noProof/>
            <w:webHidden/>
          </w:rPr>
          <w:fldChar w:fldCharType="begin"/>
        </w:r>
        <w:r>
          <w:rPr>
            <w:noProof/>
            <w:webHidden/>
          </w:rPr>
          <w:instrText xml:space="preserve"> PAGEREF _Toc212721049 \h </w:instrText>
        </w:r>
        <w:r>
          <w:rPr>
            <w:noProof/>
            <w:webHidden/>
          </w:rPr>
        </w:r>
        <w:r>
          <w:rPr>
            <w:noProof/>
            <w:webHidden/>
          </w:rPr>
          <w:fldChar w:fldCharType="separate"/>
        </w:r>
        <w:r w:rsidR="0078340B">
          <w:rPr>
            <w:noProof/>
            <w:webHidden/>
          </w:rPr>
          <w:t>78</w:t>
        </w:r>
        <w:r>
          <w:rPr>
            <w:noProof/>
            <w:webHidden/>
          </w:rPr>
          <w:fldChar w:fldCharType="end"/>
        </w:r>
      </w:hyperlink>
    </w:p>
    <w:p w14:paraId="40CCCF5D" w14:textId="0342BA8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0" w:history="1">
        <w:r w:rsidRPr="00E00217">
          <w:rPr>
            <w:rStyle w:val="Lienhypertexte"/>
            <w:noProof/>
          </w:rPr>
          <w:t>4.8.1 Court terme : 0-6 mois</w:t>
        </w:r>
        <w:r>
          <w:rPr>
            <w:noProof/>
            <w:webHidden/>
          </w:rPr>
          <w:tab/>
        </w:r>
        <w:r>
          <w:rPr>
            <w:noProof/>
            <w:webHidden/>
          </w:rPr>
          <w:fldChar w:fldCharType="begin"/>
        </w:r>
        <w:r>
          <w:rPr>
            <w:noProof/>
            <w:webHidden/>
          </w:rPr>
          <w:instrText xml:space="preserve"> PAGEREF _Toc212721050 \h </w:instrText>
        </w:r>
        <w:r>
          <w:rPr>
            <w:noProof/>
            <w:webHidden/>
          </w:rPr>
        </w:r>
        <w:r>
          <w:rPr>
            <w:noProof/>
            <w:webHidden/>
          </w:rPr>
          <w:fldChar w:fldCharType="separate"/>
        </w:r>
        <w:r w:rsidR="0078340B">
          <w:rPr>
            <w:noProof/>
            <w:webHidden/>
          </w:rPr>
          <w:t>78</w:t>
        </w:r>
        <w:r>
          <w:rPr>
            <w:noProof/>
            <w:webHidden/>
          </w:rPr>
          <w:fldChar w:fldCharType="end"/>
        </w:r>
      </w:hyperlink>
    </w:p>
    <w:p w14:paraId="0C3C06BE" w14:textId="2097E8D8"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1" w:history="1">
        <w:r w:rsidRPr="00E00217">
          <w:rPr>
            <w:rStyle w:val="Lienhypertexte"/>
            <w:noProof/>
          </w:rPr>
          <w:t>4.8.2 Moyen terme :6-18 mois</w:t>
        </w:r>
        <w:r>
          <w:rPr>
            <w:noProof/>
            <w:webHidden/>
          </w:rPr>
          <w:tab/>
        </w:r>
        <w:r>
          <w:rPr>
            <w:noProof/>
            <w:webHidden/>
          </w:rPr>
          <w:fldChar w:fldCharType="begin"/>
        </w:r>
        <w:r>
          <w:rPr>
            <w:noProof/>
            <w:webHidden/>
          </w:rPr>
          <w:instrText xml:space="preserve"> PAGEREF _Toc212721051 \h </w:instrText>
        </w:r>
        <w:r>
          <w:rPr>
            <w:noProof/>
            <w:webHidden/>
          </w:rPr>
        </w:r>
        <w:r>
          <w:rPr>
            <w:noProof/>
            <w:webHidden/>
          </w:rPr>
          <w:fldChar w:fldCharType="separate"/>
        </w:r>
        <w:r w:rsidR="0078340B">
          <w:rPr>
            <w:noProof/>
            <w:webHidden/>
          </w:rPr>
          <w:t>78</w:t>
        </w:r>
        <w:r>
          <w:rPr>
            <w:noProof/>
            <w:webHidden/>
          </w:rPr>
          <w:fldChar w:fldCharType="end"/>
        </w:r>
      </w:hyperlink>
    </w:p>
    <w:p w14:paraId="75DB6656" w14:textId="0113858C"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2" w:history="1">
        <w:r w:rsidRPr="00E00217">
          <w:rPr>
            <w:rStyle w:val="Lienhypertexte"/>
            <w:noProof/>
          </w:rPr>
          <w:t>4.8.3 Long terme : +18 mois</w:t>
        </w:r>
        <w:r>
          <w:rPr>
            <w:noProof/>
            <w:webHidden/>
          </w:rPr>
          <w:tab/>
        </w:r>
        <w:r>
          <w:rPr>
            <w:noProof/>
            <w:webHidden/>
          </w:rPr>
          <w:fldChar w:fldCharType="begin"/>
        </w:r>
        <w:r>
          <w:rPr>
            <w:noProof/>
            <w:webHidden/>
          </w:rPr>
          <w:instrText xml:space="preserve"> PAGEREF _Toc212721052 \h </w:instrText>
        </w:r>
        <w:r>
          <w:rPr>
            <w:noProof/>
            <w:webHidden/>
          </w:rPr>
        </w:r>
        <w:r>
          <w:rPr>
            <w:noProof/>
            <w:webHidden/>
          </w:rPr>
          <w:fldChar w:fldCharType="separate"/>
        </w:r>
        <w:r w:rsidR="0078340B">
          <w:rPr>
            <w:noProof/>
            <w:webHidden/>
          </w:rPr>
          <w:t>79</w:t>
        </w:r>
        <w:r>
          <w:rPr>
            <w:noProof/>
            <w:webHidden/>
          </w:rPr>
          <w:fldChar w:fldCharType="end"/>
        </w:r>
      </w:hyperlink>
    </w:p>
    <w:p w14:paraId="7CF1DDBC" w14:textId="7189251B"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53" w:history="1">
        <w:r w:rsidRPr="00E00217">
          <w:rPr>
            <w:rStyle w:val="Lienhypertexte"/>
            <w:noProof/>
            <w:snapToGrid w:val="0"/>
            <w:w w:val="0"/>
          </w:rPr>
          <w:t>4.9</w:t>
        </w:r>
        <w:r w:rsidRPr="00E00217">
          <w:rPr>
            <w:rStyle w:val="Lienhypertexte"/>
            <w:noProof/>
          </w:rPr>
          <w:t xml:space="preserve"> Impact et retombée potentielles</w:t>
        </w:r>
        <w:r>
          <w:rPr>
            <w:noProof/>
            <w:webHidden/>
          </w:rPr>
          <w:tab/>
        </w:r>
        <w:r>
          <w:rPr>
            <w:noProof/>
            <w:webHidden/>
          </w:rPr>
          <w:fldChar w:fldCharType="begin"/>
        </w:r>
        <w:r>
          <w:rPr>
            <w:noProof/>
            <w:webHidden/>
          </w:rPr>
          <w:instrText xml:space="preserve"> PAGEREF _Toc212721053 \h </w:instrText>
        </w:r>
        <w:r>
          <w:rPr>
            <w:noProof/>
            <w:webHidden/>
          </w:rPr>
        </w:r>
        <w:r>
          <w:rPr>
            <w:noProof/>
            <w:webHidden/>
          </w:rPr>
          <w:fldChar w:fldCharType="separate"/>
        </w:r>
        <w:r w:rsidR="0078340B">
          <w:rPr>
            <w:noProof/>
            <w:webHidden/>
          </w:rPr>
          <w:t>79</w:t>
        </w:r>
        <w:r>
          <w:rPr>
            <w:noProof/>
            <w:webHidden/>
          </w:rPr>
          <w:fldChar w:fldCharType="end"/>
        </w:r>
      </w:hyperlink>
    </w:p>
    <w:p w14:paraId="65D47619" w14:textId="73AD3FCF"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4" w:history="1">
        <w:r w:rsidRPr="00E00217">
          <w:rPr>
            <w:rStyle w:val="Lienhypertexte"/>
            <w:noProof/>
          </w:rPr>
          <w:t>4.9.1 Impact pédagogique</w:t>
        </w:r>
        <w:r>
          <w:rPr>
            <w:noProof/>
            <w:webHidden/>
          </w:rPr>
          <w:tab/>
        </w:r>
        <w:r>
          <w:rPr>
            <w:noProof/>
            <w:webHidden/>
          </w:rPr>
          <w:fldChar w:fldCharType="begin"/>
        </w:r>
        <w:r>
          <w:rPr>
            <w:noProof/>
            <w:webHidden/>
          </w:rPr>
          <w:instrText xml:space="preserve"> PAGEREF _Toc212721054 \h </w:instrText>
        </w:r>
        <w:r>
          <w:rPr>
            <w:noProof/>
            <w:webHidden/>
          </w:rPr>
        </w:r>
        <w:r>
          <w:rPr>
            <w:noProof/>
            <w:webHidden/>
          </w:rPr>
          <w:fldChar w:fldCharType="separate"/>
        </w:r>
        <w:r w:rsidR="0078340B">
          <w:rPr>
            <w:noProof/>
            <w:webHidden/>
          </w:rPr>
          <w:t>79</w:t>
        </w:r>
        <w:r>
          <w:rPr>
            <w:noProof/>
            <w:webHidden/>
          </w:rPr>
          <w:fldChar w:fldCharType="end"/>
        </w:r>
      </w:hyperlink>
    </w:p>
    <w:p w14:paraId="22C38037" w14:textId="3BDAC657"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5" w:history="1">
        <w:r w:rsidRPr="00E00217">
          <w:rPr>
            <w:rStyle w:val="Lienhypertexte"/>
            <w:noProof/>
          </w:rPr>
          <w:t>4.9.2 Impact organisationnel</w:t>
        </w:r>
        <w:r>
          <w:rPr>
            <w:noProof/>
            <w:webHidden/>
          </w:rPr>
          <w:tab/>
        </w:r>
        <w:r>
          <w:rPr>
            <w:noProof/>
            <w:webHidden/>
          </w:rPr>
          <w:fldChar w:fldCharType="begin"/>
        </w:r>
        <w:r>
          <w:rPr>
            <w:noProof/>
            <w:webHidden/>
          </w:rPr>
          <w:instrText xml:space="preserve"> PAGEREF _Toc212721055 \h </w:instrText>
        </w:r>
        <w:r>
          <w:rPr>
            <w:noProof/>
            <w:webHidden/>
          </w:rPr>
        </w:r>
        <w:r>
          <w:rPr>
            <w:noProof/>
            <w:webHidden/>
          </w:rPr>
          <w:fldChar w:fldCharType="separate"/>
        </w:r>
        <w:r w:rsidR="0078340B">
          <w:rPr>
            <w:noProof/>
            <w:webHidden/>
          </w:rPr>
          <w:t>80</w:t>
        </w:r>
        <w:r>
          <w:rPr>
            <w:noProof/>
            <w:webHidden/>
          </w:rPr>
          <w:fldChar w:fldCharType="end"/>
        </w:r>
      </w:hyperlink>
    </w:p>
    <w:p w14:paraId="411A7D5F" w14:textId="056A93C6"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6" w:history="1">
        <w:r w:rsidRPr="00E00217">
          <w:rPr>
            <w:rStyle w:val="Lienhypertexte"/>
            <w:noProof/>
          </w:rPr>
          <w:t>4.9.3 Impact sur l’écosystème éducatif</w:t>
        </w:r>
        <w:r>
          <w:rPr>
            <w:noProof/>
            <w:webHidden/>
          </w:rPr>
          <w:tab/>
        </w:r>
        <w:r>
          <w:rPr>
            <w:noProof/>
            <w:webHidden/>
          </w:rPr>
          <w:fldChar w:fldCharType="begin"/>
        </w:r>
        <w:r>
          <w:rPr>
            <w:noProof/>
            <w:webHidden/>
          </w:rPr>
          <w:instrText xml:space="preserve"> PAGEREF _Toc212721056 \h </w:instrText>
        </w:r>
        <w:r>
          <w:rPr>
            <w:noProof/>
            <w:webHidden/>
          </w:rPr>
        </w:r>
        <w:r>
          <w:rPr>
            <w:noProof/>
            <w:webHidden/>
          </w:rPr>
          <w:fldChar w:fldCharType="separate"/>
        </w:r>
        <w:r w:rsidR="0078340B">
          <w:rPr>
            <w:noProof/>
            <w:webHidden/>
          </w:rPr>
          <w:t>80</w:t>
        </w:r>
        <w:r>
          <w:rPr>
            <w:noProof/>
            <w:webHidden/>
          </w:rPr>
          <w:fldChar w:fldCharType="end"/>
        </w:r>
      </w:hyperlink>
    </w:p>
    <w:p w14:paraId="3048729D" w14:textId="6192A126"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57" w:history="1">
        <w:r w:rsidRPr="00E00217">
          <w:rPr>
            <w:rStyle w:val="Lienhypertexte"/>
            <w:noProof/>
            <w:snapToGrid w:val="0"/>
            <w:w w:val="0"/>
          </w:rPr>
          <w:t>4.10</w:t>
        </w:r>
        <w:r w:rsidRPr="00E00217">
          <w:rPr>
            <w:rStyle w:val="Lienhypertexte"/>
            <w:noProof/>
          </w:rPr>
          <w:t xml:space="preserve"> Perspectives de valorisation et déploiement</w:t>
        </w:r>
        <w:r>
          <w:rPr>
            <w:noProof/>
            <w:webHidden/>
          </w:rPr>
          <w:tab/>
        </w:r>
        <w:r>
          <w:rPr>
            <w:noProof/>
            <w:webHidden/>
          </w:rPr>
          <w:fldChar w:fldCharType="begin"/>
        </w:r>
        <w:r>
          <w:rPr>
            <w:noProof/>
            <w:webHidden/>
          </w:rPr>
          <w:instrText xml:space="preserve"> PAGEREF _Toc212721057 \h </w:instrText>
        </w:r>
        <w:r>
          <w:rPr>
            <w:noProof/>
            <w:webHidden/>
          </w:rPr>
        </w:r>
        <w:r>
          <w:rPr>
            <w:noProof/>
            <w:webHidden/>
          </w:rPr>
          <w:fldChar w:fldCharType="separate"/>
        </w:r>
        <w:r w:rsidR="0078340B">
          <w:rPr>
            <w:noProof/>
            <w:webHidden/>
          </w:rPr>
          <w:t>81</w:t>
        </w:r>
        <w:r>
          <w:rPr>
            <w:noProof/>
            <w:webHidden/>
          </w:rPr>
          <w:fldChar w:fldCharType="end"/>
        </w:r>
      </w:hyperlink>
    </w:p>
    <w:p w14:paraId="6661C75A" w14:textId="2E368B78"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8" w:history="1">
        <w:r w:rsidRPr="00E00217">
          <w:rPr>
            <w:rStyle w:val="Lienhypertexte"/>
            <w:noProof/>
          </w:rPr>
          <w:t>4.10.1 Modèles de déploiement envisageables</w:t>
        </w:r>
        <w:r>
          <w:rPr>
            <w:noProof/>
            <w:webHidden/>
          </w:rPr>
          <w:tab/>
        </w:r>
        <w:r>
          <w:rPr>
            <w:noProof/>
            <w:webHidden/>
          </w:rPr>
          <w:fldChar w:fldCharType="begin"/>
        </w:r>
        <w:r>
          <w:rPr>
            <w:noProof/>
            <w:webHidden/>
          </w:rPr>
          <w:instrText xml:space="preserve"> PAGEREF _Toc212721058 \h </w:instrText>
        </w:r>
        <w:r>
          <w:rPr>
            <w:noProof/>
            <w:webHidden/>
          </w:rPr>
        </w:r>
        <w:r>
          <w:rPr>
            <w:noProof/>
            <w:webHidden/>
          </w:rPr>
          <w:fldChar w:fldCharType="separate"/>
        </w:r>
        <w:r w:rsidR="0078340B">
          <w:rPr>
            <w:noProof/>
            <w:webHidden/>
          </w:rPr>
          <w:t>81</w:t>
        </w:r>
        <w:r>
          <w:rPr>
            <w:noProof/>
            <w:webHidden/>
          </w:rPr>
          <w:fldChar w:fldCharType="end"/>
        </w:r>
      </w:hyperlink>
    </w:p>
    <w:p w14:paraId="5029AB20" w14:textId="46E60B99"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59" w:history="1">
        <w:r w:rsidRPr="00E00217">
          <w:rPr>
            <w:rStyle w:val="Lienhypertexte"/>
            <w:noProof/>
          </w:rPr>
          <w:t>4.10.2 Stratégie de contribution communautaire</w:t>
        </w:r>
        <w:r>
          <w:rPr>
            <w:noProof/>
            <w:webHidden/>
          </w:rPr>
          <w:tab/>
        </w:r>
        <w:r>
          <w:rPr>
            <w:noProof/>
            <w:webHidden/>
          </w:rPr>
          <w:fldChar w:fldCharType="begin"/>
        </w:r>
        <w:r>
          <w:rPr>
            <w:noProof/>
            <w:webHidden/>
          </w:rPr>
          <w:instrText xml:space="preserve"> PAGEREF _Toc212721059 \h </w:instrText>
        </w:r>
        <w:r>
          <w:rPr>
            <w:noProof/>
            <w:webHidden/>
          </w:rPr>
        </w:r>
        <w:r>
          <w:rPr>
            <w:noProof/>
            <w:webHidden/>
          </w:rPr>
          <w:fldChar w:fldCharType="separate"/>
        </w:r>
        <w:r w:rsidR="0078340B">
          <w:rPr>
            <w:noProof/>
            <w:webHidden/>
          </w:rPr>
          <w:t>81</w:t>
        </w:r>
        <w:r>
          <w:rPr>
            <w:noProof/>
            <w:webHidden/>
          </w:rPr>
          <w:fldChar w:fldCharType="end"/>
        </w:r>
      </w:hyperlink>
    </w:p>
    <w:p w14:paraId="6996C5E3" w14:textId="7B8978BB" w:rsidR="008855D1" w:rsidRDefault="008855D1">
      <w:pPr>
        <w:pStyle w:val="TM3"/>
        <w:rPr>
          <w:rFonts w:asciiTheme="minorHAnsi" w:eastAsiaTheme="minorEastAsia" w:hAnsiTheme="minorHAnsi" w:cstheme="minorBidi"/>
          <w:b w:val="0"/>
          <w:i w:val="0"/>
          <w:noProof/>
          <w:color w:val="auto"/>
          <w:kern w:val="2"/>
          <w:sz w:val="24"/>
          <w:lang w:eastAsia="fr-FR"/>
          <w14:ligatures w14:val="standardContextual"/>
        </w:rPr>
      </w:pPr>
      <w:hyperlink w:anchor="_Toc212721060" w:history="1">
        <w:r w:rsidRPr="00E00217">
          <w:rPr>
            <w:rStyle w:val="Lienhypertexte"/>
            <w:noProof/>
          </w:rPr>
          <w:t>4.10.3 Perspectives de recherche et développement</w:t>
        </w:r>
        <w:r>
          <w:rPr>
            <w:noProof/>
            <w:webHidden/>
          </w:rPr>
          <w:tab/>
        </w:r>
        <w:r>
          <w:rPr>
            <w:noProof/>
            <w:webHidden/>
          </w:rPr>
          <w:fldChar w:fldCharType="begin"/>
        </w:r>
        <w:r>
          <w:rPr>
            <w:noProof/>
            <w:webHidden/>
          </w:rPr>
          <w:instrText xml:space="preserve"> PAGEREF _Toc212721060 \h </w:instrText>
        </w:r>
        <w:r>
          <w:rPr>
            <w:noProof/>
            <w:webHidden/>
          </w:rPr>
        </w:r>
        <w:r>
          <w:rPr>
            <w:noProof/>
            <w:webHidden/>
          </w:rPr>
          <w:fldChar w:fldCharType="separate"/>
        </w:r>
        <w:r w:rsidR="0078340B">
          <w:rPr>
            <w:noProof/>
            <w:webHidden/>
          </w:rPr>
          <w:t>81</w:t>
        </w:r>
        <w:r>
          <w:rPr>
            <w:noProof/>
            <w:webHidden/>
          </w:rPr>
          <w:fldChar w:fldCharType="end"/>
        </w:r>
      </w:hyperlink>
    </w:p>
    <w:p w14:paraId="58327872" w14:textId="1544C34E" w:rsidR="008855D1" w:rsidRDefault="008855D1">
      <w:pPr>
        <w:pStyle w:val="TM2"/>
        <w:rPr>
          <w:rFonts w:asciiTheme="minorHAnsi" w:eastAsiaTheme="minorEastAsia" w:hAnsiTheme="minorHAnsi" w:cstheme="minorBidi"/>
          <w:b w:val="0"/>
          <w:noProof/>
          <w:color w:val="auto"/>
          <w:kern w:val="2"/>
          <w:sz w:val="24"/>
          <w:lang w:eastAsia="fr-FR"/>
          <w14:ligatures w14:val="standardContextual"/>
        </w:rPr>
      </w:pPr>
      <w:hyperlink w:anchor="_Toc212721061" w:history="1">
        <w:r w:rsidRPr="00E00217">
          <w:rPr>
            <w:rStyle w:val="Lienhypertexte"/>
            <w:noProof/>
            <w:snapToGrid w:val="0"/>
            <w:w w:val="0"/>
          </w:rPr>
          <w:t>4.11</w:t>
        </w:r>
        <w:r w:rsidRPr="00E00217">
          <w:rPr>
            <w:rStyle w:val="Lienhypertexte"/>
            <w:noProof/>
          </w:rPr>
          <w:t xml:space="preserve"> Conclusion</w:t>
        </w:r>
        <w:r>
          <w:rPr>
            <w:noProof/>
            <w:webHidden/>
          </w:rPr>
          <w:tab/>
        </w:r>
        <w:r>
          <w:rPr>
            <w:noProof/>
            <w:webHidden/>
          </w:rPr>
          <w:fldChar w:fldCharType="begin"/>
        </w:r>
        <w:r>
          <w:rPr>
            <w:noProof/>
            <w:webHidden/>
          </w:rPr>
          <w:instrText xml:space="preserve"> PAGEREF _Toc212721061 \h </w:instrText>
        </w:r>
        <w:r>
          <w:rPr>
            <w:noProof/>
            <w:webHidden/>
          </w:rPr>
        </w:r>
        <w:r>
          <w:rPr>
            <w:noProof/>
            <w:webHidden/>
          </w:rPr>
          <w:fldChar w:fldCharType="separate"/>
        </w:r>
        <w:r w:rsidR="0078340B">
          <w:rPr>
            <w:noProof/>
            <w:webHidden/>
          </w:rPr>
          <w:t>82</w:t>
        </w:r>
        <w:r>
          <w:rPr>
            <w:noProof/>
            <w:webHidden/>
          </w:rPr>
          <w:fldChar w:fldCharType="end"/>
        </w:r>
      </w:hyperlink>
    </w:p>
    <w:p w14:paraId="2343853B" w14:textId="07D31689"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2" w:history="1">
        <w:r w:rsidRPr="00E00217">
          <w:rPr>
            <w:rStyle w:val="Lienhypertexte"/>
            <w:noProof/>
          </w:rPr>
          <w:t>CONCLUSION GENERALE</w:t>
        </w:r>
        <w:r>
          <w:rPr>
            <w:noProof/>
            <w:webHidden/>
          </w:rPr>
          <w:tab/>
        </w:r>
        <w:r>
          <w:rPr>
            <w:noProof/>
            <w:webHidden/>
          </w:rPr>
          <w:fldChar w:fldCharType="begin"/>
        </w:r>
        <w:r>
          <w:rPr>
            <w:noProof/>
            <w:webHidden/>
          </w:rPr>
          <w:instrText xml:space="preserve"> PAGEREF _Toc212721062 \h </w:instrText>
        </w:r>
        <w:r>
          <w:rPr>
            <w:noProof/>
            <w:webHidden/>
          </w:rPr>
        </w:r>
        <w:r>
          <w:rPr>
            <w:noProof/>
            <w:webHidden/>
          </w:rPr>
          <w:fldChar w:fldCharType="separate"/>
        </w:r>
        <w:r w:rsidR="0078340B">
          <w:rPr>
            <w:noProof/>
            <w:webHidden/>
          </w:rPr>
          <w:t>83</w:t>
        </w:r>
        <w:r>
          <w:rPr>
            <w:noProof/>
            <w:webHidden/>
          </w:rPr>
          <w:fldChar w:fldCharType="end"/>
        </w:r>
      </w:hyperlink>
    </w:p>
    <w:p w14:paraId="705AFDC6" w14:textId="4D99B864"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3" w:history="1">
        <w:r w:rsidRPr="00E00217">
          <w:rPr>
            <w:rStyle w:val="Lienhypertexte"/>
            <w:noProof/>
          </w:rPr>
          <w:t>ANNEXES</w:t>
        </w:r>
        <w:r>
          <w:rPr>
            <w:noProof/>
            <w:webHidden/>
          </w:rPr>
          <w:tab/>
        </w:r>
        <w:r>
          <w:rPr>
            <w:noProof/>
            <w:webHidden/>
          </w:rPr>
          <w:fldChar w:fldCharType="begin"/>
        </w:r>
        <w:r>
          <w:rPr>
            <w:noProof/>
            <w:webHidden/>
          </w:rPr>
          <w:instrText xml:space="preserve"> PAGEREF _Toc212721063 \h </w:instrText>
        </w:r>
        <w:r>
          <w:rPr>
            <w:noProof/>
            <w:webHidden/>
          </w:rPr>
        </w:r>
        <w:r>
          <w:rPr>
            <w:noProof/>
            <w:webHidden/>
          </w:rPr>
          <w:fldChar w:fldCharType="separate"/>
        </w:r>
        <w:r w:rsidR="0078340B">
          <w:rPr>
            <w:noProof/>
            <w:webHidden/>
          </w:rPr>
          <w:t>xiv</w:t>
        </w:r>
        <w:r>
          <w:rPr>
            <w:noProof/>
            <w:webHidden/>
          </w:rPr>
          <w:fldChar w:fldCharType="end"/>
        </w:r>
      </w:hyperlink>
    </w:p>
    <w:p w14:paraId="6DC690DC" w14:textId="491012B2"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4" w:history="1">
        <w:r w:rsidRPr="00E00217">
          <w:rPr>
            <w:rStyle w:val="Lienhypertexte"/>
            <w:noProof/>
          </w:rPr>
          <w:t>REFERENCES</w:t>
        </w:r>
        <w:r>
          <w:rPr>
            <w:noProof/>
            <w:webHidden/>
          </w:rPr>
          <w:tab/>
        </w:r>
        <w:r>
          <w:rPr>
            <w:noProof/>
            <w:webHidden/>
          </w:rPr>
          <w:fldChar w:fldCharType="begin"/>
        </w:r>
        <w:r>
          <w:rPr>
            <w:noProof/>
            <w:webHidden/>
          </w:rPr>
          <w:instrText xml:space="preserve"> PAGEREF _Toc212721064 \h </w:instrText>
        </w:r>
        <w:r>
          <w:rPr>
            <w:noProof/>
            <w:webHidden/>
          </w:rPr>
        </w:r>
        <w:r>
          <w:rPr>
            <w:noProof/>
            <w:webHidden/>
          </w:rPr>
          <w:fldChar w:fldCharType="separate"/>
        </w:r>
        <w:r w:rsidR="0078340B">
          <w:rPr>
            <w:noProof/>
            <w:webHidden/>
          </w:rPr>
          <w:t>20</w:t>
        </w:r>
        <w:r>
          <w:rPr>
            <w:noProof/>
            <w:webHidden/>
          </w:rPr>
          <w:fldChar w:fldCharType="end"/>
        </w:r>
      </w:hyperlink>
    </w:p>
    <w:p w14:paraId="75B0328B" w14:textId="023634C9"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5" w:history="1">
        <w:r w:rsidRPr="00E00217">
          <w:rPr>
            <w:rStyle w:val="Lienhypertexte"/>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_Toc212721065 \h </w:instrText>
        </w:r>
        <w:r>
          <w:rPr>
            <w:noProof/>
            <w:webHidden/>
          </w:rPr>
        </w:r>
        <w:r>
          <w:rPr>
            <w:noProof/>
            <w:webHidden/>
          </w:rPr>
          <w:fldChar w:fldCharType="separate"/>
        </w:r>
        <w:r w:rsidR="0078340B">
          <w:rPr>
            <w:noProof/>
            <w:webHidden/>
          </w:rPr>
          <w:t>25</w:t>
        </w:r>
        <w:r>
          <w:rPr>
            <w:noProof/>
            <w:webHidden/>
          </w:rPr>
          <w:fldChar w:fldCharType="end"/>
        </w:r>
      </w:hyperlink>
    </w:p>
    <w:p w14:paraId="038FEA9F" w14:textId="61851B0B"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6" w:history="1">
        <w:r w:rsidRPr="00E00217">
          <w:rPr>
            <w:rStyle w:val="Lienhypertexte"/>
            <w:noProof/>
          </w:rPr>
          <w:t>FAMINTINANA</w:t>
        </w:r>
        <w:r>
          <w:rPr>
            <w:noProof/>
            <w:webHidden/>
          </w:rPr>
          <w:tab/>
        </w:r>
        <w:r>
          <w:rPr>
            <w:noProof/>
            <w:webHidden/>
          </w:rPr>
          <w:fldChar w:fldCharType="begin"/>
        </w:r>
        <w:r>
          <w:rPr>
            <w:noProof/>
            <w:webHidden/>
          </w:rPr>
          <w:instrText xml:space="preserve"> PAGEREF _Toc212721066 \h </w:instrText>
        </w:r>
        <w:r>
          <w:rPr>
            <w:noProof/>
            <w:webHidden/>
          </w:rPr>
        </w:r>
        <w:r>
          <w:rPr>
            <w:noProof/>
            <w:webHidden/>
          </w:rPr>
          <w:fldChar w:fldCharType="separate"/>
        </w:r>
        <w:r w:rsidR="0078340B">
          <w:rPr>
            <w:noProof/>
            <w:webHidden/>
          </w:rPr>
          <w:t>26</w:t>
        </w:r>
        <w:r>
          <w:rPr>
            <w:noProof/>
            <w:webHidden/>
          </w:rPr>
          <w:fldChar w:fldCharType="end"/>
        </w:r>
      </w:hyperlink>
    </w:p>
    <w:p w14:paraId="43288D6F" w14:textId="134EA750"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7" w:history="1">
        <w:r w:rsidRPr="00E00217">
          <w:rPr>
            <w:rStyle w:val="Lienhypertexte"/>
            <w:noProof/>
          </w:rPr>
          <w:t>RESUME</w:t>
        </w:r>
        <w:r>
          <w:rPr>
            <w:noProof/>
            <w:webHidden/>
          </w:rPr>
          <w:tab/>
        </w:r>
        <w:r>
          <w:rPr>
            <w:noProof/>
            <w:webHidden/>
          </w:rPr>
          <w:fldChar w:fldCharType="begin"/>
        </w:r>
        <w:r>
          <w:rPr>
            <w:noProof/>
            <w:webHidden/>
          </w:rPr>
          <w:instrText xml:space="preserve"> PAGEREF _Toc212721067 \h </w:instrText>
        </w:r>
        <w:r>
          <w:rPr>
            <w:noProof/>
            <w:webHidden/>
          </w:rPr>
        </w:r>
        <w:r>
          <w:rPr>
            <w:noProof/>
            <w:webHidden/>
          </w:rPr>
          <w:fldChar w:fldCharType="separate"/>
        </w:r>
        <w:r w:rsidR="0078340B">
          <w:rPr>
            <w:noProof/>
            <w:webHidden/>
          </w:rPr>
          <w:t>26</w:t>
        </w:r>
        <w:r>
          <w:rPr>
            <w:noProof/>
            <w:webHidden/>
          </w:rPr>
          <w:fldChar w:fldCharType="end"/>
        </w:r>
      </w:hyperlink>
    </w:p>
    <w:p w14:paraId="142F95FE" w14:textId="05C6B398" w:rsidR="0031082A" w:rsidRPr="00A748BB" w:rsidRDefault="00FB2360" w:rsidP="00845534">
      <w:pPr>
        <w:pStyle w:val="TM1"/>
        <w:rPr>
          <w:rFonts w:eastAsia="Calibri"/>
          <w:color w:val="auto"/>
        </w:rPr>
      </w:pPr>
      <w:r w:rsidRPr="00A748BB">
        <w:rPr>
          <w:sz w:val="24"/>
        </w:rPr>
        <w:fldChar w:fldCharType="end"/>
      </w:r>
      <w:r w:rsidR="0031082A" w:rsidRPr="00A748BB">
        <w:rPr>
          <w:rFonts w:eastAsia="Calibri"/>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8" w:name="_Toc212720942"/>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6269C2" w:rsidRPr="006269C2" w14:paraId="5C1E706B" w14:textId="77777777" w:rsidTr="00E94798">
        <w:tc>
          <w:tcPr>
            <w:tcW w:w="2376" w:type="dxa"/>
          </w:tcPr>
          <w:p w14:paraId="5BB0EED7" w14:textId="781E5423" w:rsidR="006269C2" w:rsidRDefault="00EF0979" w:rsidP="00E479F5">
            <w:pPr>
              <w:spacing w:line="480" w:lineRule="auto"/>
              <w:rPr>
                <w:color w:val="auto"/>
              </w:rPr>
            </w:pPr>
            <w:r>
              <w:rPr>
                <w:color w:val="auto"/>
              </w:rPr>
              <w:t>ASVS</w:t>
            </w:r>
          </w:p>
        </w:tc>
        <w:tc>
          <w:tcPr>
            <w:tcW w:w="6978" w:type="dxa"/>
          </w:tcPr>
          <w:p w14:paraId="2DC79150" w14:textId="2DA7F858" w:rsidR="006269C2" w:rsidRPr="006269C2" w:rsidRDefault="00EF0979" w:rsidP="00E479F5">
            <w:pPr>
              <w:spacing w:line="480" w:lineRule="auto"/>
              <w:rPr>
                <w:bCs/>
                <w:iCs/>
                <w:color w:val="auto"/>
                <w:lang w:val="en-US"/>
              </w:rPr>
            </w:pPr>
            <w:r>
              <w:rPr>
                <w:bCs/>
                <w:iCs/>
                <w:color w:val="auto"/>
                <w:lang w:val="en-US"/>
              </w:rPr>
              <w:t>Application Security Verification Standard</w:t>
            </w:r>
          </w:p>
        </w:tc>
      </w:tr>
      <w:tr w:rsidR="00EF0979" w:rsidRPr="001C1040" w14:paraId="5124A9BE" w14:textId="77777777" w:rsidTr="00E94798">
        <w:tc>
          <w:tcPr>
            <w:tcW w:w="2376" w:type="dxa"/>
          </w:tcPr>
          <w:p w14:paraId="24B0B7BA" w14:textId="44604C5E" w:rsidR="00EF0979" w:rsidRDefault="00EF0979" w:rsidP="00E479F5">
            <w:pPr>
              <w:spacing w:line="480" w:lineRule="auto"/>
              <w:rPr>
                <w:color w:val="auto"/>
              </w:rPr>
            </w:pPr>
            <w:r>
              <w:rPr>
                <w:color w:val="auto"/>
              </w:rPr>
              <w:t>BPMN</w:t>
            </w:r>
          </w:p>
        </w:tc>
        <w:tc>
          <w:tcPr>
            <w:tcW w:w="6978" w:type="dxa"/>
          </w:tcPr>
          <w:p w14:paraId="2A85268D" w14:textId="181F9940" w:rsidR="00EF0979" w:rsidRPr="006269C2" w:rsidRDefault="00EF0979" w:rsidP="00E479F5">
            <w:pPr>
              <w:spacing w:line="480" w:lineRule="auto"/>
              <w:rPr>
                <w:bCs/>
                <w:iCs/>
                <w:color w:val="auto"/>
                <w:lang w:val="en-US"/>
              </w:rPr>
            </w:pPr>
            <w:r>
              <w:rPr>
                <w:bCs/>
                <w:iCs/>
                <w:color w:val="auto"/>
                <w:lang w:val="en-US"/>
              </w:rPr>
              <w:t>Business Process Model and Notation</w:t>
            </w:r>
          </w:p>
        </w:tc>
      </w:tr>
      <w:tr w:rsidR="006269C2" w:rsidRPr="00A748BB" w14:paraId="2BB5D265" w14:textId="77777777" w:rsidTr="00E94798">
        <w:tc>
          <w:tcPr>
            <w:tcW w:w="2376" w:type="dxa"/>
          </w:tcPr>
          <w:p w14:paraId="16CBA838" w14:textId="77777777" w:rsidR="006269C2" w:rsidRPr="00A748BB" w:rsidRDefault="006269C2" w:rsidP="00E479F5">
            <w:pPr>
              <w:spacing w:line="480" w:lineRule="auto"/>
              <w:rPr>
                <w:color w:val="auto"/>
              </w:rPr>
            </w:pPr>
            <w:r>
              <w:rPr>
                <w:color w:val="auto"/>
              </w:rPr>
              <w:t>CERN</w:t>
            </w:r>
          </w:p>
        </w:tc>
        <w:tc>
          <w:tcPr>
            <w:tcW w:w="6978" w:type="dxa"/>
          </w:tcPr>
          <w:p w14:paraId="1E011CAD" w14:textId="1B412EBE" w:rsidR="006269C2" w:rsidRPr="00A748BB" w:rsidRDefault="006269C2" w:rsidP="00E479F5">
            <w:pPr>
              <w:pStyle w:val="Default"/>
              <w:spacing w:line="480" w:lineRule="auto"/>
              <w:jc w:val="both"/>
            </w:pPr>
            <w:r>
              <w:t>Conseil Européen pour la Recherche Nucléaire</w:t>
            </w:r>
          </w:p>
        </w:tc>
      </w:tr>
      <w:tr w:rsidR="006269C2" w:rsidRPr="00A748BB" w14:paraId="0FE971CC" w14:textId="77777777" w:rsidTr="00E94798">
        <w:tc>
          <w:tcPr>
            <w:tcW w:w="2376" w:type="dxa"/>
          </w:tcPr>
          <w:p w14:paraId="79553358" w14:textId="77777777" w:rsidR="006269C2" w:rsidRPr="00A748BB" w:rsidRDefault="006269C2" w:rsidP="00E479F5">
            <w:pPr>
              <w:spacing w:line="480" w:lineRule="auto"/>
              <w:rPr>
                <w:color w:val="auto"/>
              </w:rPr>
            </w:pPr>
            <w:r>
              <w:rPr>
                <w:color w:val="auto"/>
              </w:rPr>
              <w:t>CSS</w:t>
            </w:r>
          </w:p>
        </w:tc>
        <w:tc>
          <w:tcPr>
            <w:tcW w:w="6978" w:type="dxa"/>
          </w:tcPr>
          <w:p w14:paraId="549FC22F" w14:textId="6B63A1B2" w:rsidR="006269C2" w:rsidRPr="00A748BB" w:rsidRDefault="00D65D06" w:rsidP="00E479F5">
            <w:pPr>
              <w:spacing w:line="480" w:lineRule="auto"/>
              <w:rPr>
                <w:bCs/>
                <w:iCs/>
                <w:color w:val="auto"/>
              </w:rPr>
            </w:pPr>
            <w:r>
              <w:rPr>
                <w:bCs/>
                <w:iCs/>
                <w:color w:val="auto"/>
              </w:rPr>
              <w:t>Cascading Style Sheets</w:t>
            </w:r>
          </w:p>
        </w:tc>
      </w:tr>
      <w:tr w:rsidR="006269C2" w:rsidRPr="00A748BB" w14:paraId="69DFD944" w14:textId="77777777" w:rsidTr="00E94798">
        <w:tc>
          <w:tcPr>
            <w:tcW w:w="2376" w:type="dxa"/>
          </w:tcPr>
          <w:p w14:paraId="09BF6818" w14:textId="77777777" w:rsidR="006269C2" w:rsidRPr="00A748BB" w:rsidRDefault="006269C2" w:rsidP="00E479F5">
            <w:pPr>
              <w:spacing w:line="480" w:lineRule="auto"/>
              <w:rPr>
                <w:bCs/>
                <w:color w:val="auto"/>
              </w:rPr>
            </w:pPr>
            <w:r>
              <w:rPr>
                <w:bCs/>
                <w:color w:val="auto"/>
              </w:rPr>
              <w:t>DOM</w:t>
            </w:r>
          </w:p>
        </w:tc>
        <w:tc>
          <w:tcPr>
            <w:tcW w:w="6978" w:type="dxa"/>
          </w:tcPr>
          <w:p w14:paraId="0F09110D" w14:textId="0DB9498C" w:rsidR="006269C2" w:rsidRPr="00A748BB" w:rsidRDefault="001A2018" w:rsidP="00E479F5">
            <w:pPr>
              <w:spacing w:line="480" w:lineRule="auto"/>
              <w:rPr>
                <w:color w:val="auto"/>
              </w:rPr>
            </w:pPr>
            <w:r>
              <w:rPr>
                <w:color w:val="auto"/>
              </w:rPr>
              <w:t>Document Object Model</w:t>
            </w:r>
          </w:p>
        </w:tc>
      </w:tr>
      <w:tr w:rsidR="006269C2" w:rsidRPr="00A748BB" w14:paraId="46BA9405" w14:textId="77777777" w:rsidTr="00E94798">
        <w:tc>
          <w:tcPr>
            <w:tcW w:w="2376" w:type="dxa"/>
          </w:tcPr>
          <w:p w14:paraId="4B9EF2B9" w14:textId="77777777" w:rsidR="006269C2" w:rsidRDefault="006269C2" w:rsidP="00E479F5">
            <w:pPr>
              <w:spacing w:line="480" w:lineRule="auto"/>
              <w:rPr>
                <w:color w:val="auto"/>
              </w:rPr>
            </w:pPr>
            <w:r>
              <w:rPr>
                <w:color w:val="auto"/>
              </w:rPr>
              <w:t>ERD</w:t>
            </w:r>
          </w:p>
        </w:tc>
        <w:tc>
          <w:tcPr>
            <w:tcW w:w="6978" w:type="dxa"/>
          </w:tcPr>
          <w:p w14:paraId="2BD28810" w14:textId="0C3C763A" w:rsidR="006269C2" w:rsidRPr="00A748BB" w:rsidRDefault="001A2018" w:rsidP="00E479F5">
            <w:pPr>
              <w:spacing w:line="480" w:lineRule="auto"/>
              <w:rPr>
                <w:bCs/>
                <w:iCs/>
                <w:color w:val="auto"/>
              </w:rPr>
            </w:pPr>
            <w:r>
              <w:rPr>
                <w:bCs/>
                <w:iCs/>
                <w:color w:val="auto"/>
              </w:rPr>
              <w:t>Entity Relationship Diagram</w:t>
            </w:r>
          </w:p>
        </w:tc>
      </w:tr>
      <w:tr w:rsidR="006269C2" w:rsidRPr="00A748BB" w14:paraId="2D57E4D0" w14:textId="77777777" w:rsidTr="00E94798">
        <w:tc>
          <w:tcPr>
            <w:tcW w:w="2376" w:type="dxa"/>
          </w:tcPr>
          <w:p w14:paraId="7ECD6538" w14:textId="77777777" w:rsidR="006269C2" w:rsidRPr="00A748BB" w:rsidRDefault="006269C2" w:rsidP="00E479F5">
            <w:pPr>
              <w:spacing w:line="480" w:lineRule="auto"/>
              <w:rPr>
                <w:color w:val="auto"/>
              </w:rPr>
            </w:pPr>
            <w:r>
              <w:rPr>
                <w:color w:val="auto"/>
              </w:rPr>
              <w:t>HTML</w:t>
            </w:r>
          </w:p>
        </w:tc>
        <w:tc>
          <w:tcPr>
            <w:tcW w:w="6978" w:type="dxa"/>
          </w:tcPr>
          <w:p w14:paraId="28B11AA5" w14:textId="487BE397" w:rsidR="006269C2" w:rsidRPr="00A748BB" w:rsidRDefault="001A2018" w:rsidP="00E479F5">
            <w:pPr>
              <w:spacing w:line="480" w:lineRule="auto"/>
              <w:rPr>
                <w:color w:val="auto"/>
              </w:rPr>
            </w:pPr>
            <w:r>
              <w:rPr>
                <w:color w:val="auto"/>
              </w:rPr>
              <w:t>HyperText Markup Language</w:t>
            </w:r>
          </w:p>
        </w:tc>
      </w:tr>
      <w:tr w:rsidR="006269C2" w:rsidRPr="00A748BB" w14:paraId="7617BF49" w14:textId="77777777" w:rsidTr="00E94798">
        <w:tc>
          <w:tcPr>
            <w:tcW w:w="2376" w:type="dxa"/>
          </w:tcPr>
          <w:p w14:paraId="1FF1D43C" w14:textId="77777777" w:rsidR="006269C2" w:rsidRPr="00A748BB" w:rsidRDefault="006269C2" w:rsidP="00E479F5">
            <w:pPr>
              <w:spacing w:line="480" w:lineRule="auto"/>
              <w:rPr>
                <w:bCs/>
                <w:color w:val="auto"/>
              </w:rPr>
            </w:pPr>
            <w:r>
              <w:rPr>
                <w:bCs/>
                <w:color w:val="auto"/>
              </w:rPr>
              <w:t>IMT</w:t>
            </w:r>
          </w:p>
        </w:tc>
        <w:tc>
          <w:tcPr>
            <w:tcW w:w="6978" w:type="dxa"/>
          </w:tcPr>
          <w:p w14:paraId="1B67BF04" w14:textId="186716A2" w:rsidR="006269C2" w:rsidRPr="00A748BB" w:rsidRDefault="001A2018" w:rsidP="00E479F5">
            <w:pPr>
              <w:spacing w:line="480" w:lineRule="auto"/>
              <w:rPr>
                <w:iCs/>
                <w:color w:val="auto"/>
              </w:rPr>
            </w:pPr>
            <w:r>
              <w:rPr>
                <w:iCs/>
                <w:color w:val="auto"/>
              </w:rPr>
              <w:t>Internationnal Business Machines</w:t>
            </w:r>
          </w:p>
        </w:tc>
      </w:tr>
      <w:tr w:rsidR="006269C2" w:rsidRPr="00A748BB" w14:paraId="735EB4AF" w14:textId="77777777" w:rsidTr="00E94798">
        <w:tc>
          <w:tcPr>
            <w:tcW w:w="2376" w:type="dxa"/>
          </w:tcPr>
          <w:p w14:paraId="081254A0" w14:textId="77777777" w:rsidR="006269C2" w:rsidRPr="00A748BB" w:rsidRDefault="006269C2" w:rsidP="00E479F5">
            <w:pPr>
              <w:spacing w:line="480" w:lineRule="auto"/>
              <w:rPr>
                <w:color w:val="auto"/>
              </w:rPr>
            </w:pPr>
            <w:r>
              <w:rPr>
                <w:color w:val="auto"/>
              </w:rPr>
              <w:t>IOS</w:t>
            </w:r>
          </w:p>
        </w:tc>
        <w:tc>
          <w:tcPr>
            <w:tcW w:w="6978" w:type="dxa"/>
          </w:tcPr>
          <w:p w14:paraId="42453067" w14:textId="4E573003" w:rsidR="006269C2" w:rsidRPr="00A748BB" w:rsidRDefault="003C78DC" w:rsidP="00E479F5">
            <w:pPr>
              <w:spacing w:line="480" w:lineRule="auto"/>
              <w:rPr>
                <w:color w:val="auto"/>
              </w:rPr>
            </w:pPr>
            <w:r>
              <w:rPr>
                <w:color w:val="auto"/>
              </w:rPr>
              <w:t>iPhone Operating System</w:t>
            </w:r>
          </w:p>
        </w:tc>
      </w:tr>
      <w:tr w:rsidR="006269C2" w:rsidRPr="00A748BB" w14:paraId="17FC2D65" w14:textId="77777777" w:rsidTr="00E94798">
        <w:tc>
          <w:tcPr>
            <w:tcW w:w="2376" w:type="dxa"/>
          </w:tcPr>
          <w:p w14:paraId="1346928A" w14:textId="77777777" w:rsidR="006269C2" w:rsidRDefault="006269C2" w:rsidP="00E479F5">
            <w:pPr>
              <w:spacing w:line="480" w:lineRule="auto"/>
              <w:rPr>
                <w:color w:val="auto"/>
              </w:rPr>
            </w:pPr>
            <w:r>
              <w:rPr>
                <w:color w:val="auto"/>
              </w:rPr>
              <w:t>ISO</w:t>
            </w:r>
          </w:p>
        </w:tc>
        <w:tc>
          <w:tcPr>
            <w:tcW w:w="6978" w:type="dxa"/>
          </w:tcPr>
          <w:p w14:paraId="15708071" w14:textId="55DE6C1B" w:rsidR="006269C2" w:rsidRPr="00A748BB" w:rsidRDefault="00B04CDF" w:rsidP="00E479F5">
            <w:pPr>
              <w:spacing w:line="480" w:lineRule="auto"/>
              <w:rPr>
                <w:bCs/>
                <w:iCs/>
                <w:color w:val="auto"/>
              </w:rPr>
            </w:pPr>
            <w:r>
              <w:rPr>
                <w:bCs/>
                <w:iCs/>
                <w:color w:val="auto"/>
              </w:rPr>
              <w:t>International Organization for Standarization</w:t>
            </w:r>
          </w:p>
        </w:tc>
      </w:tr>
      <w:tr w:rsidR="006269C2" w:rsidRPr="00A748BB" w14:paraId="7091CDA3" w14:textId="77777777" w:rsidTr="00E94798">
        <w:tc>
          <w:tcPr>
            <w:tcW w:w="2376" w:type="dxa"/>
          </w:tcPr>
          <w:p w14:paraId="406633F6" w14:textId="77777777" w:rsidR="006269C2" w:rsidRDefault="006269C2" w:rsidP="00E479F5">
            <w:pPr>
              <w:spacing w:line="480" w:lineRule="auto"/>
              <w:rPr>
                <w:color w:val="auto"/>
              </w:rPr>
            </w:pPr>
            <w:r>
              <w:rPr>
                <w:color w:val="auto"/>
              </w:rPr>
              <w:t>JSON</w:t>
            </w:r>
          </w:p>
        </w:tc>
        <w:tc>
          <w:tcPr>
            <w:tcW w:w="6978" w:type="dxa"/>
          </w:tcPr>
          <w:p w14:paraId="2BE44E05" w14:textId="2236640C" w:rsidR="006269C2" w:rsidRPr="00A748BB" w:rsidRDefault="00B04CDF" w:rsidP="00E479F5">
            <w:pPr>
              <w:spacing w:line="480" w:lineRule="auto"/>
              <w:rPr>
                <w:bCs/>
                <w:iCs/>
                <w:color w:val="auto"/>
              </w:rPr>
            </w:pPr>
            <w:r>
              <w:rPr>
                <w:bCs/>
                <w:iCs/>
                <w:color w:val="auto"/>
              </w:rPr>
              <w:t>JavaScript Object Notation</w:t>
            </w:r>
          </w:p>
        </w:tc>
      </w:tr>
      <w:tr w:rsidR="006269C2" w:rsidRPr="00A748BB" w14:paraId="1A63EDD4" w14:textId="77777777" w:rsidTr="00E94798">
        <w:tc>
          <w:tcPr>
            <w:tcW w:w="2376" w:type="dxa"/>
          </w:tcPr>
          <w:p w14:paraId="248ACC6B" w14:textId="77777777" w:rsidR="006269C2" w:rsidRDefault="006269C2" w:rsidP="00E479F5">
            <w:pPr>
              <w:spacing w:line="480" w:lineRule="auto"/>
              <w:rPr>
                <w:color w:val="auto"/>
              </w:rPr>
            </w:pPr>
            <w:r>
              <w:rPr>
                <w:color w:val="auto"/>
              </w:rPr>
              <w:t>JWT</w:t>
            </w:r>
          </w:p>
        </w:tc>
        <w:tc>
          <w:tcPr>
            <w:tcW w:w="6978" w:type="dxa"/>
          </w:tcPr>
          <w:p w14:paraId="7BD0F56A" w14:textId="0D251990" w:rsidR="006269C2" w:rsidRPr="00A748BB" w:rsidRDefault="002D277D" w:rsidP="00E479F5">
            <w:pPr>
              <w:spacing w:line="480" w:lineRule="auto"/>
              <w:rPr>
                <w:bCs/>
                <w:iCs/>
                <w:color w:val="auto"/>
              </w:rPr>
            </w:pPr>
            <w:r>
              <w:rPr>
                <w:bCs/>
                <w:iCs/>
                <w:color w:val="auto"/>
              </w:rPr>
              <w:t>JSON Web Token</w:t>
            </w:r>
          </w:p>
        </w:tc>
      </w:tr>
      <w:tr w:rsidR="006269C2" w:rsidRPr="00A748BB" w14:paraId="34D3FD50" w14:textId="77777777" w:rsidTr="00E94798">
        <w:tc>
          <w:tcPr>
            <w:tcW w:w="2376" w:type="dxa"/>
          </w:tcPr>
          <w:p w14:paraId="06A79D7C" w14:textId="77777777" w:rsidR="006269C2" w:rsidRPr="00A748BB" w:rsidRDefault="006269C2" w:rsidP="00E479F5">
            <w:pPr>
              <w:spacing w:line="480" w:lineRule="auto"/>
              <w:rPr>
                <w:color w:val="auto"/>
              </w:rPr>
            </w:pPr>
            <w:r>
              <w:rPr>
                <w:color w:val="auto"/>
              </w:rPr>
              <w:t>LMS</w:t>
            </w:r>
          </w:p>
        </w:tc>
        <w:tc>
          <w:tcPr>
            <w:tcW w:w="6978" w:type="dxa"/>
          </w:tcPr>
          <w:p w14:paraId="67514BC0" w14:textId="72C06FAB" w:rsidR="006269C2" w:rsidRPr="00A748BB" w:rsidRDefault="002D277D" w:rsidP="00E479F5">
            <w:pPr>
              <w:spacing w:line="480" w:lineRule="auto"/>
              <w:rPr>
                <w:color w:val="auto"/>
              </w:rPr>
            </w:pPr>
            <w:r>
              <w:rPr>
                <w:color w:val="auto"/>
              </w:rPr>
              <w:t>Learning Management System</w:t>
            </w:r>
          </w:p>
        </w:tc>
      </w:tr>
      <w:tr w:rsidR="006269C2" w:rsidRPr="00A748BB" w14:paraId="36E3FFAF" w14:textId="77777777" w:rsidTr="00E94798">
        <w:tc>
          <w:tcPr>
            <w:tcW w:w="2376" w:type="dxa"/>
          </w:tcPr>
          <w:p w14:paraId="43A9A381" w14:textId="77777777" w:rsidR="006269C2" w:rsidRPr="00A748BB" w:rsidRDefault="006269C2" w:rsidP="00E479F5">
            <w:pPr>
              <w:spacing w:line="480" w:lineRule="auto"/>
              <w:rPr>
                <w:color w:val="auto"/>
              </w:rPr>
            </w:pPr>
            <w:r>
              <w:rPr>
                <w:color w:val="auto"/>
              </w:rPr>
              <w:t>MDA</w:t>
            </w:r>
          </w:p>
        </w:tc>
        <w:tc>
          <w:tcPr>
            <w:tcW w:w="6978" w:type="dxa"/>
          </w:tcPr>
          <w:p w14:paraId="5DF2639A" w14:textId="51284E34" w:rsidR="006269C2" w:rsidRPr="00A748BB" w:rsidRDefault="00EF0979" w:rsidP="00E479F5">
            <w:pPr>
              <w:spacing w:line="480" w:lineRule="auto"/>
              <w:rPr>
                <w:color w:val="auto"/>
              </w:rPr>
            </w:pPr>
            <w:r>
              <w:rPr>
                <w:color w:val="auto"/>
              </w:rPr>
              <w:t>Model Driven Architecture</w:t>
            </w:r>
          </w:p>
        </w:tc>
      </w:tr>
      <w:tr w:rsidR="006269C2" w:rsidRPr="001C1040" w14:paraId="110D3452" w14:textId="77777777" w:rsidTr="00E94798">
        <w:tc>
          <w:tcPr>
            <w:tcW w:w="2376" w:type="dxa"/>
          </w:tcPr>
          <w:p w14:paraId="63D4B643" w14:textId="77777777" w:rsidR="006269C2" w:rsidRPr="00A748BB" w:rsidRDefault="006269C2" w:rsidP="00E479F5">
            <w:pPr>
              <w:spacing w:line="480" w:lineRule="auto"/>
              <w:rPr>
                <w:bCs/>
                <w:color w:val="auto"/>
              </w:rPr>
            </w:pPr>
            <w:r>
              <w:rPr>
                <w:bCs/>
                <w:color w:val="auto"/>
              </w:rPr>
              <w:t>MEAN</w:t>
            </w:r>
          </w:p>
        </w:tc>
        <w:tc>
          <w:tcPr>
            <w:tcW w:w="6978" w:type="dxa"/>
          </w:tcPr>
          <w:p w14:paraId="72611270" w14:textId="5BDC958F" w:rsidR="006269C2" w:rsidRPr="00EF0979" w:rsidRDefault="00EF0979" w:rsidP="00E479F5">
            <w:pPr>
              <w:pStyle w:val="Default"/>
              <w:spacing w:line="480" w:lineRule="auto"/>
              <w:jc w:val="both"/>
              <w:rPr>
                <w:lang w:val="en-US"/>
              </w:rPr>
            </w:pPr>
            <w:r w:rsidRPr="00EF0979">
              <w:rPr>
                <w:lang w:val="en-US"/>
              </w:rPr>
              <w:t>MongoDB, Express.js, Angular, Node.js</w:t>
            </w:r>
          </w:p>
        </w:tc>
      </w:tr>
      <w:tr w:rsidR="006269C2" w:rsidRPr="001C1040" w14:paraId="42C49137" w14:textId="77777777" w:rsidTr="00E94798">
        <w:tc>
          <w:tcPr>
            <w:tcW w:w="2376" w:type="dxa"/>
          </w:tcPr>
          <w:p w14:paraId="429CFB57" w14:textId="77777777" w:rsidR="006269C2" w:rsidRPr="00A748BB" w:rsidRDefault="006269C2" w:rsidP="00E479F5">
            <w:pPr>
              <w:spacing w:line="480" w:lineRule="auto"/>
              <w:rPr>
                <w:color w:val="auto"/>
              </w:rPr>
            </w:pPr>
            <w:r>
              <w:rPr>
                <w:color w:val="auto"/>
              </w:rPr>
              <w:t>MERN</w:t>
            </w:r>
          </w:p>
        </w:tc>
        <w:tc>
          <w:tcPr>
            <w:tcW w:w="6978" w:type="dxa"/>
          </w:tcPr>
          <w:p w14:paraId="1B63125F" w14:textId="5585928C" w:rsidR="006269C2" w:rsidRPr="00EF0979" w:rsidRDefault="00EF0979" w:rsidP="00E479F5">
            <w:pPr>
              <w:spacing w:line="480" w:lineRule="auto"/>
              <w:rPr>
                <w:color w:val="auto"/>
                <w:lang w:val="en-US"/>
              </w:rPr>
            </w:pPr>
            <w:r w:rsidRPr="00EF0979">
              <w:rPr>
                <w:color w:val="auto"/>
                <w:lang w:val="en-US"/>
              </w:rPr>
              <w:t>MongoDB, Express.js, React, Node.js</w:t>
            </w:r>
          </w:p>
        </w:tc>
      </w:tr>
      <w:tr w:rsidR="006269C2" w:rsidRPr="00A748BB" w14:paraId="09416467" w14:textId="77777777" w:rsidTr="00E94798">
        <w:tc>
          <w:tcPr>
            <w:tcW w:w="2376" w:type="dxa"/>
          </w:tcPr>
          <w:p w14:paraId="0A03C87F" w14:textId="77777777" w:rsidR="006269C2" w:rsidRPr="00A748BB" w:rsidRDefault="006269C2" w:rsidP="00E479F5">
            <w:pPr>
              <w:spacing w:line="480" w:lineRule="auto"/>
              <w:rPr>
                <w:color w:val="auto"/>
              </w:rPr>
            </w:pPr>
            <w:r>
              <w:rPr>
                <w:color w:val="auto"/>
              </w:rPr>
              <w:t>NPM</w:t>
            </w:r>
          </w:p>
        </w:tc>
        <w:tc>
          <w:tcPr>
            <w:tcW w:w="6978" w:type="dxa"/>
          </w:tcPr>
          <w:p w14:paraId="4E2F57A0" w14:textId="1502E9BD" w:rsidR="006269C2" w:rsidRPr="00A748BB" w:rsidRDefault="00EF0979" w:rsidP="00E479F5">
            <w:pPr>
              <w:spacing w:line="480" w:lineRule="auto"/>
              <w:rPr>
                <w:bCs/>
                <w:iCs/>
                <w:color w:val="auto"/>
              </w:rPr>
            </w:pPr>
            <w:r>
              <w:rPr>
                <w:bCs/>
                <w:iCs/>
                <w:color w:val="auto"/>
              </w:rPr>
              <w:t>Node Package Manager</w:t>
            </w:r>
          </w:p>
        </w:tc>
      </w:tr>
      <w:tr w:rsidR="00EF0979" w:rsidRPr="00A748BB" w14:paraId="743288BB" w14:textId="77777777" w:rsidTr="00E94798">
        <w:tc>
          <w:tcPr>
            <w:tcW w:w="2376" w:type="dxa"/>
          </w:tcPr>
          <w:p w14:paraId="731E7F40" w14:textId="07784B40" w:rsidR="00EF0979" w:rsidRDefault="00EF0979" w:rsidP="00E479F5">
            <w:pPr>
              <w:spacing w:line="480" w:lineRule="auto"/>
              <w:rPr>
                <w:color w:val="auto"/>
              </w:rPr>
            </w:pPr>
            <w:r>
              <w:rPr>
                <w:color w:val="auto"/>
              </w:rPr>
              <w:t>OMG</w:t>
            </w:r>
          </w:p>
        </w:tc>
        <w:tc>
          <w:tcPr>
            <w:tcW w:w="6978" w:type="dxa"/>
          </w:tcPr>
          <w:p w14:paraId="7404B8CD" w14:textId="3738D7CF" w:rsidR="00EF0979" w:rsidRDefault="00EF0979" w:rsidP="00E479F5">
            <w:pPr>
              <w:spacing w:line="480" w:lineRule="auto"/>
              <w:rPr>
                <w:bCs/>
                <w:iCs/>
                <w:color w:val="auto"/>
              </w:rPr>
            </w:pPr>
            <w:r>
              <w:rPr>
                <w:color w:val="auto"/>
              </w:rPr>
              <w:t>Object Management Group</w:t>
            </w:r>
          </w:p>
        </w:tc>
      </w:tr>
      <w:tr w:rsidR="006269C2" w:rsidRPr="00A748BB" w14:paraId="5BB231D5" w14:textId="77777777" w:rsidTr="00E94798">
        <w:tc>
          <w:tcPr>
            <w:tcW w:w="2376" w:type="dxa"/>
          </w:tcPr>
          <w:p w14:paraId="2CB57DA4" w14:textId="77777777" w:rsidR="006269C2" w:rsidRPr="00A748BB" w:rsidRDefault="006269C2" w:rsidP="00E479F5">
            <w:pPr>
              <w:spacing w:line="480" w:lineRule="auto"/>
              <w:rPr>
                <w:color w:val="auto"/>
              </w:rPr>
            </w:pPr>
            <w:r>
              <w:rPr>
                <w:color w:val="auto"/>
              </w:rPr>
              <w:t>OMT</w:t>
            </w:r>
          </w:p>
        </w:tc>
        <w:tc>
          <w:tcPr>
            <w:tcW w:w="6978" w:type="dxa"/>
          </w:tcPr>
          <w:p w14:paraId="49A1B539" w14:textId="66E5E641" w:rsidR="006269C2" w:rsidRPr="00A748BB" w:rsidRDefault="00EF0979" w:rsidP="00E479F5">
            <w:pPr>
              <w:spacing w:line="480" w:lineRule="auto"/>
              <w:rPr>
                <w:color w:val="auto"/>
              </w:rPr>
            </w:pPr>
            <w:r>
              <w:rPr>
                <w:color w:val="auto"/>
              </w:rPr>
              <w:t>Object Modeling Technique</w:t>
            </w:r>
          </w:p>
        </w:tc>
      </w:tr>
      <w:tr w:rsidR="006269C2" w:rsidRPr="00A748BB" w14:paraId="6D44B896" w14:textId="77777777" w:rsidTr="00E94798">
        <w:tc>
          <w:tcPr>
            <w:tcW w:w="2376" w:type="dxa"/>
          </w:tcPr>
          <w:p w14:paraId="5E2EA852" w14:textId="77777777" w:rsidR="006269C2" w:rsidRPr="00A748BB" w:rsidRDefault="006269C2" w:rsidP="00E479F5">
            <w:pPr>
              <w:spacing w:line="480" w:lineRule="auto"/>
              <w:rPr>
                <w:color w:val="auto"/>
              </w:rPr>
            </w:pPr>
            <w:r>
              <w:rPr>
                <w:color w:val="auto"/>
              </w:rPr>
              <w:t>OO</w:t>
            </w:r>
          </w:p>
        </w:tc>
        <w:tc>
          <w:tcPr>
            <w:tcW w:w="6978" w:type="dxa"/>
          </w:tcPr>
          <w:p w14:paraId="3EFC39DD" w14:textId="2011EC9E" w:rsidR="006269C2" w:rsidRPr="00A748BB" w:rsidRDefault="00EF0979" w:rsidP="00E479F5">
            <w:pPr>
              <w:spacing w:line="480" w:lineRule="auto"/>
              <w:rPr>
                <w:bCs/>
                <w:iCs/>
              </w:rPr>
            </w:pPr>
            <w:r>
              <w:rPr>
                <w:bCs/>
                <w:iCs/>
              </w:rPr>
              <w:t>Object Oriented</w:t>
            </w:r>
          </w:p>
        </w:tc>
      </w:tr>
      <w:tr w:rsidR="006269C2" w:rsidRPr="00A748BB" w14:paraId="49C46C1F" w14:textId="77777777" w:rsidTr="00E94798">
        <w:tc>
          <w:tcPr>
            <w:tcW w:w="2376" w:type="dxa"/>
          </w:tcPr>
          <w:p w14:paraId="006A4284" w14:textId="77777777" w:rsidR="006269C2" w:rsidRPr="00A748BB" w:rsidRDefault="006269C2" w:rsidP="00E479F5">
            <w:pPr>
              <w:spacing w:line="480" w:lineRule="auto"/>
              <w:rPr>
                <w:color w:val="auto"/>
              </w:rPr>
            </w:pPr>
            <w:r>
              <w:rPr>
                <w:color w:val="auto"/>
              </w:rPr>
              <w:t>OOD</w:t>
            </w:r>
          </w:p>
        </w:tc>
        <w:tc>
          <w:tcPr>
            <w:tcW w:w="6978" w:type="dxa"/>
          </w:tcPr>
          <w:p w14:paraId="07866459" w14:textId="10D95BC1" w:rsidR="006269C2" w:rsidRPr="00A748BB" w:rsidRDefault="00EF0979" w:rsidP="00E479F5">
            <w:pPr>
              <w:spacing w:line="480" w:lineRule="auto"/>
              <w:rPr>
                <w:color w:val="auto"/>
              </w:rPr>
            </w:pPr>
            <w:r>
              <w:rPr>
                <w:color w:val="auto"/>
              </w:rPr>
              <w:t xml:space="preserve">Object Oriented </w:t>
            </w:r>
            <w:r w:rsidR="000C1857">
              <w:rPr>
                <w:color w:val="auto"/>
              </w:rPr>
              <w:t>Design</w:t>
            </w:r>
          </w:p>
        </w:tc>
      </w:tr>
      <w:tr w:rsidR="006269C2" w:rsidRPr="00A748BB" w14:paraId="4B138D86" w14:textId="77777777" w:rsidTr="00E94798">
        <w:tc>
          <w:tcPr>
            <w:tcW w:w="2376" w:type="dxa"/>
          </w:tcPr>
          <w:p w14:paraId="0F74B2AD" w14:textId="77777777" w:rsidR="006269C2" w:rsidRPr="00A748BB" w:rsidRDefault="006269C2" w:rsidP="00E479F5">
            <w:pPr>
              <w:spacing w:line="480" w:lineRule="auto"/>
              <w:rPr>
                <w:color w:val="auto"/>
              </w:rPr>
            </w:pPr>
            <w:r>
              <w:rPr>
                <w:color w:val="auto"/>
              </w:rPr>
              <w:t>OOSE</w:t>
            </w:r>
          </w:p>
        </w:tc>
        <w:tc>
          <w:tcPr>
            <w:tcW w:w="6978" w:type="dxa"/>
          </w:tcPr>
          <w:p w14:paraId="0AF744B5" w14:textId="516BB1D3" w:rsidR="006269C2" w:rsidRPr="00A748BB" w:rsidRDefault="00EF0979" w:rsidP="00E479F5">
            <w:pPr>
              <w:spacing w:line="480" w:lineRule="auto"/>
              <w:rPr>
                <w:color w:val="auto"/>
              </w:rPr>
            </w:pPr>
            <w:r>
              <w:rPr>
                <w:color w:val="auto"/>
              </w:rPr>
              <w:t>Object Oriented Software Engineering</w:t>
            </w:r>
          </w:p>
        </w:tc>
      </w:tr>
      <w:tr w:rsidR="006269C2" w:rsidRPr="001C1040" w14:paraId="5DE048C9" w14:textId="77777777" w:rsidTr="00E94798">
        <w:tc>
          <w:tcPr>
            <w:tcW w:w="2376" w:type="dxa"/>
          </w:tcPr>
          <w:p w14:paraId="4829293E" w14:textId="57762D5A" w:rsidR="006269C2" w:rsidRDefault="006269C2" w:rsidP="00E479F5">
            <w:pPr>
              <w:spacing w:line="480" w:lineRule="auto"/>
              <w:rPr>
                <w:color w:val="auto"/>
              </w:rPr>
            </w:pPr>
            <w:r>
              <w:rPr>
                <w:color w:val="auto"/>
              </w:rPr>
              <w:t>OWASP</w:t>
            </w:r>
          </w:p>
        </w:tc>
        <w:tc>
          <w:tcPr>
            <w:tcW w:w="6978" w:type="dxa"/>
          </w:tcPr>
          <w:p w14:paraId="6E200803" w14:textId="5546DDAA" w:rsidR="006269C2" w:rsidRPr="00EF0979" w:rsidRDefault="00EF0979" w:rsidP="00E479F5">
            <w:pPr>
              <w:spacing w:line="480" w:lineRule="auto"/>
              <w:rPr>
                <w:bCs/>
                <w:iCs/>
                <w:color w:val="auto"/>
                <w:lang w:val="en-US"/>
              </w:rPr>
            </w:pPr>
            <w:r w:rsidRPr="00EF0979">
              <w:rPr>
                <w:bCs/>
                <w:iCs/>
                <w:color w:val="auto"/>
                <w:lang w:val="en-US"/>
              </w:rPr>
              <w:t>Open Web Application Security P</w:t>
            </w:r>
            <w:r>
              <w:rPr>
                <w:bCs/>
                <w:iCs/>
                <w:color w:val="auto"/>
                <w:lang w:val="en-US"/>
              </w:rPr>
              <w:t>roject</w:t>
            </w:r>
          </w:p>
        </w:tc>
      </w:tr>
      <w:tr w:rsidR="006269C2" w:rsidRPr="00A748BB" w14:paraId="071139FD" w14:textId="77777777" w:rsidTr="00E94798">
        <w:tc>
          <w:tcPr>
            <w:tcW w:w="2376" w:type="dxa"/>
          </w:tcPr>
          <w:p w14:paraId="00551DDE" w14:textId="77777777" w:rsidR="006269C2" w:rsidRDefault="006269C2" w:rsidP="00E479F5">
            <w:pPr>
              <w:spacing w:line="480" w:lineRule="auto"/>
              <w:rPr>
                <w:color w:val="auto"/>
              </w:rPr>
            </w:pPr>
            <w:r>
              <w:rPr>
                <w:color w:val="auto"/>
              </w:rPr>
              <w:lastRenderedPageBreak/>
              <w:t>PDF</w:t>
            </w:r>
          </w:p>
        </w:tc>
        <w:tc>
          <w:tcPr>
            <w:tcW w:w="6978" w:type="dxa"/>
          </w:tcPr>
          <w:p w14:paraId="5C676EC4" w14:textId="01A15F52" w:rsidR="006269C2" w:rsidRPr="00A748BB" w:rsidRDefault="00EF0979" w:rsidP="00E479F5">
            <w:pPr>
              <w:spacing w:line="480" w:lineRule="auto"/>
              <w:rPr>
                <w:bCs/>
                <w:iCs/>
                <w:color w:val="auto"/>
              </w:rPr>
            </w:pPr>
            <w:r>
              <w:rPr>
                <w:bCs/>
                <w:iCs/>
                <w:color w:val="auto"/>
              </w:rPr>
              <w:t>Portable Document Format</w:t>
            </w:r>
          </w:p>
        </w:tc>
      </w:tr>
      <w:tr w:rsidR="006269C2" w:rsidRPr="00A748BB" w14:paraId="46A9E76D" w14:textId="77777777" w:rsidTr="00E94798">
        <w:tc>
          <w:tcPr>
            <w:tcW w:w="2376" w:type="dxa"/>
          </w:tcPr>
          <w:p w14:paraId="3AEA462C" w14:textId="77777777" w:rsidR="006269C2" w:rsidRPr="00A748BB" w:rsidRDefault="006269C2" w:rsidP="00E479F5">
            <w:pPr>
              <w:pStyle w:val="Notation"/>
              <w:numPr>
                <w:ilvl w:val="0"/>
                <w:numId w:val="0"/>
              </w:numPr>
              <w:spacing w:line="480" w:lineRule="auto"/>
              <w:jc w:val="left"/>
              <w:rPr>
                <w:b w:val="0"/>
                <w:color w:val="auto"/>
              </w:rPr>
            </w:pPr>
            <w:r>
              <w:rPr>
                <w:b w:val="0"/>
                <w:color w:val="auto"/>
              </w:rPr>
              <w:t>RUP</w:t>
            </w:r>
          </w:p>
        </w:tc>
        <w:tc>
          <w:tcPr>
            <w:tcW w:w="6978" w:type="dxa"/>
          </w:tcPr>
          <w:p w14:paraId="4892E6B7" w14:textId="27E03F01" w:rsidR="006269C2" w:rsidRPr="00A748BB" w:rsidRDefault="00EF0979" w:rsidP="00E479F5">
            <w:pPr>
              <w:spacing w:line="480" w:lineRule="auto"/>
              <w:rPr>
                <w:color w:val="auto"/>
              </w:rPr>
            </w:pPr>
            <w:r>
              <w:rPr>
                <w:color w:val="auto"/>
              </w:rPr>
              <w:t>Rational Unified Process</w:t>
            </w:r>
          </w:p>
        </w:tc>
      </w:tr>
      <w:tr w:rsidR="006269C2" w:rsidRPr="00A748BB" w14:paraId="05F854E9" w14:textId="77777777" w:rsidTr="00E94798">
        <w:tc>
          <w:tcPr>
            <w:tcW w:w="2376" w:type="dxa"/>
          </w:tcPr>
          <w:p w14:paraId="7F201E7B" w14:textId="77777777" w:rsidR="006269C2" w:rsidRDefault="006269C2" w:rsidP="00E479F5">
            <w:pPr>
              <w:spacing w:line="480" w:lineRule="auto"/>
              <w:rPr>
                <w:color w:val="auto"/>
              </w:rPr>
            </w:pPr>
            <w:r>
              <w:rPr>
                <w:color w:val="auto"/>
              </w:rPr>
              <w:t>SAAS</w:t>
            </w:r>
          </w:p>
        </w:tc>
        <w:tc>
          <w:tcPr>
            <w:tcW w:w="6978" w:type="dxa"/>
          </w:tcPr>
          <w:p w14:paraId="0E3E4561" w14:textId="19AF8191" w:rsidR="006269C2" w:rsidRPr="00A748BB" w:rsidRDefault="00EF0979" w:rsidP="00E479F5">
            <w:pPr>
              <w:spacing w:line="480" w:lineRule="auto"/>
              <w:rPr>
                <w:bCs/>
                <w:iCs/>
                <w:color w:val="auto"/>
              </w:rPr>
            </w:pPr>
            <w:r>
              <w:rPr>
                <w:bCs/>
                <w:iCs/>
                <w:color w:val="auto"/>
              </w:rPr>
              <w:t>Software as a Service</w:t>
            </w:r>
          </w:p>
        </w:tc>
      </w:tr>
      <w:tr w:rsidR="006269C2" w:rsidRPr="00A748BB" w14:paraId="4F30CBA4" w14:textId="77777777" w:rsidTr="00E94798">
        <w:tc>
          <w:tcPr>
            <w:tcW w:w="2376" w:type="dxa"/>
          </w:tcPr>
          <w:p w14:paraId="22DE2ABD" w14:textId="77777777" w:rsidR="006269C2" w:rsidRDefault="006269C2" w:rsidP="00E479F5">
            <w:pPr>
              <w:spacing w:line="480" w:lineRule="auto"/>
              <w:rPr>
                <w:color w:val="auto"/>
              </w:rPr>
            </w:pPr>
            <w:r>
              <w:rPr>
                <w:color w:val="auto"/>
              </w:rPr>
              <w:t>SGBDR</w:t>
            </w:r>
          </w:p>
        </w:tc>
        <w:tc>
          <w:tcPr>
            <w:tcW w:w="6978" w:type="dxa"/>
          </w:tcPr>
          <w:p w14:paraId="401A6210" w14:textId="6662DF29" w:rsidR="006269C2" w:rsidRPr="00A748BB" w:rsidRDefault="00EF0979" w:rsidP="00E479F5">
            <w:pPr>
              <w:spacing w:line="480" w:lineRule="auto"/>
              <w:rPr>
                <w:bCs/>
                <w:iCs/>
                <w:color w:val="auto"/>
              </w:rPr>
            </w:pPr>
            <w:r>
              <w:rPr>
                <w:bCs/>
                <w:iCs/>
                <w:color w:val="auto"/>
              </w:rPr>
              <w:t>Système de Gestion de Base de Données Relationnelle</w:t>
            </w:r>
          </w:p>
        </w:tc>
      </w:tr>
      <w:tr w:rsidR="006269C2" w:rsidRPr="00A748BB" w14:paraId="5C125DF1" w14:textId="77777777" w:rsidTr="00E94798">
        <w:tc>
          <w:tcPr>
            <w:tcW w:w="2376" w:type="dxa"/>
          </w:tcPr>
          <w:p w14:paraId="1E012587" w14:textId="77777777" w:rsidR="006269C2" w:rsidRPr="00A748BB" w:rsidRDefault="006269C2" w:rsidP="00E479F5">
            <w:pPr>
              <w:spacing w:line="480" w:lineRule="auto"/>
              <w:rPr>
                <w:color w:val="auto"/>
              </w:rPr>
            </w:pPr>
            <w:r>
              <w:rPr>
                <w:color w:val="auto"/>
              </w:rPr>
              <w:t>SPA</w:t>
            </w:r>
          </w:p>
        </w:tc>
        <w:tc>
          <w:tcPr>
            <w:tcW w:w="6978" w:type="dxa"/>
          </w:tcPr>
          <w:p w14:paraId="2D096271" w14:textId="5EC57375" w:rsidR="006269C2" w:rsidRPr="00A748BB" w:rsidRDefault="00EF0979" w:rsidP="00E479F5">
            <w:pPr>
              <w:spacing w:line="480" w:lineRule="auto"/>
              <w:rPr>
                <w:color w:val="auto"/>
              </w:rPr>
            </w:pPr>
            <w:r>
              <w:rPr>
                <w:color w:val="auto"/>
              </w:rPr>
              <w:t>Single Page Application</w:t>
            </w:r>
          </w:p>
        </w:tc>
      </w:tr>
      <w:tr w:rsidR="006269C2" w:rsidRPr="00A748BB" w14:paraId="580A9CAB" w14:textId="77777777" w:rsidTr="00E94798">
        <w:tc>
          <w:tcPr>
            <w:tcW w:w="2376" w:type="dxa"/>
          </w:tcPr>
          <w:p w14:paraId="47AADF09" w14:textId="77777777" w:rsidR="006269C2" w:rsidRDefault="006269C2" w:rsidP="00E479F5">
            <w:pPr>
              <w:spacing w:line="480" w:lineRule="auto"/>
              <w:rPr>
                <w:color w:val="auto"/>
              </w:rPr>
            </w:pPr>
            <w:r>
              <w:rPr>
                <w:color w:val="auto"/>
              </w:rPr>
              <w:t>SQL</w:t>
            </w:r>
          </w:p>
        </w:tc>
        <w:tc>
          <w:tcPr>
            <w:tcW w:w="6978" w:type="dxa"/>
          </w:tcPr>
          <w:p w14:paraId="013B391C" w14:textId="3607CE18" w:rsidR="006269C2" w:rsidRPr="00A748BB" w:rsidRDefault="00EF0979" w:rsidP="00E479F5">
            <w:pPr>
              <w:spacing w:line="480" w:lineRule="auto"/>
              <w:rPr>
                <w:bCs/>
                <w:iCs/>
                <w:color w:val="auto"/>
              </w:rPr>
            </w:pPr>
            <w:r>
              <w:rPr>
                <w:bCs/>
                <w:iCs/>
                <w:color w:val="auto"/>
              </w:rPr>
              <w:t>Structured Query Language</w:t>
            </w:r>
          </w:p>
        </w:tc>
      </w:tr>
      <w:tr w:rsidR="006269C2" w:rsidRPr="00A748BB" w14:paraId="70CA3287" w14:textId="77777777" w:rsidTr="00E94798">
        <w:tc>
          <w:tcPr>
            <w:tcW w:w="2376" w:type="dxa"/>
          </w:tcPr>
          <w:p w14:paraId="2A29407D" w14:textId="77777777" w:rsidR="006269C2" w:rsidRDefault="006269C2" w:rsidP="00E479F5">
            <w:pPr>
              <w:spacing w:line="480" w:lineRule="auto"/>
              <w:rPr>
                <w:color w:val="auto"/>
              </w:rPr>
            </w:pPr>
            <w:r>
              <w:rPr>
                <w:color w:val="auto"/>
              </w:rPr>
              <w:t>SUS</w:t>
            </w:r>
          </w:p>
        </w:tc>
        <w:tc>
          <w:tcPr>
            <w:tcW w:w="6978" w:type="dxa"/>
          </w:tcPr>
          <w:p w14:paraId="0B9BBDBA" w14:textId="72613442" w:rsidR="006269C2" w:rsidRPr="00A748BB" w:rsidRDefault="00EF0979" w:rsidP="00E479F5">
            <w:pPr>
              <w:spacing w:line="480" w:lineRule="auto"/>
              <w:rPr>
                <w:bCs/>
                <w:iCs/>
                <w:color w:val="auto"/>
              </w:rPr>
            </w:pPr>
            <w:r>
              <w:rPr>
                <w:bCs/>
                <w:iCs/>
                <w:color w:val="auto"/>
              </w:rPr>
              <w:t>System Usability Scale</w:t>
            </w:r>
          </w:p>
        </w:tc>
      </w:tr>
      <w:tr w:rsidR="006269C2" w:rsidRPr="00A748BB" w14:paraId="7414DDF3" w14:textId="77777777" w:rsidTr="00E94798">
        <w:tc>
          <w:tcPr>
            <w:tcW w:w="2376" w:type="dxa"/>
          </w:tcPr>
          <w:p w14:paraId="18015A75" w14:textId="77777777" w:rsidR="006269C2" w:rsidRPr="00A748BB" w:rsidRDefault="006269C2" w:rsidP="00E479F5">
            <w:pPr>
              <w:spacing w:line="480" w:lineRule="auto"/>
              <w:rPr>
                <w:color w:val="auto"/>
              </w:rPr>
            </w:pPr>
            <w:r>
              <w:rPr>
                <w:color w:val="auto"/>
              </w:rPr>
              <w:t>UI</w:t>
            </w:r>
          </w:p>
        </w:tc>
        <w:tc>
          <w:tcPr>
            <w:tcW w:w="6978" w:type="dxa"/>
          </w:tcPr>
          <w:p w14:paraId="06F80643" w14:textId="1432E6A9" w:rsidR="006269C2" w:rsidRPr="00A748BB" w:rsidRDefault="00EF0979" w:rsidP="00E479F5">
            <w:pPr>
              <w:spacing w:line="480" w:lineRule="auto"/>
              <w:rPr>
                <w:color w:val="auto"/>
              </w:rPr>
            </w:pPr>
            <w:r>
              <w:rPr>
                <w:color w:val="auto"/>
              </w:rPr>
              <w:t>User Interface</w:t>
            </w:r>
          </w:p>
        </w:tc>
      </w:tr>
      <w:tr w:rsidR="006269C2" w:rsidRPr="00A748BB" w14:paraId="39F1090B" w14:textId="77777777" w:rsidTr="00E94798">
        <w:tc>
          <w:tcPr>
            <w:tcW w:w="2376" w:type="dxa"/>
          </w:tcPr>
          <w:p w14:paraId="5F93BA85" w14:textId="77777777" w:rsidR="006269C2" w:rsidRPr="00A748BB" w:rsidRDefault="006269C2" w:rsidP="00177774">
            <w:pPr>
              <w:spacing w:line="480" w:lineRule="auto"/>
              <w:rPr>
                <w:color w:val="auto"/>
              </w:rPr>
            </w:pPr>
            <w:r>
              <w:rPr>
                <w:color w:val="auto"/>
              </w:rPr>
              <w:t>UML</w:t>
            </w:r>
          </w:p>
        </w:tc>
        <w:tc>
          <w:tcPr>
            <w:tcW w:w="6978" w:type="dxa"/>
          </w:tcPr>
          <w:p w14:paraId="41677B46" w14:textId="7E8790E2" w:rsidR="006269C2" w:rsidRPr="00A748BB" w:rsidRDefault="00EF0979" w:rsidP="00177774">
            <w:pPr>
              <w:spacing w:line="480" w:lineRule="auto"/>
              <w:rPr>
                <w:color w:val="auto"/>
              </w:rPr>
            </w:pPr>
            <w:r>
              <w:rPr>
                <w:color w:val="auto"/>
              </w:rPr>
              <w:t>Unified Modeling Language</w:t>
            </w:r>
          </w:p>
        </w:tc>
      </w:tr>
      <w:tr w:rsidR="006269C2" w:rsidRPr="001C1040" w14:paraId="25AEDA9A" w14:textId="77777777" w:rsidTr="00E94798">
        <w:tc>
          <w:tcPr>
            <w:tcW w:w="2376" w:type="dxa"/>
          </w:tcPr>
          <w:p w14:paraId="6EF4B1F3" w14:textId="77777777" w:rsidR="006269C2" w:rsidRDefault="006269C2" w:rsidP="00E479F5">
            <w:pPr>
              <w:spacing w:line="480" w:lineRule="auto"/>
              <w:rPr>
                <w:color w:val="auto"/>
              </w:rPr>
            </w:pPr>
            <w:r>
              <w:rPr>
                <w:color w:val="auto"/>
              </w:rPr>
              <w:t>UNESCO</w:t>
            </w:r>
          </w:p>
        </w:tc>
        <w:tc>
          <w:tcPr>
            <w:tcW w:w="6978" w:type="dxa"/>
          </w:tcPr>
          <w:p w14:paraId="3C5BB801" w14:textId="37D54C86" w:rsidR="006269C2" w:rsidRPr="00EF0979" w:rsidRDefault="00EF0979" w:rsidP="00E479F5">
            <w:pPr>
              <w:spacing w:line="480" w:lineRule="auto"/>
              <w:rPr>
                <w:bCs/>
                <w:iCs/>
                <w:color w:val="auto"/>
                <w:lang w:val="en-US"/>
              </w:rPr>
            </w:pPr>
            <w:r w:rsidRPr="00EF0979">
              <w:rPr>
                <w:bCs/>
                <w:iCs/>
                <w:color w:val="auto"/>
                <w:lang w:val="en-US"/>
              </w:rPr>
              <w:t>United Nations Educational, Scientific a</w:t>
            </w:r>
            <w:r>
              <w:rPr>
                <w:bCs/>
                <w:iCs/>
                <w:color w:val="auto"/>
                <w:lang w:val="en-US"/>
              </w:rPr>
              <w:t>nd Cultural Organization</w:t>
            </w:r>
          </w:p>
        </w:tc>
      </w:tr>
      <w:tr w:rsidR="006269C2" w:rsidRPr="00A748BB" w14:paraId="37E61B1B" w14:textId="77777777" w:rsidTr="00E94798">
        <w:tc>
          <w:tcPr>
            <w:tcW w:w="2376" w:type="dxa"/>
          </w:tcPr>
          <w:p w14:paraId="4005106D" w14:textId="77777777" w:rsidR="006269C2" w:rsidRPr="00A748BB" w:rsidRDefault="006269C2" w:rsidP="00E479F5">
            <w:pPr>
              <w:spacing w:line="480" w:lineRule="auto"/>
              <w:rPr>
                <w:color w:val="auto"/>
              </w:rPr>
            </w:pPr>
            <w:r>
              <w:rPr>
                <w:color w:val="auto"/>
              </w:rPr>
              <w:t>USB</w:t>
            </w:r>
          </w:p>
        </w:tc>
        <w:tc>
          <w:tcPr>
            <w:tcW w:w="6978" w:type="dxa"/>
          </w:tcPr>
          <w:p w14:paraId="1D53EE35" w14:textId="6095E1D2" w:rsidR="006269C2" w:rsidRPr="00A748BB" w:rsidRDefault="00EF0979" w:rsidP="00E479F5">
            <w:pPr>
              <w:spacing w:line="480" w:lineRule="auto"/>
              <w:rPr>
                <w:color w:val="auto"/>
              </w:rPr>
            </w:pPr>
            <w:r>
              <w:rPr>
                <w:color w:val="auto"/>
              </w:rPr>
              <w:t>Universal Serial Bus</w:t>
            </w:r>
          </w:p>
        </w:tc>
      </w:tr>
      <w:tr w:rsidR="006269C2" w:rsidRPr="00A748BB" w14:paraId="0F2C6A45" w14:textId="77777777" w:rsidTr="00E94798">
        <w:tc>
          <w:tcPr>
            <w:tcW w:w="2376" w:type="dxa"/>
          </w:tcPr>
          <w:p w14:paraId="11AAA8F6" w14:textId="77777777" w:rsidR="006269C2" w:rsidRPr="00A748BB" w:rsidRDefault="006269C2" w:rsidP="00E479F5">
            <w:pPr>
              <w:spacing w:line="480" w:lineRule="auto"/>
              <w:rPr>
                <w:color w:val="auto"/>
              </w:rPr>
            </w:pPr>
            <w:r>
              <w:rPr>
                <w:color w:val="auto"/>
              </w:rPr>
              <w:t>VDOM</w:t>
            </w:r>
          </w:p>
        </w:tc>
        <w:tc>
          <w:tcPr>
            <w:tcW w:w="6978" w:type="dxa"/>
          </w:tcPr>
          <w:p w14:paraId="5B20AA26" w14:textId="1AD4C35C" w:rsidR="006269C2" w:rsidRPr="00A748BB" w:rsidRDefault="00EF0979" w:rsidP="00E479F5">
            <w:pPr>
              <w:spacing w:line="480" w:lineRule="auto"/>
              <w:rPr>
                <w:color w:val="auto"/>
              </w:rPr>
            </w:pPr>
            <w:r>
              <w:rPr>
                <w:color w:val="auto"/>
              </w:rPr>
              <w:t>Virtual Document Object Model</w:t>
            </w:r>
          </w:p>
        </w:tc>
      </w:tr>
      <w:tr w:rsidR="006269C2" w:rsidRPr="00A748BB" w14:paraId="65925547" w14:textId="77777777" w:rsidTr="00E94798">
        <w:tc>
          <w:tcPr>
            <w:tcW w:w="2376" w:type="dxa"/>
          </w:tcPr>
          <w:p w14:paraId="35F59336" w14:textId="77777777" w:rsidR="006269C2" w:rsidRPr="00A748BB" w:rsidRDefault="006269C2" w:rsidP="00E479F5">
            <w:pPr>
              <w:spacing w:line="480" w:lineRule="auto"/>
              <w:rPr>
                <w:color w:val="auto"/>
              </w:rPr>
            </w:pPr>
            <w:r>
              <w:rPr>
                <w:color w:val="auto"/>
              </w:rPr>
              <w:t>W3S</w:t>
            </w:r>
          </w:p>
        </w:tc>
        <w:tc>
          <w:tcPr>
            <w:tcW w:w="6978" w:type="dxa"/>
          </w:tcPr>
          <w:p w14:paraId="291D56A9" w14:textId="3FDA8204" w:rsidR="006269C2" w:rsidRPr="00A748BB" w:rsidRDefault="00EF0979" w:rsidP="00E479F5">
            <w:pPr>
              <w:spacing w:line="480" w:lineRule="auto"/>
              <w:rPr>
                <w:color w:val="auto"/>
              </w:rPr>
            </w:pPr>
            <w:r w:rsidRPr="00EF0979">
              <w:rPr>
                <w:color w:val="auto"/>
              </w:rPr>
              <w:t>World Wide Web Consortium</w:t>
            </w:r>
          </w:p>
        </w:tc>
      </w:tr>
      <w:tr w:rsidR="006269C2" w:rsidRPr="001C1040" w14:paraId="21EC685D" w14:textId="77777777" w:rsidTr="00E94798">
        <w:tc>
          <w:tcPr>
            <w:tcW w:w="2376" w:type="dxa"/>
          </w:tcPr>
          <w:p w14:paraId="39DE745D" w14:textId="77777777" w:rsidR="006269C2" w:rsidRDefault="006269C2" w:rsidP="00E479F5">
            <w:pPr>
              <w:spacing w:line="480" w:lineRule="auto"/>
              <w:rPr>
                <w:color w:val="auto"/>
              </w:rPr>
            </w:pPr>
            <w:r>
              <w:rPr>
                <w:color w:val="auto"/>
              </w:rPr>
              <w:t>XAMPP</w:t>
            </w:r>
          </w:p>
        </w:tc>
        <w:tc>
          <w:tcPr>
            <w:tcW w:w="6978" w:type="dxa"/>
          </w:tcPr>
          <w:p w14:paraId="2622D905" w14:textId="25BA7D36" w:rsidR="006269C2" w:rsidRPr="00EF0979" w:rsidRDefault="00EF0979" w:rsidP="00E479F5">
            <w:pPr>
              <w:spacing w:line="480" w:lineRule="auto"/>
              <w:rPr>
                <w:bCs/>
                <w:iCs/>
                <w:color w:val="auto"/>
                <w:lang w:val="en-US"/>
              </w:rPr>
            </w:pPr>
            <w:r w:rsidRPr="00EF0979">
              <w:rPr>
                <w:bCs/>
                <w:iCs/>
                <w:color w:val="auto"/>
                <w:lang w:val="en-US"/>
              </w:rPr>
              <w:t>Cross-platform (X), Apache, MySQL/MariaDB, PHP, Perl</w:t>
            </w:r>
          </w:p>
        </w:tc>
      </w:tr>
      <w:tr w:rsidR="006269C2" w:rsidRPr="00A748BB" w14:paraId="35AC53DA" w14:textId="77777777" w:rsidTr="00E94798">
        <w:tc>
          <w:tcPr>
            <w:tcW w:w="2376" w:type="dxa"/>
          </w:tcPr>
          <w:p w14:paraId="056C7F92" w14:textId="77777777" w:rsidR="006269C2" w:rsidRPr="00A748BB" w:rsidRDefault="006269C2" w:rsidP="00E479F5">
            <w:pPr>
              <w:spacing w:line="480" w:lineRule="auto"/>
              <w:rPr>
                <w:color w:val="auto"/>
              </w:rPr>
            </w:pPr>
            <w:r>
              <w:rPr>
                <w:color w:val="auto"/>
              </w:rPr>
              <w:t>XML</w:t>
            </w:r>
          </w:p>
        </w:tc>
        <w:tc>
          <w:tcPr>
            <w:tcW w:w="6978" w:type="dxa"/>
          </w:tcPr>
          <w:p w14:paraId="2E66B7F7" w14:textId="56C5E116" w:rsidR="006269C2" w:rsidRPr="00A748BB" w:rsidRDefault="00EF0979" w:rsidP="00E479F5">
            <w:pPr>
              <w:spacing w:line="480" w:lineRule="auto"/>
              <w:rPr>
                <w:color w:val="auto"/>
              </w:rPr>
            </w:pPr>
            <w:r w:rsidRPr="00EF0979">
              <w:rPr>
                <w:color w:val="auto"/>
              </w:rPr>
              <w:t>eXtensible Markup Language</w:t>
            </w: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9" w:name="_Toc212720943"/>
      <w:r w:rsidR="0064410B" w:rsidRPr="00A748BB">
        <w:rPr>
          <w:rFonts w:eastAsia="Calibri"/>
          <w:b/>
          <w:color w:val="auto"/>
        </w:rPr>
        <w:lastRenderedPageBreak/>
        <w:t>LISTES DES TABLEAUX ET DES FIGURES</w:t>
      </w:r>
      <w:bookmarkEnd w:id="9"/>
    </w:p>
    <w:p w14:paraId="6B9634EC" w14:textId="77777777" w:rsidR="004C579E" w:rsidRPr="00A748BB" w:rsidRDefault="004C579E">
      <w:pPr>
        <w:pStyle w:val="Notation"/>
        <w:numPr>
          <w:ilvl w:val="0"/>
          <w:numId w:val="10"/>
        </w:numPr>
        <w:rPr>
          <w:color w:val="auto"/>
        </w:rPr>
      </w:pPr>
      <w:r w:rsidRPr="00A748BB">
        <w:rPr>
          <w:color w:val="auto"/>
        </w:rPr>
        <w:t>Liste des tableaux</w:t>
      </w:r>
    </w:p>
    <w:p w14:paraId="4D71A75E" w14:textId="07DC6CF8" w:rsidR="008855D1" w:rsidRDefault="002F703C">
      <w:pPr>
        <w:pStyle w:val="TM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12721068" w:history="1">
        <w:r w:rsidR="008855D1" w:rsidRPr="00843EE6">
          <w:rPr>
            <w:rStyle w:val="Lienhypertexte"/>
            <w:noProof/>
          </w:rPr>
          <w:t>Tableau 1.01 : Tableaux comparatifs de divers plateforme universitaire</w:t>
        </w:r>
        <w:r w:rsidR="008855D1">
          <w:rPr>
            <w:noProof/>
            <w:webHidden/>
          </w:rPr>
          <w:tab/>
        </w:r>
        <w:r w:rsidR="008855D1">
          <w:rPr>
            <w:noProof/>
            <w:webHidden/>
          </w:rPr>
          <w:fldChar w:fldCharType="begin"/>
        </w:r>
        <w:r w:rsidR="008855D1">
          <w:rPr>
            <w:noProof/>
            <w:webHidden/>
          </w:rPr>
          <w:instrText xml:space="preserve"> PAGEREF _Toc212721068 \h </w:instrText>
        </w:r>
        <w:r w:rsidR="008855D1">
          <w:rPr>
            <w:noProof/>
            <w:webHidden/>
          </w:rPr>
        </w:r>
        <w:r w:rsidR="008855D1">
          <w:rPr>
            <w:noProof/>
            <w:webHidden/>
          </w:rPr>
          <w:fldChar w:fldCharType="separate"/>
        </w:r>
        <w:r w:rsidR="0078340B">
          <w:rPr>
            <w:noProof/>
            <w:webHidden/>
          </w:rPr>
          <w:t>9</w:t>
        </w:r>
        <w:r w:rsidR="008855D1">
          <w:rPr>
            <w:noProof/>
            <w:webHidden/>
          </w:rPr>
          <w:fldChar w:fldCharType="end"/>
        </w:r>
      </w:hyperlink>
    </w:p>
    <w:p w14:paraId="1C2E9957" w14:textId="5F42430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69" w:history="1">
        <w:r w:rsidRPr="00843EE6">
          <w:rPr>
            <w:rStyle w:val="Lienhypertexte"/>
            <w:noProof/>
          </w:rPr>
          <w:t>Tableau 2.01 : S’authentifier (1)</w:t>
        </w:r>
        <w:r>
          <w:rPr>
            <w:noProof/>
            <w:webHidden/>
          </w:rPr>
          <w:tab/>
        </w:r>
        <w:r>
          <w:rPr>
            <w:noProof/>
            <w:webHidden/>
          </w:rPr>
          <w:fldChar w:fldCharType="begin"/>
        </w:r>
        <w:r>
          <w:rPr>
            <w:noProof/>
            <w:webHidden/>
          </w:rPr>
          <w:instrText xml:space="preserve"> PAGEREF _Toc212721069 \h </w:instrText>
        </w:r>
        <w:r>
          <w:rPr>
            <w:noProof/>
            <w:webHidden/>
          </w:rPr>
        </w:r>
        <w:r>
          <w:rPr>
            <w:noProof/>
            <w:webHidden/>
          </w:rPr>
          <w:fldChar w:fldCharType="separate"/>
        </w:r>
        <w:r w:rsidR="0078340B">
          <w:rPr>
            <w:noProof/>
            <w:webHidden/>
          </w:rPr>
          <w:t>22</w:t>
        </w:r>
        <w:r>
          <w:rPr>
            <w:noProof/>
            <w:webHidden/>
          </w:rPr>
          <w:fldChar w:fldCharType="end"/>
        </w:r>
      </w:hyperlink>
    </w:p>
    <w:p w14:paraId="42BD706D" w14:textId="5BBA12C0"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0" w:history="1">
        <w:r w:rsidRPr="00843EE6">
          <w:rPr>
            <w:rStyle w:val="Lienhypertexte"/>
            <w:noProof/>
          </w:rPr>
          <w:t>Tableau 2.02 : S’authentifier (2)</w:t>
        </w:r>
        <w:r>
          <w:rPr>
            <w:noProof/>
            <w:webHidden/>
          </w:rPr>
          <w:tab/>
        </w:r>
        <w:r>
          <w:rPr>
            <w:noProof/>
            <w:webHidden/>
          </w:rPr>
          <w:fldChar w:fldCharType="begin"/>
        </w:r>
        <w:r>
          <w:rPr>
            <w:noProof/>
            <w:webHidden/>
          </w:rPr>
          <w:instrText xml:space="preserve"> PAGEREF _Toc212721070 \h </w:instrText>
        </w:r>
        <w:r>
          <w:rPr>
            <w:noProof/>
            <w:webHidden/>
          </w:rPr>
        </w:r>
        <w:r>
          <w:rPr>
            <w:noProof/>
            <w:webHidden/>
          </w:rPr>
          <w:fldChar w:fldCharType="separate"/>
        </w:r>
        <w:r w:rsidR="0078340B">
          <w:rPr>
            <w:noProof/>
            <w:webHidden/>
          </w:rPr>
          <w:t>22</w:t>
        </w:r>
        <w:r>
          <w:rPr>
            <w:noProof/>
            <w:webHidden/>
          </w:rPr>
          <w:fldChar w:fldCharType="end"/>
        </w:r>
      </w:hyperlink>
    </w:p>
    <w:p w14:paraId="788EECEC" w14:textId="7B2141CC"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1" w:history="1">
        <w:r w:rsidRPr="00843EE6">
          <w:rPr>
            <w:rStyle w:val="Lienhypertexte"/>
            <w:noProof/>
          </w:rPr>
          <w:t>Tableau 2.03 : Créer un compte (1)</w:t>
        </w:r>
        <w:r>
          <w:rPr>
            <w:noProof/>
            <w:webHidden/>
          </w:rPr>
          <w:tab/>
        </w:r>
        <w:r>
          <w:rPr>
            <w:noProof/>
            <w:webHidden/>
          </w:rPr>
          <w:fldChar w:fldCharType="begin"/>
        </w:r>
        <w:r>
          <w:rPr>
            <w:noProof/>
            <w:webHidden/>
          </w:rPr>
          <w:instrText xml:space="preserve"> PAGEREF _Toc212721071 \h </w:instrText>
        </w:r>
        <w:r>
          <w:rPr>
            <w:noProof/>
            <w:webHidden/>
          </w:rPr>
        </w:r>
        <w:r>
          <w:rPr>
            <w:noProof/>
            <w:webHidden/>
          </w:rPr>
          <w:fldChar w:fldCharType="separate"/>
        </w:r>
        <w:r w:rsidR="0078340B">
          <w:rPr>
            <w:noProof/>
            <w:webHidden/>
          </w:rPr>
          <w:t>23</w:t>
        </w:r>
        <w:r>
          <w:rPr>
            <w:noProof/>
            <w:webHidden/>
          </w:rPr>
          <w:fldChar w:fldCharType="end"/>
        </w:r>
      </w:hyperlink>
    </w:p>
    <w:p w14:paraId="1E240615" w14:textId="2A5BA5B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2" w:history="1">
        <w:r w:rsidRPr="00843EE6">
          <w:rPr>
            <w:rStyle w:val="Lienhypertexte"/>
            <w:noProof/>
          </w:rPr>
          <w:t>Tableau 2.04 : Créer un compte (2)</w:t>
        </w:r>
        <w:r>
          <w:rPr>
            <w:noProof/>
            <w:webHidden/>
          </w:rPr>
          <w:tab/>
        </w:r>
        <w:r>
          <w:rPr>
            <w:noProof/>
            <w:webHidden/>
          </w:rPr>
          <w:fldChar w:fldCharType="begin"/>
        </w:r>
        <w:r>
          <w:rPr>
            <w:noProof/>
            <w:webHidden/>
          </w:rPr>
          <w:instrText xml:space="preserve"> PAGEREF _Toc212721072 \h </w:instrText>
        </w:r>
        <w:r>
          <w:rPr>
            <w:noProof/>
            <w:webHidden/>
          </w:rPr>
        </w:r>
        <w:r>
          <w:rPr>
            <w:noProof/>
            <w:webHidden/>
          </w:rPr>
          <w:fldChar w:fldCharType="separate"/>
        </w:r>
        <w:r w:rsidR="0078340B">
          <w:rPr>
            <w:noProof/>
            <w:webHidden/>
          </w:rPr>
          <w:t>23</w:t>
        </w:r>
        <w:r>
          <w:rPr>
            <w:noProof/>
            <w:webHidden/>
          </w:rPr>
          <w:fldChar w:fldCharType="end"/>
        </w:r>
      </w:hyperlink>
    </w:p>
    <w:p w14:paraId="670A2047" w14:textId="52E7ABF8"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3" w:history="1">
        <w:r w:rsidRPr="00843EE6">
          <w:rPr>
            <w:rStyle w:val="Lienhypertexte"/>
            <w:noProof/>
          </w:rPr>
          <w:t>Tableau 2.05 : Accéder à une messagerie (1)</w:t>
        </w:r>
        <w:r>
          <w:rPr>
            <w:noProof/>
            <w:webHidden/>
          </w:rPr>
          <w:tab/>
        </w:r>
        <w:r>
          <w:rPr>
            <w:noProof/>
            <w:webHidden/>
          </w:rPr>
          <w:fldChar w:fldCharType="begin"/>
        </w:r>
        <w:r>
          <w:rPr>
            <w:noProof/>
            <w:webHidden/>
          </w:rPr>
          <w:instrText xml:space="preserve"> PAGEREF _Toc212721073 \h </w:instrText>
        </w:r>
        <w:r>
          <w:rPr>
            <w:noProof/>
            <w:webHidden/>
          </w:rPr>
        </w:r>
        <w:r>
          <w:rPr>
            <w:noProof/>
            <w:webHidden/>
          </w:rPr>
          <w:fldChar w:fldCharType="separate"/>
        </w:r>
        <w:r w:rsidR="0078340B">
          <w:rPr>
            <w:noProof/>
            <w:webHidden/>
          </w:rPr>
          <w:t>24</w:t>
        </w:r>
        <w:r>
          <w:rPr>
            <w:noProof/>
            <w:webHidden/>
          </w:rPr>
          <w:fldChar w:fldCharType="end"/>
        </w:r>
      </w:hyperlink>
    </w:p>
    <w:p w14:paraId="0A853D08" w14:textId="2139823F"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4" w:history="1">
        <w:r w:rsidRPr="00843EE6">
          <w:rPr>
            <w:rStyle w:val="Lienhypertexte"/>
            <w:noProof/>
          </w:rPr>
          <w:t>Tableau 2.06 : Envoyer/Télécharger des fichiers (1)</w:t>
        </w:r>
        <w:r>
          <w:rPr>
            <w:noProof/>
            <w:webHidden/>
          </w:rPr>
          <w:tab/>
        </w:r>
        <w:r>
          <w:rPr>
            <w:noProof/>
            <w:webHidden/>
          </w:rPr>
          <w:fldChar w:fldCharType="begin"/>
        </w:r>
        <w:r>
          <w:rPr>
            <w:noProof/>
            <w:webHidden/>
          </w:rPr>
          <w:instrText xml:space="preserve"> PAGEREF _Toc212721074 \h </w:instrText>
        </w:r>
        <w:r>
          <w:rPr>
            <w:noProof/>
            <w:webHidden/>
          </w:rPr>
        </w:r>
        <w:r>
          <w:rPr>
            <w:noProof/>
            <w:webHidden/>
          </w:rPr>
          <w:fldChar w:fldCharType="separate"/>
        </w:r>
        <w:r w:rsidR="0078340B">
          <w:rPr>
            <w:noProof/>
            <w:webHidden/>
          </w:rPr>
          <w:t>24</w:t>
        </w:r>
        <w:r>
          <w:rPr>
            <w:noProof/>
            <w:webHidden/>
          </w:rPr>
          <w:fldChar w:fldCharType="end"/>
        </w:r>
      </w:hyperlink>
    </w:p>
    <w:p w14:paraId="34830B56" w14:textId="45AA3B6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5" w:history="1">
        <w:r w:rsidRPr="00843EE6">
          <w:rPr>
            <w:rStyle w:val="Lienhypertexte"/>
            <w:noProof/>
          </w:rPr>
          <w:t>Tableau 2.07 : Envoyer/Télécharger des fichiers (2)</w:t>
        </w:r>
        <w:r>
          <w:rPr>
            <w:noProof/>
            <w:webHidden/>
          </w:rPr>
          <w:tab/>
        </w:r>
        <w:r>
          <w:rPr>
            <w:noProof/>
            <w:webHidden/>
          </w:rPr>
          <w:fldChar w:fldCharType="begin"/>
        </w:r>
        <w:r>
          <w:rPr>
            <w:noProof/>
            <w:webHidden/>
          </w:rPr>
          <w:instrText xml:space="preserve"> PAGEREF _Toc212721075 \h </w:instrText>
        </w:r>
        <w:r>
          <w:rPr>
            <w:noProof/>
            <w:webHidden/>
          </w:rPr>
        </w:r>
        <w:r>
          <w:rPr>
            <w:noProof/>
            <w:webHidden/>
          </w:rPr>
          <w:fldChar w:fldCharType="separate"/>
        </w:r>
        <w:r w:rsidR="0078340B">
          <w:rPr>
            <w:noProof/>
            <w:webHidden/>
          </w:rPr>
          <w:t>25</w:t>
        </w:r>
        <w:r>
          <w:rPr>
            <w:noProof/>
            <w:webHidden/>
          </w:rPr>
          <w:fldChar w:fldCharType="end"/>
        </w:r>
      </w:hyperlink>
    </w:p>
    <w:p w14:paraId="2256BB42" w14:textId="34A5DE46"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6" w:history="1">
        <w:r w:rsidRPr="00843EE6">
          <w:rPr>
            <w:rStyle w:val="Lienhypertexte"/>
            <w:noProof/>
          </w:rPr>
          <w:t>Tableau 2.08 : Créer des discussions (1)</w:t>
        </w:r>
        <w:r>
          <w:rPr>
            <w:noProof/>
            <w:webHidden/>
          </w:rPr>
          <w:tab/>
        </w:r>
        <w:r>
          <w:rPr>
            <w:noProof/>
            <w:webHidden/>
          </w:rPr>
          <w:fldChar w:fldCharType="begin"/>
        </w:r>
        <w:r>
          <w:rPr>
            <w:noProof/>
            <w:webHidden/>
          </w:rPr>
          <w:instrText xml:space="preserve"> PAGEREF _Toc212721076 \h </w:instrText>
        </w:r>
        <w:r>
          <w:rPr>
            <w:noProof/>
            <w:webHidden/>
          </w:rPr>
        </w:r>
        <w:r>
          <w:rPr>
            <w:noProof/>
            <w:webHidden/>
          </w:rPr>
          <w:fldChar w:fldCharType="separate"/>
        </w:r>
        <w:r w:rsidR="0078340B">
          <w:rPr>
            <w:noProof/>
            <w:webHidden/>
          </w:rPr>
          <w:t>25</w:t>
        </w:r>
        <w:r>
          <w:rPr>
            <w:noProof/>
            <w:webHidden/>
          </w:rPr>
          <w:fldChar w:fldCharType="end"/>
        </w:r>
      </w:hyperlink>
    </w:p>
    <w:p w14:paraId="745AA4B8" w14:textId="5729EB66"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7" w:history="1">
        <w:r w:rsidRPr="00843EE6">
          <w:rPr>
            <w:rStyle w:val="Lienhypertexte"/>
            <w:noProof/>
          </w:rPr>
          <w:t>Tableau 2.09 : Créer des discussion (2)</w:t>
        </w:r>
        <w:r>
          <w:rPr>
            <w:noProof/>
            <w:webHidden/>
          </w:rPr>
          <w:tab/>
        </w:r>
        <w:r>
          <w:rPr>
            <w:noProof/>
            <w:webHidden/>
          </w:rPr>
          <w:fldChar w:fldCharType="begin"/>
        </w:r>
        <w:r>
          <w:rPr>
            <w:noProof/>
            <w:webHidden/>
          </w:rPr>
          <w:instrText xml:space="preserve"> PAGEREF _Toc212721077 \h </w:instrText>
        </w:r>
        <w:r>
          <w:rPr>
            <w:noProof/>
            <w:webHidden/>
          </w:rPr>
        </w:r>
        <w:r>
          <w:rPr>
            <w:noProof/>
            <w:webHidden/>
          </w:rPr>
          <w:fldChar w:fldCharType="separate"/>
        </w:r>
        <w:r w:rsidR="0078340B">
          <w:rPr>
            <w:noProof/>
            <w:webHidden/>
          </w:rPr>
          <w:t>25</w:t>
        </w:r>
        <w:r>
          <w:rPr>
            <w:noProof/>
            <w:webHidden/>
          </w:rPr>
          <w:fldChar w:fldCharType="end"/>
        </w:r>
      </w:hyperlink>
    </w:p>
    <w:p w14:paraId="546E2D90" w14:textId="5D066FE2"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8" w:history="1">
        <w:r w:rsidRPr="00843EE6">
          <w:rPr>
            <w:rStyle w:val="Lienhypertexte"/>
            <w:noProof/>
          </w:rPr>
          <w:t>Tableau 2.10 : Gérer les utilisateurs (1)</w:t>
        </w:r>
        <w:r>
          <w:rPr>
            <w:noProof/>
            <w:webHidden/>
          </w:rPr>
          <w:tab/>
        </w:r>
        <w:r>
          <w:rPr>
            <w:noProof/>
            <w:webHidden/>
          </w:rPr>
          <w:fldChar w:fldCharType="begin"/>
        </w:r>
        <w:r>
          <w:rPr>
            <w:noProof/>
            <w:webHidden/>
          </w:rPr>
          <w:instrText xml:space="preserve"> PAGEREF _Toc212721078 \h </w:instrText>
        </w:r>
        <w:r>
          <w:rPr>
            <w:noProof/>
            <w:webHidden/>
          </w:rPr>
        </w:r>
        <w:r>
          <w:rPr>
            <w:noProof/>
            <w:webHidden/>
          </w:rPr>
          <w:fldChar w:fldCharType="separate"/>
        </w:r>
        <w:r w:rsidR="0078340B">
          <w:rPr>
            <w:noProof/>
            <w:webHidden/>
          </w:rPr>
          <w:t>26</w:t>
        </w:r>
        <w:r>
          <w:rPr>
            <w:noProof/>
            <w:webHidden/>
          </w:rPr>
          <w:fldChar w:fldCharType="end"/>
        </w:r>
      </w:hyperlink>
    </w:p>
    <w:p w14:paraId="21D6DDEF" w14:textId="061CC82C"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79" w:history="1">
        <w:r w:rsidRPr="00843EE6">
          <w:rPr>
            <w:rStyle w:val="Lienhypertexte"/>
            <w:noProof/>
          </w:rPr>
          <w:t>Tableau 2.11 : Gérer les utilisateurs (2)</w:t>
        </w:r>
        <w:r>
          <w:rPr>
            <w:noProof/>
            <w:webHidden/>
          </w:rPr>
          <w:tab/>
        </w:r>
        <w:r>
          <w:rPr>
            <w:noProof/>
            <w:webHidden/>
          </w:rPr>
          <w:fldChar w:fldCharType="begin"/>
        </w:r>
        <w:r>
          <w:rPr>
            <w:noProof/>
            <w:webHidden/>
          </w:rPr>
          <w:instrText xml:space="preserve"> PAGEREF _Toc212721079 \h </w:instrText>
        </w:r>
        <w:r>
          <w:rPr>
            <w:noProof/>
            <w:webHidden/>
          </w:rPr>
        </w:r>
        <w:r>
          <w:rPr>
            <w:noProof/>
            <w:webHidden/>
          </w:rPr>
          <w:fldChar w:fldCharType="separate"/>
        </w:r>
        <w:r w:rsidR="0078340B">
          <w:rPr>
            <w:noProof/>
            <w:webHidden/>
          </w:rPr>
          <w:t>26</w:t>
        </w:r>
        <w:r>
          <w:rPr>
            <w:noProof/>
            <w:webHidden/>
          </w:rPr>
          <w:fldChar w:fldCharType="end"/>
        </w:r>
      </w:hyperlink>
    </w:p>
    <w:p w14:paraId="4B0CCD86" w14:textId="1535A88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0" w:history="1">
        <w:r w:rsidRPr="00843EE6">
          <w:rPr>
            <w:rStyle w:val="Lienhypertexte"/>
            <w:noProof/>
          </w:rPr>
          <w:t>Tableau 2.12 : Gérer les classes (1)</w:t>
        </w:r>
        <w:r>
          <w:rPr>
            <w:noProof/>
            <w:webHidden/>
          </w:rPr>
          <w:tab/>
        </w:r>
        <w:r>
          <w:rPr>
            <w:noProof/>
            <w:webHidden/>
          </w:rPr>
          <w:fldChar w:fldCharType="begin"/>
        </w:r>
        <w:r>
          <w:rPr>
            <w:noProof/>
            <w:webHidden/>
          </w:rPr>
          <w:instrText xml:space="preserve"> PAGEREF _Toc212721080 \h </w:instrText>
        </w:r>
        <w:r>
          <w:rPr>
            <w:noProof/>
            <w:webHidden/>
          </w:rPr>
        </w:r>
        <w:r>
          <w:rPr>
            <w:noProof/>
            <w:webHidden/>
          </w:rPr>
          <w:fldChar w:fldCharType="separate"/>
        </w:r>
        <w:r w:rsidR="0078340B">
          <w:rPr>
            <w:noProof/>
            <w:webHidden/>
          </w:rPr>
          <w:t>27</w:t>
        </w:r>
        <w:r>
          <w:rPr>
            <w:noProof/>
            <w:webHidden/>
          </w:rPr>
          <w:fldChar w:fldCharType="end"/>
        </w:r>
      </w:hyperlink>
    </w:p>
    <w:p w14:paraId="45357442" w14:textId="54465D9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1" w:history="1">
        <w:r w:rsidRPr="00843EE6">
          <w:rPr>
            <w:rStyle w:val="Lienhypertexte"/>
            <w:noProof/>
          </w:rPr>
          <w:t>Tableau 2.13 : Dictionnaire des données « user »</w:t>
        </w:r>
        <w:r>
          <w:rPr>
            <w:noProof/>
            <w:webHidden/>
          </w:rPr>
          <w:tab/>
        </w:r>
        <w:r>
          <w:rPr>
            <w:noProof/>
            <w:webHidden/>
          </w:rPr>
          <w:fldChar w:fldCharType="begin"/>
        </w:r>
        <w:r>
          <w:rPr>
            <w:noProof/>
            <w:webHidden/>
          </w:rPr>
          <w:instrText xml:space="preserve"> PAGEREF _Toc212721081 \h </w:instrText>
        </w:r>
        <w:r>
          <w:rPr>
            <w:noProof/>
            <w:webHidden/>
          </w:rPr>
        </w:r>
        <w:r>
          <w:rPr>
            <w:noProof/>
            <w:webHidden/>
          </w:rPr>
          <w:fldChar w:fldCharType="separate"/>
        </w:r>
        <w:r w:rsidR="0078340B">
          <w:rPr>
            <w:noProof/>
            <w:webHidden/>
          </w:rPr>
          <w:t>38</w:t>
        </w:r>
        <w:r>
          <w:rPr>
            <w:noProof/>
            <w:webHidden/>
          </w:rPr>
          <w:fldChar w:fldCharType="end"/>
        </w:r>
      </w:hyperlink>
    </w:p>
    <w:p w14:paraId="2EB9D501" w14:textId="1D05BACC"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2" w:history="1">
        <w:r w:rsidRPr="00843EE6">
          <w:rPr>
            <w:rStyle w:val="Lienhypertexte"/>
            <w:noProof/>
          </w:rPr>
          <w:t>Tableau 2.14 : Dictionnaire des données « classe »</w:t>
        </w:r>
        <w:r>
          <w:rPr>
            <w:noProof/>
            <w:webHidden/>
          </w:rPr>
          <w:tab/>
        </w:r>
        <w:r>
          <w:rPr>
            <w:noProof/>
            <w:webHidden/>
          </w:rPr>
          <w:fldChar w:fldCharType="begin"/>
        </w:r>
        <w:r>
          <w:rPr>
            <w:noProof/>
            <w:webHidden/>
          </w:rPr>
          <w:instrText xml:space="preserve"> PAGEREF _Toc212721082 \h </w:instrText>
        </w:r>
        <w:r>
          <w:rPr>
            <w:noProof/>
            <w:webHidden/>
          </w:rPr>
        </w:r>
        <w:r>
          <w:rPr>
            <w:noProof/>
            <w:webHidden/>
          </w:rPr>
          <w:fldChar w:fldCharType="separate"/>
        </w:r>
        <w:r w:rsidR="0078340B">
          <w:rPr>
            <w:noProof/>
            <w:webHidden/>
          </w:rPr>
          <w:t>39</w:t>
        </w:r>
        <w:r>
          <w:rPr>
            <w:noProof/>
            <w:webHidden/>
          </w:rPr>
          <w:fldChar w:fldCharType="end"/>
        </w:r>
      </w:hyperlink>
    </w:p>
    <w:p w14:paraId="2A2D56B7" w14:textId="2F5AADA2"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3" w:history="1">
        <w:r w:rsidRPr="00843EE6">
          <w:rPr>
            <w:rStyle w:val="Lienhypertexte"/>
            <w:noProof/>
          </w:rPr>
          <w:t>Tableau 2.15 : Dictionnaire des données « conversation »</w:t>
        </w:r>
        <w:r>
          <w:rPr>
            <w:noProof/>
            <w:webHidden/>
          </w:rPr>
          <w:tab/>
        </w:r>
        <w:r>
          <w:rPr>
            <w:noProof/>
            <w:webHidden/>
          </w:rPr>
          <w:fldChar w:fldCharType="begin"/>
        </w:r>
        <w:r>
          <w:rPr>
            <w:noProof/>
            <w:webHidden/>
          </w:rPr>
          <w:instrText xml:space="preserve"> PAGEREF _Toc212721083 \h </w:instrText>
        </w:r>
        <w:r>
          <w:rPr>
            <w:noProof/>
            <w:webHidden/>
          </w:rPr>
        </w:r>
        <w:r>
          <w:rPr>
            <w:noProof/>
            <w:webHidden/>
          </w:rPr>
          <w:fldChar w:fldCharType="separate"/>
        </w:r>
        <w:r w:rsidR="0078340B">
          <w:rPr>
            <w:noProof/>
            <w:webHidden/>
          </w:rPr>
          <w:t>40</w:t>
        </w:r>
        <w:r>
          <w:rPr>
            <w:noProof/>
            <w:webHidden/>
          </w:rPr>
          <w:fldChar w:fldCharType="end"/>
        </w:r>
      </w:hyperlink>
    </w:p>
    <w:p w14:paraId="28646BAB" w14:textId="299FF765"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4" w:history="1">
        <w:r w:rsidRPr="00843EE6">
          <w:rPr>
            <w:rStyle w:val="Lienhypertexte"/>
            <w:noProof/>
          </w:rPr>
          <w:t>Tableau 2.16 : Dictionnaire des données « conversation_member »</w:t>
        </w:r>
        <w:r>
          <w:rPr>
            <w:noProof/>
            <w:webHidden/>
          </w:rPr>
          <w:tab/>
        </w:r>
        <w:r>
          <w:rPr>
            <w:noProof/>
            <w:webHidden/>
          </w:rPr>
          <w:fldChar w:fldCharType="begin"/>
        </w:r>
        <w:r>
          <w:rPr>
            <w:noProof/>
            <w:webHidden/>
          </w:rPr>
          <w:instrText xml:space="preserve"> PAGEREF _Toc212721084 \h </w:instrText>
        </w:r>
        <w:r>
          <w:rPr>
            <w:noProof/>
            <w:webHidden/>
          </w:rPr>
        </w:r>
        <w:r>
          <w:rPr>
            <w:noProof/>
            <w:webHidden/>
          </w:rPr>
          <w:fldChar w:fldCharType="separate"/>
        </w:r>
        <w:r w:rsidR="0078340B">
          <w:rPr>
            <w:noProof/>
            <w:webHidden/>
          </w:rPr>
          <w:t>40</w:t>
        </w:r>
        <w:r>
          <w:rPr>
            <w:noProof/>
            <w:webHidden/>
          </w:rPr>
          <w:fldChar w:fldCharType="end"/>
        </w:r>
      </w:hyperlink>
    </w:p>
    <w:p w14:paraId="2F835A03" w14:textId="282FA18D"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5" w:history="1">
        <w:r w:rsidRPr="00843EE6">
          <w:rPr>
            <w:rStyle w:val="Lienhypertexte"/>
            <w:noProof/>
          </w:rPr>
          <w:t>Tableau 2.17 : Dictionnaire des données « note »</w:t>
        </w:r>
        <w:r>
          <w:rPr>
            <w:noProof/>
            <w:webHidden/>
          </w:rPr>
          <w:tab/>
        </w:r>
        <w:r>
          <w:rPr>
            <w:noProof/>
            <w:webHidden/>
          </w:rPr>
          <w:fldChar w:fldCharType="begin"/>
        </w:r>
        <w:r>
          <w:rPr>
            <w:noProof/>
            <w:webHidden/>
          </w:rPr>
          <w:instrText xml:space="preserve"> PAGEREF _Toc212721085 \h </w:instrText>
        </w:r>
        <w:r>
          <w:rPr>
            <w:noProof/>
            <w:webHidden/>
          </w:rPr>
        </w:r>
        <w:r>
          <w:rPr>
            <w:noProof/>
            <w:webHidden/>
          </w:rPr>
          <w:fldChar w:fldCharType="separate"/>
        </w:r>
        <w:r w:rsidR="0078340B">
          <w:rPr>
            <w:noProof/>
            <w:webHidden/>
          </w:rPr>
          <w:t>41</w:t>
        </w:r>
        <w:r>
          <w:rPr>
            <w:noProof/>
            <w:webHidden/>
          </w:rPr>
          <w:fldChar w:fldCharType="end"/>
        </w:r>
      </w:hyperlink>
    </w:p>
    <w:p w14:paraId="5D20E53A" w14:textId="5670608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6" w:history="1">
        <w:r w:rsidRPr="00843EE6">
          <w:rPr>
            <w:rStyle w:val="Lienhypertexte"/>
            <w:noProof/>
          </w:rPr>
          <w:t>Tableau 2.18 : Dictionnaire des données « message »</w:t>
        </w:r>
        <w:r>
          <w:rPr>
            <w:noProof/>
            <w:webHidden/>
          </w:rPr>
          <w:tab/>
        </w:r>
        <w:r>
          <w:rPr>
            <w:noProof/>
            <w:webHidden/>
          </w:rPr>
          <w:fldChar w:fldCharType="begin"/>
        </w:r>
        <w:r>
          <w:rPr>
            <w:noProof/>
            <w:webHidden/>
          </w:rPr>
          <w:instrText xml:space="preserve"> PAGEREF _Toc212721086 \h </w:instrText>
        </w:r>
        <w:r>
          <w:rPr>
            <w:noProof/>
            <w:webHidden/>
          </w:rPr>
        </w:r>
        <w:r>
          <w:rPr>
            <w:noProof/>
            <w:webHidden/>
          </w:rPr>
          <w:fldChar w:fldCharType="separate"/>
        </w:r>
        <w:r w:rsidR="0078340B">
          <w:rPr>
            <w:noProof/>
            <w:webHidden/>
          </w:rPr>
          <w:t>42</w:t>
        </w:r>
        <w:r>
          <w:rPr>
            <w:noProof/>
            <w:webHidden/>
          </w:rPr>
          <w:fldChar w:fldCharType="end"/>
        </w:r>
      </w:hyperlink>
    </w:p>
    <w:p w14:paraId="5206CE7E" w14:textId="7D7BB925"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7" w:history="1">
        <w:r w:rsidRPr="00843EE6">
          <w:rPr>
            <w:rStyle w:val="Lienhypertexte"/>
            <w:noProof/>
          </w:rPr>
          <w:t>Tableau 2.19 : Dictionnaire des données « file »</w:t>
        </w:r>
        <w:r>
          <w:rPr>
            <w:noProof/>
            <w:webHidden/>
          </w:rPr>
          <w:tab/>
        </w:r>
        <w:r>
          <w:rPr>
            <w:noProof/>
            <w:webHidden/>
          </w:rPr>
          <w:fldChar w:fldCharType="begin"/>
        </w:r>
        <w:r>
          <w:rPr>
            <w:noProof/>
            <w:webHidden/>
          </w:rPr>
          <w:instrText xml:space="preserve"> PAGEREF _Toc212721087 \h </w:instrText>
        </w:r>
        <w:r>
          <w:rPr>
            <w:noProof/>
            <w:webHidden/>
          </w:rPr>
        </w:r>
        <w:r>
          <w:rPr>
            <w:noProof/>
            <w:webHidden/>
          </w:rPr>
          <w:fldChar w:fldCharType="separate"/>
        </w:r>
        <w:r w:rsidR="0078340B">
          <w:rPr>
            <w:noProof/>
            <w:webHidden/>
          </w:rPr>
          <w:t>43</w:t>
        </w:r>
        <w:r>
          <w:rPr>
            <w:noProof/>
            <w:webHidden/>
          </w:rPr>
          <w:fldChar w:fldCharType="end"/>
        </w:r>
      </w:hyperlink>
    </w:p>
    <w:p w14:paraId="6A2C8B3E" w14:textId="14CD5C3F"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8" w:history="1">
        <w:r w:rsidRPr="00843EE6">
          <w:rPr>
            <w:rStyle w:val="Lienhypertexte"/>
            <w:noProof/>
          </w:rPr>
          <w:t>Tableau 2.20 : Dictionnaire des données « filiere »</w:t>
        </w:r>
        <w:r>
          <w:rPr>
            <w:noProof/>
            <w:webHidden/>
          </w:rPr>
          <w:tab/>
        </w:r>
        <w:r>
          <w:rPr>
            <w:noProof/>
            <w:webHidden/>
          </w:rPr>
          <w:fldChar w:fldCharType="begin"/>
        </w:r>
        <w:r>
          <w:rPr>
            <w:noProof/>
            <w:webHidden/>
          </w:rPr>
          <w:instrText xml:space="preserve"> PAGEREF _Toc212721088 \h </w:instrText>
        </w:r>
        <w:r>
          <w:rPr>
            <w:noProof/>
            <w:webHidden/>
          </w:rPr>
        </w:r>
        <w:r>
          <w:rPr>
            <w:noProof/>
            <w:webHidden/>
          </w:rPr>
          <w:fldChar w:fldCharType="separate"/>
        </w:r>
        <w:r w:rsidR="0078340B">
          <w:rPr>
            <w:noProof/>
            <w:webHidden/>
          </w:rPr>
          <w:t>44</w:t>
        </w:r>
        <w:r>
          <w:rPr>
            <w:noProof/>
            <w:webHidden/>
          </w:rPr>
          <w:fldChar w:fldCharType="end"/>
        </w:r>
      </w:hyperlink>
    </w:p>
    <w:p w14:paraId="49E6B0B3" w14:textId="513136C2"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89" w:history="1">
        <w:r w:rsidRPr="00843EE6">
          <w:rPr>
            <w:rStyle w:val="Lienhypertexte"/>
            <w:noProof/>
          </w:rPr>
          <w:t>Tableau 2.21 : Dictionnaire des données « parcours »</w:t>
        </w:r>
        <w:r>
          <w:rPr>
            <w:noProof/>
            <w:webHidden/>
          </w:rPr>
          <w:tab/>
        </w:r>
        <w:r>
          <w:rPr>
            <w:noProof/>
            <w:webHidden/>
          </w:rPr>
          <w:fldChar w:fldCharType="begin"/>
        </w:r>
        <w:r>
          <w:rPr>
            <w:noProof/>
            <w:webHidden/>
          </w:rPr>
          <w:instrText xml:space="preserve"> PAGEREF _Toc212721089 \h </w:instrText>
        </w:r>
        <w:r>
          <w:rPr>
            <w:noProof/>
            <w:webHidden/>
          </w:rPr>
        </w:r>
        <w:r>
          <w:rPr>
            <w:noProof/>
            <w:webHidden/>
          </w:rPr>
          <w:fldChar w:fldCharType="separate"/>
        </w:r>
        <w:r w:rsidR="0078340B">
          <w:rPr>
            <w:noProof/>
            <w:webHidden/>
          </w:rPr>
          <w:t>44</w:t>
        </w:r>
        <w:r>
          <w:rPr>
            <w:noProof/>
            <w:webHidden/>
          </w:rPr>
          <w:fldChar w:fldCharType="end"/>
        </w:r>
      </w:hyperlink>
    </w:p>
    <w:p w14:paraId="3215A170" w14:textId="131EDD1B"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0" w:history="1">
        <w:r w:rsidRPr="00843EE6">
          <w:rPr>
            <w:rStyle w:val="Lienhypertexte"/>
            <w:noProof/>
          </w:rPr>
          <w:t>Tableau 2.22 : Dictionnaire des données « year »</w:t>
        </w:r>
        <w:r>
          <w:rPr>
            <w:noProof/>
            <w:webHidden/>
          </w:rPr>
          <w:tab/>
        </w:r>
        <w:r>
          <w:rPr>
            <w:noProof/>
            <w:webHidden/>
          </w:rPr>
          <w:fldChar w:fldCharType="begin"/>
        </w:r>
        <w:r>
          <w:rPr>
            <w:noProof/>
            <w:webHidden/>
          </w:rPr>
          <w:instrText xml:space="preserve"> PAGEREF _Toc212721090 \h </w:instrText>
        </w:r>
        <w:r>
          <w:rPr>
            <w:noProof/>
            <w:webHidden/>
          </w:rPr>
        </w:r>
        <w:r>
          <w:rPr>
            <w:noProof/>
            <w:webHidden/>
          </w:rPr>
          <w:fldChar w:fldCharType="separate"/>
        </w:r>
        <w:r w:rsidR="0078340B">
          <w:rPr>
            <w:noProof/>
            <w:webHidden/>
          </w:rPr>
          <w:t>45</w:t>
        </w:r>
        <w:r>
          <w:rPr>
            <w:noProof/>
            <w:webHidden/>
          </w:rPr>
          <w:fldChar w:fldCharType="end"/>
        </w:r>
      </w:hyperlink>
    </w:p>
    <w:p w14:paraId="02DF1A6F" w14:textId="1E332FF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1" w:history="1">
        <w:r w:rsidRPr="00843EE6">
          <w:rPr>
            <w:rStyle w:val="Lienhypertexte"/>
            <w:noProof/>
          </w:rPr>
          <w:t>Tableau 2.23 : Dictionnaire des données « course »</w:t>
        </w:r>
        <w:r>
          <w:rPr>
            <w:noProof/>
            <w:webHidden/>
          </w:rPr>
          <w:tab/>
        </w:r>
        <w:r>
          <w:rPr>
            <w:noProof/>
            <w:webHidden/>
          </w:rPr>
          <w:fldChar w:fldCharType="begin"/>
        </w:r>
        <w:r>
          <w:rPr>
            <w:noProof/>
            <w:webHidden/>
          </w:rPr>
          <w:instrText xml:space="preserve"> PAGEREF _Toc212721091 \h </w:instrText>
        </w:r>
        <w:r>
          <w:rPr>
            <w:noProof/>
            <w:webHidden/>
          </w:rPr>
        </w:r>
        <w:r>
          <w:rPr>
            <w:noProof/>
            <w:webHidden/>
          </w:rPr>
          <w:fldChar w:fldCharType="separate"/>
        </w:r>
        <w:r w:rsidR="0078340B">
          <w:rPr>
            <w:noProof/>
            <w:webHidden/>
          </w:rPr>
          <w:t>45</w:t>
        </w:r>
        <w:r>
          <w:rPr>
            <w:noProof/>
            <w:webHidden/>
          </w:rPr>
          <w:fldChar w:fldCharType="end"/>
        </w:r>
      </w:hyperlink>
    </w:p>
    <w:p w14:paraId="4405D882" w14:textId="4CBE0630"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2" w:history="1">
        <w:r w:rsidRPr="00843EE6">
          <w:rPr>
            <w:rStyle w:val="Lienhypertexte"/>
            <w:noProof/>
          </w:rPr>
          <w:t>Tableau 2.24 : Dictionnaire des données « annonce »</w:t>
        </w:r>
        <w:r>
          <w:rPr>
            <w:noProof/>
            <w:webHidden/>
          </w:rPr>
          <w:tab/>
        </w:r>
        <w:r>
          <w:rPr>
            <w:noProof/>
            <w:webHidden/>
          </w:rPr>
          <w:fldChar w:fldCharType="begin"/>
        </w:r>
        <w:r>
          <w:rPr>
            <w:noProof/>
            <w:webHidden/>
          </w:rPr>
          <w:instrText xml:space="preserve"> PAGEREF _Toc212721092 \h </w:instrText>
        </w:r>
        <w:r>
          <w:rPr>
            <w:noProof/>
            <w:webHidden/>
          </w:rPr>
        </w:r>
        <w:r>
          <w:rPr>
            <w:noProof/>
            <w:webHidden/>
          </w:rPr>
          <w:fldChar w:fldCharType="separate"/>
        </w:r>
        <w:r w:rsidR="0078340B">
          <w:rPr>
            <w:noProof/>
            <w:webHidden/>
          </w:rPr>
          <w:t>46</w:t>
        </w:r>
        <w:r>
          <w:rPr>
            <w:noProof/>
            <w:webHidden/>
          </w:rPr>
          <w:fldChar w:fldCharType="end"/>
        </w:r>
      </w:hyperlink>
    </w:p>
    <w:p w14:paraId="2F4FD84F" w14:textId="709F4A97"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3" w:history="1">
        <w:r w:rsidRPr="00843EE6">
          <w:rPr>
            <w:rStyle w:val="Lienhypertexte"/>
            <w:noProof/>
          </w:rPr>
          <w:t>Tableau 3.01 : Comparaison entre divers framework</w:t>
        </w:r>
        <w:r>
          <w:rPr>
            <w:noProof/>
            <w:webHidden/>
          </w:rPr>
          <w:tab/>
        </w:r>
        <w:r>
          <w:rPr>
            <w:noProof/>
            <w:webHidden/>
          </w:rPr>
          <w:fldChar w:fldCharType="begin"/>
        </w:r>
        <w:r>
          <w:rPr>
            <w:noProof/>
            <w:webHidden/>
          </w:rPr>
          <w:instrText xml:space="preserve"> PAGEREF _Toc212721093 \h </w:instrText>
        </w:r>
        <w:r>
          <w:rPr>
            <w:noProof/>
            <w:webHidden/>
          </w:rPr>
        </w:r>
        <w:r>
          <w:rPr>
            <w:noProof/>
            <w:webHidden/>
          </w:rPr>
          <w:fldChar w:fldCharType="separate"/>
        </w:r>
        <w:r w:rsidR="0078340B">
          <w:rPr>
            <w:noProof/>
            <w:webHidden/>
          </w:rPr>
          <w:t>51</w:t>
        </w:r>
        <w:r>
          <w:rPr>
            <w:noProof/>
            <w:webHidden/>
          </w:rPr>
          <w:fldChar w:fldCharType="end"/>
        </w:r>
      </w:hyperlink>
    </w:p>
    <w:p w14:paraId="252A1A74" w14:textId="7E2681C8"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4" w:history="1">
        <w:r w:rsidRPr="00843EE6">
          <w:rPr>
            <w:rStyle w:val="Lienhypertexte"/>
            <w:noProof/>
          </w:rPr>
          <w:t>Tableau 4.01 : Méthodologie d’évaluation de la plateforme</w:t>
        </w:r>
        <w:r>
          <w:rPr>
            <w:noProof/>
            <w:webHidden/>
          </w:rPr>
          <w:tab/>
        </w:r>
        <w:r>
          <w:rPr>
            <w:noProof/>
            <w:webHidden/>
          </w:rPr>
          <w:fldChar w:fldCharType="begin"/>
        </w:r>
        <w:r>
          <w:rPr>
            <w:noProof/>
            <w:webHidden/>
          </w:rPr>
          <w:instrText xml:space="preserve"> PAGEREF _Toc212721094 \h </w:instrText>
        </w:r>
        <w:r>
          <w:rPr>
            <w:noProof/>
            <w:webHidden/>
          </w:rPr>
        </w:r>
        <w:r>
          <w:rPr>
            <w:noProof/>
            <w:webHidden/>
          </w:rPr>
          <w:fldChar w:fldCharType="separate"/>
        </w:r>
        <w:r w:rsidR="0078340B">
          <w:rPr>
            <w:noProof/>
            <w:webHidden/>
          </w:rPr>
          <w:t>69</w:t>
        </w:r>
        <w:r>
          <w:rPr>
            <w:noProof/>
            <w:webHidden/>
          </w:rPr>
          <w:fldChar w:fldCharType="end"/>
        </w:r>
      </w:hyperlink>
    </w:p>
    <w:p w14:paraId="5B45A01E" w14:textId="117CDCFB"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5" w:history="1">
        <w:r w:rsidRPr="00843EE6">
          <w:rPr>
            <w:rStyle w:val="Lienhypertexte"/>
            <w:noProof/>
          </w:rPr>
          <w:t>Tableau 4.02 : Caractéristiques détaillées des utilisateurs participants à l’évaluation</w:t>
        </w:r>
        <w:r>
          <w:rPr>
            <w:noProof/>
            <w:webHidden/>
          </w:rPr>
          <w:tab/>
        </w:r>
        <w:r>
          <w:rPr>
            <w:noProof/>
            <w:webHidden/>
          </w:rPr>
          <w:fldChar w:fldCharType="begin"/>
        </w:r>
        <w:r>
          <w:rPr>
            <w:noProof/>
            <w:webHidden/>
          </w:rPr>
          <w:instrText xml:space="preserve"> PAGEREF _Toc212721095 \h </w:instrText>
        </w:r>
        <w:r>
          <w:rPr>
            <w:noProof/>
            <w:webHidden/>
          </w:rPr>
        </w:r>
        <w:r>
          <w:rPr>
            <w:noProof/>
            <w:webHidden/>
          </w:rPr>
          <w:fldChar w:fldCharType="separate"/>
        </w:r>
        <w:r w:rsidR="0078340B">
          <w:rPr>
            <w:noProof/>
            <w:webHidden/>
          </w:rPr>
          <w:t>70</w:t>
        </w:r>
        <w:r>
          <w:rPr>
            <w:noProof/>
            <w:webHidden/>
          </w:rPr>
          <w:fldChar w:fldCharType="end"/>
        </w:r>
      </w:hyperlink>
    </w:p>
    <w:p w14:paraId="191C7FC9" w14:textId="049EF018"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6" w:history="1">
        <w:r w:rsidRPr="00843EE6">
          <w:rPr>
            <w:rStyle w:val="Lienhypertexte"/>
            <w:noProof/>
          </w:rPr>
          <w:t>Tableau 4.03 : Etat détaillé de la réalisation des fonctionnalité principales</w:t>
        </w:r>
        <w:r>
          <w:rPr>
            <w:noProof/>
            <w:webHidden/>
          </w:rPr>
          <w:tab/>
        </w:r>
        <w:r>
          <w:rPr>
            <w:noProof/>
            <w:webHidden/>
          </w:rPr>
          <w:fldChar w:fldCharType="begin"/>
        </w:r>
        <w:r>
          <w:rPr>
            <w:noProof/>
            <w:webHidden/>
          </w:rPr>
          <w:instrText xml:space="preserve"> PAGEREF _Toc212721096 \h </w:instrText>
        </w:r>
        <w:r>
          <w:rPr>
            <w:noProof/>
            <w:webHidden/>
          </w:rPr>
        </w:r>
        <w:r>
          <w:rPr>
            <w:noProof/>
            <w:webHidden/>
          </w:rPr>
          <w:fldChar w:fldCharType="separate"/>
        </w:r>
        <w:r w:rsidR="0078340B">
          <w:rPr>
            <w:noProof/>
            <w:webHidden/>
          </w:rPr>
          <w:t>71</w:t>
        </w:r>
        <w:r>
          <w:rPr>
            <w:noProof/>
            <w:webHidden/>
          </w:rPr>
          <w:fldChar w:fldCharType="end"/>
        </w:r>
      </w:hyperlink>
    </w:p>
    <w:p w14:paraId="755EF02C" w14:textId="60F2367A"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7" w:history="1">
        <w:r w:rsidRPr="00843EE6">
          <w:rPr>
            <w:rStyle w:val="Lienhypertexte"/>
            <w:noProof/>
          </w:rPr>
          <w:t>Tableau 4.04 : Analyse des écarts fonctionnels et leur impact</w:t>
        </w:r>
        <w:r>
          <w:rPr>
            <w:noProof/>
            <w:webHidden/>
          </w:rPr>
          <w:tab/>
        </w:r>
        <w:r>
          <w:rPr>
            <w:noProof/>
            <w:webHidden/>
          </w:rPr>
          <w:fldChar w:fldCharType="begin"/>
        </w:r>
        <w:r>
          <w:rPr>
            <w:noProof/>
            <w:webHidden/>
          </w:rPr>
          <w:instrText xml:space="preserve"> PAGEREF _Toc212721097 \h </w:instrText>
        </w:r>
        <w:r>
          <w:rPr>
            <w:noProof/>
            <w:webHidden/>
          </w:rPr>
        </w:r>
        <w:r>
          <w:rPr>
            <w:noProof/>
            <w:webHidden/>
          </w:rPr>
          <w:fldChar w:fldCharType="separate"/>
        </w:r>
        <w:r w:rsidR="0078340B">
          <w:rPr>
            <w:noProof/>
            <w:webHidden/>
          </w:rPr>
          <w:t>72</w:t>
        </w:r>
        <w:r>
          <w:rPr>
            <w:noProof/>
            <w:webHidden/>
          </w:rPr>
          <w:fldChar w:fldCharType="end"/>
        </w:r>
      </w:hyperlink>
    </w:p>
    <w:p w14:paraId="5630C3FD" w14:textId="4F252EC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8" w:history="1">
        <w:r w:rsidRPr="00843EE6">
          <w:rPr>
            <w:rStyle w:val="Lienhypertexte"/>
            <w:noProof/>
          </w:rPr>
          <w:t>Tableau 4.05 : Résultats détaillés des tests de performance</w:t>
        </w:r>
        <w:r>
          <w:rPr>
            <w:noProof/>
            <w:webHidden/>
          </w:rPr>
          <w:tab/>
        </w:r>
        <w:r>
          <w:rPr>
            <w:noProof/>
            <w:webHidden/>
          </w:rPr>
          <w:fldChar w:fldCharType="begin"/>
        </w:r>
        <w:r>
          <w:rPr>
            <w:noProof/>
            <w:webHidden/>
          </w:rPr>
          <w:instrText xml:space="preserve"> PAGEREF _Toc212721098 \h </w:instrText>
        </w:r>
        <w:r>
          <w:rPr>
            <w:noProof/>
            <w:webHidden/>
          </w:rPr>
        </w:r>
        <w:r>
          <w:rPr>
            <w:noProof/>
            <w:webHidden/>
          </w:rPr>
          <w:fldChar w:fldCharType="separate"/>
        </w:r>
        <w:r w:rsidR="0078340B">
          <w:rPr>
            <w:noProof/>
            <w:webHidden/>
          </w:rPr>
          <w:t>72</w:t>
        </w:r>
        <w:r>
          <w:rPr>
            <w:noProof/>
            <w:webHidden/>
          </w:rPr>
          <w:fldChar w:fldCharType="end"/>
        </w:r>
      </w:hyperlink>
    </w:p>
    <w:p w14:paraId="27DBB26E" w14:textId="639ED09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099" w:history="1">
        <w:r w:rsidRPr="00843EE6">
          <w:rPr>
            <w:rStyle w:val="Lienhypertexte"/>
            <w:noProof/>
          </w:rPr>
          <w:t>Tableau 4.06 : Résultats de l’audit de sécurité</w:t>
        </w:r>
        <w:r>
          <w:rPr>
            <w:noProof/>
            <w:webHidden/>
          </w:rPr>
          <w:tab/>
        </w:r>
        <w:r>
          <w:rPr>
            <w:noProof/>
            <w:webHidden/>
          </w:rPr>
          <w:fldChar w:fldCharType="begin"/>
        </w:r>
        <w:r>
          <w:rPr>
            <w:noProof/>
            <w:webHidden/>
          </w:rPr>
          <w:instrText xml:space="preserve"> PAGEREF _Toc212721099 \h </w:instrText>
        </w:r>
        <w:r>
          <w:rPr>
            <w:noProof/>
            <w:webHidden/>
          </w:rPr>
        </w:r>
        <w:r>
          <w:rPr>
            <w:noProof/>
            <w:webHidden/>
          </w:rPr>
          <w:fldChar w:fldCharType="separate"/>
        </w:r>
        <w:r w:rsidR="0078340B">
          <w:rPr>
            <w:noProof/>
            <w:webHidden/>
          </w:rPr>
          <w:t>73</w:t>
        </w:r>
        <w:r>
          <w:rPr>
            <w:noProof/>
            <w:webHidden/>
          </w:rPr>
          <w:fldChar w:fldCharType="end"/>
        </w:r>
      </w:hyperlink>
    </w:p>
    <w:p w14:paraId="3258E08E" w14:textId="40A1A559"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0" w:history="1">
        <w:r w:rsidRPr="00843EE6">
          <w:rPr>
            <w:rStyle w:val="Lienhypertexte"/>
            <w:noProof/>
          </w:rPr>
          <w:t>Tableau 4.07 : Métrique de qualité du code</w:t>
        </w:r>
        <w:r>
          <w:rPr>
            <w:noProof/>
            <w:webHidden/>
          </w:rPr>
          <w:tab/>
        </w:r>
        <w:r>
          <w:rPr>
            <w:noProof/>
            <w:webHidden/>
          </w:rPr>
          <w:fldChar w:fldCharType="begin"/>
        </w:r>
        <w:r>
          <w:rPr>
            <w:noProof/>
            <w:webHidden/>
          </w:rPr>
          <w:instrText xml:space="preserve"> PAGEREF _Toc212721100 \h </w:instrText>
        </w:r>
        <w:r>
          <w:rPr>
            <w:noProof/>
            <w:webHidden/>
          </w:rPr>
        </w:r>
        <w:r>
          <w:rPr>
            <w:noProof/>
            <w:webHidden/>
          </w:rPr>
          <w:fldChar w:fldCharType="separate"/>
        </w:r>
        <w:r w:rsidR="0078340B">
          <w:rPr>
            <w:noProof/>
            <w:webHidden/>
          </w:rPr>
          <w:t>73</w:t>
        </w:r>
        <w:r>
          <w:rPr>
            <w:noProof/>
            <w:webHidden/>
          </w:rPr>
          <w:fldChar w:fldCharType="end"/>
        </w:r>
      </w:hyperlink>
    </w:p>
    <w:p w14:paraId="16AB8314" w14:textId="08191F29"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1" w:history="1">
        <w:r w:rsidRPr="00843EE6">
          <w:rPr>
            <w:rStyle w:val="Lienhypertexte"/>
            <w:noProof/>
          </w:rPr>
          <w:t>Tableau 4.08 : Résultats détaillés du questionnaire de satisfaction sur une échelle de 1 à 5</w:t>
        </w:r>
        <w:r>
          <w:rPr>
            <w:noProof/>
            <w:webHidden/>
          </w:rPr>
          <w:tab/>
        </w:r>
        <w:r>
          <w:rPr>
            <w:noProof/>
            <w:webHidden/>
          </w:rPr>
          <w:fldChar w:fldCharType="begin"/>
        </w:r>
        <w:r>
          <w:rPr>
            <w:noProof/>
            <w:webHidden/>
          </w:rPr>
          <w:instrText xml:space="preserve"> PAGEREF _Toc212721101 \h </w:instrText>
        </w:r>
        <w:r>
          <w:rPr>
            <w:noProof/>
            <w:webHidden/>
          </w:rPr>
        </w:r>
        <w:r>
          <w:rPr>
            <w:noProof/>
            <w:webHidden/>
          </w:rPr>
          <w:fldChar w:fldCharType="separate"/>
        </w:r>
        <w:r w:rsidR="0078340B">
          <w:rPr>
            <w:noProof/>
            <w:webHidden/>
          </w:rPr>
          <w:t>74</w:t>
        </w:r>
        <w:r>
          <w:rPr>
            <w:noProof/>
            <w:webHidden/>
          </w:rPr>
          <w:fldChar w:fldCharType="end"/>
        </w:r>
      </w:hyperlink>
    </w:p>
    <w:p w14:paraId="4CD0416D" w14:textId="443B6D38"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2" w:history="1">
        <w:r w:rsidRPr="00843EE6">
          <w:rPr>
            <w:rStyle w:val="Lienhypertexte"/>
            <w:noProof/>
          </w:rPr>
          <w:t>Tableau 4.09 : Temps de réalisation des tâches principales (en secondes)</w:t>
        </w:r>
        <w:r>
          <w:rPr>
            <w:noProof/>
            <w:webHidden/>
          </w:rPr>
          <w:tab/>
        </w:r>
        <w:r>
          <w:rPr>
            <w:noProof/>
            <w:webHidden/>
          </w:rPr>
          <w:fldChar w:fldCharType="begin"/>
        </w:r>
        <w:r>
          <w:rPr>
            <w:noProof/>
            <w:webHidden/>
          </w:rPr>
          <w:instrText xml:space="preserve"> PAGEREF _Toc212721102 \h </w:instrText>
        </w:r>
        <w:r>
          <w:rPr>
            <w:noProof/>
            <w:webHidden/>
          </w:rPr>
        </w:r>
        <w:r>
          <w:rPr>
            <w:noProof/>
            <w:webHidden/>
          </w:rPr>
          <w:fldChar w:fldCharType="separate"/>
        </w:r>
        <w:r w:rsidR="0078340B">
          <w:rPr>
            <w:noProof/>
            <w:webHidden/>
          </w:rPr>
          <w:t>75</w:t>
        </w:r>
        <w:r>
          <w:rPr>
            <w:noProof/>
            <w:webHidden/>
          </w:rPr>
          <w:fldChar w:fldCharType="end"/>
        </w:r>
      </w:hyperlink>
    </w:p>
    <w:p w14:paraId="6C6ABE0C" w14:textId="5FE72350"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3" w:history="1">
        <w:r w:rsidRPr="00843EE6">
          <w:rPr>
            <w:rStyle w:val="Lienhypertexte"/>
            <w:noProof/>
          </w:rPr>
          <w:t>Tableau 4.10 : Grille d’évaluation comparative détaillée</w:t>
        </w:r>
        <w:r>
          <w:rPr>
            <w:noProof/>
            <w:webHidden/>
          </w:rPr>
          <w:tab/>
        </w:r>
        <w:r>
          <w:rPr>
            <w:noProof/>
            <w:webHidden/>
          </w:rPr>
          <w:fldChar w:fldCharType="begin"/>
        </w:r>
        <w:r>
          <w:rPr>
            <w:noProof/>
            <w:webHidden/>
          </w:rPr>
          <w:instrText xml:space="preserve"> PAGEREF _Toc212721103 \h </w:instrText>
        </w:r>
        <w:r>
          <w:rPr>
            <w:noProof/>
            <w:webHidden/>
          </w:rPr>
        </w:r>
        <w:r>
          <w:rPr>
            <w:noProof/>
            <w:webHidden/>
          </w:rPr>
          <w:fldChar w:fldCharType="separate"/>
        </w:r>
        <w:r w:rsidR="0078340B">
          <w:rPr>
            <w:noProof/>
            <w:webHidden/>
          </w:rPr>
          <w:t>76</w:t>
        </w:r>
        <w:r>
          <w:rPr>
            <w:noProof/>
            <w:webHidden/>
          </w:rPr>
          <w:fldChar w:fldCharType="end"/>
        </w:r>
      </w:hyperlink>
    </w:p>
    <w:p w14:paraId="5609CF30" w14:textId="3161A78E"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4" w:history="1">
        <w:r w:rsidRPr="00843EE6">
          <w:rPr>
            <w:rStyle w:val="Lienhypertexte"/>
            <w:noProof/>
          </w:rPr>
          <w:t>Tableau 4.11 : Analyse détaillée des limitations techniques</w:t>
        </w:r>
        <w:r>
          <w:rPr>
            <w:noProof/>
            <w:webHidden/>
          </w:rPr>
          <w:tab/>
        </w:r>
        <w:r>
          <w:rPr>
            <w:noProof/>
            <w:webHidden/>
          </w:rPr>
          <w:fldChar w:fldCharType="begin"/>
        </w:r>
        <w:r>
          <w:rPr>
            <w:noProof/>
            <w:webHidden/>
          </w:rPr>
          <w:instrText xml:space="preserve"> PAGEREF _Toc212721104 \h </w:instrText>
        </w:r>
        <w:r>
          <w:rPr>
            <w:noProof/>
            <w:webHidden/>
          </w:rPr>
        </w:r>
        <w:r>
          <w:rPr>
            <w:noProof/>
            <w:webHidden/>
          </w:rPr>
          <w:fldChar w:fldCharType="separate"/>
        </w:r>
        <w:r w:rsidR="0078340B">
          <w:rPr>
            <w:noProof/>
            <w:webHidden/>
          </w:rPr>
          <w:t>77</w:t>
        </w:r>
        <w:r>
          <w:rPr>
            <w:noProof/>
            <w:webHidden/>
          </w:rPr>
          <w:fldChar w:fldCharType="end"/>
        </w:r>
      </w:hyperlink>
    </w:p>
    <w:p w14:paraId="515E55F4" w14:textId="7F1DFABB"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5" w:history="1">
        <w:r w:rsidRPr="00843EE6">
          <w:rPr>
            <w:rStyle w:val="Lienhypertexte"/>
            <w:noProof/>
          </w:rPr>
          <w:t>Tableau 4.12 : Analyse des challenges organisationnels</w:t>
        </w:r>
        <w:r>
          <w:rPr>
            <w:noProof/>
            <w:webHidden/>
          </w:rPr>
          <w:tab/>
        </w:r>
        <w:r>
          <w:rPr>
            <w:noProof/>
            <w:webHidden/>
          </w:rPr>
          <w:fldChar w:fldCharType="begin"/>
        </w:r>
        <w:r>
          <w:rPr>
            <w:noProof/>
            <w:webHidden/>
          </w:rPr>
          <w:instrText xml:space="preserve"> PAGEREF _Toc212721105 \h </w:instrText>
        </w:r>
        <w:r>
          <w:rPr>
            <w:noProof/>
            <w:webHidden/>
          </w:rPr>
        </w:r>
        <w:r>
          <w:rPr>
            <w:noProof/>
            <w:webHidden/>
          </w:rPr>
          <w:fldChar w:fldCharType="separate"/>
        </w:r>
        <w:r w:rsidR="0078340B">
          <w:rPr>
            <w:noProof/>
            <w:webHidden/>
          </w:rPr>
          <w:t>78</w:t>
        </w:r>
        <w:r>
          <w:rPr>
            <w:noProof/>
            <w:webHidden/>
          </w:rPr>
          <w:fldChar w:fldCharType="end"/>
        </w:r>
      </w:hyperlink>
    </w:p>
    <w:p w14:paraId="2B145299" w14:textId="05630F3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6" w:history="1">
        <w:r w:rsidRPr="00843EE6">
          <w:rPr>
            <w:rStyle w:val="Lienhypertexte"/>
            <w:noProof/>
          </w:rPr>
          <w:t>Tableau 4.13 : Plan d’amélioration à court terme</w:t>
        </w:r>
        <w:r>
          <w:rPr>
            <w:noProof/>
            <w:webHidden/>
          </w:rPr>
          <w:tab/>
        </w:r>
        <w:r>
          <w:rPr>
            <w:noProof/>
            <w:webHidden/>
          </w:rPr>
          <w:fldChar w:fldCharType="begin"/>
        </w:r>
        <w:r>
          <w:rPr>
            <w:noProof/>
            <w:webHidden/>
          </w:rPr>
          <w:instrText xml:space="preserve"> PAGEREF _Toc212721106 \h </w:instrText>
        </w:r>
        <w:r>
          <w:rPr>
            <w:noProof/>
            <w:webHidden/>
          </w:rPr>
        </w:r>
        <w:r>
          <w:rPr>
            <w:noProof/>
            <w:webHidden/>
          </w:rPr>
          <w:fldChar w:fldCharType="separate"/>
        </w:r>
        <w:r w:rsidR="0078340B">
          <w:rPr>
            <w:noProof/>
            <w:webHidden/>
          </w:rPr>
          <w:t>78</w:t>
        </w:r>
        <w:r>
          <w:rPr>
            <w:noProof/>
            <w:webHidden/>
          </w:rPr>
          <w:fldChar w:fldCharType="end"/>
        </w:r>
      </w:hyperlink>
    </w:p>
    <w:p w14:paraId="45B19312" w14:textId="7773EBA1"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7" w:history="1">
        <w:r w:rsidRPr="00843EE6">
          <w:rPr>
            <w:rStyle w:val="Lienhypertexte"/>
            <w:noProof/>
          </w:rPr>
          <w:t>Tableau 4.14 : Analyse des coûts bénéfices simplifiée</w:t>
        </w:r>
        <w:r>
          <w:rPr>
            <w:noProof/>
            <w:webHidden/>
          </w:rPr>
          <w:tab/>
        </w:r>
        <w:r>
          <w:rPr>
            <w:noProof/>
            <w:webHidden/>
          </w:rPr>
          <w:fldChar w:fldCharType="begin"/>
        </w:r>
        <w:r>
          <w:rPr>
            <w:noProof/>
            <w:webHidden/>
          </w:rPr>
          <w:instrText xml:space="preserve"> PAGEREF _Toc212721107 \h </w:instrText>
        </w:r>
        <w:r>
          <w:rPr>
            <w:noProof/>
            <w:webHidden/>
          </w:rPr>
        </w:r>
        <w:r>
          <w:rPr>
            <w:noProof/>
            <w:webHidden/>
          </w:rPr>
          <w:fldChar w:fldCharType="separate"/>
        </w:r>
        <w:r w:rsidR="0078340B">
          <w:rPr>
            <w:noProof/>
            <w:webHidden/>
          </w:rPr>
          <w:t>80</w:t>
        </w:r>
        <w:r>
          <w:rPr>
            <w:noProof/>
            <w:webHidden/>
          </w:rPr>
          <w:fldChar w:fldCharType="end"/>
        </w:r>
      </w:hyperlink>
    </w:p>
    <w:p w14:paraId="4863EB10" w14:textId="2A8B01A5" w:rsidR="008855D1" w:rsidRDefault="008855D1">
      <w:pPr>
        <w:pStyle w:val="TM1"/>
        <w:rPr>
          <w:rFonts w:asciiTheme="minorHAnsi" w:eastAsiaTheme="minorEastAsia" w:hAnsiTheme="minorHAnsi" w:cstheme="minorBidi"/>
          <w:b w:val="0"/>
          <w:noProof/>
          <w:color w:val="auto"/>
          <w:kern w:val="2"/>
          <w:sz w:val="24"/>
          <w:lang w:eastAsia="fr-FR"/>
          <w14:ligatures w14:val="standardContextual"/>
        </w:rPr>
      </w:pPr>
      <w:hyperlink w:anchor="_Toc212721108" w:history="1">
        <w:r w:rsidRPr="00843EE6">
          <w:rPr>
            <w:rStyle w:val="Lienhypertexte"/>
            <w:noProof/>
          </w:rPr>
          <w:t>Tableau 4.15 : Analyse des modèles de déploiement possibles</w:t>
        </w:r>
        <w:r>
          <w:rPr>
            <w:noProof/>
            <w:webHidden/>
          </w:rPr>
          <w:tab/>
        </w:r>
        <w:r>
          <w:rPr>
            <w:noProof/>
            <w:webHidden/>
          </w:rPr>
          <w:fldChar w:fldCharType="begin"/>
        </w:r>
        <w:r>
          <w:rPr>
            <w:noProof/>
            <w:webHidden/>
          </w:rPr>
          <w:instrText xml:space="preserve"> PAGEREF _Toc212721108 \h </w:instrText>
        </w:r>
        <w:r>
          <w:rPr>
            <w:noProof/>
            <w:webHidden/>
          </w:rPr>
        </w:r>
        <w:r>
          <w:rPr>
            <w:noProof/>
            <w:webHidden/>
          </w:rPr>
          <w:fldChar w:fldCharType="separate"/>
        </w:r>
        <w:r w:rsidR="0078340B">
          <w:rPr>
            <w:noProof/>
            <w:webHidden/>
          </w:rPr>
          <w:t>81</w:t>
        </w:r>
        <w:r>
          <w:rPr>
            <w:noProof/>
            <w:webHidden/>
          </w:rPr>
          <w:fldChar w:fldCharType="end"/>
        </w:r>
      </w:hyperlink>
    </w:p>
    <w:p w14:paraId="15EA1041" w14:textId="3C3D9044" w:rsidR="004C579E" w:rsidRPr="00A748BB" w:rsidRDefault="002F703C" w:rsidP="002051D6">
      <w:pPr>
        <w:pStyle w:val="TM1"/>
        <w:rPr>
          <w:b w:val="0"/>
          <w:color w:val="auto"/>
          <w:sz w:val="24"/>
        </w:rPr>
      </w:pPr>
      <w:r w:rsidRPr="00A748BB">
        <w:rPr>
          <w:b w:val="0"/>
          <w:color w:val="auto"/>
          <w:sz w:val="24"/>
        </w:rPr>
        <w:fldChar w:fldCharType="end"/>
      </w:r>
    </w:p>
    <w:p w14:paraId="4F7E5C36" w14:textId="77777777" w:rsidR="004C579E" w:rsidRPr="00A748BB" w:rsidRDefault="004C579E">
      <w:pPr>
        <w:pStyle w:val="Notation"/>
        <w:numPr>
          <w:ilvl w:val="0"/>
          <w:numId w:val="10"/>
        </w:numPr>
        <w:spacing w:after="120"/>
        <w:rPr>
          <w:color w:val="auto"/>
        </w:rPr>
      </w:pPr>
      <w:r w:rsidRPr="00A748BB">
        <w:rPr>
          <w:color w:val="auto"/>
        </w:rPr>
        <w:t>Liste des figures</w:t>
      </w:r>
    </w:p>
    <w:p w14:paraId="7E959AF2" w14:textId="4C62556E" w:rsidR="00D14A68" w:rsidRDefault="000318FC">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12721146" w:history="1">
        <w:r w:rsidR="00D14A68" w:rsidRPr="002B7D9D">
          <w:rPr>
            <w:rStyle w:val="Lienhypertexte"/>
            <w:b/>
            <w:noProof/>
          </w:rPr>
          <w:t>Figure 1.01 :</w:t>
        </w:r>
        <w:r w:rsidR="00D14A68" w:rsidRPr="002B7D9D">
          <w:rPr>
            <w:rStyle w:val="Lienhypertexte"/>
            <w:noProof/>
          </w:rPr>
          <w:t xml:space="preserve"> Plateforme web Moodle</w:t>
        </w:r>
        <w:r w:rsidR="00D14A68">
          <w:rPr>
            <w:noProof/>
            <w:webHidden/>
          </w:rPr>
          <w:tab/>
        </w:r>
        <w:r w:rsidR="00D14A68">
          <w:rPr>
            <w:noProof/>
            <w:webHidden/>
          </w:rPr>
          <w:fldChar w:fldCharType="begin"/>
        </w:r>
        <w:r w:rsidR="00D14A68">
          <w:rPr>
            <w:noProof/>
            <w:webHidden/>
          </w:rPr>
          <w:instrText xml:space="preserve"> PAGEREF _Toc212721146 \h </w:instrText>
        </w:r>
        <w:r w:rsidR="00D14A68">
          <w:rPr>
            <w:noProof/>
            <w:webHidden/>
          </w:rPr>
        </w:r>
        <w:r w:rsidR="00D14A68">
          <w:rPr>
            <w:noProof/>
            <w:webHidden/>
          </w:rPr>
          <w:fldChar w:fldCharType="separate"/>
        </w:r>
        <w:r w:rsidR="0078340B">
          <w:rPr>
            <w:noProof/>
            <w:webHidden/>
          </w:rPr>
          <w:t>7</w:t>
        </w:r>
        <w:r w:rsidR="00D14A68">
          <w:rPr>
            <w:noProof/>
            <w:webHidden/>
          </w:rPr>
          <w:fldChar w:fldCharType="end"/>
        </w:r>
      </w:hyperlink>
    </w:p>
    <w:p w14:paraId="4C6621CF" w14:textId="4CDD02D7"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47" w:history="1">
        <w:r w:rsidRPr="002B7D9D">
          <w:rPr>
            <w:rStyle w:val="Lienhypertexte"/>
            <w:b/>
            <w:noProof/>
          </w:rPr>
          <w:t>Figure 1.02 :</w:t>
        </w:r>
        <w:r w:rsidRPr="002B7D9D">
          <w:rPr>
            <w:rStyle w:val="Lienhypertexte"/>
            <w:noProof/>
          </w:rPr>
          <w:t xml:space="preserve"> Plateforme web Blackboard Learn</w:t>
        </w:r>
        <w:r>
          <w:rPr>
            <w:noProof/>
            <w:webHidden/>
          </w:rPr>
          <w:tab/>
        </w:r>
        <w:r>
          <w:rPr>
            <w:noProof/>
            <w:webHidden/>
          </w:rPr>
          <w:fldChar w:fldCharType="begin"/>
        </w:r>
        <w:r>
          <w:rPr>
            <w:noProof/>
            <w:webHidden/>
          </w:rPr>
          <w:instrText xml:space="preserve"> PAGEREF _Toc212721147 \h </w:instrText>
        </w:r>
        <w:r>
          <w:rPr>
            <w:noProof/>
            <w:webHidden/>
          </w:rPr>
        </w:r>
        <w:r>
          <w:rPr>
            <w:noProof/>
            <w:webHidden/>
          </w:rPr>
          <w:fldChar w:fldCharType="separate"/>
        </w:r>
        <w:r w:rsidR="0078340B">
          <w:rPr>
            <w:noProof/>
            <w:webHidden/>
          </w:rPr>
          <w:t>7</w:t>
        </w:r>
        <w:r>
          <w:rPr>
            <w:noProof/>
            <w:webHidden/>
          </w:rPr>
          <w:fldChar w:fldCharType="end"/>
        </w:r>
      </w:hyperlink>
    </w:p>
    <w:p w14:paraId="052BF19F" w14:textId="30752DCA"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48" w:history="1">
        <w:r w:rsidRPr="002B7D9D">
          <w:rPr>
            <w:rStyle w:val="Lienhypertexte"/>
            <w:b/>
            <w:noProof/>
          </w:rPr>
          <w:t>Figure 1.03 :</w:t>
        </w:r>
        <w:r w:rsidRPr="002B7D9D">
          <w:rPr>
            <w:rStyle w:val="Lienhypertexte"/>
            <w:noProof/>
          </w:rPr>
          <w:t xml:space="preserve"> Plateforme web Google Classroom</w:t>
        </w:r>
        <w:r>
          <w:rPr>
            <w:noProof/>
            <w:webHidden/>
          </w:rPr>
          <w:tab/>
        </w:r>
        <w:r>
          <w:rPr>
            <w:noProof/>
            <w:webHidden/>
          </w:rPr>
          <w:fldChar w:fldCharType="begin"/>
        </w:r>
        <w:r>
          <w:rPr>
            <w:noProof/>
            <w:webHidden/>
          </w:rPr>
          <w:instrText xml:space="preserve"> PAGEREF _Toc212721148 \h </w:instrText>
        </w:r>
        <w:r>
          <w:rPr>
            <w:noProof/>
            <w:webHidden/>
          </w:rPr>
        </w:r>
        <w:r>
          <w:rPr>
            <w:noProof/>
            <w:webHidden/>
          </w:rPr>
          <w:fldChar w:fldCharType="separate"/>
        </w:r>
        <w:r w:rsidR="0078340B">
          <w:rPr>
            <w:noProof/>
            <w:webHidden/>
          </w:rPr>
          <w:t>8</w:t>
        </w:r>
        <w:r>
          <w:rPr>
            <w:noProof/>
            <w:webHidden/>
          </w:rPr>
          <w:fldChar w:fldCharType="end"/>
        </w:r>
      </w:hyperlink>
    </w:p>
    <w:p w14:paraId="01E11810" w14:textId="00344429"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49" w:history="1">
        <w:r w:rsidRPr="002B7D9D">
          <w:rPr>
            <w:rStyle w:val="Lienhypertexte"/>
            <w:b/>
            <w:noProof/>
          </w:rPr>
          <w:t>Figure 2.01 :</w:t>
        </w:r>
        <w:r w:rsidRPr="002B7D9D">
          <w:rPr>
            <w:rStyle w:val="Lienhypertexte"/>
            <w:noProof/>
          </w:rPr>
          <w:t xml:space="preserve"> Ordre Chronologique de l’évolution de l’UML</w:t>
        </w:r>
        <w:r>
          <w:rPr>
            <w:noProof/>
            <w:webHidden/>
          </w:rPr>
          <w:tab/>
        </w:r>
        <w:r>
          <w:rPr>
            <w:noProof/>
            <w:webHidden/>
          </w:rPr>
          <w:fldChar w:fldCharType="begin"/>
        </w:r>
        <w:r>
          <w:rPr>
            <w:noProof/>
            <w:webHidden/>
          </w:rPr>
          <w:instrText xml:space="preserve"> PAGEREF _Toc212721149 \h </w:instrText>
        </w:r>
        <w:r>
          <w:rPr>
            <w:noProof/>
            <w:webHidden/>
          </w:rPr>
        </w:r>
        <w:r>
          <w:rPr>
            <w:noProof/>
            <w:webHidden/>
          </w:rPr>
          <w:fldChar w:fldCharType="separate"/>
        </w:r>
        <w:r w:rsidR="0078340B">
          <w:rPr>
            <w:noProof/>
            <w:webHidden/>
          </w:rPr>
          <w:t>16</w:t>
        </w:r>
        <w:r>
          <w:rPr>
            <w:noProof/>
            <w:webHidden/>
          </w:rPr>
          <w:fldChar w:fldCharType="end"/>
        </w:r>
      </w:hyperlink>
    </w:p>
    <w:p w14:paraId="3364D33D" w14:textId="38CAE3FA"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0" w:history="1">
        <w:r w:rsidRPr="002B7D9D">
          <w:rPr>
            <w:rStyle w:val="Lienhypertexte"/>
            <w:b/>
            <w:noProof/>
          </w:rPr>
          <w:t>Figure 2.02 :</w:t>
        </w:r>
        <w:r w:rsidRPr="002B7D9D">
          <w:rPr>
            <w:rStyle w:val="Lienhypertexte"/>
            <w:noProof/>
          </w:rPr>
          <w:t xml:space="preserve"> Diagramme de cas d’utilisation de UniSphere</w:t>
        </w:r>
        <w:r>
          <w:rPr>
            <w:noProof/>
            <w:webHidden/>
          </w:rPr>
          <w:tab/>
        </w:r>
        <w:r>
          <w:rPr>
            <w:noProof/>
            <w:webHidden/>
          </w:rPr>
          <w:fldChar w:fldCharType="begin"/>
        </w:r>
        <w:r>
          <w:rPr>
            <w:noProof/>
            <w:webHidden/>
          </w:rPr>
          <w:instrText xml:space="preserve"> PAGEREF _Toc212721150 \h </w:instrText>
        </w:r>
        <w:r>
          <w:rPr>
            <w:noProof/>
            <w:webHidden/>
          </w:rPr>
        </w:r>
        <w:r>
          <w:rPr>
            <w:noProof/>
            <w:webHidden/>
          </w:rPr>
          <w:fldChar w:fldCharType="separate"/>
        </w:r>
        <w:r w:rsidR="0078340B">
          <w:rPr>
            <w:noProof/>
            <w:webHidden/>
          </w:rPr>
          <w:t>21</w:t>
        </w:r>
        <w:r>
          <w:rPr>
            <w:noProof/>
            <w:webHidden/>
          </w:rPr>
          <w:fldChar w:fldCharType="end"/>
        </w:r>
      </w:hyperlink>
    </w:p>
    <w:p w14:paraId="3E089232" w14:textId="3361225C"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1" w:history="1">
        <w:r w:rsidRPr="002B7D9D">
          <w:rPr>
            <w:rStyle w:val="Lienhypertexte"/>
            <w:b/>
            <w:noProof/>
          </w:rPr>
          <w:t>Figure 2.03 :</w:t>
        </w:r>
        <w:r w:rsidRPr="002B7D9D">
          <w:rPr>
            <w:rStyle w:val="Lienhypertexte"/>
            <w:noProof/>
          </w:rPr>
          <w:t xml:space="preserve"> Diagramme de Séquence : « S’authentifier »</w:t>
        </w:r>
        <w:r>
          <w:rPr>
            <w:noProof/>
            <w:webHidden/>
          </w:rPr>
          <w:tab/>
        </w:r>
        <w:r>
          <w:rPr>
            <w:noProof/>
            <w:webHidden/>
          </w:rPr>
          <w:fldChar w:fldCharType="begin"/>
        </w:r>
        <w:r>
          <w:rPr>
            <w:noProof/>
            <w:webHidden/>
          </w:rPr>
          <w:instrText xml:space="preserve"> PAGEREF _Toc212721151 \h </w:instrText>
        </w:r>
        <w:r>
          <w:rPr>
            <w:noProof/>
            <w:webHidden/>
          </w:rPr>
        </w:r>
        <w:r>
          <w:rPr>
            <w:noProof/>
            <w:webHidden/>
          </w:rPr>
          <w:fldChar w:fldCharType="separate"/>
        </w:r>
        <w:r w:rsidR="0078340B">
          <w:rPr>
            <w:noProof/>
            <w:webHidden/>
          </w:rPr>
          <w:t>28</w:t>
        </w:r>
        <w:r>
          <w:rPr>
            <w:noProof/>
            <w:webHidden/>
          </w:rPr>
          <w:fldChar w:fldCharType="end"/>
        </w:r>
      </w:hyperlink>
    </w:p>
    <w:p w14:paraId="69DD5A22" w14:textId="51095F65"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2" w:history="1">
        <w:r w:rsidRPr="002B7D9D">
          <w:rPr>
            <w:rStyle w:val="Lienhypertexte"/>
            <w:b/>
            <w:noProof/>
          </w:rPr>
          <w:t>Figure 2.04 :</w:t>
        </w:r>
        <w:r w:rsidRPr="002B7D9D">
          <w:rPr>
            <w:rStyle w:val="Lienhypertexte"/>
            <w:noProof/>
          </w:rPr>
          <w:t xml:space="preserve"> Diagramme de Séquence : Créer un compte</w:t>
        </w:r>
        <w:r>
          <w:rPr>
            <w:noProof/>
            <w:webHidden/>
          </w:rPr>
          <w:tab/>
        </w:r>
        <w:r>
          <w:rPr>
            <w:noProof/>
            <w:webHidden/>
          </w:rPr>
          <w:fldChar w:fldCharType="begin"/>
        </w:r>
        <w:r>
          <w:rPr>
            <w:noProof/>
            <w:webHidden/>
          </w:rPr>
          <w:instrText xml:space="preserve"> PAGEREF _Toc212721152 \h </w:instrText>
        </w:r>
        <w:r>
          <w:rPr>
            <w:noProof/>
            <w:webHidden/>
          </w:rPr>
        </w:r>
        <w:r>
          <w:rPr>
            <w:noProof/>
            <w:webHidden/>
          </w:rPr>
          <w:fldChar w:fldCharType="separate"/>
        </w:r>
        <w:r w:rsidR="0078340B">
          <w:rPr>
            <w:noProof/>
            <w:webHidden/>
          </w:rPr>
          <w:t>28</w:t>
        </w:r>
        <w:r>
          <w:rPr>
            <w:noProof/>
            <w:webHidden/>
          </w:rPr>
          <w:fldChar w:fldCharType="end"/>
        </w:r>
      </w:hyperlink>
    </w:p>
    <w:p w14:paraId="6BD7BF9D" w14:textId="07A29C8C"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3" w:history="1">
        <w:r w:rsidRPr="002B7D9D">
          <w:rPr>
            <w:rStyle w:val="Lienhypertexte"/>
            <w:b/>
            <w:noProof/>
          </w:rPr>
          <w:t>Figure 2.05 :</w:t>
        </w:r>
        <w:r w:rsidRPr="002B7D9D">
          <w:rPr>
            <w:rStyle w:val="Lienhypertexte"/>
            <w:noProof/>
          </w:rPr>
          <w:t xml:space="preserve"> Diagramme de Séquence : Accéder à une messagerie</w:t>
        </w:r>
        <w:r>
          <w:rPr>
            <w:noProof/>
            <w:webHidden/>
          </w:rPr>
          <w:tab/>
        </w:r>
        <w:r>
          <w:rPr>
            <w:noProof/>
            <w:webHidden/>
          </w:rPr>
          <w:fldChar w:fldCharType="begin"/>
        </w:r>
        <w:r>
          <w:rPr>
            <w:noProof/>
            <w:webHidden/>
          </w:rPr>
          <w:instrText xml:space="preserve"> PAGEREF _Toc212721153 \h </w:instrText>
        </w:r>
        <w:r>
          <w:rPr>
            <w:noProof/>
            <w:webHidden/>
          </w:rPr>
        </w:r>
        <w:r>
          <w:rPr>
            <w:noProof/>
            <w:webHidden/>
          </w:rPr>
          <w:fldChar w:fldCharType="separate"/>
        </w:r>
        <w:r w:rsidR="0078340B">
          <w:rPr>
            <w:noProof/>
            <w:webHidden/>
          </w:rPr>
          <w:t>29</w:t>
        </w:r>
        <w:r>
          <w:rPr>
            <w:noProof/>
            <w:webHidden/>
          </w:rPr>
          <w:fldChar w:fldCharType="end"/>
        </w:r>
      </w:hyperlink>
    </w:p>
    <w:p w14:paraId="4EDECE24" w14:textId="68134F1E"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4" w:history="1">
        <w:r w:rsidRPr="002B7D9D">
          <w:rPr>
            <w:rStyle w:val="Lienhypertexte"/>
            <w:b/>
            <w:noProof/>
          </w:rPr>
          <w:t>Figure 2.06 :</w:t>
        </w:r>
        <w:r w:rsidRPr="002B7D9D">
          <w:rPr>
            <w:rStyle w:val="Lienhypertexte"/>
            <w:noProof/>
          </w:rPr>
          <w:t xml:space="preserve"> Diagramme de Séquence : Envoyer/Télécharger des fichiers</w:t>
        </w:r>
        <w:r>
          <w:rPr>
            <w:noProof/>
            <w:webHidden/>
          </w:rPr>
          <w:tab/>
        </w:r>
        <w:r>
          <w:rPr>
            <w:noProof/>
            <w:webHidden/>
          </w:rPr>
          <w:fldChar w:fldCharType="begin"/>
        </w:r>
        <w:r>
          <w:rPr>
            <w:noProof/>
            <w:webHidden/>
          </w:rPr>
          <w:instrText xml:space="preserve"> PAGEREF _Toc212721154 \h </w:instrText>
        </w:r>
        <w:r>
          <w:rPr>
            <w:noProof/>
            <w:webHidden/>
          </w:rPr>
        </w:r>
        <w:r>
          <w:rPr>
            <w:noProof/>
            <w:webHidden/>
          </w:rPr>
          <w:fldChar w:fldCharType="separate"/>
        </w:r>
        <w:r w:rsidR="0078340B">
          <w:rPr>
            <w:noProof/>
            <w:webHidden/>
          </w:rPr>
          <w:t>29</w:t>
        </w:r>
        <w:r>
          <w:rPr>
            <w:noProof/>
            <w:webHidden/>
          </w:rPr>
          <w:fldChar w:fldCharType="end"/>
        </w:r>
      </w:hyperlink>
    </w:p>
    <w:p w14:paraId="54970854" w14:textId="6E49D496"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5" w:history="1">
        <w:r w:rsidRPr="002B7D9D">
          <w:rPr>
            <w:rStyle w:val="Lienhypertexte"/>
            <w:b/>
            <w:noProof/>
          </w:rPr>
          <w:t>Figure 2.07 :</w:t>
        </w:r>
        <w:r w:rsidRPr="002B7D9D">
          <w:rPr>
            <w:rStyle w:val="Lienhypertexte"/>
            <w:noProof/>
          </w:rPr>
          <w:t xml:space="preserve"> Diagramme de Séquence : Créer une discussion</w:t>
        </w:r>
        <w:r>
          <w:rPr>
            <w:noProof/>
            <w:webHidden/>
          </w:rPr>
          <w:tab/>
        </w:r>
        <w:r>
          <w:rPr>
            <w:noProof/>
            <w:webHidden/>
          </w:rPr>
          <w:fldChar w:fldCharType="begin"/>
        </w:r>
        <w:r>
          <w:rPr>
            <w:noProof/>
            <w:webHidden/>
          </w:rPr>
          <w:instrText xml:space="preserve"> PAGEREF _Toc212721155 \h </w:instrText>
        </w:r>
        <w:r>
          <w:rPr>
            <w:noProof/>
            <w:webHidden/>
          </w:rPr>
        </w:r>
        <w:r>
          <w:rPr>
            <w:noProof/>
            <w:webHidden/>
          </w:rPr>
          <w:fldChar w:fldCharType="separate"/>
        </w:r>
        <w:r w:rsidR="0078340B">
          <w:rPr>
            <w:noProof/>
            <w:webHidden/>
          </w:rPr>
          <w:t>30</w:t>
        </w:r>
        <w:r>
          <w:rPr>
            <w:noProof/>
            <w:webHidden/>
          </w:rPr>
          <w:fldChar w:fldCharType="end"/>
        </w:r>
      </w:hyperlink>
    </w:p>
    <w:p w14:paraId="412762C5" w14:textId="7F26D57A"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6" w:history="1">
        <w:r w:rsidRPr="002B7D9D">
          <w:rPr>
            <w:rStyle w:val="Lienhypertexte"/>
            <w:b/>
            <w:noProof/>
          </w:rPr>
          <w:t>Figure 2.08 :</w:t>
        </w:r>
        <w:r w:rsidRPr="002B7D9D">
          <w:rPr>
            <w:rStyle w:val="Lienhypertexte"/>
            <w:noProof/>
          </w:rPr>
          <w:t xml:space="preserve"> Diagramme de Séquence : Gérer les utilisateurs</w:t>
        </w:r>
        <w:r>
          <w:rPr>
            <w:noProof/>
            <w:webHidden/>
          </w:rPr>
          <w:tab/>
        </w:r>
        <w:r>
          <w:rPr>
            <w:noProof/>
            <w:webHidden/>
          </w:rPr>
          <w:fldChar w:fldCharType="begin"/>
        </w:r>
        <w:r>
          <w:rPr>
            <w:noProof/>
            <w:webHidden/>
          </w:rPr>
          <w:instrText xml:space="preserve"> PAGEREF _Toc212721156 \h </w:instrText>
        </w:r>
        <w:r>
          <w:rPr>
            <w:noProof/>
            <w:webHidden/>
          </w:rPr>
        </w:r>
        <w:r>
          <w:rPr>
            <w:noProof/>
            <w:webHidden/>
          </w:rPr>
          <w:fldChar w:fldCharType="separate"/>
        </w:r>
        <w:r w:rsidR="0078340B">
          <w:rPr>
            <w:noProof/>
            <w:webHidden/>
          </w:rPr>
          <w:t>31</w:t>
        </w:r>
        <w:r>
          <w:rPr>
            <w:noProof/>
            <w:webHidden/>
          </w:rPr>
          <w:fldChar w:fldCharType="end"/>
        </w:r>
      </w:hyperlink>
    </w:p>
    <w:p w14:paraId="1F04FAC2" w14:textId="07EED45B"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7" w:history="1">
        <w:r w:rsidRPr="002B7D9D">
          <w:rPr>
            <w:rStyle w:val="Lienhypertexte"/>
            <w:b/>
            <w:noProof/>
          </w:rPr>
          <w:t>Figure 2.09 :</w:t>
        </w:r>
        <w:r w:rsidRPr="002B7D9D">
          <w:rPr>
            <w:rStyle w:val="Lienhypertexte"/>
            <w:noProof/>
          </w:rPr>
          <w:t xml:space="preserve"> Diagramme de Séquence : Gérer les classes</w:t>
        </w:r>
        <w:r>
          <w:rPr>
            <w:noProof/>
            <w:webHidden/>
          </w:rPr>
          <w:tab/>
        </w:r>
        <w:r>
          <w:rPr>
            <w:noProof/>
            <w:webHidden/>
          </w:rPr>
          <w:fldChar w:fldCharType="begin"/>
        </w:r>
        <w:r>
          <w:rPr>
            <w:noProof/>
            <w:webHidden/>
          </w:rPr>
          <w:instrText xml:space="preserve"> PAGEREF _Toc212721157 \h </w:instrText>
        </w:r>
        <w:r>
          <w:rPr>
            <w:noProof/>
            <w:webHidden/>
          </w:rPr>
        </w:r>
        <w:r>
          <w:rPr>
            <w:noProof/>
            <w:webHidden/>
          </w:rPr>
          <w:fldChar w:fldCharType="separate"/>
        </w:r>
        <w:r w:rsidR="0078340B">
          <w:rPr>
            <w:noProof/>
            <w:webHidden/>
          </w:rPr>
          <w:t>31</w:t>
        </w:r>
        <w:r>
          <w:rPr>
            <w:noProof/>
            <w:webHidden/>
          </w:rPr>
          <w:fldChar w:fldCharType="end"/>
        </w:r>
      </w:hyperlink>
    </w:p>
    <w:p w14:paraId="1D149A21" w14:textId="1634234C"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8" w:history="1">
        <w:r w:rsidRPr="002B7D9D">
          <w:rPr>
            <w:rStyle w:val="Lienhypertexte"/>
            <w:b/>
            <w:noProof/>
          </w:rPr>
          <w:t>Figure 2.10 :</w:t>
        </w:r>
        <w:r w:rsidRPr="002B7D9D">
          <w:rPr>
            <w:rStyle w:val="Lienhypertexte"/>
            <w:noProof/>
          </w:rPr>
          <w:t xml:space="preserve"> Diagramme d’activité :S’authentifier</w:t>
        </w:r>
        <w:r>
          <w:rPr>
            <w:noProof/>
            <w:webHidden/>
          </w:rPr>
          <w:tab/>
        </w:r>
        <w:r>
          <w:rPr>
            <w:noProof/>
            <w:webHidden/>
          </w:rPr>
          <w:fldChar w:fldCharType="begin"/>
        </w:r>
        <w:r>
          <w:rPr>
            <w:noProof/>
            <w:webHidden/>
          </w:rPr>
          <w:instrText xml:space="preserve"> PAGEREF _Toc212721158 \h </w:instrText>
        </w:r>
        <w:r>
          <w:rPr>
            <w:noProof/>
            <w:webHidden/>
          </w:rPr>
        </w:r>
        <w:r>
          <w:rPr>
            <w:noProof/>
            <w:webHidden/>
          </w:rPr>
          <w:fldChar w:fldCharType="separate"/>
        </w:r>
        <w:r w:rsidR="0078340B">
          <w:rPr>
            <w:noProof/>
            <w:webHidden/>
          </w:rPr>
          <w:t>32</w:t>
        </w:r>
        <w:r>
          <w:rPr>
            <w:noProof/>
            <w:webHidden/>
          </w:rPr>
          <w:fldChar w:fldCharType="end"/>
        </w:r>
      </w:hyperlink>
    </w:p>
    <w:p w14:paraId="3A699990" w14:textId="1148A4ED"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59" w:history="1">
        <w:r w:rsidRPr="002B7D9D">
          <w:rPr>
            <w:rStyle w:val="Lienhypertexte"/>
            <w:b/>
            <w:noProof/>
          </w:rPr>
          <w:t>Figure 2.11 :</w:t>
        </w:r>
        <w:r w:rsidRPr="002B7D9D">
          <w:rPr>
            <w:rStyle w:val="Lienhypertexte"/>
            <w:noProof/>
          </w:rPr>
          <w:t xml:space="preserve"> Diagramme d’activité : Créer un compte</w:t>
        </w:r>
        <w:r>
          <w:rPr>
            <w:noProof/>
            <w:webHidden/>
          </w:rPr>
          <w:tab/>
        </w:r>
        <w:r>
          <w:rPr>
            <w:noProof/>
            <w:webHidden/>
          </w:rPr>
          <w:fldChar w:fldCharType="begin"/>
        </w:r>
        <w:r>
          <w:rPr>
            <w:noProof/>
            <w:webHidden/>
          </w:rPr>
          <w:instrText xml:space="preserve"> PAGEREF _Toc212721159 \h </w:instrText>
        </w:r>
        <w:r>
          <w:rPr>
            <w:noProof/>
            <w:webHidden/>
          </w:rPr>
        </w:r>
        <w:r>
          <w:rPr>
            <w:noProof/>
            <w:webHidden/>
          </w:rPr>
          <w:fldChar w:fldCharType="separate"/>
        </w:r>
        <w:r w:rsidR="0078340B">
          <w:rPr>
            <w:noProof/>
            <w:webHidden/>
          </w:rPr>
          <w:t>33</w:t>
        </w:r>
        <w:r>
          <w:rPr>
            <w:noProof/>
            <w:webHidden/>
          </w:rPr>
          <w:fldChar w:fldCharType="end"/>
        </w:r>
      </w:hyperlink>
    </w:p>
    <w:p w14:paraId="0034FE49" w14:textId="31722925"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0" w:history="1">
        <w:r w:rsidRPr="002B7D9D">
          <w:rPr>
            <w:rStyle w:val="Lienhypertexte"/>
            <w:b/>
            <w:noProof/>
          </w:rPr>
          <w:t>Figure 2.12 :</w:t>
        </w:r>
        <w:r w:rsidRPr="002B7D9D">
          <w:rPr>
            <w:rStyle w:val="Lienhypertexte"/>
            <w:noProof/>
          </w:rPr>
          <w:t xml:space="preserve"> Diagramme d’activité : Accéder à une messagerie</w:t>
        </w:r>
        <w:r>
          <w:rPr>
            <w:noProof/>
            <w:webHidden/>
          </w:rPr>
          <w:tab/>
        </w:r>
        <w:r>
          <w:rPr>
            <w:noProof/>
            <w:webHidden/>
          </w:rPr>
          <w:fldChar w:fldCharType="begin"/>
        </w:r>
        <w:r>
          <w:rPr>
            <w:noProof/>
            <w:webHidden/>
          </w:rPr>
          <w:instrText xml:space="preserve"> PAGEREF _Toc212721160 \h </w:instrText>
        </w:r>
        <w:r>
          <w:rPr>
            <w:noProof/>
            <w:webHidden/>
          </w:rPr>
        </w:r>
        <w:r>
          <w:rPr>
            <w:noProof/>
            <w:webHidden/>
          </w:rPr>
          <w:fldChar w:fldCharType="separate"/>
        </w:r>
        <w:r w:rsidR="0078340B">
          <w:rPr>
            <w:noProof/>
            <w:webHidden/>
          </w:rPr>
          <w:t>33</w:t>
        </w:r>
        <w:r>
          <w:rPr>
            <w:noProof/>
            <w:webHidden/>
          </w:rPr>
          <w:fldChar w:fldCharType="end"/>
        </w:r>
      </w:hyperlink>
    </w:p>
    <w:p w14:paraId="0C0BE940" w14:textId="5EA2B2B4"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1" w:history="1">
        <w:r w:rsidRPr="002B7D9D">
          <w:rPr>
            <w:rStyle w:val="Lienhypertexte"/>
            <w:b/>
            <w:noProof/>
          </w:rPr>
          <w:t>Figure 2.13 :</w:t>
        </w:r>
        <w:r w:rsidRPr="002B7D9D">
          <w:rPr>
            <w:rStyle w:val="Lienhypertexte"/>
            <w:noProof/>
          </w:rPr>
          <w:t xml:space="preserve"> Diagramme d’activité : Envoyer/Télécharger des fichiers</w:t>
        </w:r>
        <w:r>
          <w:rPr>
            <w:noProof/>
            <w:webHidden/>
          </w:rPr>
          <w:tab/>
        </w:r>
        <w:r>
          <w:rPr>
            <w:noProof/>
            <w:webHidden/>
          </w:rPr>
          <w:fldChar w:fldCharType="begin"/>
        </w:r>
        <w:r>
          <w:rPr>
            <w:noProof/>
            <w:webHidden/>
          </w:rPr>
          <w:instrText xml:space="preserve"> PAGEREF _Toc212721161 \h </w:instrText>
        </w:r>
        <w:r>
          <w:rPr>
            <w:noProof/>
            <w:webHidden/>
          </w:rPr>
        </w:r>
        <w:r>
          <w:rPr>
            <w:noProof/>
            <w:webHidden/>
          </w:rPr>
          <w:fldChar w:fldCharType="separate"/>
        </w:r>
        <w:r w:rsidR="0078340B">
          <w:rPr>
            <w:noProof/>
            <w:webHidden/>
          </w:rPr>
          <w:t>34</w:t>
        </w:r>
        <w:r>
          <w:rPr>
            <w:noProof/>
            <w:webHidden/>
          </w:rPr>
          <w:fldChar w:fldCharType="end"/>
        </w:r>
      </w:hyperlink>
    </w:p>
    <w:p w14:paraId="3FFFEE9B" w14:textId="1F56E072"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2" w:history="1">
        <w:r w:rsidRPr="002B7D9D">
          <w:rPr>
            <w:rStyle w:val="Lienhypertexte"/>
            <w:b/>
            <w:noProof/>
          </w:rPr>
          <w:t>Figure 2.14 :</w:t>
        </w:r>
        <w:r w:rsidRPr="002B7D9D">
          <w:rPr>
            <w:rStyle w:val="Lienhypertexte"/>
            <w:noProof/>
          </w:rPr>
          <w:t xml:space="preserve"> Diagramme d’activité : Créer des discussions</w:t>
        </w:r>
        <w:r>
          <w:rPr>
            <w:noProof/>
            <w:webHidden/>
          </w:rPr>
          <w:tab/>
        </w:r>
        <w:r>
          <w:rPr>
            <w:noProof/>
            <w:webHidden/>
          </w:rPr>
          <w:fldChar w:fldCharType="begin"/>
        </w:r>
        <w:r>
          <w:rPr>
            <w:noProof/>
            <w:webHidden/>
          </w:rPr>
          <w:instrText xml:space="preserve"> PAGEREF _Toc212721162 \h </w:instrText>
        </w:r>
        <w:r>
          <w:rPr>
            <w:noProof/>
            <w:webHidden/>
          </w:rPr>
        </w:r>
        <w:r>
          <w:rPr>
            <w:noProof/>
            <w:webHidden/>
          </w:rPr>
          <w:fldChar w:fldCharType="separate"/>
        </w:r>
        <w:r w:rsidR="0078340B">
          <w:rPr>
            <w:noProof/>
            <w:webHidden/>
          </w:rPr>
          <w:t>34</w:t>
        </w:r>
        <w:r>
          <w:rPr>
            <w:noProof/>
            <w:webHidden/>
          </w:rPr>
          <w:fldChar w:fldCharType="end"/>
        </w:r>
      </w:hyperlink>
    </w:p>
    <w:p w14:paraId="5871748F" w14:textId="4385139D"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3" w:history="1">
        <w:r w:rsidRPr="002B7D9D">
          <w:rPr>
            <w:rStyle w:val="Lienhypertexte"/>
            <w:b/>
            <w:noProof/>
          </w:rPr>
          <w:t>Figure 2.15 :</w:t>
        </w:r>
        <w:r w:rsidRPr="002B7D9D">
          <w:rPr>
            <w:rStyle w:val="Lienhypertexte"/>
            <w:noProof/>
          </w:rPr>
          <w:t xml:space="preserve"> Diagramme d’activité : Gérer les utilisateurs</w:t>
        </w:r>
        <w:r>
          <w:rPr>
            <w:noProof/>
            <w:webHidden/>
          </w:rPr>
          <w:tab/>
        </w:r>
        <w:r>
          <w:rPr>
            <w:noProof/>
            <w:webHidden/>
          </w:rPr>
          <w:fldChar w:fldCharType="begin"/>
        </w:r>
        <w:r>
          <w:rPr>
            <w:noProof/>
            <w:webHidden/>
          </w:rPr>
          <w:instrText xml:space="preserve"> PAGEREF _Toc212721163 \h </w:instrText>
        </w:r>
        <w:r>
          <w:rPr>
            <w:noProof/>
            <w:webHidden/>
          </w:rPr>
        </w:r>
        <w:r>
          <w:rPr>
            <w:noProof/>
            <w:webHidden/>
          </w:rPr>
          <w:fldChar w:fldCharType="separate"/>
        </w:r>
        <w:r w:rsidR="0078340B">
          <w:rPr>
            <w:noProof/>
            <w:webHidden/>
          </w:rPr>
          <w:t>35</w:t>
        </w:r>
        <w:r>
          <w:rPr>
            <w:noProof/>
            <w:webHidden/>
          </w:rPr>
          <w:fldChar w:fldCharType="end"/>
        </w:r>
      </w:hyperlink>
    </w:p>
    <w:p w14:paraId="13916EB7" w14:textId="4F5B94B3"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4" w:history="1">
        <w:r w:rsidRPr="002B7D9D">
          <w:rPr>
            <w:rStyle w:val="Lienhypertexte"/>
            <w:b/>
            <w:noProof/>
          </w:rPr>
          <w:t>Figure 2.16 :</w:t>
        </w:r>
        <w:r w:rsidRPr="002B7D9D">
          <w:rPr>
            <w:rStyle w:val="Lienhypertexte"/>
            <w:noProof/>
          </w:rPr>
          <w:t xml:space="preserve"> Diagramme d’activité : Gérer les classes</w:t>
        </w:r>
        <w:r>
          <w:rPr>
            <w:noProof/>
            <w:webHidden/>
          </w:rPr>
          <w:tab/>
        </w:r>
        <w:r>
          <w:rPr>
            <w:noProof/>
            <w:webHidden/>
          </w:rPr>
          <w:fldChar w:fldCharType="begin"/>
        </w:r>
        <w:r>
          <w:rPr>
            <w:noProof/>
            <w:webHidden/>
          </w:rPr>
          <w:instrText xml:space="preserve"> PAGEREF _Toc212721164 \h </w:instrText>
        </w:r>
        <w:r>
          <w:rPr>
            <w:noProof/>
            <w:webHidden/>
          </w:rPr>
        </w:r>
        <w:r>
          <w:rPr>
            <w:noProof/>
            <w:webHidden/>
          </w:rPr>
          <w:fldChar w:fldCharType="separate"/>
        </w:r>
        <w:r w:rsidR="0078340B">
          <w:rPr>
            <w:noProof/>
            <w:webHidden/>
          </w:rPr>
          <w:t>35</w:t>
        </w:r>
        <w:r>
          <w:rPr>
            <w:noProof/>
            <w:webHidden/>
          </w:rPr>
          <w:fldChar w:fldCharType="end"/>
        </w:r>
      </w:hyperlink>
    </w:p>
    <w:p w14:paraId="4D511103" w14:textId="32E90AB8"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5" w:history="1">
        <w:r w:rsidRPr="002B7D9D">
          <w:rPr>
            <w:rStyle w:val="Lienhypertexte"/>
            <w:b/>
            <w:noProof/>
          </w:rPr>
          <w:t>Figure 2.17 :</w:t>
        </w:r>
        <w:r w:rsidRPr="002B7D9D">
          <w:rPr>
            <w:rStyle w:val="Lienhypertexte"/>
            <w:noProof/>
          </w:rPr>
          <w:t xml:space="preserve"> Diagramme de classe de l’UniSphere</w:t>
        </w:r>
        <w:r>
          <w:rPr>
            <w:noProof/>
            <w:webHidden/>
          </w:rPr>
          <w:tab/>
        </w:r>
        <w:r>
          <w:rPr>
            <w:noProof/>
            <w:webHidden/>
          </w:rPr>
          <w:fldChar w:fldCharType="begin"/>
        </w:r>
        <w:r>
          <w:rPr>
            <w:noProof/>
            <w:webHidden/>
          </w:rPr>
          <w:instrText xml:space="preserve"> PAGEREF _Toc212721165 \h </w:instrText>
        </w:r>
        <w:r>
          <w:rPr>
            <w:noProof/>
            <w:webHidden/>
          </w:rPr>
        </w:r>
        <w:r>
          <w:rPr>
            <w:noProof/>
            <w:webHidden/>
          </w:rPr>
          <w:fldChar w:fldCharType="separate"/>
        </w:r>
        <w:r w:rsidR="0078340B">
          <w:rPr>
            <w:noProof/>
            <w:webHidden/>
          </w:rPr>
          <w:t>37</w:t>
        </w:r>
        <w:r>
          <w:rPr>
            <w:noProof/>
            <w:webHidden/>
          </w:rPr>
          <w:fldChar w:fldCharType="end"/>
        </w:r>
      </w:hyperlink>
    </w:p>
    <w:p w14:paraId="3A067236" w14:textId="7228390A"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6" w:history="1">
        <w:r w:rsidRPr="002B7D9D">
          <w:rPr>
            <w:rStyle w:val="Lienhypertexte"/>
            <w:b/>
            <w:noProof/>
          </w:rPr>
          <w:t>Figure 3.01 :</w:t>
        </w:r>
        <w:r w:rsidRPr="002B7D9D">
          <w:rPr>
            <w:rStyle w:val="Lienhypertexte"/>
            <w:noProof/>
          </w:rPr>
          <w:t xml:space="preserve"> Page d’accueil de l’UniSphere</w:t>
        </w:r>
        <w:r>
          <w:rPr>
            <w:noProof/>
            <w:webHidden/>
          </w:rPr>
          <w:tab/>
        </w:r>
        <w:r>
          <w:rPr>
            <w:noProof/>
            <w:webHidden/>
          </w:rPr>
          <w:fldChar w:fldCharType="begin"/>
        </w:r>
        <w:r>
          <w:rPr>
            <w:noProof/>
            <w:webHidden/>
          </w:rPr>
          <w:instrText xml:space="preserve"> PAGEREF _Toc212721166 \h </w:instrText>
        </w:r>
        <w:r>
          <w:rPr>
            <w:noProof/>
            <w:webHidden/>
          </w:rPr>
        </w:r>
        <w:r>
          <w:rPr>
            <w:noProof/>
            <w:webHidden/>
          </w:rPr>
          <w:fldChar w:fldCharType="separate"/>
        </w:r>
        <w:r w:rsidR="0078340B">
          <w:rPr>
            <w:noProof/>
            <w:webHidden/>
          </w:rPr>
          <w:t>57</w:t>
        </w:r>
        <w:r>
          <w:rPr>
            <w:noProof/>
            <w:webHidden/>
          </w:rPr>
          <w:fldChar w:fldCharType="end"/>
        </w:r>
      </w:hyperlink>
    </w:p>
    <w:p w14:paraId="24585E75" w14:textId="6F8A97C8"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7" w:history="1">
        <w:r w:rsidRPr="002B7D9D">
          <w:rPr>
            <w:rStyle w:val="Lienhypertexte"/>
            <w:b/>
            <w:noProof/>
          </w:rPr>
          <w:t>Figure 3.02 :</w:t>
        </w:r>
        <w:r w:rsidRPr="002B7D9D">
          <w:rPr>
            <w:rStyle w:val="Lienhypertexte"/>
            <w:noProof/>
          </w:rPr>
          <w:t xml:space="preserve"> Page d’authentification</w:t>
        </w:r>
        <w:r>
          <w:rPr>
            <w:noProof/>
            <w:webHidden/>
          </w:rPr>
          <w:tab/>
        </w:r>
        <w:r>
          <w:rPr>
            <w:noProof/>
            <w:webHidden/>
          </w:rPr>
          <w:fldChar w:fldCharType="begin"/>
        </w:r>
        <w:r>
          <w:rPr>
            <w:noProof/>
            <w:webHidden/>
          </w:rPr>
          <w:instrText xml:space="preserve"> PAGEREF _Toc212721167 \h </w:instrText>
        </w:r>
        <w:r>
          <w:rPr>
            <w:noProof/>
            <w:webHidden/>
          </w:rPr>
        </w:r>
        <w:r>
          <w:rPr>
            <w:noProof/>
            <w:webHidden/>
          </w:rPr>
          <w:fldChar w:fldCharType="separate"/>
        </w:r>
        <w:r w:rsidR="0078340B">
          <w:rPr>
            <w:noProof/>
            <w:webHidden/>
          </w:rPr>
          <w:t>58</w:t>
        </w:r>
        <w:r>
          <w:rPr>
            <w:noProof/>
            <w:webHidden/>
          </w:rPr>
          <w:fldChar w:fldCharType="end"/>
        </w:r>
      </w:hyperlink>
    </w:p>
    <w:p w14:paraId="6D2C6400" w14:textId="6733641F"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8" w:history="1">
        <w:r w:rsidRPr="002B7D9D">
          <w:rPr>
            <w:rStyle w:val="Lienhypertexte"/>
            <w:b/>
            <w:noProof/>
          </w:rPr>
          <w:t>Figure 3.03 :</w:t>
        </w:r>
        <w:r w:rsidRPr="002B7D9D">
          <w:rPr>
            <w:rStyle w:val="Lienhypertexte"/>
            <w:noProof/>
          </w:rPr>
          <w:t xml:space="preserve"> Tableau de bord : Etudiant</w:t>
        </w:r>
        <w:r>
          <w:rPr>
            <w:noProof/>
            <w:webHidden/>
          </w:rPr>
          <w:tab/>
        </w:r>
        <w:r>
          <w:rPr>
            <w:noProof/>
            <w:webHidden/>
          </w:rPr>
          <w:fldChar w:fldCharType="begin"/>
        </w:r>
        <w:r>
          <w:rPr>
            <w:noProof/>
            <w:webHidden/>
          </w:rPr>
          <w:instrText xml:space="preserve"> PAGEREF _Toc212721168 \h </w:instrText>
        </w:r>
        <w:r>
          <w:rPr>
            <w:noProof/>
            <w:webHidden/>
          </w:rPr>
        </w:r>
        <w:r>
          <w:rPr>
            <w:noProof/>
            <w:webHidden/>
          </w:rPr>
          <w:fldChar w:fldCharType="separate"/>
        </w:r>
        <w:r w:rsidR="0078340B">
          <w:rPr>
            <w:noProof/>
            <w:webHidden/>
          </w:rPr>
          <w:t>59</w:t>
        </w:r>
        <w:r>
          <w:rPr>
            <w:noProof/>
            <w:webHidden/>
          </w:rPr>
          <w:fldChar w:fldCharType="end"/>
        </w:r>
      </w:hyperlink>
    </w:p>
    <w:p w14:paraId="5B05485D" w14:textId="1EA6F048"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69" w:history="1">
        <w:r w:rsidRPr="002B7D9D">
          <w:rPr>
            <w:rStyle w:val="Lienhypertexte"/>
            <w:b/>
            <w:noProof/>
          </w:rPr>
          <w:t>Figure 3.04 :</w:t>
        </w:r>
        <w:r w:rsidRPr="002B7D9D">
          <w:rPr>
            <w:rStyle w:val="Lienhypertexte"/>
            <w:noProof/>
          </w:rPr>
          <w:t xml:space="preserve"> Liste des cours : Etudiant</w:t>
        </w:r>
        <w:r>
          <w:rPr>
            <w:noProof/>
            <w:webHidden/>
          </w:rPr>
          <w:tab/>
        </w:r>
        <w:r>
          <w:rPr>
            <w:noProof/>
            <w:webHidden/>
          </w:rPr>
          <w:fldChar w:fldCharType="begin"/>
        </w:r>
        <w:r>
          <w:rPr>
            <w:noProof/>
            <w:webHidden/>
          </w:rPr>
          <w:instrText xml:space="preserve"> PAGEREF _Toc212721169 \h </w:instrText>
        </w:r>
        <w:r>
          <w:rPr>
            <w:noProof/>
            <w:webHidden/>
          </w:rPr>
        </w:r>
        <w:r>
          <w:rPr>
            <w:noProof/>
            <w:webHidden/>
          </w:rPr>
          <w:fldChar w:fldCharType="separate"/>
        </w:r>
        <w:r w:rsidR="0078340B">
          <w:rPr>
            <w:noProof/>
            <w:webHidden/>
          </w:rPr>
          <w:t>59</w:t>
        </w:r>
        <w:r>
          <w:rPr>
            <w:noProof/>
            <w:webHidden/>
          </w:rPr>
          <w:fldChar w:fldCharType="end"/>
        </w:r>
      </w:hyperlink>
    </w:p>
    <w:p w14:paraId="74B5F511" w14:textId="525530CE"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0" w:history="1">
        <w:r w:rsidRPr="002B7D9D">
          <w:rPr>
            <w:rStyle w:val="Lienhypertexte"/>
            <w:b/>
            <w:noProof/>
          </w:rPr>
          <w:t>Figure 3.05 :</w:t>
        </w:r>
        <w:r w:rsidRPr="002B7D9D">
          <w:rPr>
            <w:rStyle w:val="Lienhypertexte"/>
            <w:noProof/>
          </w:rPr>
          <w:t xml:space="preserve"> Affichage d’un cours : Etudiant</w:t>
        </w:r>
        <w:r>
          <w:rPr>
            <w:noProof/>
            <w:webHidden/>
          </w:rPr>
          <w:tab/>
        </w:r>
        <w:r>
          <w:rPr>
            <w:noProof/>
            <w:webHidden/>
          </w:rPr>
          <w:fldChar w:fldCharType="begin"/>
        </w:r>
        <w:r>
          <w:rPr>
            <w:noProof/>
            <w:webHidden/>
          </w:rPr>
          <w:instrText xml:space="preserve"> PAGEREF _Toc212721170 \h </w:instrText>
        </w:r>
        <w:r>
          <w:rPr>
            <w:noProof/>
            <w:webHidden/>
          </w:rPr>
        </w:r>
        <w:r>
          <w:rPr>
            <w:noProof/>
            <w:webHidden/>
          </w:rPr>
          <w:fldChar w:fldCharType="separate"/>
        </w:r>
        <w:r w:rsidR="0078340B">
          <w:rPr>
            <w:noProof/>
            <w:webHidden/>
          </w:rPr>
          <w:t>60</w:t>
        </w:r>
        <w:r>
          <w:rPr>
            <w:noProof/>
            <w:webHidden/>
          </w:rPr>
          <w:fldChar w:fldCharType="end"/>
        </w:r>
      </w:hyperlink>
    </w:p>
    <w:p w14:paraId="038792DA" w14:textId="4F947310"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1" w:history="1">
        <w:r w:rsidRPr="002B7D9D">
          <w:rPr>
            <w:rStyle w:val="Lienhypertexte"/>
            <w:b/>
            <w:noProof/>
          </w:rPr>
          <w:t>Figure 3.06 :</w:t>
        </w:r>
        <w:r w:rsidRPr="002B7D9D">
          <w:rPr>
            <w:rStyle w:val="Lienhypertexte"/>
            <w:noProof/>
          </w:rPr>
          <w:t xml:space="preserve"> Tableau de bord : Enseignant</w:t>
        </w:r>
        <w:r>
          <w:rPr>
            <w:noProof/>
            <w:webHidden/>
          </w:rPr>
          <w:tab/>
        </w:r>
        <w:r>
          <w:rPr>
            <w:noProof/>
            <w:webHidden/>
          </w:rPr>
          <w:fldChar w:fldCharType="begin"/>
        </w:r>
        <w:r>
          <w:rPr>
            <w:noProof/>
            <w:webHidden/>
          </w:rPr>
          <w:instrText xml:space="preserve"> PAGEREF _Toc212721171 \h </w:instrText>
        </w:r>
        <w:r>
          <w:rPr>
            <w:noProof/>
            <w:webHidden/>
          </w:rPr>
        </w:r>
        <w:r>
          <w:rPr>
            <w:noProof/>
            <w:webHidden/>
          </w:rPr>
          <w:fldChar w:fldCharType="separate"/>
        </w:r>
        <w:r w:rsidR="0078340B">
          <w:rPr>
            <w:noProof/>
            <w:webHidden/>
          </w:rPr>
          <w:t>60</w:t>
        </w:r>
        <w:r>
          <w:rPr>
            <w:noProof/>
            <w:webHidden/>
          </w:rPr>
          <w:fldChar w:fldCharType="end"/>
        </w:r>
      </w:hyperlink>
    </w:p>
    <w:p w14:paraId="03196A79" w14:textId="16D7CB50"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2" w:history="1">
        <w:r w:rsidRPr="002B7D9D">
          <w:rPr>
            <w:rStyle w:val="Lienhypertexte"/>
            <w:b/>
            <w:noProof/>
          </w:rPr>
          <w:t>Figure 3.07 :</w:t>
        </w:r>
        <w:r w:rsidRPr="002B7D9D">
          <w:rPr>
            <w:rStyle w:val="Lienhypertexte"/>
            <w:noProof/>
          </w:rPr>
          <w:t xml:space="preserve"> Liste des classes : Enseignant</w:t>
        </w:r>
        <w:r>
          <w:rPr>
            <w:noProof/>
            <w:webHidden/>
          </w:rPr>
          <w:tab/>
        </w:r>
        <w:r>
          <w:rPr>
            <w:noProof/>
            <w:webHidden/>
          </w:rPr>
          <w:fldChar w:fldCharType="begin"/>
        </w:r>
        <w:r>
          <w:rPr>
            <w:noProof/>
            <w:webHidden/>
          </w:rPr>
          <w:instrText xml:space="preserve"> PAGEREF _Toc212721172 \h </w:instrText>
        </w:r>
        <w:r>
          <w:rPr>
            <w:noProof/>
            <w:webHidden/>
          </w:rPr>
        </w:r>
        <w:r>
          <w:rPr>
            <w:noProof/>
            <w:webHidden/>
          </w:rPr>
          <w:fldChar w:fldCharType="separate"/>
        </w:r>
        <w:r w:rsidR="0078340B">
          <w:rPr>
            <w:noProof/>
            <w:webHidden/>
          </w:rPr>
          <w:t>61</w:t>
        </w:r>
        <w:r>
          <w:rPr>
            <w:noProof/>
            <w:webHidden/>
          </w:rPr>
          <w:fldChar w:fldCharType="end"/>
        </w:r>
      </w:hyperlink>
    </w:p>
    <w:p w14:paraId="01165D0E" w14:textId="559D4F3D"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3" w:history="1">
        <w:r w:rsidRPr="002B7D9D">
          <w:rPr>
            <w:rStyle w:val="Lienhypertexte"/>
            <w:b/>
            <w:noProof/>
          </w:rPr>
          <w:t>Figure 3.08 :</w:t>
        </w:r>
        <w:r w:rsidRPr="002B7D9D">
          <w:rPr>
            <w:rStyle w:val="Lienhypertexte"/>
            <w:noProof/>
          </w:rPr>
          <w:t xml:space="preserve"> Liste des cours : Enseignant</w:t>
        </w:r>
        <w:r>
          <w:rPr>
            <w:noProof/>
            <w:webHidden/>
          </w:rPr>
          <w:tab/>
        </w:r>
        <w:r>
          <w:rPr>
            <w:noProof/>
            <w:webHidden/>
          </w:rPr>
          <w:fldChar w:fldCharType="begin"/>
        </w:r>
        <w:r>
          <w:rPr>
            <w:noProof/>
            <w:webHidden/>
          </w:rPr>
          <w:instrText xml:space="preserve"> PAGEREF _Toc212721173 \h </w:instrText>
        </w:r>
        <w:r>
          <w:rPr>
            <w:noProof/>
            <w:webHidden/>
          </w:rPr>
        </w:r>
        <w:r>
          <w:rPr>
            <w:noProof/>
            <w:webHidden/>
          </w:rPr>
          <w:fldChar w:fldCharType="separate"/>
        </w:r>
        <w:r w:rsidR="0078340B">
          <w:rPr>
            <w:noProof/>
            <w:webHidden/>
          </w:rPr>
          <w:t>62</w:t>
        </w:r>
        <w:r>
          <w:rPr>
            <w:noProof/>
            <w:webHidden/>
          </w:rPr>
          <w:fldChar w:fldCharType="end"/>
        </w:r>
      </w:hyperlink>
    </w:p>
    <w:p w14:paraId="51FCA54C" w14:textId="052940EE"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4" w:history="1">
        <w:r w:rsidRPr="002B7D9D">
          <w:rPr>
            <w:rStyle w:val="Lienhypertexte"/>
            <w:b/>
            <w:noProof/>
          </w:rPr>
          <w:t>Figure 3.09 :</w:t>
        </w:r>
        <w:r w:rsidRPr="002B7D9D">
          <w:rPr>
            <w:rStyle w:val="Lienhypertexte"/>
            <w:noProof/>
          </w:rPr>
          <w:t xml:space="preserve"> Tableau de bord : Administrateur</w:t>
        </w:r>
        <w:r>
          <w:rPr>
            <w:noProof/>
            <w:webHidden/>
          </w:rPr>
          <w:tab/>
        </w:r>
        <w:r>
          <w:rPr>
            <w:noProof/>
            <w:webHidden/>
          </w:rPr>
          <w:fldChar w:fldCharType="begin"/>
        </w:r>
        <w:r>
          <w:rPr>
            <w:noProof/>
            <w:webHidden/>
          </w:rPr>
          <w:instrText xml:space="preserve"> PAGEREF _Toc212721174 \h </w:instrText>
        </w:r>
        <w:r>
          <w:rPr>
            <w:noProof/>
            <w:webHidden/>
          </w:rPr>
        </w:r>
        <w:r>
          <w:rPr>
            <w:noProof/>
            <w:webHidden/>
          </w:rPr>
          <w:fldChar w:fldCharType="separate"/>
        </w:r>
        <w:r w:rsidR="0078340B">
          <w:rPr>
            <w:noProof/>
            <w:webHidden/>
          </w:rPr>
          <w:t>63</w:t>
        </w:r>
        <w:r>
          <w:rPr>
            <w:noProof/>
            <w:webHidden/>
          </w:rPr>
          <w:fldChar w:fldCharType="end"/>
        </w:r>
      </w:hyperlink>
    </w:p>
    <w:p w14:paraId="645E42D2" w14:textId="6CD1BF3C"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5" w:history="1">
        <w:r w:rsidRPr="002B7D9D">
          <w:rPr>
            <w:rStyle w:val="Lienhypertexte"/>
            <w:b/>
            <w:noProof/>
          </w:rPr>
          <w:t>Figure 3.10 :</w:t>
        </w:r>
        <w:r w:rsidRPr="002B7D9D">
          <w:rPr>
            <w:rStyle w:val="Lienhypertexte"/>
            <w:noProof/>
          </w:rPr>
          <w:t xml:space="preserve"> Gestionnaire des classes</w:t>
        </w:r>
        <w:r>
          <w:rPr>
            <w:noProof/>
            <w:webHidden/>
          </w:rPr>
          <w:tab/>
        </w:r>
        <w:r>
          <w:rPr>
            <w:noProof/>
            <w:webHidden/>
          </w:rPr>
          <w:fldChar w:fldCharType="begin"/>
        </w:r>
        <w:r>
          <w:rPr>
            <w:noProof/>
            <w:webHidden/>
          </w:rPr>
          <w:instrText xml:space="preserve"> PAGEREF _Toc212721175 \h </w:instrText>
        </w:r>
        <w:r>
          <w:rPr>
            <w:noProof/>
            <w:webHidden/>
          </w:rPr>
        </w:r>
        <w:r>
          <w:rPr>
            <w:noProof/>
            <w:webHidden/>
          </w:rPr>
          <w:fldChar w:fldCharType="separate"/>
        </w:r>
        <w:r w:rsidR="0078340B">
          <w:rPr>
            <w:noProof/>
            <w:webHidden/>
          </w:rPr>
          <w:t>63</w:t>
        </w:r>
        <w:r>
          <w:rPr>
            <w:noProof/>
            <w:webHidden/>
          </w:rPr>
          <w:fldChar w:fldCharType="end"/>
        </w:r>
      </w:hyperlink>
    </w:p>
    <w:p w14:paraId="0F3666CE" w14:textId="7EACEE8F"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6" w:history="1">
        <w:r w:rsidRPr="002B7D9D">
          <w:rPr>
            <w:rStyle w:val="Lienhypertexte"/>
            <w:b/>
            <w:noProof/>
          </w:rPr>
          <w:t>Figure 3.11 :</w:t>
        </w:r>
        <w:r w:rsidRPr="002B7D9D">
          <w:rPr>
            <w:rStyle w:val="Lienhypertexte"/>
            <w:noProof/>
          </w:rPr>
          <w:t xml:space="preserve"> Gestionnaire des cours</w:t>
        </w:r>
        <w:r>
          <w:rPr>
            <w:noProof/>
            <w:webHidden/>
          </w:rPr>
          <w:tab/>
        </w:r>
        <w:r>
          <w:rPr>
            <w:noProof/>
            <w:webHidden/>
          </w:rPr>
          <w:fldChar w:fldCharType="begin"/>
        </w:r>
        <w:r>
          <w:rPr>
            <w:noProof/>
            <w:webHidden/>
          </w:rPr>
          <w:instrText xml:space="preserve"> PAGEREF _Toc212721176 \h </w:instrText>
        </w:r>
        <w:r>
          <w:rPr>
            <w:noProof/>
            <w:webHidden/>
          </w:rPr>
        </w:r>
        <w:r>
          <w:rPr>
            <w:noProof/>
            <w:webHidden/>
          </w:rPr>
          <w:fldChar w:fldCharType="separate"/>
        </w:r>
        <w:r w:rsidR="0078340B">
          <w:rPr>
            <w:noProof/>
            <w:webHidden/>
          </w:rPr>
          <w:t>64</w:t>
        </w:r>
        <w:r>
          <w:rPr>
            <w:noProof/>
            <w:webHidden/>
          </w:rPr>
          <w:fldChar w:fldCharType="end"/>
        </w:r>
      </w:hyperlink>
    </w:p>
    <w:p w14:paraId="3512B19F" w14:textId="4412789C"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7" w:history="1">
        <w:r w:rsidRPr="002B7D9D">
          <w:rPr>
            <w:rStyle w:val="Lienhypertexte"/>
            <w:b/>
            <w:noProof/>
          </w:rPr>
          <w:t>Figure 3.12 :</w:t>
        </w:r>
        <w:r w:rsidRPr="002B7D9D">
          <w:rPr>
            <w:rStyle w:val="Lienhypertexte"/>
            <w:noProof/>
          </w:rPr>
          <w:t xml:space="preserve"> Gestionnaire des annonces</w:t>
        </w:r>
        <w:r>
          <w:rPr>
            <w:noProof/>
            <w:webHidden/>
          </w:rPr>
          <w:tab/>
        </w:r>
        <w:r>
          <w:rPr>
            <w:noProof/>
            <w:webHidden/>
          </w:rPr>
          <w:fldChar w:fldCharType="begin"/>
        </w:r>
        <w:r>
          <w:rPr>
            <w:noProof/>
            <w:webHidden/>
          </w:rPr>
          <w:instrText xml:space="preserve"> PAGEREF _Toc212721177 \h </w:instrText>
        </w:r>
        <w:r>
          <w:rPr>
            <w:noProof/>
            <w:webHidden/>
          </w:rPr>
        </w:r>
        <w:r>
          <w:rPr>
            <w:noProof/>
            <w:webHidden/>
          </w:rPr>
          <w:fldChar w:fldCharType="separate"/>
        </w:r>
        <w:r w:rsidR="0078340B">
          <w:rPr>
            <w:noProof/>
            <w:webHidden/>
          </w:rPr>
          <w:t>65</w:t>
        </w:r>
        <w:r>
          <w:rPr>
            <w:noProof/>
            <w:webHidden/>
          </w:rPr>
          <w:fldChar w:fldCharType="end"/>
        </w:r>
      </w:hyperlink>
    </w:p>
    <w:p w14:paraId="2934F0DD" w14:textId="76484E63"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8" w:history="1">
        <w:r w:rsidRPr="002B7D9D">
          <w:rPr>
            <w:rStyle w:val="Lienhypertexte"/>
            <w:b/>
            <w:noProof/>
          </w:rPr>
          <w:t>Figure 3.13 :</w:t>
        </w:r>
        <w:r w:rsidRPr="002B7D9D">
          <w:rPr>
            <w:rStyle w:val="Lienhypertexte"/>
            <w:noProof/>
          </w:rPr>
          <w:t xml:space="preserve"> Messagerie (1)</w:t>
        </w:r>
        <w:r>
          <w:rPr>
            <w:noProof/>
            <w:webHidden/>
          </w:rPr>
          <w:tab/>
        </w:r>
        <w:r>
          <w:rPr>
            <w:noProof/>
            <w:webHidden/>
          </w:rPr>
          <w:fldChar w:fldCharType="begin"/>
        </w:r>
        <w:r>
          <w:rPr>
            <w:noProof/>
            <w:webHidden/>
          </w:rPr>
          <w:instrText xml:space="preserve"> PAGEREF _Toc212721178 \h </w:instrText>
        </w:r>
        <w:r>
          <w:rPr>
            <w:noProof/>
            <w:webHidden/>
          </w:rPr>
        </w:r>
        <w:r>
          <w:rPr>
            <w:noProof/>
            <w:webHidden/>
          </w:rPr>
          <w:fldChar w:fldCharType="separate"/>
        </w:r>
        <w:r w:rsidR="0078340B">
          <w:rPr>
            <w:noProof/>
            <w:webHidden/>
          </w:rPr>
          <w:t>66</w:t>
        </w:r>
        <w:r>
          <w:rPr>
            <w:noProof/>
            <w:webHidden/>
          </w:rPr>
          <w:fldChar w:fldCharType="end"/>
        </w:r>
      </w:hyperlink>
    </w:p>
    <w:p w14:paraId="6F09086D" w14:textId="0635B77B" w:rsidR="00D14A68" w:rsidRDefault="00D14A68">
      <w:pPr>
        <w:pStyle w:val="Tabledesillustration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12721179" w:history="1">
        <w:r w:rsidRPr="002B7D9D">
          <w:rPr>
            <w:rStyle w:val="Lienhypertexte"/>
            <w:b/>
            <w:noProof/>
          </w:rPr>
          <w:t>Figure 3.14 :</w:t>
        </w:r>
        <w:r w:rsidRPr="002B7D9D">
          <w:rPr>
            <w:rStyle w:val="Lienhypertexte"/>
            <w:noProof/>
          </w:rPr>
          <w:t xml:space="preserve"> Messagerie (2)</w:t>
        </w:r>
        <w:r>
          <w:rPr>
            <w:noProof/>
            <w:webHidden/>
          </w:rPr>
          <w:tab/>
        </w:r>
        <w:r>
          <w:rPr>
            <w:noProof/>
            <w:webHidden/>
          </w:rPr>
          <w:fldChar w:fldCharType="begin"/>
        </w:r>
        <w:r>
          <w:rPr>
            <w:noProof/>
            <w:webHidden/>
          </w:rPr>
          <w:instrText xml:space="preserve"> PAGEREF _Toc212721179 \h </w:instrText>
        </w:r>
        <w:r>
          <w:rPr>
            <w:noProof/>
            <w:webHidden/>
          </w:rPr>
        </w:r>
        <w:r>
          <w:rPr>
            <w:noProof/>
            <w:webHidden/>
          </w:rPr>
          <w:fldChar w:fldCharType="separate"/>
        </w:r>
        <w:r w:rsidR="0078340B">
          <w:rPr>
            <w:noProof/>
            <w:webHidden/>
          </w:rPr>
          <w:t>66</w:t>
        </w:r>
        <w:r>
          <w:rPr>
            <w:noProof/>
            <w:webHidden/>
          </w:rPr>
          <w:fldChar w:fldCharType="end"/>
        </w:r>
      </w:hyperlink>
    </w:p>
    <w:p w14:paraId="50B90EB4" w14:textId="48953C00" w:rsidR="0031082A" w:rsidRPr="00A748BB" w:rsidRDefault="000318FC" w:rsidP="008B40FF">
      <w:pPr>
        <w:pStyle w:val="Tabledesillustrations"/>
        <w:tabs>
          <w:tab w:val="right" w:leader="dot" w:pos="9486"/>
        </w:tabs>
        <w:rPr>
          <w:rFonts w:eastAsia="Calibri"/>
          <w:b/>
          <w:color w:val="auto"/>
        </w:rPr>
      </w:pPr>
      <w:r w:rsidRPr="00A748BB">
        <w:rPr>
          <w:rFonts w:eastAsia="Calibri"/>
          <w:color w:val="auto"/>
        </w:rPr>
        <w:fldChar w:fldCharType="end"/>
      </w:r>
    </w:p>
    <w:p w14:paraId="6675E901" w14:textId="77777777" w:rsidR="001B628E" w:rsidRPr="00A748BB" w:rsidRDefault="001B628E" w:rsidP="0031082A">
      <w:pPr>
        <w:pStyle w:val="TM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10" w:name="_Toc212720944"/>
      <w:r w:rsidRPr="00A748BB">
        <w:rPr>
          <w:rFonts w:cstheme="minorBidi"/>
          <w:b/>
          <w:color w:val="auto"/>
        </w:rPr>
        <w:lastRenderedPageBreak/>
        <w:t>INTRODUCTION</w:t>
      </w:r>
      <w:r w:rsidR="00B74F25" w:rsidRPr="00A748BB">
        <w:rPr>
          <w:rFonts w:cstheme="minorBidi"/>
          <w:b/>
          <w:color w:val="auto"/>
        </w:rPr>
        <w:t xml:space="preserve"> GENERALE</w:t>
      </w:r>
      <w:bookmarkEnd w:id="10"/>
    </w:p>
    <w:p w14:paraId="4981F9AF" w14:textId="781CA7A4" w:rsidR="0044396B" w:rsidRPr="00A748BB" w:rsidRDefault="0044396B" w:rsidP="00861BD8">
      <w:pPr>
        <w:ind w:firstLine="709"/>
        <w:rPr>
          <w:rFonts w:cstheme="minorBidi"/>
          <w:bCs/>
          <w:color w:val="auto"/>
        </w:rPr>
      </w:pPr>
      <w:r w:rsidRPr="00A748BB">
        <w:rPr>
          <w:rFonts w:cstheme="minorBidi"/>
          <w:bCs/>
          <w:color w:val="auto"/>
        </w:rPr>
        <w:t>Actuellement dans le monde, l</w:t>
      </w:r>
      <w:r w:rsidR="00A238DB">
        <w:rPr>
          <w:rFonts w:cstheme="minorBidi"/>
          <w:bCs/>
          <w:color w:val="auto"/>
        </w:rPr>
        <w:t>’</w:t>
      </w:r>
      <w:r w:rsidRPr="00A748BB">
        <w:rPr>
          <w:rFonts w:cstheme="minorBidi"/>
          <w:bCs/>
          <w:color w:val="auto"/>
        </w:rPr>
        <w:t xml:space="preserve">avancée technologique </w:t>
      </w:r>
      <w:r w:rsidR="00A238DB">
        <w:rPr>
          <w:rFonts w:cstheme="minorBidi"/>
          <w:bCs/>
          <w:color w:val="auto"/>
        </w:rPr>
        <w:t>engendre</w:t>
      </w:r>
      <w:r w:rsidRPr="00A748BB">
        <w:rPr>
          <w:rFonts w:cstheme="minorBidi"/>
          <w:bCs/>
          <w:color w:val="auto"/>
        </w:rPr>
        <w:t xml:space="preserve"> </w:t>
      </w:r>
      <w:r w:rsidR="00A238DB">
        <w:rPr>
          <w:rFonts w:cstheme="minorBidi"/>
          <w:bCs/>
          <w:color w:val="auto"/>
        </w:rPr>
        <w:t>des</w:t>
      </w:r>
      <w:r w:rsidRPr="00A748BB">
        <w:rPr>
          <w:rFonts w:cstheme="minorBidi"/>
          <w:bCs/>
          <w:color w:val="auto"/>
        </w:rPr>
        <w:t xml:space="preserve"> impact</w:t>
      </w:r>
      <w:r w:rsidR="00A238DB">
        <w:rPr>
          <w:rFonts w:cstheme="minorBidi"/>
          <w:bCs/>
          <w:color w:val="auto"/>
        </w:rPr>
        <w:t>s</w:t>
      </w:r>
      <w:r w:rsidRPr="00A748BB">
        <w:rPr>
          <w:rFonts w:cstheme="minorBidi"/>
          <w:bCs/>
          <w:color w:val="auto"/>
        </w:rPr>
        <w:t xml:space="preserve"> considérable</w:t>
      </w:r>
      <w:r w:rsidR="00A238DB">
        <w:rPr>
          <w:rFonts w:cstheme="minorBidi"/>
          <w:bCs/>
          <w:color w:val="auto"/>
        </w:rPr>
        <w:t>s</w:t>
      </w:r>
      <w:r w:rsidRPr="00A748BB">
        <w:rPr>
          <w:rFonts w:cstheme="minorBidi"/>
          <w:bCs/>
          <w:color w:val="auto"/>
        </w:rPr>
        <w:t xml:space="preserv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 xml:space="preserve">et la propagation des ventes en lignes des produits, la communication </w:t>
      </w:r>
      <w:r w:rsidR="00A238DB">
        <w:rPr>
          <w:color w:val="000000"/>
        </w:rPr>
        <w:t>qui était partie de la lettre pour aboutir à l’utilisation des téléphones portables</w:t>
      </w:r>
      <w:r w:rsidRPr="00A748BB">
        <w:rPr>
          <w:color w:val="000000"/>
        </w:rPr>
        <w:t xml:space="preserve"> et bien d’autres domaines. Cette avancée touche aussi l’éducation notamment l</w:t>
      </w:r>
      <w:r w:rsidR="00A238DB">
        <w:rPr>
          <w:color w:val="000000"/>
        </w:rPr>
        <w:t>’</w:t>
      </w:r>
      <w:r w:rsidRPr="00A748BB">
        <w:rPr>
          <w:color w:val="000000"/>
        </w:rPr>
        <w:t xml:space="preserve">enseignement dans les Universités. Grâce à la </w:t>
      </w:r>
      <w:r w:rsidR="00A238DB">
        <w:rPr>
          <w:color w:val="000000"/>
        </w:rPr>
        <w:t>promotion</w:t>
      </w:r>
      <w:r w:rsidRPr="00A748BB">
        <w:rPr>
          <w:color w:val="000000"/>
        </w:rPr>
        <w:t xml:space="preserve"> de l’internet, diverses plateformes de gestion d’apprentissage voient le jour </w:t>
      </w:r>
      <w:r w:rsidR="00A238DB">
        <w:rPr>
          <w:color w:val="000000"/>
        </w:rPr>
        <w:t>à titre d’exemples,</w:t>
      </w:r>
      <w:r w:rsidRPr="00A748BB">
        <w:rPr>
          <w:color w:val="000000"/>
        </w:rPr>
        <w:t xml:space="preserve"> Moodle, Blackboard Learn, Google Classroom, et bien d’autre</w:t>
      </w:r>
      <w:r w:rsidR="00D3370A">
        <w:rPr>
          <w:color w:val="000000"/>
        </w:rPr>
        <w:t xml:space="preserve"> encore</w:t>
      </w:r>
      <w:r w:rsidRPr="00A748BB">
        <w:rPr>
          <w:color w:val="000000"/>
        </w:rPr>
        <w:t>.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41FBB9D9" w:rsidR="00F64E85" w:rsidRPr="00A748BB" w:rsidRDefault="00F64E85" w:rsidP="00861BD8">
      <w:pPr>
        <w:ind w:firstLine="709"/>
        <w:rPr>
          <w:rFonts w:cstheme="minorBidi"/>
          <w:bCs/>
          <w:color w:val="auto"/>
        </w:rPr>
      </w:pPr>
      <w:r w:rsidRPr="00A748BB">
        <w:rPr>
          <w:rFonts w:cstheme="minorBidi"/>
          <w:bCs/>
          <w:color w:val="auto"/>
        </w:rPr>
        <w:t xml:space="preserve">Cependant, </w:t>
      </w:r>
      <w:r w:rsidRPr="00A748BB">
        <w:rPr>
          <w:color w:val="000000"/>
        </w:rPr>
        <w:t xml:space="preserve">ces plateformes ne sont pas entièrement adaptées à la gestion spécifique des cours dans les Universités. Plusieurs contraintes ou </w:t>
      </w:r>
      <w:r w:rsidR="00D3370A">
        <w:rPr>
          <w:color w:val="000000"/>
        </w:rPr>
        <w:t>limites</w:t>
      </w:r>
      <w:r w:rsidRPr="00A748BB">
        <w:rPr>
          <w:color w:val="000000"/>
        </w:rPr>
        <w:t xml:space="preserve"> ont été constatées sur les plateformes existantes. Les plateformes comme Moodle possèdent de nombreuses fonctionnalités mais sa complexité bloque son adoption pour les enseignants non-initiés, ce qui cause des </w:t>
      </w:r>
      <w:r w:rsidR="00D3370A">
        <w:rPr>
          <w:color w:val="000000"/>
        </w:rPr>
        <w:t xml:space="preserve">blocages </w:t>
      </w:r>
      <w:r w:rsidRPr="00A748BB">
        <w:rPr>
          <w:color w:val="000000"/>
        </w:rPr>
        <w:t xml:space="preserve">lors de leur adoption dans les Universités. </w:t>
      </w:r>
      <w:r w:rsidR="00D3370A">
        <w:rPr>
          <w:color w:val="000000"/>
        </w:rPr>
        <w:t xml:space="preserve">D’autres plateformes, </w:t>
      </w:r>
      <w:r w:rsidRPr="00A748BB">
        <w:rPr>
          <w:color w:val="000000"/>
        </w:rPr>
        <w:t>comme Google Classroom reste</w:t>
      </w:r>
      <w:r w:rsidR="00D3370A">
        <w:rPr>
          <w:color w:val="000000"/>
        </w:rPr>
        <w:t>nt</w:t>
      </w:r>
      <w:r w:rsidRPr="00A748BB">
        <w:rPr>
          <w:color w:val="000000"/>
        </w:rPr>
        <w:t xml:space="preserve"> très dépendant</w:t>
      </w:r>
      <w:r w:rsidR="00D3370A">
        <w:rPr>
          <w:color w:val="000000"/>
        </w:rPr>
        <w:t>s</w:t>
      </w:r>
      <w:r w:rsidRPr="00A748BB">
        <w:rPr>
          <w:color w:val="000000"/>
        </w:rPr>
        <w:t xml:space="preserve"> de l'écosystème de Google, limitant sa personnalisation et son intégration avec d’autres systèmes universitaires. Dans l’ensemble, ces plateformes répondent partiellement aux besoins de l'enseignement supérieur. D’où notre question :</w:t>
      </w:r>
      <w:r w:rsidR="00D3370A">
        <w:rPr>
          <w:color w:val="000000"/>
        </w:rPr>
        <w:t xml:space="preserve"> « </w:t>
      </w:r>
      <w:r w:rsidRPr="00A748BB">
        <w:rPr>
          <w:color w:val="000000"/>
        </w:rPr>
        <w:t>comment concevoir une plateforme intuitive et adaptée aux universités ?</w:t>
      </w:r>
      <w:r w:rsidR="00D3370A">
        <w:rPr>
          <w:color w:val="000000"/>
        </w:rPr>
        <w:t> »</w:t>
      </w:r>
      <w:r w:rsidRPr="00A748BB">
        <w:rPr>
          <w:color w:val="000000"/>
        </w:rPr>
        <w:t xml:space="preserve">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w:t>
      </w:r>
      <w:r w:rsidR="00D3370A">
        <w:rPr>
          <w:color w:val="000000"/>
        </w:rPr>
        <w:t>es</w:t>
      </w:r>
      <w:r w:rsidRPr="00A748BB">
        <w:rPr>
          <w:color w:val="000000"/>
        </w:rPr>
        <w:t xml:space="preserve">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2EBBB754" w:rsidR="0044396B" w:rsidRPr="00A748BB" w:rsidRDefault="00F64E85" w:rsidP="00861BD8">
      <w:pPr>
        <w:ind w:firstLine="709"/>
        <w:rPr>
          <w:rFonts w:cstheme="minorBidi"/>
          <w:b/>
          <w:color w:val="auto"/>
        </w:rPr>
      </w:pPr>
      <w:r w:rsidRPr="00A748BB">
        <w:rPr>
          <w:rFonts w:cstheme="minorBidi"/>
          <w:bCs/>
          <w:color w:val="auto"/>
        </w:rPr>
        <w:t xml:space="preserve">Afin de mener à bien notre projet, </w:t>
      </w:r>
      <w:r w:rsidR="00D3370A">
        <w:rPr>
          <w:rFonts w:cstheme="minorBidi"/>
          <w:bCs/>
          <w:color w:val="auto"/>
        </w:rPr>
        <w:t xml:space="preserve">on </w:t>
      </w:r>
      <w:r w:rsidRPr="00A748BB">
        <w:rPr>
          <w:color w:val="000000"/>
        </w:rPr>
        <w:t xml:space="preserve">va départager cet ouvrage en quatre chapitres. Dans le premier chapitre, </w:t>
      </w:r>
      <w:r w:rsidR="00D3370A">
        <w:rPr>
          <w:color w:val="000000"/>
        </w:rPr>
        <w:t>nous procédons à la</w:t>
      </w:r>
      <w:r w:rsidRPr="00A748BB">
        <w:rPr>
          <w:color w:val="000000"/>
        </w:rPr>
        <w:t xml:space="preserv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w:t>
      </w:r>
      <w:r w:rsidR="00D3370A">
        <w:rPr>
          <w:color w:val="000000"/>
        </w:rPr>
        <w:t xml:space="preserve"> </w:t>
      </w:r>
      <w:r w:rsidRPr="00A748BB">
        <w:rPr>
          <w:color w:val="000000"/>
        </w:rPr>
        <w:t>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6A6CF124" w14:textId="685A1931" w:rsidR="00F673F3" w:rsidRPr="00A748BB" w:rsidRDefault="004A12CC" w:rsidP="00E94798">
      <w:pPr>
        <w:pStyle w:val="Titre1"/>
        <w:rPr>
          <w:rStyle w:val="hps"/>
          <w:szCs w:val="24"/>
        </w:rPr>
      </w:pPr>
      <w:bookmarkStart w:id="11" w:name="_Toc212720945"/>
      <w:r w:rsidRPr="00A748BB">
        <w:rPr>
          <w:rStyle w:val="hps"/>
          <w:szCs w:val="24"/>
        </w:rPr>
        <w:lastRenderedPageBreak/>
        <w:t>GENERALITE DU PROJET</w:t>
      </w:r>
      <w:bookmarkEnd w:id="11"/>
    </w:p>
    <w:p w14:paraId="706BEEC2" w14:textId="77777777" w:rsidR="00F673F3" w:rsidRPr="00A748BB" w:rsidRDefault="00F673F3" w:rsidP="004F3256">
      <w:pPr>
        <w:pStyle w:val="11Loaten1"/>
      </w:pPr>
      <w:bookmarkStart w:id="12" w:name="_Toc435582307"/>
      <w:bookmarkStart w:id="13" w:name="_Toc212720946"/>
      <w:r w:rsidRPr="00A748BB">
        <w:t>Introduction</w:t>
      </w:r>
      <w:bookmarkEnd w:id="12"/>
      <w:bookmarkEnd w:id="13"/>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886C0F">
      <w:pPr>
        <w:pStyle w:val="11Loaten1"/>
        <w:spacing w:before="120" w:line="360" w:lineRule="auto"/>
        <w:ind w:right="-284"/>
      </w:pPr>
      <w:bookmarkStart w:id="14" w:name="_Toc212720947"/>
      <w:r w:rsidRPr="00A748BB">
        <w:t>Contexte de mise en œuvre du projet</w:t>
      </w:r>
      <w:bookmarkEnd w:id="14"/>
    </w:p>
    <w:p w14:paraId="6D7BB340" w14:textId="5B93FA90" w:rsidR="00324203" w:rsidRPr="00A748BB" w:rsidRDefault="00324203" w:rsidP="00E11A46">
      <w:pPr>
        <w:pStyle w:val="111Loaten2"/>
        <w:spacing w:line="360" w:lineRule="auto"/>
      </w:pPr>
      <w:bookmarkStart w:id="15" w:name="_Toc212720948"/>
      <w:r w:rsidRPr="00A748BB">
        <w:t>Définition de l’Université</w:t>
      </w:r>
      <w:bookmarkEnd w:id="15"/>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6" w:name="_Toc212720949"/>
      <w:r w:rsidRPr="00A748BB">
        <w:t>Missions et objectifs d’une Université</w:t>
      </w:r>
      <w:bookmarkEnd w:id="16"/>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w:t>
      </w:r>
      <w:r w:rsidR="00EF75D8" w:rsidRPr="00A748BB">
        <w:rPr>
          <w:b w:val="0"/>
          <w:bCs/>
          <w:i w:val="0"/>
          <w:iCs/>
        </w:rPr>
        <w:lastRenderedPageBreak/>
        <w:t xml:space="preserve">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pPr>
        <w:pStyle w:val="111Loaten2"/>
        <w:numPr>
          <w:ilvl w:val="0"/>
          <w:numId w:val="11"/>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pPr>
        <w:pStyle w:val="111Loaten2"/>
        <w:numPr>
          <w:ilvl w:val="0"/>
          <w:numId w:val="11"/>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pPr>
        <w:pStyle w:val="111Loaten2"/>
        <w:numPr>
          <w:ilvl w:val="0"/>
          <w:numId w:val="11"/>
        </w:numPr>
        <w:spacing w:line="360" w:lineRule="auto"/>
        <w:ind w:right="-284"/>
        <w:outlineLvl w:val="9"/>
        <w:rPr>
          <w:b w:val="0"/>
          <w:bCs/>
          <w:i w:val="0"/>
          <w:iCs/>
        </w:rPr>
      </w:pPr>
      <w:r w:rsidRPr="00A748BB">
        <w:rPr>
          <w:b w:val="0"/>
          <w:bCs/>
          <w:i w:val="0"/>
          <w:iCs/>
        </w:rPr>
        <w:t>Gestion, animation et financement de la recherche.</w:t>
      </w:r>
    </w:p>
    <w:p w14:paraId="4D02083B" w14:textId="1778AB48"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w:t>
      </w:r>
      <w:r w:rsidR="00DC3E54">
        <w:rPr>
          <w:b w:val="0"/>
          <w:bCs/>
          <w:i w:val="0"/>
          <w:iCs/>
        </w:rPr>
        <w:t>s la possession d’</w:t>
      </w:r>
      <w:r w:rsidRPr="00A748BB">
        <w:rPr>
          <w:b w:val="0"/>
          <w:bCs/>
          <w:i w:val="0"/>
          <w:iCs/>
        </w:rPr>
        <w:t>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7" w:name="_Toc212720950"/>
      <w:r w:rsidRPr="00A748BB">
        <w:t>Organisation fonctionnelle d’une Université</w:t>
      </w:r>
      <w:bookmarkEnd w:id="17"/>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pPr>
        <w:pStyle w:val="111Loaten2"/>
        <w:numPr>
          <w:ilvl w:val="0"/>
          <w:numId w:val="11"/>
        </w:numPr>
        <w:spacing w:line="360" w:lineRule="auto"/>
        <w:ind w:right="-284"/>
        <w:outlineLvl w:val="9"/>
        <w:rPr>
          <w:b w:val="0"/>
          <w:bCs/>
          <w:i w:val="0"/>
          <w:iCs/>
        </w:rPr>
      </w:pPr>
      <w:r w:rsidRPr="00A748BB">
        <w:rPr>
          <w:b w:val="0"/>
          <w:bCs/>
          <w:i w:val="0"/>
          <w:iCs/>
        </w:rPr>
        <w:lastRenderedPageBreak/>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Lors des cours présentiels en salle de classe ;</w:t>
      </w:r>
    </w:p>
    <w:p w14:paraId="79EF9A26" w14:textId="6D3B8CB1" w:rsidR="00630FEB" w:rsidRPr="00A748BB" w:rsidRDefault="0001494C">
      <w:pPr>
        <w:pStyle w:val="111Loaten2"/>
        <w:numPr>
          <w:ilvl w:val="1"/>
          <w:numId w:val="11"/>
        </w:numPr>
        <w:spacing w:line="360" w:lineRule="auto"/>
        <w:ind w:right="-284"/>
        <w:outlineLvl w:val="9"/>
        <w:rPr>
          <w:b w:val="0"/>
          <w:bCs/>
          <w:i w:val="0"/>
          <w:iCs/>
        </w:rPr>
      </w:pPr>
      <w:r w:rsidRPr="00A748BB">
        <w:rPr>
          <w:b w:val="0"/>
          <w:bCs/>
          <w:i w:val="0"/>
          <w:iCs/>
        </w:rPr>
        <w:t>Transférer</w:t>
      </w:r>
      <w:r w:rsidR="00DC3E54">
        <w:rPr>
          <w:b w:val="0"/>
          <w:bCs/>
          <w:i w:val="0"/>
          <w:iCs/>
        </w:rPr>
        <w:t xml:space="preserve"> </w:t>
      </w:r>
      <w:r w:rsidR="00DC3E54" w:rsidRPr="00A748BB">
        <w:rPr>
          <w:b w:val="0"/>
          <w:bCs/>
          <w:i w:val="0"/>
          <w:iCs/>
        </w:rPr>
        <w:t>aux étudiants</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w:t>
      </w:r>
    </w:p>
    <w:p w14:paraId="7FA36ACB" w14:textId="01F42E2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lastRenderedPageBreak/>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pPr>
        <w:pStyle w:val="111Loaten2"/>
        <w:numPr>
          <w:ilvl w:val="0"/>
          <w:numId w:val="11"/>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8" w:name="_Toc212720951"/>
      <w:r w:rsidRPr="00A748BB">
        <w:t xml:space="preserve">Limites </w:t>
      </w:r>
      <w:r w:rsidR="00402203" w:rsidRPr="00A748BB">
        <w:t>constatées</w:t>
      </w:r>
      <w:bookmarkEnd w:id="18"/>
    </w:p>
    <w:p w14:paraId="0A68BA60" w14:textId="20E2F343" w:rsidR="00E20E7C" w:rsidRPr="00A748BB" w:rsidRDefault="0001494C" w:rsidP="008F5D86">
      <w:pPr>
        <w:ind w:firstLine="709"/>
      </w:pPr>
      <w:r w:rsidRPr="00A748BB">
        <w:t>Plusieurs limit</w:t>
      </w:r>
      <w:r w:rsidR="00DC3E54">
        <w:t>es</w:t>
      </w:r>
      <w:r w:rsidRPr="00A748BB">
        <w:t xml:space="preserve">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w:t>
      </w:r>
      <w:r w:rsidR="00DC3E54">
        <w:t>ives</w:t>
      </w:r>
      <w:r w:rsidR="00E20E7C" w:rsidRPr="00A748BB">
        <w:t>.</w:t>
      </w:r>
    </w:p>
    <w:p w14:paraId="648CB06F" w14:textId="046E5124" w:rsidR="004B1306" w:rsidRPr="00A748BB" w:rsidRDefault="004B1306" w:rsidP="004B1306">
      <w:r w:rsidRPr="00A748BB">
        <w:t>Les points négatifs que nous avons constatés :</w:t>
      </w:r>
    </w:p>
    <w:p w14:paraId="09319EC1" w14:textId="24B18632"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w:t>
      </w:r>
      <w:r w:rsidR="00DC3E54">
        <w:rPr>
          <w:b w:val="0"/>
          <w:bCs/>
          <w:i w:val="0"/>
          <w:iCs/>
        </w:rPr>
        <w:t>és</w:t>
      </w:r>
      <w:r w:rsidR="006D27F9" w:rsidRPr="00A748BB">
        <w:rPr>
          <w:b w:val="0"/>
          <w:bCs/>
          <w:i w:val="0"/>
          <w:iCs/>
        </w:rPr>
        <w:t xml:space="preserve"> entre les étudiants, les enseignants et l’administration sont pour la plupart du temps </w:t>
      </w:r>
      <w:r w:rsidR="00A27E26">
        <w:rPr>
          <w:b w:val="0"/>
          <w:bCs/>
          <w:i w:val="0"/>
          <w:iCs/>
        </w:rPr>
        <w:t>réalisés</w:t>
      </w:r>
      <w:r w:rsidR="006D27F9" w:rsidRPr="00A748BB">
        <w:rPr>
          <w:b w:val="0"/>
          <w:bCs/>
          <w:i w:val="0"/>
          <w:iCs/>
        </w:rPr>
        <w:t xml:space="preserv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364B675C"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w:t>
      </w:r>
      <w:r w:rsidR="006926E4">
        <w:rPr>
          <w:b w:val="0"/>
          <w:bCs/>
          <w:i w:val="0"/>
          <w:iCs/>
        </w:rPr>
        <w:t>les informations importantes sont transmises tardivement</w:t>
      </w:r>
      <w:r w:rsidR="002834E9" w:rsidRPr="00A748BB">
        <w:rPr>
          <w:b w:val="0"/>
          <w:bCs/>
          <w:i w:val="0"/>
          <w:iCs/>
        </w:rPr>
        <w:t xml:space="preserve"> ou n’arrive pas à l’ensemble des destinataires.</w:t>
      </w:r>
    </w:p>
    <w:p w14:paraId="288F4BC4" w14:textId="6DE1EF63" w:rsidR="004B1306" w:rsidRPr="00A748BB" w:rsidRDefault="006D27F9">
      <w:pPr>
        <w:pStyle w:val="111Loaten2"/>
        <w:numPr>
          <w:ilvl w:val="0"/>
          <w:numId w:val="11"/>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w:t>
      </w:r>
      <w:r w:rsidR="006926E4">
        <w:rPr>
          <w:b w:val="0"/>
          <w:bCs/>
          <w:i w:val="0"/>
          <w:iCs/>
        </w:rPr>
        <w:t xml:space="preserve"> les</w:t>
      </w:r>
      <w:r w:rsidR="000E3BC1" w:rsidRPr="00A748BB">
        <w:rPr>
          <w:b w:val="0"/>
          <w:bCs/>
          <w:i w:val="0"/>
          <w:iCs/>
        </w:rPr>
        <w:t xml:space="preserve"> exercices distribuer par les enseignants sont parfois partagé</w:t>
      </w:r>
      <w:r w:rsidR="006926E4">
        <w:rPr>
          <w:b w:val="0"/>
          <w:bCs/>
          <w:i w:val="0"/>
          <w:iCs/>
        </w:rPr>
        <w:t>s</w:t>
      </w:r>
      <w:r w:rsidR="000E3BC1" w:rsidRPr="00A748BB">
        <w:rPr>
          <w:b w:val="0"/>
          <w:bCs/>
          <w:i w:val="0"/>
          <w:iCs/>
        </w:rPr>
        <w:t xml:space="preserve">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sociaux, ce qui entraine de nombreux problèmes comme accès inégal des ressources entre les </w:t>
      </w:r>
      <w:r w:rsidR="000E3BC1" w:rsidRPr="00A748BB">
        <w:rPr>
          <w:b w:val="0"/>
          <w:bCs/>
          <w:i w:val="0"/>
          <w:iCs/>
        </w:rPr>
        <w:lastRenderedPageBreak/>
        <w:t>étudiants, entraine une perte ou confusion sur les documents distribuer, empêche une cohésion éducatifs claire en cas d’absence ou de retard.</w:t>
      </w:r>
    </w:p>
    <w:p w14:paraId="6B5E9D18" w14:textId="0F555730" w:rsidR="004B1306" w:rsidRPr="00A748BB" w:rsidRDefault="004B1306" w:rsidP="00600EA9">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9" w:name="_Toc212720952"/>
      <w:r w:rsidRPr="00A748BB">
        <w:t>Analyse de l’existant</w:t>
      </w:r>
      <w:bookmarkEnd w:id="19"/>
    </w:p>
    <w:p w14:paraId="0728A3C8" w14:textId="26169ECE"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w:t>
      </w:r>
      <w:r w:rsidR="006926E4">
        <w:rPr>
          <w:b w:val="0"/>
          <w:bCs/>
        </w:rPr>
        <w:t>’</w:t>
      </w:r>
      <w:r w:rsidRPr="00A748BB">
        <w:rPr>
          <w:b w:val="0"/>
          <w:bCs/>
        </w:rPr>
        <w:t xml:space="preserve">avancée technologique et la </w:t>
      </w:r>
      <w:r w:rsidR="006926E4">
        <w:rPr>
          <w:b w:val="0"/>
          <w:bCs/>
        </w:rPr>
        <w:t>prédominance</w:t>
      </w:r>
      <w:r w:rsidRPr="00A748BB">
        <w:rPr>
          <w:b w:val="0"/>
          <w:bCs/>
        </w:rPr>
        <w:t xml:space="preserve"> de l’internet, ont provoqué des changements et </w:t>
      </w:r>
      <w:r w:rsidR="006926E4">
        <w:rPr>
          <w:b w:val="0"/>
          <w:bCs/>
        </w:rPr>
        <w:t xml:space="preserve">une </w:t>
      </w:r>
      <w:r w:rsidRPr="00A748BB">
        <w:rPr>
          <w:b w:val="0"/>
          <w:bCs/>
        </w:rPr>
        <w:t xml:space="preserve">évolution dans divers domaines dans le monde. Et le domaine de l’éducation n’est pas mise à l’écarts de ces transformations. Ces changements touchent notamment les établissements d’enseignements supérieure ou </w:t>
      </w:r>
      <w:r w:rsidR="006926E4">
        <w:rPr>
          <w:b w:val="0"/>
          <w:bCs/>
        </w:rPr>
        <w:t>l’</w:t>
      </w:r>
      <w:r w:rsidRPr="00A748BB">
        <w:rPr>
          <w:b w:val="0"/>
          <w:bCs/>
        </w:rPr>
        <w:t>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72B69E38"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w:t>
      </w:r>
      <w:r w:rsidR="006926E4">
        <w:rPr>
          <w:b w:val="0"/>
          <w:bCs/>
        </w:rPr>
        <w:t>E</w:t>
      </w:r>
      <w:r w:rsidRPr="00A748BB">
        <w:rPr>
          <w:b w:val="0"/>
          <w:bCs/>
        </w:rPr>
        <w:t xml:space="preserv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w:t>
      </w:r>
      <w:r w:rsidR="006926E4">
        <w:rPr>
          <w:b w:val="0"/>
          <w:bCs/>
        </w:rPr>
        <w:t>E</w:t>
      </w:r>
      <w:r w:rsidRPr="00A748BB">
        <w:rPr>
          <w:b w:val="0"/>
          <w:bCs/>
        </w:rPr>
        <w:t>-learning intègrent des outils interactifs comme les forums de discussion, les vidéos interactives et les quiz, rendant l’apprentissage plus engageant et efficace [1.08]. Ce marché ne cesse de grandir et d’évoluer au fil des années. Cette croissance et évolution peu</w:t>
      </w:r>
      <w:r w:rsidR="006926E4">
        <w:rPr>
          <w:b w:val="0"/>
          <w:bCs/>
        </w:rPr>
        <w:t xml:space="preserve">vent être </w:t>
      </w:r>
      <w:r w:rsidRPr="00A748BB">
        <w:rPr>
          <w:b w:val="0"/>
          <w:bCs/>
        </w:rPr>
        <w:t xml:space="preserve">attribuer </w:t>
      </w:r>
      <w:r w:rsidR="006926E4">
        <w:rPr>
          <w:b w:val="0"/>
          <w:bCs/>
        </w:rPr>
        <w:t>à l’</w:t>
      </w:r>
      <w:r w:rsidRPr="00A748BB">
        <w:rPr>
          <w:b w:val="0"/>
          <w:bCs/>
        </w:rPr>
        <w:t>avancé</w:t>
      </w:r>
      <w:r w:rsidR="006926E4">
        <w:rPr>
          <w:b w:val="0"/>
          <w:bCs/>
        </w:rPr>
        <w:t xml:space="preserve">e </w:t>
      </w:r>
      <w:r w:rsidRPr="00A748BB">
        <w:rPr>
          <w:b w:val="0"/>
          <w:bCs/>
        </w:rPr>
        <w:t xml:space="preserve">technologique </w:t>
      </w:r>
      <w:r w:rsidR="006926E4">
        <w:rPr>
          <w:b w:val="0"/>
          <w:bCs/>
        </w:rPr>
        <w:t>accomplies</w:t>
      </w:r>
      <w:r w:rsidRPr="00A748BB">
        <w:rPr>
          <w:b w:val="0"/>
          <w:bCs/>
        </w:rPr>
        <w:t xml:space="preserve">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20" w:name="_Toc212720953"/>
      <w:r w:rsidRPr="00A748BB">
        <w:t>Plateformes Universitaires existant</w:t>
      </w:r>
      <w:bookmarkEnd w:id="20"/>
    </w:p>
    <w:p w14:paraId="7145FFC9" w14:textId="60807ADF"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w:t>
      </w:r>
      <w:r w:rsidR="006926E4">
        <w:rPr>
          <w:b w:val="0"/>
          <w:bCs/>
          <w:i w:val="0"/>
          <w:iCs/>
        </w:rPr>
        <w:t>. O</w:t>
      </w:r>
      <w:r w:rsidR="00955966" w:rsidRPr="00A748BB">
        <w:rPr>
          <w:b w:val="0"/>
          <w:bCs/>
          <w:i w:val="0"/>
          <w:iCs/>
        </w:rPr>
        <w:t>n peut en cite</w:t>
      </w:r>
      <w:r w:rsidR="006926E4">
        <w:rPr>
          <w:b w:val="0"/>
          <w:bCs/>
          <w:i w:val="0"/>
          <w:iCs/>
        </w:rPr>
        <w:t>r</w:t>
      </w:r>
      <w:r w:rsidR="00955966" w:rsidRPr="00A748BB">
        <w:rPr>
          <w:b w:val="0"/>
          <w:bCs/>
          <w:i w:val="0"/>
          <w:iCs/>
        </w:rPr>
        <w:t xml:space="preserve"> quelque</w:t>
      </w:r>
      <w:r w:rsidR="006926E4">
        <w:rPr>
          <w:b w:val="0"/>
          <w:bCs/>
          <w:i w:val="0"/>
          <w:iCs/>
        </w:rPr>
        <w:t>s-</w:t>
      </w:r>
      <w:r w:rsidR="00955966" w:rsidRPr="00A748BB">
        <w:rPr>
          <w:b w:val="0"/>
          <w:bCs/>
          <w:i w:val="0"/>
          <w:iCs/>
        </w:rPr>
        <w:t>un</w:t>
      </w:r>
      <w:r w:rsidR="006926E4">
        <w:rPr>
          <w:b w:val="0"/>
          <w:bCs/>
          <w:i w:val="0"/>
          <w:iCs/>
        </w:rPr>
        <w:t>e</w:t>
      </w:r>
      <w:r w:rsidR="00955966" w:rsidRPr="00A748BB">
        <w:rPr>
          <w:b w:val="0"/>
          <w:bCs/>
          <w:i w:val="0"/>
          <w:iCs/>
        </w:rPr>
        <w:t xml:space="preserve">s : </w:t>
      </w:r>
    </w:p>
    <w:p w14:paraId="41304823" w14:textId="1038F03E" w:rsidR="009952E6" w:rsidRPr="00A748BB" w:rsidRDefault="00955966">
      <w:pPr>
        <w:pStyle w:val="111Loaten2"/>
        <w:numPr>
          <w:ilvl w:val="0"/>
          <w:numId w:val="11"/>
        </w:numPr>
        <w:spacing w:line="360" w:lineRule="auto"/>
        <w:ind w:right="-284"/>
        <w:outlineLvl w:val="9"/>
        <w:rPr>
          <w:b w:val="0"/>
          <w:bCs/>
          <w:i w:val="0"/>
          <w:iCs/>
        </w:rPr>
      </w:pPr>
      <w:r w:rsidRPr="00A748BB">
        <w:rPr>
          <w:b w:val="0"/>
          <w:bCs/>
          <w:i w:val="0"/>
          <w:iCs/>
        </w:rPr>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lastRenderedPageBreak/>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21" w:name="_Toc212721146"/>
      <w:r w:rsidRPr="00A748BB">
        <w:rPr>
          <w:szCs w:val="24"/>
        </w:rPr>
        <w:t>Plateforme web Moodle</w:t>
      </w:r>
      <w:bookmarkEnd w:id="21"/>
    </w:p>
    <w:p w14:paraId="6A76A77A" w14:textId="718CFFED" w:rsidR="009952E6" w:rsidRPr="00A748BB" w:rsidRDefault="000B2F9C">
      <w:pPr>
        <w:pStyle w:val="111Loaten2"/>
        <w:numPr>
          <w:ilvl w:val="0"/>
          <w:numId w:val="11"/>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2" w:name="_Toc212721147"/>
      <w:r w:rsidRPr="00A748BB">
        <w:rPr>
          <w:szCs w:val="24"/>
        </w:rPr>
        <w:t>Plateforme web Blackboard Learn</w:t>
      </w:r>
      <w:bookmarkEnd w:id="22"/>
    </w:p>
    <w:p w14:paraId="7331C2D5" w14:textId="04F20E56" w:rsidR="009952E6" w:rsidRPr="00A748BB" w:rsidRDefault="009952E6">
      <w:pPr>
        <w:pStyle w:val="111Loaten2"/>
        <w:numPr>
          <w:ilvl w:val="0"/>
          <w:numId w:val="11"/>
        </w:numPr>
        <w:spacing w:line="360" w:lineRule="auto"/>
        <w:ind w:right="-284"/>
        <w:outlineLvl w:val="9"/>
        <w:rPr>
          <w:b w:val="0"/>
          <w:bCs/>
          <w:i w:val="0"/>
          <w:iCs/>
        </w:rPr>
      </w:pPr>
      <w:r w:rsidRPr="00A748BB">
        <w:rPr>
          <w:b w:val="0"/>
          <w:bCs/>
          <w:i w:val="0"/>
          <w:iCs/>
        </w:rPr>
        <w:lastRenderedPageBreak/>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3" w:name="_Toc212721148"/>
      <w:r w:rsidRPr="00A748BB">
        <w:rPr>
          <w:szCs w:val="24"/>
        </w:rPr>
        <w:t>Plateforme web Google Classroom</w:t>
      </w:r>
      <w:bookmarkEnd w:id="23"/>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4" w:name="_Toc212720954"/>
      <w:r w:rsidRPr="00A748BB">
        <w:t>Analyse comparative des plateformes</w:t>
      </w:r>
      <w:bookmarkEnd w:id="24"/>
    </w:p>
    <w:p w14:paraId="003E36C0" w14:textId="2D02879D" w:rsidR="00F73FA1" w:rsidRDefault="003D240C" w:rsidP="00F36DF8">
      <w:pPr>
        <w:pStyle w:val="111Loaten2"/>
        <w:numPr>
          <w:ilvl w:val="0"/>
          <w:numId w:val="0"/>
        </w:numPr>
        <w:spacing w:line="360" w:lineRule="auto"/>
        <w:ind w:right="-284" w:firstLine="709"/>
        <w:outlineLvl w:val="9"/>
        <w:rPr>
          <w:b w:val="0"/>
          <w:bCs/>
          <w:i w:val="0"/>
          <w:iCs/>
        </w:rPr>
      </w:pPr>
      <w:r>
        <w:rPr>
          <w:b w:val="0"/>
          <w:bCs/>
          <w:i w:val="0"/>
          <w:iCs/>
        </w:rPr>
        <w:t>Un</w:t>
      </w:r>
      <w:r w:rsidR="00F73FA1" w:rsidRPr="00A748BB">
        <w:rPr>
          <w:b w:val="0"/>
          <w:bCs/>
          <w:i w:val="0"/>
          <w:iCs/>
        </w:rPr>
        <w:t xml:space="preserve"> tableau de comparaison entre les plateformes universitaires cité précédemment :</w:t>
      </w:r>
    </w:p>
    <w:p w14:paraId="4B91E0E6" w14:textId="366DC181" w:rsidR="00886C0F" w:rsidRPr="00886C0F" w:rsidRDefault="00886C0F" w:rsidP="00886C0F">
      <w:pPr>
        <w:rPr>
          <w:bCs/>
          <w:iCs/>
          <w:color w:val="000000"/>
        </w:rPr>
      </w:pPr>
      <w:r>
        <w:rPr>
          <w:b/>
          <w:bCs/>
          <w:i/>
          <w:iCs/>
        </w:rPr>
        <w:br w:type="page"/>
      </w:r>
    </w:p>
    <w:p w14:paraId="6C164864" w14:textId="3661742F" w:rsidR="00F73FA1" w:rsidRPr="00A748BB" w:rsidRDefault="00CE5C2D" w:rsidP="00CE5C2D">
      <w:pPr>
        <w:pStyle w:val="Tabilao"/>
        <w:rPr>
          <w:szCs w:val="24"/>
        </w:rPr>
      </w:pPr>
      <w:r w:rsidRPr="00A748BB">
        <w:rPr>
          <w:szCs w:val="24"/>
        </w:rPr>
        <w:lastRenderedPageBreak/>
        <w:t> </w:t>
      </w:r>
      <w:bookmarkStart w:id="25" w:name="_Toc212721068"/>
      <w:r w:rsidR="0068315C" w:rsidRPr="00A748BB">
        <w:rPr>
          <w:szCs w:val="24"/>
        </w:rPr>
        <w:t>Tableaux comparatifs</w:t>
      </w:r>
      <w:r w:rsidRPr="00A748BB">
        <w:rPr>
          <w:szCs w:val="24"/>
        </w:rPr>
        <w:t xml:space="preserve"> de divers plateforme universitaire</w:t>
      </w:r>
      <w:bookmarkEnd w:id="25"/>
    </w:p>
    <w:tbl>
      <w:tblPr>
        <w:tblStyle w:val="Grilledutableau"/>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6" w:name="_Toc212720955"/>
      <w:r w:rsidRPr="00A748BB">
        <w:t>Description du projet</w:t>
      </w:r>
      <w:bookmarkEnd w:id="26"/>
    </w:p>
    <w:p w14:paraId="7E4BEB4B" w14:textId="4C62377A"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w:t>
      </w:r>
      <w:r w:rsidR="00016B43">
        <w:rPr>
          <w:b w:val="0"/>
          <w:bCs/>
        </w:rPr>
        <w:t>au sein des</w:t>
      </w:r>
      <w:r w:rsidR="0095335C" w:rsidRPr="00A748BB">
        <w:rPr>
          <w:b w:val="0"/>
          <w:bCs/>
        </w:rPr>
        <w:t xml:space="preserve">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w:t>
      </w:r>
      <w:r w:rsidR="00016B43">
        <w:rPr>
          <w:b w:val="0"/>
          <w:bCs/>
        </w:rPr>
        <w:t>er aux étudiants l’</w:t>
      </w:r>
      <w:r w:rsidR="0095335C" w:rsidRPr="00A748BB">
        <w:rPr>
          <w:b w:val="0"/>
          <w:bCs/>
        </w:rPr>
        <w:t>accès aux ressources éducati</w:t>
      </w:r>
      <w:r w:rsidR="00016B43">
        <w:rPr>
          <w:b w:val="0"/>
          <w:bCs/>
        </w:rPr>
        <w:t>ves</w:t>
      </w:r>
      <w:r w:rsidR="0095335C" w:rsidRPr="00A748BB">
        <w:rPr>
          <w:b w:val="0"/>
          <w:bCs/>
        </w:rPr>
        <w:t xml:space="preserve">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7" w:name="_Toc212720956"/>
      <w:r w:rsidRPr="00A748BB">
        <w:t>Objectifs du projet</w:t>
      </w:r>
      <w:bookmarkEnd w:id="27"/>
    </w:p>
    <w:p w14:paraId="2FF1E210" w14:textId="05BC1D5D"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Notre projet « UniSphere » a pour objectif</w:t>
      </w:r>
      <w:r w:rsidR="00203AA8">
        <w:rPr>
          <w:b w:val="0"/>
          <w:bCs/>
        </w:rPr>
        <w:t>s</w:t>
      </w:r>
      <w:r w:rsidRPr="00A748BB">
        <w:rPr>
          <w:b w:val="0"/>
          <w:bCs/>
        </w:rPr>
        <w:t xml:space="preserve">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pPr>
        <w:pStyle w:val="11Loaten1"/>
        <w:numPr>
          <w:ilvl w:val="1"/>
          <w:numId w:val="11"/>
        </w:numPr>
        <w:spacing w:before="120" w:line="360" w:lineRule="auto"/>
        <w:ind w:left="1434" w:right="-284" w:hanging="357"/>
        <w:outlineLvl w:val="9"/>
        <w:rPr>
          <w:b w:val="0"/>
          <w:bCs/>
        </w:rPr>
      </w:pPr>
      <w:r w:rsidRPr="00A748BB">
        <w:rPr>
          <w:b w:val="0"/>
          <w:bCs/>
        </w:rPr>
        <w:lastRenderedPageBreak/>
        <w:t>Gestion des acteurs : étudiants et enseignants</w:t>
      </w:r>
    </w:p>
    <w:p w14:paraId="3C3900F2" w14:textId="33CBAE91"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8" w:name="_Toc212720957"/>
      <w:r w:rsidRPr="00A748BB">
        <w:t>Contrainte du projet</w:t>
      </w:r>
      <w:bookmarkEnd w:id="28"/>
    </w:p>
    <w:p w14:paraId="2AF310C4" w14:textId="7458FF97"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 et humaine. La planification, la conception et même le déploiement de notre plateforme pourrait être influenc</w:t>
      </w:r>
      <w:r w:rsidR="00203AA8">
        <w:rPr>
          <w:b w:val="0"/>
          <w:bCs/>
        </w:rPr>
        <w:t>ées</w:t>
      </w:r>
      <w:r w:rsidRPr="00A748BB">
        <w:rPr>
          <w:b w:val="0"/>
          <w:bCs/>
        </w:rPr>
        <w:t xml:space="preserve"> par ces différentes contraintes.</w:t>
      </w:r>
    </w:p>
    <w:p w14:paraId="5207ECB4" w14:textId="1D603F94" w:rsidR="0065748E" w:rsidRPr="00A748BB" w:rsidRDefault="00402203" w:rsidP="0065748E">
      <w:pPr>
        <w:pStyle w:val="111Loaten2"/>
        <w:spacing w:line="360" w:lineRule="auto"/>
      </w:pPr>
      <w:bookmarkStart w:id="29" w:name="_Toc212720958"/>
      <w:r w:rsidRPr="00A748BB">
        <w:t>Contraintes techniques</w:t>
      </w:r>
      <w:bookmarkEnd w:id="29"/>
    </w:p>
    <w:p w14:paraId="46785676" w14:textId="7C4BC6C2"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r w:rsidR="00203AA8">
        <w:rPr>
          <w:b w:val="0"/>
          <w:bCs/>
          <w:i w:val="0"/>
          <w:iCs/>
        </w:rPr>
        <w:t> ;</w:t>
      </w:r>
    </w:p>
    <w:p w14:paraId="038D05DD" w14:textId="78862CA9"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r w:rsidR="00203AA8">
        <w:rPr>
          <w:b w:val="0"/>
          <w:bCs/>
          <w:i w:val="0"/>
          <w:iCs/>
        </w:rPr>
        <w:t> ;</w:t>
      </w:r>
    </w:p>
    <w:p w14:paraId="5B941063" w14:textId="2C396934" w:rsidR="00371933"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r w:rsidR="00203AA8">
        <w:rPr>
          <w:b w:val="0"/>
          <w:bCs/>
          <w:i w:val="0"/>
          <w:iCs/>
        </w:rPr>
        <w:t> ;</w:t>
      </w:r>
    </w:p>
    <w:p w14:paraId="3D87F1A4" w14:textId="41398AF8" w:rsidR="00402203" w:rsidRPr="00A748BB" w:rsidRDefault="00402203" w:rsidP="00E11A46">
      <w:pPr>
        <w:pStyle w:val="111Loaten2"/>
        <w:spacing w:line="360" w:lineRule="auto"/>
      </w:pPr>
      <w:bookmarkStart w:id="30" w:name="_Toc212720959"/>
      <w:r w:rsidRPr="00A748BB">
        <w:t>Contraintes organisationnelles</w:t>
      </w:r>
      <w:bookmarkEnd w:id="30"/>
    </w:p>
    <w:p w14:paraId="497CA131" w14:textId="31AD5D87"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 ce qui complique l’implémentation d’un système d’unifié</w:t>
      </w:r>
      <w:r w:rsidR="00203AA8">
        <w:rPr>
          <w:b w:val="0"/>
          <w:bCs/>
          <w:i w:val="0"/>
          <w:iCs/>
        </w:rPr>
        <w:t> ;</w:t>
      </w:r>
    </w:p>
    <w:p w14:paraId="63077DA8" w14:textId="441B8706"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Absence ou manque de personnel qualifi</w:t>
      </w:r>
      <w:r w:rsidR="00203AA8">
        <w:rPr>
          <w:b w:val="0"/>
          <w:bCs/>
          <w:i w:val="0"/>
          <w:iCs/>
        </w:rPr>
        <w:t>é</w:t>
      </w:r>
      <w:r w:rsidRPr="00A748BB">
        <w:rPr>
          <w:b w:val="0"/>
          <w:bCs/>
          <w:i w:val="0"/>
          <w:iCs/>
        </w:rPr>
        <w:t> : le personnel administratif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31" w:name="_Toc212720960"/>
      <w:r w:rsidRPr="00A748BB">
        <w:t>Contraintes humaines</w:t>
      </w:r>
      <w:bookmarkEnd w:id="31"/>
    </w:p>
    <w:p w14:paraId="7F1F974D" w14:textId="1D2F78C0" w:rsidR="00D64ACE" w:rsidRPr="00A748BB" w:rsidRDefault="000A4A51">
      <w:pPr>
        <w:pStyle w:val="111Loaten2"/>
        <w:numPr>
          <w:ilvl w:val="0"/>
          <w:numId w:val="11"/>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Default="00D64ACE">
      <w:pPr>
        <w:pStyle w:val="111Loaten2"/>
        <w:numPr>
          <w:ilvl w:val="0"/>
          <w:numId w:val="11"/>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7E3357BA" w14:textId="77777777" w:rsidR="00203AA8" w:rsidRPr="00A748BB" w:rsidRDefault="00203AA8" w:rsidP="00203AA8">
      <w:pPr>
        <w:pStyle w:val="111Loaten2"/>
        <w:numPr>
          <w:ilvl w:val="0"/>
          <w:numId w:val="0"/>
        </w:numPr>
        <w:spacing w:line="360" w:lineRule="auto"/>
        <w:ind w:left="720" w:right="-284" w:hanging="720"/>
        <w:outlineLvl w:val="9"/>
        <w:rPr>
          <w:b w:val="0"/>
          <w:bCs/>
          <w:i w:val="0"/>
          <w:iCs/>
        </w:rPr>
      </w:pPr>
    </w:p>
    <w:p w14:paraId="0B65908E" w14:textId="498EEAD3" w:rsidR="004A12CC" w:rsidRPr="00A748BB" w:rsidRDefault="004A12CC" w:rsidP="00E11A46">
      <w:pPr>
        <w:pStyle w:val="11Loaten1"/>
        <w:spacing w:line="360" w:lineRule="auto"/>
      </w:pPr>
      <w:bookmarkStart w:id="32" w:name="_Toc212720961"/>
      <w:r w:rsidRPr="00A748BB">
        <w:lastRenderedPageBreak/>
        <w:t>Fonctionnalités du projet</w:t>
      </w:r>
      <w:bookmarkEnd w:id="32"/>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3" w:name="_Toc212720962"/>
      <w:r w:rsidRPr="00A748BB">
        <w:t>Fonctionnalités générales</w:t>
      </w:r>
      <w:bookmarkEnd w:id="33"/>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43BE39E" w:rsidR="00766342" w:rsidRPr="00A748BB" w:rsidRDefault="00766342">
      <w:pPr>
        <w:pStyle w:val="111Loaten2"/>
        <w:numPr>
          <w:ilvl w:val="0"/>
          <w:numId w:val="11"/>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r w:rsidR="00661A0E">
        <w:rPr>
          <w:b w:val="0"/>
          <w:bCs/>
          <w:i w:val="0"/>
          <w:iCs/>
        </w:rPr>
        <w:t> ;</w:t>
      </w:r>
    </w:p>
    <w:p w14:paraId="1D6E01D3" w14:textId="2B8CDED8"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Manipulation de profil : permet aux utilisateurs authentifier de manipuler leur profil</w:t>
      </w:r>
      <w:r w:rsidR="00203AA8">
        <w:rPr>
          <w:b w:val="0"/>
          <w:bCs/>
          <w:i w:val="0"/>
          <w:iCs/>
        </w:rPr>
        <w:t>. C</w:t>
      </w:r>
      <w:r w:rsidRPr="00A748BB">
        <w:rPr>
          <w:b w:val="0"/>
          <w:bCs/>
          <w:i w:val="0"/>
          <w:iCs/>
        </w:rPr>
        <w:t xml:space="preserve">ependant </w:t>
      </w:r>
      <w:r w:rsidR="002E2B7A" w:rsidRPr="00A748BB">
        <w:rPr>
          <w:b w:val="0"/>
          <w:bCs/>
          <w:i w:val="0"/>
          <w:iCs/>
        </w:rPr>
        <w:t>ils ne peuvent</w:t>
      </w:r>
      <w:r w:rsidRPr="00A748BB">
        <w:rPr>
          <w:b w:val="0"/>
          <w:bCs/>
          <w:i w:val="0"/>
          <w:iCs/>
        </w:rPr>
        <w:t xml:space="preserve"> pas supprimer leur compte</w:t>
      </w:r>
      <w:r w:rsidR="00661A0E">
        <w:rPr>
          <w:b w:val="0"/>
          <w:bCs/>
          <w:i w:val="0"/>
          <w:iCs/>
        </w:rPr>
        <w:t> ;</w:t>
      </w:r>
    </w:p>
    <w:p w14:paraId="594356FF" w14:textId="0FA033C8"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Envoie et téléchargement des fichiers : envoyer, télécharger des fichiers sur la plateforme</w:t>
      </w:r>
      <w:r w:rsidR="00661A0E">
        <w:rPr>
          <w:b w:val="0"/>
          <w:bCs/>
          <w:i w:val="0"/>
          <w:iCs/>
        </w:rPr>
        <w:t>.</w:t>
      </w:r>
    </w:p>
    <w:p w14:paraId="23785533" w14:textId="375F64FA" w:rsidR="00402203" w:rsidRPr="00A748BB" w:rsidRDefault="00402203" w:rsidP="00E11A46">
      <w:pPr>
        <w:pStyle w:val="111Loaten2"/>
        <w:spacing w:line="360" w:lineRule="auto"/>
      </w:pPr>
      <w:bookmarkStart w:id="34" w:name="_Toc212720963"/>
      <w:r w:rsidRPr="00A748BB">
        <w:t>Fonctionnalités partagées par les « Etudiants » et les « Enseignants »</w:t>
      </w:r>
      <w:bookmarkEnd w:id="34"/>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0B331F63"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aux annonces : lecture des annonces postées par l’administration</w:t>
      </w:r>
      <w:r w:rsidR="00661A0E">
        <w:rPr>
          <w:b w:val="0"/>
          <w:bCs/>
          <w:i w:val="0"/>
          <w:iCs/>
        </w:rPr>
        <w:t> ;</w:t>
      </w:r>
    </w:p>
    <w:p w14:paraId="28F7FBFE" w14:textId="2870C780"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 système de messagerie : permet aux utilisateurs d’envoyer et de recevoir des messages</w:t>
      </w:r>
      <w:r w:rsidR="00661A0E">
        <w:rPr>
          <w:b w:val="0"/>
          <w:bCs/>
          <w:i w:val="0"/>
          <w:iCs/>
        </w:rPr>
        <w:t>.</w:t>
      </w:r>
    </w:p>
    <w:p w14:paraId="727DF4D8" w14:textId="599F44AB" w:rsidR="00D52598" w:rsidRPr="00A748BB" w:rsidRDefault="00402203" w:rsidP="00D52598">
      <w:pPr>
        <w:pStyle w:val="111Loaten2"/>
        <w:spacing w:line="360" w:lineRule="auto"/>
      </w:pPr>
      <w:bookmarkStart w:id="35" w:name="_Toc212720964"/>
      <w:r w:rsidRPr="00A748BB">
        <w:t>Fonctionnalités des « Etudiants »</w:t>
      </w:r>
      <w:bookmarkEnd w:id="35"/>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2993406E"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w:t>
      </w:r>
      <w:r w:rsidR="00776AE9">
        <w:rPr>
          <w:b w:val="0"/>
          <w:bCs/>
          <w:i w:val="0"/>
          <w:iCs/>
        </w:rPr>
        <w:t> ;</w:t>
      </w:r>
    </w:p>
    <w:p w14:paraId="594D9D2F" w14:textId="685A81A5"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à l’emploi du temps : affichage de l’emploi du temps selon la classe</w:t>
      </w:r>
      <w:r w:rsidR="00776AE9">
        <w:rPr>
          <w:b w:val="0"/>
          <w:bCs/>
          <w:i w:val="0"/>
          <w:iCs/>
        </w:rPr>
        <w:t>.</w:t>
      </w:r>
    </w:p>
    <w:p w14:paraId="1FA0CDA5" w14:textId="54B9B0D3" w:rsidR="00402203" w:rsidRPr="00A748BB" w:rsidRDefault="00402203" w:rsidP="00E11A46">
      <w:pPr>
        <w:pStyle w:val="111Loaten2"/>
        <w:spacing w:line="360" w:lineRule="auto"/>
      </w:pPr>
      <w:bookmarkStart w:id="36" w:name="_Toc212720965"/>
      <w:r w:rsidRPr="00A748BB">
        <w:t>Fonctionnalités des « Enseignants »</w:t>
      </w:r>
      <w:bookmarkEnd w:id="36"/>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7215EAAB"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 xml:space="preserve">Gestion des cours : ajouter, modifier, supprimer les contenus pour les cours </w:t>
      </w:r>
      <w:r w:rsidR="00776AE9">
        <w:rPr>
          <w:b w:val="0"/>
          <w:bCs/>
          <w:i w:val="0"/>
          <w:iCs/>
        </w:rPr>
        <w:t>à dispenser, attr</w:t>
      </w:r>
      <w:r w:rsidR="00065C3F">
        <w:rPr>
          <w:b w:val="0"/>
          <w:bCs/>
          <w:i w:val="0"/>
          <w:iCs/>
        </w:rPr>
        <w:t>i</w:t>
      </w:r>
      <w:r w:rsidR="00776AE9">
        <w:rPr>
          <w:b w:val="0"/>
          <w:bCs/>
          <w:i w:val="0"/>
          <w:iCs/>
        </w:rPr>
        <w:t>buer</w:t>
      </w:r>
      <w:r w:rsidRPr="00A748BB">
        <w:rPr>
          <w:b w:val="0"/>
          <w:bCs/>
          <w:i w:val="0"/>
          <w:iCs/>
        </w:rPr>
        <w:t xml:space="preserve"> des notes.</w:t>
      </w:r>
    </w:p>
    <w:p w14:paraId="44AEF39F" w14:textId="5689C902"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w:t>
      </w:r>
      <w:r w:rsidR="00EA0CD6">
        <w:rPr>
          <w:b w:val="0"/>
          <w:bCs/>
          <w:i w:val="0"/>
          <w:iCs/>
        </w:rPr>
        <w:t>er</w:t>
      </w:r>
      <w:r w:rsidRPr="00A748BB">
        <w:rPr>
          <w:b w:val="0"/>
          <w:bCs/>
          <w:i w:val="0"/>
          <w:iCs/>
        </w:rPr>
        <w:t xml:space="preserve"> à une liste des classes qui lui sont attribué</w:t>
      </w:r>
      <w:r w:rsidR="00EA0CD6">
        <w:rPr>
          <w:b w:val="0"/>
          <w:bCs/>
          <w:i w:val="0"/>
          <w:iCs/>
        </w:rPr>
        <w:t>es</w:t>
      </w:r>
      <w:r w:rsidRPr="00A748BB">
        <w:rPr>
          <w:b w:val="0"/>
          <w:bCs/>
          <w:i w:val="0"/>
          <w:iCs/>
        </w:rPr>
        <w:t>.</w:t>
      </w:r>
    </w:p>
    <w:p w14:paraId="0447D39E" w14:textId="25724201" w:rsidR="00402203" w:rsidRPr="00A748BB" w:rsidRDefault="00402203" w:rsidP="00E11A46">
      <w:pPr>
        <w:pStyle w:val="111Loaten2"/>
        <w:spacing w:line="360" w:lineRule="auto"/>
      </w:pPr>
      <w:bookmarkStart w:id="37" w:name="_Toc212720966"/>
      <w:r w:rsidRPr="00A748BB">
        <w:lastRenderedPageBreak/>
        <w:t>Fonctionnalités des « Administrateurs »</w:t>
      </w:r>
      <w:bookmarkEnd w:id="37"/>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administrateurs :</w:t>
      </w:r>
    </w:p>
    <w:p w14:paraId="31E24CA6" w14:textId="7D40430E"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utilisateurs : permet aux administrateurs d’activ</w:t>
      </w:r>
      <w:r w:rsidR="00EA0CD6">
        <w:rPr>
          <w:b w:val="0"/>
          <w:bCs/>
          <w:i w:val="0"/>
          <w:iCs/>
        </w:rPr>
        <w:t>er</w:t>
      </w:r>
      <w:r w:rsidRPr="00A748BB">
        <w:rPr>
          <w:b w:val="0"/>
          <w:bCs/>
          <w:i w:val="0"/>
          <w:iCs/>
        </w:rPr>
        <w:t xml:space="preserve"> ou désactiver, modifier</w:t>
      </w:r>
      <w:r w:rsidR="00EA0CD6">
        <w:rPr>
          <w:b w:val="0"/>
          <w:bCs/>
          <w:i w:val="0"/>
          <w:iCs/>
        </w:rPr>
        <w:t>, les utilisateurs qui sont les étudiants et les enseignants, mais de manière restreinte</w:t>
      </w:r>
      <w:r w:rsidR="00903E29">
        <w:rPr>
          <w:b w:val="0"/>
          <w:bCs/>
          <w:i w:val="0"/>
          <w:iCs/>
        </w:rPr>
        <w:t> ;</w:t>
      </w:r>
    </w:p>
    <w:p w14:paraId="603FF1FF" w14:textId="0A31B2D2"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annonces : permet aux administrateurs de créer, modifier, supprimer des annonces</w:t>
      </w:r>
      <w:r w:rsidR="00E077A9">
        <w:rPr>
          <w:b w:val="0"/>
          <w:bCs/>
          <w:i w:val="0"/>
          <w:iCs/>
        </w:rPr>
        <w:t> ;</w:t>
      </w:r>
    </w:p>
    <w:p w14:paraId="5E67861A" w14:textId="228A43FC"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classes : permet de créer, modifier, supprimer les classes</w:t>
      </w:r>
      <w:r w:rsidR="00E077A9">
        <w:rPr>
          <w:b w:val="0"/>
          <w:bCs/>
          <w:i w:val="0"/>
          <w:iCs/>
        </w:rPr>
        <w:t> ;</w:t>
      </w:r>
    </w:p>
    <w:p w14:paraId="791D9B41" w14:textId="1CAF2FE6" w:rsidR="00FA0668" w:rsidRPr="00A748BB" w:rsidRDefault="00FA0668">
      <w:pPr>
        <w:pStyle w:val="111Loaten2"/>
        <w:numPr>
          <w:ilvl w:val="0"/>
          <w:numId w:val="11"/>
        </w:numPr>
        <w:spacing w:line="360" w:lineRule="auto"/>
        <w:ind w:right="-284"/>
        <w:outlineLvl w:val="9"/>
        <w:rPr>
          <w:b w:val="0"/>
          <w:bCs/>
          <w:i w:val="0"/>
          <w:iCs/>
        </w:rPr>
      </w:pPr>
      <w:r w:rsidRPr="00A748BB">
        <w:rPr>
          <w:b w:val="0"/>
          <w:bCs/>
          <w:i w:val="0"/>
          <w:iCs/>
        </w:rPr>
        <w:t>Gestion des cours : permet d’ajouter, modifier, supprimer des cours</w:t>
      </w:r>
      <w:r w:rsidR="00DB380E">
        <w:rPr>
          <w:b w:val="0"/>
          <w:bCs/>
          <w:i w:val="0"/>
          <w:iCs/>
        </w:rPr>
        <w:t>.</w:t>
      </w:r>
    </w:p>
    <w:p w14:paraId="26749A96" w14:textId="72338864" w:rsidR="00E42698" w:rsidRPr="00A748BB" w:rsidRDefault="004A12CC" w:rsidP="00E42698">
      <w:pPr>
        <w:pStyle w:val="11Loaten1"/>
        <w:spacing w:line="360" w:lineRule="auto"/>
      </w:pPr>
      <w:bookmarkStart w:id="38" w:name="_Toc212720967"/>
      <w:r w:rsidRPr="00A748BB">
        <w:t>Avantages du projet</w:t>
      </w:r>
      <w:bookmarkEnd w:id="38"/>
    </w:p>
    <w:p w14:paraId="46E845E1" w14:textId="7D5A068D"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 xml:space="preserve">La création de la plateforme UniSphere présente de nombreux avantages pour une université. </w:t>
      </w:r>
      <w:r w:rsidR="00144919">
        <w:rPr>
          <w:b w:val="0"/>
          <w:bCs/>
        </w:rPr>
        <w:t>En vue de l</w:t>
      </w:r>
      <w:r w:rsidRPr="00A748BB">
        <w:rPr>
          <w:b w:val="0"/>
          <w:bCs/>
        </w:rPr>
        <w:t>’</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162C8014" w:rsidR="00E42698" w:rsidRPr="00A748BB" w:rsidRDefault="00E75AB9">
      <w:pPr>
        <w:pStyle w:val="11Loaten1"/>
        <w:numPr>
          <w:ilvl w:val="0"/>
          <w:numId w:val="11"/>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w:t>
      </w:r>
      <w:r w:rsidR="00BD3343">
        <w:rPr>
          <w:b w:val="0"/>
          <w:bCs/>
        </w:rPr>
        <w:t>au personnel administratif et</w:t>
      </w:r>
      <w:r w:rsidR="00E42698" w:rsidRPr="00A748BB">
        <w:rPr>
          <w:b w:val="0"/>
          <w:bCs/>
        </w:rPr>
        <w:t xml:space="preserve"> gagner </w:t>
      </w:r>
      <w:r w:rsidRPr="00A748BB">
        <w:rPr>
          <w:b w:val="0"/>
          <w:bCs/>
        </w:rPr>
        <w:t>du temps significatif</w:t>
      </w:r>
      <w:r w:rsidR="00E42698" w:rsidRPr="00A748BB">
        <w:rPr>
          <w:b w:val="0"/>
          <w:bCs/>
        </w:rPr>
        <w:t xml:space="preserve"> aux enseignants et aux étudiants ;</w:t>
      </w:r>
    </w:p>
    <w:p w14:paraId="18B30527" w14:textId="0CD3338F"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w:t>
      </w:r>
      <w:r w:rsidR="00C81903">
        <w:rPr>
          <w:b w:val="0"/>
          <w:bCs/>
        </w:rPr>
        <w:t xml:space="preserve">le </w:t>
      </w:r>
      <w:r w:rsidRPr="00A748BB">
        <w:rPr>
          <w:b w:val="0"/>
          <w:bCs/>
        </w:rPr>
        <w:t>Messenger</w:t>
      </w:r>
      <w:r w:rsidR="00C81903">
        <w:rPr>
          <w:b w:val="0"/>
          <w:bCs/>
        </w:rPr>
        <w:t>. Elle minimise</w:t>
      </w:r>
      <w:r w:rsidRPr="00A748BB">
        <w:rPr>
          <w:b w:val="0"/>
          <w:bCs/>
        </w:rPr>
        <w:t xml:space="preserve"> aussi la perte</w:t>
      </w:r>
      <w:r w:rsidR="00C81903">
        <w:rPr>
          <w:b w:val="0"/>
          <w:bCs/>
        </w:rPr>
        <w:t xml:space="preserve">, la </w:t>
      </w:r>
      <w:r w:rsidR="00E75AB9" w:rsidRPr="00A748BB">
        <w:rPr>
          <w:b w:val="0"/>
          <w:bCs/>
        </w:rPr>
        <w:t>distorsion</w:t>
      </w:r>
      <w:r w:rsidRPr="00A748BB">
        <w:rPr>
          <w:b w:val="0"/>
          <w:bCs/>
        </w:rPr>
        <w:t xml:space="preserve"> d’information</w:t>
      </w:r>
      <w:r w:rsidR="00C81903">
        <w:rPr>
          <w:b w:val="0"/>
          <w:bCs/>
        </w:rPr>
        <w:t>s</w:t>
      </w:r>
      <w:r w:rsidRPr="00A748BB">
        <w:rPr>
          <w:b w:val="0"/>
          <w:bCs/>
        </w:rPr>
        <w:t xml:space="preserve"> et les confusions tout en offrant un moyen de communication sécuriser et fiable.</w:t>
      </w:r>
      <w:r w:rsidR="00C81903">
        <w:rPr>
          <w:b w:val="0"/>
          <w:bCs/>
        </w:rPr>
        <w:t xml:space="preserve"> Le partage d’informations, comme les annonces administratives, devient beaucoup plus facile, par ce biais ;</w:t>
      </w:r>
    </w:p>
    <w:p w14:paraId="25730613" w14:textId="1A350B6C"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9" w:name="_Toc212720968"/>
      <w:r w:rsidRPr="00A748BB">
        <w:t>Conclusion</w:t>
      </w:r>
      <w:bookmarkStart w:id="40" w:name="_Toc435582334"/>
      <w:bookmarkEnd w:id="39"/>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 xml:space="preserve">En définitive, dans le premier chapitre de cet ouvrage, on a pu présenter notre projet, une plateforme universitaire appelé « UniSphere » de manière générale. Nous avons aussi pu décrire son </w:t>
      </w:r>
      <w:r w:rsidRPr="00A748BB">
        <w:rPr>
          <w:b w:val="0"/>
          <w:bCs/>
        </w:rPr>
        <w:lastRenderedPageBreak/>
        <w:t>objectif ainsi que les fonctionnalités qui seront présente mais aussi les contraintes auquel il sera soumis. Dans le prochain chapitre, nous allons effectuer l’analyse et la conception de notre plateforme.</w:t>
      </w:r>
      <w:bookmarkEnd w:id="40"/>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7DC961AE" w14:textId="71A70BFE" w:rsidR="00776FC8" w:rsidRPr="00A748BB" w:rsidRDefault="002B469A" w:rsidP="00BE5B09">
      <w:pPr>
        <w:pStyle w:val="Titre1"/>
        <w:rPr>
          <w:rStyle w:val="hps"/>
          <w:szCs w:val="24"/>
        </w:rPr>
      </w:pPr>
      <w:bookmarkStart w:id="41" w:name="_Toc212720969"/>
      <w:r w:rsidRPr="00A748BB">
        <w:rPr>
          <w:rStyle w:val="hps"/>
          <w:szCs w:val="24"/>
        </w:rPr>
        <w:lastRenderedPageBreak/>
        <w:t>ANALYSE ET CONCEPTION DU PROJET</w:t>
      </w:r>
      <w:bookmarkEnd w:id="41"/>
    </w:p>
    <w:p w14:paraId="31B541A7" w14:textId="77777777" w:rsidR="00776FC8" w:rsidRPr="00A748BB" w:rsidRDefault="00776FC8" w:rsidP="00955966">
      <w:pPr>
        <w:pStyle w:val="11Loaten1"/>
        <w:spacing w:line="360" w:lineRule="auto"/>
      </w:pPr>
      <w:bookmarkStart w:id="42" w:name="_Toc212720970"/>
      <w:r w:rsidRPr="00A748BB">
        <w:t>Introduction</w:t>
      </w:r>
      <w:bookmarkEnd w:id="42"/>
    </w:p>
    <w:p w14:paraId="2E147C83" w14:textId="27858780"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w:t>
      </w:r>
      <w:r w:rsidR="006217E9">
        <w:rPr>
          <w:b w:val="0"/>
          <w:bCs/>
        </w:rPr>
        <w:t xml:space="preserve">Celle-ci </w:t>
      </w:r>
      <w:r w:rsidRPr="00A748BB">
        <w:rPr>
          <w:b w:val="0"/>
          <w:bCs/>
        </w:rPr>
        <w:t>nous permettra de délimiter le projet</w:t>
      </w:r>
      <w:r w:rsidR="006217E9">
        <w:rPr>
          <w:b w:val="0"/>
          <w:bCs/>
        </w:rPr>
        <w:t>,</w:t>
      </w:r>
      <w:r w:rsidRPr="00A748BB">
        <w:rPr>
          <w:b w:val="0"/>
          <w:bCs/>
        </w:rPr>
        <w:t xml:space="preserve">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120E2B57" w:rsidR="00CB4644" w:rsidRPr="00A748BB" w:rsidRDefault="00CB4644" w:rsidP="00955966">
      <w:pPr>
        <w:pStyle w:val="11Loaten1"/>
        <w:spacing w:line="360" w:lineRule="auto"/>
      </w:pPr>
      <w:bookmarkStart w:id="43" w:name="_Toc212720971"/>
      <w:r w:rsidRPr="00A748BB">
        <w:t>Unified Modeling Language ou UML</w:t>
      </w:r>
      <w:bookmarkEnd w:id="43"/>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4" w:name="_Toc212720972"/>
      <w:r w:rsidRPr="00A748BB">
        <w:t>Définition de la notation UML</w:t>
      </w:r>
      <w:bookmarkEnd w:id="44"/>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5" w:name="_Toc212720973"/>
      <w:r w:rsidRPr="00A748BB">
        <w:t>Origine de l’UML</w:t>
      </w:r>
      <w:bookmarkEnd w:id="45"/>
    </w:p>
    <w:p w14:paraId="04E84FA4" w14:textId="344B3B42"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w:t>
      </w:r>
      <w:r w:rsidR="00555D35">
        <w:rPr>
          <w:b w:val="0"/>
          <w:bCs/>
          <w:i w:val="0"/>
          <w:iCs/>
        </w:rPr>
        <w:t>Les Three Amigos du génie logiciel</w:t>
      </w:r>
      <w:r w:rsidRPr="00A748BB">
        <w:rPr>
          <w:b w:val="0"/>
          <w:bCs/>
          <w:i w:val="0"/>
          <w:iCs/>
        </w:rPr>
        <w:t xml:space="preserve"> se sont associés pour apporter plus de clarté aux programmeurs en créant de nouvelles normes. La collaboration entre </w:t>
      </w:r>
      <w:r w:rsidR="00FF213F">
        <w:rPr>
          <w:b w:val="0"/>
          <w:bCs/>
          <w:i w:val="0"/>
          <w:iCs/>
        </w:rPr>
        <w:t>eux</w:t>
      </w:r>
      <w:r w:rsidRPr="00A748BB">
        <w:rPr>
          <w:b w:val="0"/>
          <w:bCs/>
          <w:i w:val="0"/>
          <w:iCs/>
        </w:rPr>
        <w:t xml:space="preserve">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cela par de nombreuses autres sociétés et personnes, permettant de développer un langage de modélisation </w:t>
      </w:r>
      <w:r w:rsidRPr="00A748BB">
        <w:rPr>
          <w:b w:val="0"/>
          <w:bCs/>
          <w:i w:val="0"/>
          <w:iCs/>
        </w:rPr>
        <w:lastRenderedPageBreak/>
        <w:t>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pPr>
        <w:pStyle w:val="111Loaten2"/>
        <w:numPr>
          <w:ilvl w:val="0"/>
          <w:numId w:val="11"/>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pPr>
        <w:pStyle w:val="111Loaten2"/>
        <w:numPr>
          <w:ilvl w:val="0"/>
          <w:numId w:val="11"/>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pPr>
        <w:pStyle w:val="111Loaten2"/>
        <w:numPr>
          <w:ilvl w:val="0"/>
          <w:numId w:val="11"/>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essentiellement à </w:t>
      </w:r>
      <w:r w:rsidRPr="00A748BB">
        <w:rPr>
          <w:b w:val="0"/>
          <w:bCs/>
          <w:i w:val="0"/>
          <w:iCs/>
        </w:rPr>
        <w:lastRenderedPageBreak/>
        <w:t>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6C4608">
      <w:pPr>
        <w:pStyle w:val="111Loaten2"/>
        <w:numPr>
          <w:ilvl w:val="0"/>
          <w:numId w:val="0"/>
        </w:numPr>
        <w:spacing w:line="360" w:lineRule="auto"/>
        <w:ind w:right="-284"/>
        <w:jc w:val="center"/>
        <w:outlineLvl w:val="9"/>
        <w:rPr>
          <w:b w:val="0"/>
          <w:bCs/>
          <w:i w:val="0"/>
          <w:iCs/>
        </w:rPr>
      </w:pPr>
      <w:r w:rsidRPr="00A748BB">
        <w:rPr>
          <w:noProof/>
        </w:rPr>
        <w:drawing>
          <wp:inline distT="0" distB="0" distL="0" distR="0" wp14:anchorId="309C9E64" wp14:editId="3D5E4222">
            <wp:extent cx="5701085" cy="2597912"/>
            <wp:effectExtent l="0" t="0" r="0" b="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43186" cy="2617097"/>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6" w:name="_Toc212721149"/>
      <w:r w:rsidRPr="00A748BB">
        <w:rPr>
          <w:szCs w:val="24"/>
        </w:rPr>
        <w:t>Ordre Chronologique de l’évolution de l’UML</w:t>
      </w:r>
      <w:bookmarkEnd w:id="46"/>
    </w:p>
    <w:p w14:paraId="4176E43F" w14:textId="218EE209" w:rsidR="00CB4644" w:rsidRPr="00A748BB" w:rsidRDefault="00CB4644" w:rsidP="00955966">
      <w:pPr>
        <w:pStyle w:val="111Loaten2"/>
        <w:spacing w:line="360" w:lineRule="auto"/>
      </w:pPr>
      <w:bookmarkStart w:id="47" w:name="_Toc212720974"/>
      <w:r w:rsidRPr="00A748BB">
        <w:lastRenderedPageBreak/>
        <w:t>Objectifs de l’UML</w:t>
      </w:r>
      <w:bookmarkEnd w:id="47"/>
    </w:p>
    <w:p w14:paraId="7E084C47" w14:textId="553EDA0E"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w:t>
      </w:r>
      <w:r w:rsidR="00952FDA">
        <w:rPr>
          <w:b w:val="0"/>
          <w:bCs/>
          <w:i w:val="0"/>
          <w:iCs/>
        </w:rPr>
        <w:t>, de fa</w:t>
      </w:r>
      <w:r w:rsidRPr="00A748BB">
        <w:rPr>
          <w:b w:val="0"/>
          <w:bCs/>
          <w:i w:val="0"/>
          <w:iCs/>
        </w:rPr>
        <w:t>cilit</w:t>
      </w:r>
      <w:r w:rsidR="00952FDA">
        <w:rPr>
          <w:b w:val="0"/>
          <w:bCs/>
          <w:i w:val="0"/>
          <w:iCs/>
        </w:rPr>
        <w:t>er</w:t>
      </w:r>
      <w:r w:rsidRPr="00A748BB">
        <w:rPr>
          <w:b w:val="0"/>
          <w:bCs/>
          <w:i w:val="0"/>
          <w:iCs/>
        </w:rPr>
        <w:t xml:space="preserve">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pPr>
        <w:pStyle w:val="111Loaten2"/>
        <w:numPr>
          <w:ilvl w:val="0"/>
          <w:numId w:val="11"/>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pPr>
        <w:pStyle w:val="111Loaten2"/>
        <w:numPr>
          <w:ilvl w:val="0"/>
          <w:numId w:val="11"/>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pPr>
        <w:pStyle w:val="111Loaten2"/>
        <w:numPr>
          <w:ilvl w:val="0"/>
          <w:numId w:val="11"/>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Default="004E79C9">
      <w:pPr>
        <w:pStyle w:val="111Loaten2"/>
        <w:numPr>
          <w:ilvl w:val="0"/>
          <w:numId w:val="11"/>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257BCB40" w14:textId="77777777" w:rsidR="00952FDA" w:rsidRPr="00A748BB" w:rsidRDefault="00952FDA" w:rsidP="00952FDA">
      <w:pPr>
        <w:pStyle w:val="111Loaten2"/>
        <w:numPr>
          <w:ilvl w:val="0"/>
          <w:numId w:val="0"/>
        </w:numPr>
        <w:spacing w:line="360" w:lineRule="auto"/>
        <w:ind w:left="720" w:right="-284" w:hanging="720"/>
        <w:outlineLvl w:val="9"/>
        <w:rPr>
          <w:b w:val="0"/>
          <w:bCs/>
          <w:i w:val="0"/>
          <w:iCs/>
        </w:rPr>
      </w:pPr>
    </w:p>
    <w:p w14:paraId="7BAD412E" w14:textId="01A0F703" w:rsidR="00CB4644" w:rsidRPr="00A748BB" w:rsidRDefault="00CB4644" w:rsidP="00955966">
      <w:pPr>
        <w:pStyle w:val="111Loaten2"/>
        <w:spacing w:line="360" w:lineRule="auto"/>
      </w:pPr>
      <w:bookmarkStart w:id="48" w:name="_Toc212720975"/>
      <w:r w:rsidRPr="00A748BB">
        <w:lastRenderedPageBreak/>
        <w:t>Avantages de l’UML</w:t>
      </w:r>
      <w:bookmarkEnd w:id="48"/>
    </w:p>
    <w:p w14:paraId="2DAEF61D" w14:textId="3E3C0882"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L’UML offre de nombreux avantages lors de la phase de conception d’un quelconque projet informatique, qu’ils s’agissent d’améliorer le flux de travail d’un ingénieur logiciel ou de rationaliser la communication au sein d’une équipe. Passons en revue tous </w:t>
      </w:r>
      <w:r w:rsidR="006016D6">
        <w:rPr>
          <w:b w:val="0"/>
          <w:bCs/>
          <w:i w:val="0"/>
          <w:iCs/>
        </w:rPr>
        <w:t>c</w:t>
      </w:r>
      <w:r w:rsidRPr="00A748BB">
        <w:rPr>
          <w:b w:val="0"/>
          <w:bCs/>
          <w:i w:val="0"/>
          <w:iCs/>
        </w:rPr>
        <w:t>es avantages :</w:t>
      </w:r>
    </w:p>
    <w:p w14:paraId="72EADCF2" w14:textId="5DF1CBB6" w:rsidR="003311D5" w:rsidRPr="00A748BB" w:rsidRDefault="003311D5">
      <w:pPr>
        <w:pStyle w:val="111Loaten2"/>
        <w:numPr>
          <w:ilvl w:val="0"/>
          <w:numId w:val="11"/>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pPr>
        <w:pStyle w:val="111Loaten2"/>
        <w:numPr>
          <w:ilvl w:val="0"/>
          <w:numId w:val="11"/>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pPr>
        <w:pStyle w:val="111Loaten2"/>
        <w:numPr>
          <w:ilvl w:val="0"/>
          <w:numId w:val="11"/>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pPr>
        <w:pStyle w:val="111Loaten2"/>
        <w:numPr>
          <w:ilvl w:val="0"/>
          <w:numId w:val="11"/>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pPr>
        <w:pStyle w:val="111Loaten2"/>
        <w:numPr>
          <w:ilvl w:val="0"/>
          <w:numId w:val="11"/>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pPr>
        <w:pStyle w:val="111Loaten2"/>
        <w:numPr>
          <w:ilvl w:val="0"/>
          <w:numId w:val="11"/>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472AF97D" w:rsidR="00CB4644" w:rsidRPr="00A748BB" w:rsidRDefault="006016D6" w:rsidP="00955966">
      <w:pPr>
        <w:pStyle w:val="111Loaten2"/>
        <w:spacing w:line="360" w:lineRule="auto"/>
      </w:pPr>
      <w:bookmarkStart w:id="49" w:name="_Toc212720976"/>
      <w:r>
        <w:t>D</w:t>
      </w:r>
      <w:r w:rsidR="00CB4644" w:rsidRPr="00A748BB">
        <w:t>iagrammes de l’UML</w:t>
      </w:r>
      <w:bookmarkEnd w:id="49"/>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008F4757" w14:textId="4A742303" w:rsidR="00524B99" w:rsidRPr="00DD2E10" w:rsidRDefault="00BA4B15" w:rsidP="00DD2E10">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9479528" w14:textId="0B6D2370" w:rsidR="00C36109" w:rsidRPr="00E00A04" w:rsidRDefault="00C53C25" w:rsidP="00E00A04">
      <w:pPr>
        <w:pStyle w:val="1111Loaten3"/>
        <w:numPr>
          <w:ilvl w:val="0"/>
          <w:numId w:val="11"/>
        </w:numPr>
        <w:spacing w:line="360" w:lineRule="auto"/>
        <w:ind w:right="-284"/>
        <w:outlineLvl w:val="9"/>
      </w:pPr>
      <w:r w:rsidRPr="00A748BB">
        <w:t>Diagramme de classe</w:t>
      </w:r>
      <w:r w:rsidR="0000301D">
        <w:t> ;</w:t>
      </w:r>
    </w:p>
    <w:p w14:paraId="666BF212" w14:textId="52E67B3B" w:rsidR="00C36109" w:rsidRPr="009F022C" w:rsidRDefault="00C53C25" w:rsidP="009F022C">
      <w:pPr>
        <w:pStyle w:val="1111Loaten3"/>
        <w:numPr>
          <w:ilvl w:val="0"/>
          <w:numId w:val="11"/>
        </w:numPr>
        <w:spacing w:line="360" w:lineRule="auto"/>
        <w:ind w:right="-284"/>
        <w:outlineLvl w:val="9"/>
      </w:pPr>
      <w:r w:rsidRPr="00A748BB">
        <w:t>Diagramme d’objet</w:t>
      </w:r>
      <w:r w:rsidR="000A2284">
        <w:t> ;</w:t>
      </w:r>
    </w:p>
    <w:p w14:paraId="157A999E" w14:textId="6E760A69" w:rsidR="00C36109" w:rsidRPr="00262CA7" w:rsidRDefault="00C53C25" w:rsidP="00262CA7">
      <w:pPr>
        <w:pStyle w:val="1111Loaten3"/>
        <w:numPr>
          <w:ilvl w:val="0"/>
          <w:numId w:val="11"/>
        </w:numPr>
        <w:spacing w:line="360" w:lineRule="auto"/>
        <w:ind w:right="-284"/>
        <w:outlineLvl w:val="9"/>
      </w:pPr>
      <w:r w:rsidRPr="00A748BB">
        <w:t>Diagramme de composant</w:t>
      </w:r>
      <w:r w:rsidR="00D37833">
        <w:t> ;</w:t>
      </w:r>
    </w:p>
    <w:p w14:paraId="61C0B71E" w14:textId="0CA0E0B0" w:rsidR="00C36109" w:rsidRPr="00760570" w:rsidRDefault="00C53C25" w:rsidP="00760570">
      <w:pPr>
        <w:pStyle w:val="1111Loaten3"/>
        <w:numPr>
          <w:ilvl w:val="0"/>
          <w:numId w:val="11"/>
        </w:numPr>
        <w:spacing w:line="360" w:lineRule="auto"/>
        <w:ind w:right="-284"/>
        <w:outlineLvl w:val="9"/>
      </w:pPr>
      <w:r w:rsidRPr="00A748BB">
        <w:t>Diagramme de déploiement</w:t>
      </w:r>
      <w:r w:rsidR="001049C1">
        <w:t> ;</w:t>
      </w:r>
    </w:p>
    <w:p w14:paraId="77030A90" w14:textId="13005D9B" w:rsidR="002179A8" w:rsidRPr="00AE506F" w:rsidRDefault="00C53C25" w:rsidP="0016684C">
      <w:pPr>
        <w:pStyle w:val="1111Loaten3"/>
        <w:numPr>
          <w:ilvl w:val="0"/>
          <w:numId w:val="11"/>
        </w:numPr>
        <w:spacing w:line="360" w:lineRule="auto"/>
        <w:ind w:right="-284"/>
        <w:outlineLvl w:val="9"/>
      </w:pPr>
      <w:r w:rsidRPr="00A748BB">
        <w:t>Diagramme de paquetage</w:t>
      </w:r>
      <w:r w:rsidR="00B907EC">
        <w:t> ;</w:t>
      </w:r>
    </w:p>
    <w:p w14:paraId="61603401" w14:textId="38EE6B4B" w:rsidR="002179A8" w:rsidRPr="009F58ED" w:rsidRDefault="00C53C25" w:rsidP="009F58ED">
      <w:pPr>
        <w:pStyle w:val="1111Loaten3"/>
        <w:numPr>
          <w:ilvl w:val="0"/>
          <w:numId w:val="11"/>
        </w:numPr>
        <w:spacing w:line="360" w:lineRule="auto"/>
        <w:ind w:right="-284"/>
        <w:outlineLvl w:val="9"/>
      </w:pPr>
      <w:r w:rsidRPr="00A748BB">
        <w:t>Diagramme de structure composite</w:t>
      </w:r>
      <w:r w:rsidR="002B2977">
        <w:t> ;</w:t>
      </w:r>
    </w:p>
    <w:p w14:paraId="276A7A2B" w14:textId="03565C2E" w:rsidR="00C36109" w:rsidRPr="002842DB" w:rsidRDefault="00C53C25" w:rsidP="002842DB">
      <w:pPr>
        <w:pStyle w:val="1111Loaten3"/>
        <w:numPr>
          <w:ilvl w:val="0"/>
          <w:numId w:val="11"/>
        </w:numPr>
        <w:spacing w:line="360" w:lineRule="auto"/>
        <w:ind w:right="-284"/>
        <w:outlineLvl w:val="9"/>
      </w:pPr>
      <w:r w:rsidRPr="00A748BB">
        <w:t>Diagramme de profil</w:t>
      </w:r>
      <w:r w:rsidR="00C6440E">
        <w:t> ;</w:t>
      </w:r>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6A71C105" w14:textId="7D2BB9CF" w:rsidR="00C36109" w:rsidRPr="00A336C7" w:rsidRDefault="00962868" w:rsidP="00A336C7">
      <w:pPr>
        <w:pStyle w:val="1111Loaten3"/>
        <w:numPr>
          <w:ilvl w:val="0"/>
          <w:numId w:val="11"/>
        </w:numPr>
        <w:spacing w:line="360" w:lineRule="auto"/>
        <w:ind w:left="714" w:right="-284" w:hanging="357"/>
        <w:outlineLvl w:val="9"/>
      </w:pPr>
      <w:r w:rsidRPr="00A748BB">
        <w:t>Diagramme de cas d’utilisation</w:t>
      </w:r>
      <w:r w:rsidR="004E2DF3">
        <w:t> ;</w:t>
      </w:r>
    </w:p>
    <w:p w14:paraId="036EA7A1" w14:textId="7F074E13" w:rsidR="00C36109" w:rsidRPr="00A748BB" w:rsidRDefault="00962868" w:rsidP="00010748">
      <w:pPr>
        <w:pStyle w:val="1111Loaten3"/>
        <w:numPr>
          <w:ilvl w:val="0"/>
          <w:numId w:val="11"/>
        </w:numPr>
        <w:spacing w:line="360" w:lineRule="auto"/>
        <w:ind w:left="714" w:right="-284" w:hanging="357"/>
        <w:outlineLvl w:val="9"/>
      </w:pPr>
      <w:r w:rsidRPr="00A748BB">
        <w:t>Diagramme d’activité</w:t>
      </w:r>
      <w:r w:rsidR="00494D89">
        <w:t> ;</w:t>
      </w:r>
    </w:p>
    <w:p w14:paraId="2E03084A" w14:textId="1E2B23E8" w:rsidR="00C36109" w:rsidRPr="00A748BB" w:rsidRDefault="00962868" w:rsidP="000B244C">
      <w:pPr>
        <w:pStyle w:val="1111Loaten3"/>
        <w:numPr>
          <w:ilvl w:val="0"/>
          <w:numId w:val="11"/>
        </w:numPr>
        <w:spacing w:line="360" w:lineRule="auto"/>
        <w:ind w:left="714" w:right="-284" w:hanging="357"/>
        <w:outlineLvl w:val="9"/>
      </w:pPr>
      <w:r w:rsidRPr="00A748BB">
        <w:t>Diagramme d’</w:t>
      </w:r>
      <w:r w:rsidR="00AA1F51" w:rsidRPr="00A748BB">
        <w:t>é</w:t>
      </w:r>
      <w:r w:rsidRPr="00A748BB">
        <w:t>tat-transition</w:t>
      </w:r>
      <w:r w:rsidR="00462D37">
        <w:t> ;</w:t>
      </w:r>
    </w:p>
    <w:p w14:paraId="53D51D52" w14:textId="7F30C36E" w:rsidR="00962868" w:rsidRPr="00A748BB" w:rsidRDefault="00962868">
      <w:pPr>
        <w:pStyle w:val="1111Loaten3"/>
        <w:numPr>
          <w:ilvl w:val="0"/>
          <w:numId w:val="11"/>
        </w:numPr>
        <w:spacing w:line="360" w:lineRule="auto"/>
        <w:ind w:left="714" w:right="-284" w:hanging="357"/>
        <w:outlineLvl w:val="9"/>
      </w:pPr>
      <w:r w:rsidRPr="00A748BB">
        <w:t>Diagramme de séquence</w:t>
      </w:r>
      <w:r w:rsidR="00462D37">
        <w:t> ;</w:t>
      </w:r>
    </w:p>
    <w:p w14:paraId="0FBEEC1D" w14:textId="4A9279CF" w:rsidR="00962868" w:rsidRPr="00A748BB" w:rsidRDefault="00962868">
      <w:pPr>
        <w:pStyle w:val="1111Loaten3"/>
        <w:numPr>
          <w:ilvl w:val="0"/>
          <w:numId w:val="11"/>
        </w:numPr>
        <w:spacing w:line="360" w:lineRule="auto"/>
        <w:ind w:left="714" w:right="-284" w:hanging="357"/>
        <w:outlineLvl w:val="9"/>
      </w:pPr>
      <w:r w:rsidRPr="00A748BB">
        <w:t>Diagramme d’interaction</w:t>
      </w:r>
      <w:r w:rsidR="00462D37">
        <w:t> ;</w:t>
      </w:r>
    </w:p>
    <w:p w14:paraId="3A6F00EB" w14:textId="27350C22" w:rsidR="00C36109" w:rsidRPr="00E04AF0" w:rsidRDefault="00962868" w:rsidP="00E04AF0">
      <w:pPr>
        <w:pStyle w:val="1111Loaten3"/>
        <w:numPr>
          <w:ilvl w:val="0"/>
          <w:numId w:val="11"/>
        </w:numPr>
        <w:spacing w:line="360" w:lineRule="auto"/>
        <w:ind w:left="714" w:right="-284" w:hanging="357"/>
        <w:outlineLvl w:val="9"/>
      </w:pPr>
      <w:r w:rsidRPr="00A748BB">
        <w:t>Diagramme de communication</w:t>
      </w:r>
      <w:r w:rsidR="00462D37">
        <w:t> ;</w:t>
      </w:r>
    </w:p>
    <w:p w14:paraId="3D4ED532" w14:textId="2F475385" w:rsidR="00C36109" w:rsidRPr="00E04AF0" w:rsidRDefault="00962868" w:rsidP="00E04AF0">
      <w:pPr>
        <w:pStyle w:val="1111Loaten3"/>
        <w:numPr>
          <w:ilvl w:val="0"/>
          <w:numId w:val="11"/>
        </w:numPr>
        <w:spacing w:line="360" w:lineRule="auto"/>
        <w:ind w:left="714" w:right="-284" w:hanging="357"/>
        <w:outlineLvl w:val="9"/>
      </w:pPr>
      <w:r w:rsidRPr="00A748BB">
        <w:t>Diagramme de temps</w:t>
      </w:r>
      <w:r w:rsidR="00462D37">
        <w:t> ;</w:t>
      </w:r>
    </w:p>
    <w:p w14:paraId="4B297D3C" w14:textId="3DD053A7" w:rsidR="00CB4644" w:rsidRPr="00A748BB" w:rsidRDefault="00CB4644" w:rsidP="00955966">
      <w:pPr>
        <w:pStyle w:val="11Loaten1"/>
        <w:spacing w:line="360" w:lineRule="auto"/>
      </w:pPr>
      <w:bookmarkStart w:id="50" w:name="_Toc212720977"/>
      <w:r w:rsidRPr="00A748BB">
        <w:lastRenderedPageBreak/>
        <w:t>Conception du projet</w:t>
      </w:r>
      <w:bookmarkEnd w:id="50"/>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51" w:name="_Toc212720978"/>
      <w:r w:rsidRPr="00A748BB">
        <w:t>Diagrammes de cas d’utilisation</w:t>
      </w:r>
      <w:bookmarkEnd w:id="51"/>
    </w:p>
    <w:p w14:paraId="6F2EC847" w14:textId="2765F4B4" w:rsidR="00157A79" w:rsidRPr="00A748BB" w:rsidRDefault="007B459D" w:rsidP="000C5576">
      <w:pPr>
        <w:pStyle w:val="111Loaten2"/>
        <w:numPr>
          <w:ilvl w:val="0"/>
          <w:numId w:val="0"/>
        </w:numPr>
        <w:spacing w:line="360" w:lineRule="auto"/>
        <w:ind w:right="-284" w:firstLine="709"/>
        <w:outlineLvl w:val="9"/>
        <w:rPr>
          <w:b w:val="0"/>
          <w:bCs/>
          <w:i w:val="0"/>
          <w:iCs/>
        </w:rPr>
      </w:pPr>
      <w:r w:rsidRPr="00A748BB">
        <w:rPr>
          <w:b w:val="0"/>
          <w:bCs/>
          <w:i w:val="0"/>
          <w:iCs/>
        </w:rPr>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r w:rsidR="000C5576">
        <w:rPr>
          <w:b w:val="0"/>
          <w:bCs/>
          <w:i w:val="0"/>
          <w:iCs/>
        </w:rPr>
        <w:t xml:space="preserve"> </w:t>
      </w:r>
      <w:r w:rsidR="00157A79" w:rsidRPr="00A748BB">
        <w:rPr>
          <w:b w:val="0"/>
          <w:bCs/>
          <w:i w:val="0"/>
          <w:iCs/>
        </w:rPr>
        <w:t xml:space="preserve">Notre diagramme de cas d’utilisation est </w:t>
      </w:r>
      <w:r w:rsidR="00295F20" w:rsidRPr="00A748BB">
        <w:rPr>
          <w:b w:val="0"/>
          <w:bCs/>
          <w:i w:val="0"/>
          <w:iCs/>
        </w:rPr>
        <w:t>représenté</w:t>
      </w:r>
      <w:r w:rsidR="00157A79"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7A025636">
            <wp:extent cx="7994740" cy="6043093"/>
            <wp:effectExtent l="4445"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153870" cy="6163377"/>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52" w:name="_Toc212721150"/>
      <w:r w:rsidRPr="00A748BB">
        <w:rPr>
          <w:szCs w:val="24"/>
        </w:rPr>
        <w:t>Diagramme de cas d’utilisation</w:t>
      </w:r>
      <w:r w:rsidR="00A02F4A" w:rsidRPr="00A748BB">
        <w:rPr>
          <w:szCs w:val="24"/>
        </w:rPr>
        <w:t xml:space="preserve"> de UniSphere</w:t>
      </w:r>
      <w:bookmarkEnd w:id="52"/>
    </w:p>
    <w:p w14:paraId="1B46851A" w14:textId="3C91F1F1" w:rsidR="00B56C51" w:rsidRPr="00A748BB" w:rsidRDefault="00D03986" w:rsidP="00B56C51">
      <w:pPr>
        <w:pStyle w:val="111Loaten2"/>
        <w:spacing w:line="360" w:lineRule="auto"/>
      </w:pPr>
      <w:bookmarkStart w:id="53" w:name="_Toc212720979"/>
      <w:r w:rsidRPr="00A748BB">
        <w:lastRenderedPageBreak/>
        <w:t>Description textuelle</w:t>
      </w:r>
      <w:bookmarkEnd w:id="53"/>
    </w:p>
    <w:p w14:paraId="6CEA4163" w14:textId="25C9EA5B" w:rsidR="00530AAA" w:rsidRPr="00A748BB" w:rsidRDefault="00A92C03" w:rsidP="00B14156">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436191E9" w14:textId="710FC0FE" w:rsidR="00FF2C6E" w:rsidRPr="00A748BB" w:rsidRDefault="00010A02" w:rsidP="00FF2C6E">
      <w:pPr>
        <w:pStyle w:val="1111Loaten3"/>
      </w:pPr>
      <w:r>
        <w:t>Cas d’utilisation</w:t>
      </w:r>
      <w:r w:rsidR="00FF2C6E" w:rsidRPr="00A748BB">
        <w:t xml:space="preserve"> « S’authentifier »</w:t>
      </w:r>
    </w:p>
    <w:p w14:paraId="05C8EB69" w14:textId="55C586C7" w:rsidR="003A5324" w:rsidRPr="00A748BB" w:rsidRDefault="00C708F9">
      <w:pPr>
        <w:pStyle w:val="1111Loaten3"/>
        <w:numPr>
          <w:ilvl w:val="0"/>
          <w:numId w:val="30"/>
        </w:numPr>
        <w:ind w:right="-284"/>
        <w:outlineLvl w:val="9"/>
      </w:pPr>
      <w:r w:rsidRPr="00A748BB">
        <w:t>Information</w:t>
      </w:r>
    </w:p>
    <w:p w14:paraId="332AF8DE" w14:textId="7965B9B9" w:rsidR="002874A4" w:rsidRPr="00A748BB" w:rsidRDefault="00C708F9">
      <w:pPr>
        <w:pStyle w:val="1111Loaten3"/>
        <w:numPr>
          <w:ilvl w:val="0"/>
          <w:numId w:val="11"/>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pPr>
        <w:pStyle w:val="1111Loaten3"/>
        <w:numPr>
          <w:ilvl w:val="0"/>
          <w:numId w:val="11"/>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pPr>
        <w:pStyle w:val="1111Loaten3"/>
        <w:numPr>
          <w:ilvl w:val="0"/>
          <w:numId w:val="11"/>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pPr>
        <w:pStyle w:val="1111Loaten3"/>
        <w:numPr>
          <w:ilvl w:val="0"/>
          <w:numId w:val="30"/>
        </w:numPr>
        <w:ind w:right="-284"/>
        <w:outlineLvl w:val="9"/>
      </w:pPr>
      <w:r w:rsidRPr="00A748BB">
        <w:t>Scénario nominal</w:t>
      </w:r>
    </w:p>
    <w:p w14:paraId="53FD0614" w14:textId="0539FE5D" w:rsidR="00AA5732" w:rsidRPr="00A748BB" w:rsidRDefault="002E0BC9" w:rsidP="00B840D5">
      <w:pPr>
        <w:pStyle w:val="Tabilao"/>
      </w:pPr>
      <w:bookmarkStart w:id="54" w:name="_Toc212721069"/>
      <w:r w:rsidRPr="00A748BB">
        <w:t>S’authentifier (1)</w:t>
      </w:r>
      <w:bookmarkEnd w:id="54"/>
    </w:p>
    <w:tbl>
      <w:tblPr>
        <w:tblStyle w:val="Grilledutableau"/>
        <w:tblW w:w="9094" w:type="dxa"/>
        <w:tblLook w:val="04A0" w:firstRow="1" w:lastRow="0" w:firstColumn="1" w:lastColumn="0" w:noHBand="0" w:noVBand="1"/>
      </w:tblPr>
      <w:tblGrid>
        <w:gridCol w:w="1020"/>
        <w:gridCol w:w="8074"/>
      </w:tblGrid>
      <w:tr w:rsidR="008B6A86" w:rsidRPr="00BF499C" w14:paraId="3191EE9C" w14:textId="77777777" w:rsidTr="00DC6F22">
        <w:trPr>
          <w:trHeight w:val="831"/>
        </w:trPr>
        <w:tc>
          <w:tcPr>
            <w:tcW w:w="1020" w:type="dxa"/>
          </w:tcPr>
          <w:p w14:paraId="0FD0FB3E" w14:textId="77777777" w:rsidR="008B6A86" w:rsidRPr="00BF499C" w:rsidRDefault="008B6A86" w:rsidP="00DC6F22">
            <w:pPr>
              <w:rPr>
                <w:b/>
                <w:bCs/>
              </w:rPr>
            </w:pPr>
            <w:r w:rsidRPr="00BF499C">
              <w:rPr>
                <w:b/>
                <w:bCs/>
              </w:rPr>
              <w:t>N°</w:t>
            </w:r>
          </w:p>
        </w:tc>
        <w:tc>
          <w:tcPr>
            <w:tcW w:w="8074" w:type="dxa"/>
          </w:tcPr>
          <w:p w14:paraId="5F433D42" w14:textId="77777777" w:rsidR="008B6A86" w:rsidRPr="00BF499C" w:rsidRDefault="008B6A86" w:rsidP="00DC6F22">
            <w:pPr>
              <w:rPr>
                <w:b/>
                <w:bCs/>
              </w:rPr>
            </w:pPr>
            <w:r w:rsidRPr="00BF499C">
              <w:rPr>
                <w:b/>
                <w:bCs/>
              </w:rPr>
              <w:t>Action</w:t>
            </w:r>
          </w:p>
        </w:tc>
      </w:tr>
      <w:tr w:rsidR="008B6A86" w14:paraId="2B9D9AC5" w14:textId="77777777" w:rsidTr="00DC6F22">
        <w:trPr>
          <w:trHeight w:val="454"/>
        </w:trPr>
        <w:tc>
          <w:tcPr>
            <w:tcW w:w="1020" w:type="dxa"/>
          </w:tcPr>
          <w:p w14:paraId="467BA426" w14:textId="77777777" w:rsidR="008B6A86" w:rsidRDefault="008B6A86" w:rsidP="00DC6F22">
            <w:r>
              <w:t>1</w:t>
            </w:r>
          </w:p>
        </w:tc>
        <w:tc>
          <w:tcPr>
            <w:tcW w:w="8074" w:type="dxa"/>
          </w:tcPr>
          <w:p w14:paraId="1055189B" w14:textId="77777777" w:rsidR="008B6A86" w:rsidRDefault="008B6A86" w:rsidP="00DC6F22">
            <w:r>
              <w:t>Accéder à la plateforme</w:t>
            </w:r>
          </w:p>
        </w:tc>
      </w:tr>
      <w:tr w:rsidR="008B6A86" w14:paraId="059F72B9" w14:textId="77777777" w:rsidTr="00DC6F22">
        <w:trPr>
          <w:trHeight w:val="454"/>
        </w:trPr>
        <w:tc>
          <w:tcPr>
            <w:tcW w:w="1020" w:type="dxa"/>
          </w:tcPr>
          <w:p w14:paraId="584754B3" w14:textId="77777777" w:rsidR="008B6A86" w:rsidRDefault="008B6A86" w:rsidP="00DC6F22">
            <w:r>
              <w:t>2</w:t>
            </w:r>
          </w:p>
        </w:tc>
        <w:tc>
          <w:tcPr>
            <w:tcW w:w="8074" w:type="dxa"/>
          </w:tcPr>
          <w:p w14:paraId="43894EC3" w14:textId="77777777" w:rsidR="008B6A86" w:rsidRDefault="008B6A86" w:rsidP="00DC6F22">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r>
              <w:t>3</w:t>
            </w:r>
          </w:p>
        </w:tc>
        <w:tc>
          <w:tcPr>
            <w:tcW w:w="8074" w:type="dxa"/>
          </w:tcPr>
          <w:p w14:paraId="28F3A0D7" w14:textId="77777777" w:rsidR="008B6A86" w:rsidRDefault="008B6A86" w:rsidP="00DC6F22">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r>
              <w:t>4</w:t>
            </w:r>
          </w:p>
        </w:tc>
        <w:tc>
          <w:tcPr>
            <w:tcW w:w="8074" w:type="dxa"/>
          </w:tcPr>
          <w:p w14:paraId="5C9AAB8D" w14:textId="77777777" w:rsidR="008B6A86" w:rsidRDefault="008B6A86" w:rsidP="00DC6F22">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r>
              <w:t>5</w:t>
            </w:r>
          </w:p>
        </w:tc>
        <w:tc>
          <w:tcPr>
            <w:tcW w:w="8074" w:type="dxa"/>
          </w:tcPr>
          <w:p w14:paraId="2EBCB2C4" w14:textId="77777777" w:rsidR="008B6A86" w:rsidRDefault="008B6A86" w:rsidP="00DC6F22">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r>
              <w:t>6</w:t>
            </w:r>
          </w:p>
        </w:tc>
        <w:tc>
          <w:tcPr>
            <w:tcW w:w="8074" w:type="dxa"/>
          </w:tcPr>
          <w:p w14:paraId="686E4B29" w14:textId="77777777" w:rsidR="008B6A86" w:rsidRDefault="008B6A86" w:rsidP="00DC6F22">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r>
              <w:t>7</w:t>
            </w:r>
          </w:p>
        </w:tc>
        <w:tc>
          <w:tcPr>
            <w:tcW w:w="8074" w:type="dxa"/>
          </w:tcPr>
          <w:p w14:paraId="694D285A" w14:textId="77777777" w:rsidR="008B6A86" w:rsidRDefault="008B6A86" w:rsidP="00DC6F22">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pPr>
        <w:pStyle w:val="1111Loaten3"/>
        <w:numPr>
          <w:ilvl w:val="0"/>
          <w:numId w:val="30"/>
        </w:numPr>
        <w:ind w:right="-284"/>
        <w:outlineLvl w:val="9"/>
      </w:pPr>
      <w:r w:rsidRPr="00A748BB">
        <w:t>Scénario alternatif</w:t>
      </w:r>
    </w:p>
    <w:p w14:paraId="08655857" w14:textId="0FFB66D9" w:rsidR="00F435CF" w:rsidRPr="00A748BB" w:rsidRDefault="00F435CF" w:rsidP="00B840D5">
      <w:pPr>
        <w:pStyle w:val="Tabilao"/>
      </w:pPr>
      <w:bookmarkStart w:id="55" w:name="_Toc212721070"/>
      <w:r w:rsidRPr="00A748BB">
        <w:t>S’authentifier (2)</w:t>
      </w:r>
      <w:bookmarkEnd w:id="55"/>
    </w:p>
    <w:tbl>
      <w:tblPr>
        <w:tblStyle w:val="Grilledutableau"/>
        <w:tblW w:w="9094" w:type="dxa"/>
        <w:tblLook w:val="04A0" w:firstRow="1" w:lastRow="0" w:firstColumn="1" w:lastColumn="0" w:noHBand="0" w:noVBand="1"/>
      </w:tblPr>
      <w:tblGrid>
        <w:gridCol w:w="1020"/>
        <w:gridCol w:w="8074"/>
      </w:tblGrid>
      <w:tr w:rsidR="008B6A86" w:rsidRPr="00B63EB2" w14:paraId="5918BA73" w14:textId="77777777" w:rsidTr="00DC6F22">
        <w:trPr>
          <w:trHeight w:val="454"/>
        </w:trPr>
        <w:tc>
          <w:tcPr>
            <w:tcW w:w="1020" w:type="dxa"/>
          </w:tcPr>
          <w:p w14:paraId="6F9D1A6E" w14:textId="77777777" w:rsidR="008B6A86" w:rsidRPr="00B63EB2" w:rsidRDefault="008B6A86" w:rsidP="00DC6F22">
            <w:pPr>
              <w:rPr>
                <w:b/>
                <w:bCs/>
              </w:rPr>
            </w:pPr>
            <w:r w:rsidRPr="00B63EB2">
              <w:rPr>
                <w:b/>
                <w:bCs/>
              </w:rPr>
              <w:t>N°</w:t>
            </w:r>
          </w:p>
        </w:tc>
        <w:tc>
          <w:tcPr>
            <w:tcW w:w="8074" w:type="dxa"/>
          </w:tcPr>
          <w:p w14:paraId="790BE9E4" w14:textId="77777777" w:rsidR="008B6A86" w:rsidRPr="00B63EB2" w:rsidRDefault="008B6A86" w:rsidP="00DC6F22">
            <w:pPr>
              <w:rPr>
                <w:b/>
                <w:bCs/>
              </w:rPr>
            </w:pPr>
            <w:r w:rsidRPr="00B63EB2">
              <w:rPr>
                <w:b/>
                <w:bCs/>
              </w:rPr>
              <w:t>Action</w:t>
            </w:r>
          </w:p>
        </w:tc>
      </w:tr>
      <w:tr w:rsidR="008B6A86" w14:paraId="0533BB41" w14:textId="77777777" w:rsidTr="00DC6F22">
        <w:trPr>
          <w:trHeight w:val="454"/>
        </w:trPr>
        <w:tc>
          <w:tcPr>
            <w:tcW w:w="1020" w:type="dxa"/>
          </w:tcPr>
          <w:p w14:paraId="24B5B9E7" w14:textId="77777777" w:rsidR="008B6A86" w:rsidRDefault="008B6A86" w:rsidP="00DC6F22">
            <w:r>
              <w:t>6</w:t>
            </w:r>
          </w:p>
        </w:tc>
        <w:tc>
          <w:tcPr>
            <w:tcW w:w="8074" w:type="dxa"/>
          </w:tcPr>
          <w:p w14:paraId="6AA98A83" w14:textId="77777777" w:rsidR="008B6A86" w:rsidRDefault="008B6A86" w:rsidP="00DC6F22">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r>
              <w:t>6.1</w:t>
            </w:r>
          </w:p>
        </w:tc>
        <w:tc>
          <w:tcPr>
            <w:tcW w:w="8074" w:type="dxa"/>
          </w:tcPr>
          <w:p w14:paraId="131FFEBA" w14:textId="77777777" w:rsidR="008B6A86" w:rsidRDefault="008B6A86" w:rsidP="00DC6F22">
            <w:r>
              <w:t>La plateforme affiche un message d’erreur et attend que l’acteur saisisse à nouveau les informations demandées. Reprise au point 5</w:t>
            </w:r>
          </w:p>
        </w:tc>
      </w:tr>
    </w:tbl>
    <w:p w14:paraId="48BBC569" w14:textId="6CA67588" w:rsidR="002B4F30" w:rsidRDefault="002B4F30" w:rsidP="00C65010">
      <w:pPr>
        <w:pStyle w:val="1111Loaten3"/>
        <w:numPr>
          <w:ilvl w:val="0"/>
          <w:numId w:val="0"/>
        </w:numPr>
        <w:ind w:right="-284"/>
        <w:outlineLvl w:val="9"/>
      </w:pPr>
    </w:p>
    <w:p w14:paraId="2393801C" w14:textId="64AF9B2E" w:rsidR="00BF499C" w:rsidRPr="002B4F30" w:rsidRDefault="002B4F30" w:rsidP="002B4F30">
      <w:pPr>
        <w:ind w:left="578" w:hanging="578"/>
        <w:rPr>
          <w:rFonts w:eastAsia="Calibri"/>
          <w:color w:val="auto"/>
        </w:rPr>
      </w:pPr>
      <w:r>
        <w:br w:type="page"/>
      </w:r>
    </w:p>
    <w:p w14:paraId="322606FF" w14:textId="0E013207" w:rsidR="00C96C1D" w:rsidRPr="00A748BB" w:rsidRDefault="004E2BBA" w:rsidP="00BF499C">
      <w:pPr>
        <w:pStyle w:val="1111Loaten3"/>
      </w:pPr>
      <w:r>
        <w:lastRenderedPageBreak/>
        <w:t>Cas d’utilisation</w:t>
      </w:r>
      <w:r w:rsidR="00B676DC">
        <w:t xml:space="preserve"> </w:t>
      </w:r>
      <w:r w:rsidR="00295F20" w:rsidRPr="00A748BB">
        <w:t>« Créer un Compte »</w:t>
      </w:r>
    </w:p>
    <w:p w14:paraId="79010800" w14:textId="20E420D4" w:rsidR="00FC57A8" w:rsidRDefault="00D966FF">
      <w:pPr>
        <w:pStyle w:val="1111Loaten3"/>
        <w:numPr>
          <w:ilvl w:val="0"/>
          <w:numId w:val="32"/>
        </w:numPr>
        <w:ind w:right="-284"/>
        <w:outlineLvl w:val="9"/>
      </w:pPr>
      <w:r w:rsidRPr="00A748BB">
        <w:t>Information</w:t>
      </w:r>
    </w:p>
    <w:p w14:paraId="57D99C07" w14:textId="75201F54" w:rsidR="00934419" w:rsidRDefault="00934419">
      <w:pPr>
        <w:pStyle w:val="1111Loaten3"/>
        <w:numPr>
          <w:ilvl w:val="0"/>
          <w:numId w:val="11"/>
        </w:numPr>
        <w:ind w:right="-284"/>
        <w:outlineLvl w:val="9"/>
      </w:pPr>
      <w:r>
        <w:t>Nom</w:t>
      </w:r>
      <w:r w:rsidR="00BE49BA">
        <w:t xml:space="preserve"> : créer</w:t>
      </w:r>
      <w:r>
        <w:t xml:space="preserve"> un compte</w:t>
      </w:r>
    </w:p>
    <w:p w14:paraId="0E3488AE" w14:textId="6D03EE56" w:rsidR="00934419" w:rsidRDefault="00934419">
      <w:pPr>
        <w:pStyle w:val="1111Loaten3"/>
        <w:numPr>
          <w:ilvl w:val="0"/>
          <w:numId w:val="11"/>
        </w:numPr>
        <w:ind w:right="-284"/>
        <w:outlineLvl w:val="9"/>
      </w:pPr>
      <w:r>
        <w:t>Acteur</w:t>
      </w:r>
      <w:r w:rsidR="00BE49BA">
        <w:t xml:space="preserve"> : visiteur</w:t>
      </w:r>
    </w:p>
    <w:p w14:paraId="41692166" w14:textId="5910C0B4" w:rsidR="00934419" w:rsidRPr="00A748BB" w:rsidRDefault="00934419">
      <w:pPr>
        <w:pStyle w:val="1111Loaten3"/>
        <w:numPr>
          <w:ilvl w:val="0"/>
          <w:numId w:val="11"/>
        </w:numPr>
        <w:ind w:right="-284"/>
        <w:outlineLvl w:val="9"/>
      </w:pPr>
      <w:r>
        <w:t>Précondition</w:t>
      </w:r>
      <w:r w:rsidR="00B55120">
        <w:t xml:space="preserve"> : </w:t>
      </w:r>
      <w:r w:rsidR="00583322">
        <w:t>accès à l’internet, plateforme active</w:t>
      </w:r>
    </w:p>
    <w:p w14:paraId="24A44D05" w14:textId="19A786CC" w:rsidR="00901186" w:rsidRDefault="00901186">
      <w:pPr>
        <w:pStyle w:val="1111Loaten3"/>
        <w:numPr>
          <w:ilvl w:val="0"/>
          <w:numId w:val="32"/>
        </w:numPr>
        <w:ind w:right="-284"/>
        <w:outlineLvl w:val="9"/>
      </w:pPr>
      <w:r w:rsidRPr="00A748BB">
        <w:t>Scénario nominal</w:t>
      </w:r>
    </w:p>
    <w:p w14:paraId="570415C9" w14:textId="01F1422E" w:rsidR="00BE49BA" w:rsidRDefault="008F2426" w:rsidP="00B840D5">
      <w:pPr>
        <w:pStyle w:val="Tabilao"/>
      </w:pPr>
      <w:bookmarkStart w:id="56" w:name="_Toc212721071"/>
      <w:r>
        <w:t>Créer un compte (1)</w:t>
      </w:r>
      <w:bookmarkEnd w:id="56"/>
    </w:p>
    <w:tbl>
      <w:tblPr>
        <w:tblStyle w:val="Grilledutableau"/>
        <w:tblW w:w="9094" w:type="dxa"/>
        <w:tblLook w:val="04A0" w:firstRow="1" w:lastRow="0" w:firstColumn="1" w:lastColumn="0" w:noHBand="0" w:noVBand="1"/>
      </w:tblPr>
      <w:tblGrid>
        <w:gridCol w:w="1020"/>
        <w:gridCol w:w="8074"/>
      </w:tblGrid>
      <w:tr w:rsidR="005D28CC" w:rsidRPr="00B63EB2" w14:paraId="02EE8F5D" w14:textId="77777777" w:rsidTr="00DC6F22">
        <w:trPr>
          <w:trHeight w:val="454"/>
        </w:trPr>
        <w:tc>
          <w:tcPr>
            <w:tcW w:w="1020" w:type="dxa"/>
          </w:tcPr>
          <w:p w14:paraId="694A3A6C" w14:textId="77777777" w:rsidR="005D28CC" w:rsidRPr="00B63EB2" w:rsidRDefault="005D28CC" w:rsidP="00DC6F22">
            <w:pPr>
              <w:rPr>
                <w:b/>
                <w:bCs/>
              </w:rPr>
            </w:pPr>
            <w:r w:rsidRPr="00B63EB2">
              <w:rPr>
                <w:b/>
                <w:bCs/>
              </w:rPr>
              <w:t>N°</w:t>
            </w:r>
          </w:p>
        </w:tc>
        <w:tc>
          <w:tcPr>
            <w:tcW w:w="8074" w:type="dxa"/>
          </w:tcPr>
          <w:p w14:paraId="5FB020FE" w14:textId="77777777" w:rsidR="005D28CC" w:rsidRPr="00B63EB2" w:rsidRDefault="005D28CC" w:rsidP="00DC6F22">
            <w:pPr>
              <w:rPr>
                <w:b/>
                <w:bCs/>
              </w:rPr>
            </w:pPr>
            <w:r w:rsidRPr="00B63EB2">
              <w:rPr>
                <w:b/>
                <w:bCs/>
              </w:rPr>
              <w:t>Action</w:t>
            </w:r>
          </w:p>
        </w:tc>
      </w:tr>
      <w:tr w:rsidR="005D28CC" w14:paraId="59819B5D" w14:textId="77777777" w:rsidTr="00DC6F22">
        <w:trPr>
          <w:trHeight w:val="454"/>
        </w:trPr>
        <w:tc>
          <w:tcPr>
            <w:tcW w:w="1020" w:type="dxa"/>
          </w:tcPr>
          <w:p w14:paraId="14FE8328" w14:textId="77777777" w:rsidR="005D28CC" w:rsidRDefault="005D28CC" w:rsidP="00DC6F22">
            <w:r>
              <w:t>1</w:t>
            </w:r>
          </w:p>
        </w:tc>
        <w:tc>
          <w:tcPr>
            <w:tcW w:w="8074" w:type="dxa"/>
          </w:tcPr>
          <w:p w14:paraId="02FA5AFF" w14:textId="77777777" w:rsidR="005D28CC" w:rsidRDefault="005D28CC" w:rsidP="00DC6F22">
            <w:r>
              <w:t>Accéder à la plateforme</w:t>
            </w:r>
          </w:p>
        </w:tc>
      </w:tr>
      <w:tr w:rsidR="005D28CC" w14:paraId="420A4670" w14:textId="77777777" w:rsidTr="00DC6F22">
        <w:trPr>
          <w:trHeight w:val="454"/>
        </w:trPr>
        <w:tc>
          <w:tcPr>
            <w:tcW w:w="1020" w:type="dxa"/>
          </w:tcPr>
          <w:p w14:paraId="5C321780" w14:textId="77777777" w:rsidR="005D28CC" w:rsidRDefault="005D28CC" w:rsidP="00DC6F22">
            <w:r>
              <w:t>2</w:t>
            </w:r>
          </w:p>
        </w:tc>
        <w:tc>
          <w:tcPr>
            <w:tcW w:w="8074" w:type="dxa"/>
          </w:tcPr>
          <w:p w14:paraId="08BC7CBE" w14:textId="77777777" w:rsidR="005D28CC" w:rsidRDefault="005D28CC" w:rsidP="00DC6F22">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r>
              <w:t>3</w:t>
            </w:r>
          </w:p>
        </w:tc>
        <w:tc>
          <w:tcPr>
            <w:tcW w:w="8074" w:type="dxa"/>
          </w:tcPr>
          <w:p w14:paraId="023A590B" w14:textId="77777777" w:rsidR="005D28CC" w:rsidRDefault="005D28CC" w:rsidP="00DC6F22">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r>
              <w:t>4</w:t>
            </w:r>
          </w:p>
        </w:tc>
        <w:tc>
          <w:tcPr>
            <w:tcW w:w="8074" w:type="dxa"/>
          </w:tcPr>
          <w:p w14:paraId="039CF71C" w14:textId="77777777" w:rsidR="005D28CC" w:rsidRDefault="005D28CC" w:rsidP="00DC6F22">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r>
              <w:t>5</w:t>
            </w:r>
          </w:p>
        </w:tc>
        <w:tc>
          <w:tcPr>
            <w:tcW w:w="8074" w:type="dxa"/>
          </w:tcPr>
          <w:p w14:paraId="62A77191" w14:textId="77777777" w:rsidR="005D28CC" w:rsidRDefault="005D28CC" w:rsidP="00DC6F22">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r>
              <w:t>6</w:t>
            </w:r>
          </w:p>
        </w:tc>
        <w:tc>
          <w:tcPr>
            <w:tcW w:w="8074" w:type="dxa"/>
          </w:tcPr>
          <w:p w14:paraId="057C8249" w14:textId="77777777" w:rsidR="005D28CC" w:rsidRDefault="005D28CC" w:rsidP="00DC6F22">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r>
              <w:t>7</w:t>
            </w:r>
          </w:p>
        </w:tc>
        <w:tc>
          <w:tcPr>
            <w:tcW w:w="8074" w:type="dxa"/>
          </w:tcPr>
          <w:p w14:paraId="690AB0FA" w14:textId="77777777" w:rsidR="005D28CC" w:rsidRDefault="005D28CC" w:rsidP="00DC6F22">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pPr>
        <w:pStyle w:val="1111Loaten3"/>
        <w:numPr>
          <w:ilvl w:val="0"/>
          <w:numId w:val="32"/>
        </w:numPr>
        <w:ind w:right="-284"/>
        <w:outlineLvl w:val="9"/>
      </w:pPr>
      <w:r w:rsidRPr="00A748BB">
        <w:t>Scénario alternatif</w:t>
      </w:r>
    </w:p>
    <w:p w14:paraId="3118DCEB" w14:textId="30EC30A6" w:rsidR="00BE49BA" w:rsidRDefault="008F2426" w:rsidP="00B840D5">
      <w:pPr>
        <w:pStyle w:val="Tabilao"/>
      </w:pPr>
      <w:bookmarkStart w:id="57" w:name="_Toc212721072"/>
      <w:r>
        <w:t>Créer un compte (2)</w:t>
      </w:r>
      <w:bookmarkEnd w:id="57"/>
    </w:p>
    <w:tbl>
      <w:tblPr>
        <w:tblStyle w:val="Grilledutableau"/>
        <w:tblW w:w="9094" w:type="dxa"/>
        <w:tblLook w:val="04A0" w:firstRow="1" w:lastRow="0" w:firstColumn="1" w:lastColumn="0" w:noHBand="0" w:noVBand="1"/>
      </w:tblPr>
      <w:tblGrid>
        <w:gridCol w:w="1020"/>
        <w:gridCol w:w="8074"/>
      </w:tblGrid>
      <w:tr w:rsidR="005D28CC" w:rsidRPr="00B63EB2" w14:paraId="1AA76FD2" w14:textId="77777777" w:rsidTr="00DC6F22">
        <w:trPr>
          <w:trHeight w:val="454"/>
        </w:trPr>
        <w:tc>
          <w:tcPr>
            <w:tcW w:w="1020" w:type="dxa"/>
          </w:tcPr>
          <w:p w14:paraId="4FA408D0" w14:textId="77777777" w:rsidR="005D28CC" w:rsidRPr="00B63EB2" w:rsidRDefault="005D28CC" w:rsidP="00DC6F22">
            <w:pPr>
              <w:rPr>
                <w:b/>
                <w:bCs/>
              </w:rPr>
            </w:pPr>
            <w:r w:rsidRPr="00B63EB2">
              <w:rPr>
                <w:b/>
                <w:bCs/>
              </w:rPr>
              <w:t>N°</w:t>
            </w:r>
          </w:p>
        </w:tc>
        <w:tc>
          <w:tcPr>
            <w:tcW w:w="8074" w:type="dxa"/>
          </w:tcPr>
          <w:p w14:paraId="62F2E0D0" w14:textId="77777777" w:rsidR="005D28CC" w:rsidRPr="00B63EB2" w:rsidRDefault="005D28CC" w:rsidP="00DC6F22">
            <w:pPr>
              <w:rPr>
                <w:b/>
                <w:bCs/>
              </w:rPr>
            </w:pPr>
            <w:r w:rsidRPr="00B63EB2">
              <w:rPr>
                <w:b/>
                <w:bCs/>
              </w:rPr>
              <w:t>Action</w:t>
            </w:r>
          </w:p>
        </w:tc>
      </w:tr>
      <w:tr w:rsidR="005D28CC" w14:paraId="54FF3ACC" w14:textId="77777777" w:rsidTr="00DC6F22">
        <w:trPr>
          <w:trHeight w:val="454"/>
        </w:trPr>
        <w:tc>
          <w:tcPr>
            <w:tcW w:w="1020" w:type="dxa"/>
          </w:tcPr>
          <w:p w14:paraId="2479801E" w14:textId="77777777" w:rsidR="005D28CC" w:rsidRDefault="005D28CC" w:rsidP="00DC6F22">
            <w:r>
              <w:t>6</w:t>
            </w:r>
          </w:p>
        </w:tc>
        <w:tc>
          <w:tcPr>
            <w:tcW w:w="8074" w:type="dxa"/>
          </w:tcPr>
          <w:p w14:paraId="6434B48C" w14:textId="77777777" w:rsidR="005D28CC" w:rsidRDefault="005D28CC" w:rsidP="00DC6F22">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r>
              <w:t>6.1</w:t>
            </w:r>
          </w:p>
        </w:tc>
        <w:tc>
          <w:tcPr>
            <w:tcW w:w="8074" w:type="dxa"/>
          </w:tcPr>
          <w:p w14:paraId="5B54CD5B" w14:textId="77777777" w:rsidR="005D28CC" w:rsidRDefault="005D28CC" w:rsidP="00DC6F22">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123E1231" w:rsidR="00295F20" w:rsidRPr="00A748BB" w:rsidRDefault="004E2BBA" w:rsidP="00FF2C6E">
      <w:pPr>
        <w:pStyle w:val="1111Loaten3"/>
      </w:pPr>
      <w:r>
        <w:t>Cas d’utilisation</w:t>
      </w:r>
      <w:r w:rsidR="00295F20" w:rsidRPr="00A748BB">
        <w:t xml:space="preserve"> « Accéder à une messagerie »</w:t>
      </w:r>
    </w:p>
    <w:p w14:paraId="175A333C" w14:textId="2F650A6F" w:rsidR="000B13C4" w:rsidRDefault="00A748BB">
      <w:pPr>
        <w:pStyle w:val="1111Loaten3"/>
        <w:numPr>
          <w:ilvl w:val="0"/>
          <w:numId w:val="33"/>
        </w:numPr>
        <w:ind w:right="-284"/>
        <w:outlineLvl w:val="9"/>
      </w:pPr>
      <w:r w:rsidRPr="00A748BB">
        <w:t>Information</w:t>
      </w:r>
    </w:p>
    <w:p w14:paraId="59445821" w14:textId="497D74F2" w:rsidR="000B13C4" w:rsidRDefault="000B13C4">
      <w:pPr>
        <w:pStyle w:val="1111Loaten3"/>
        <w:numPr>
          <w:ilvl w:val="0"/>
          <w:numId w:val="11"/>
        </w:numPr>
        <w:ind w:right="-284"/>
        <w:outlineLvl w:val="9"/>
      </w:pPr>
      <w:r>
        <w:t>Nom</w:t>
      </w:r>
      <w:r w:rsidR="008B6A86">
        <w:t xml:space="preserve"> : Accéder</w:t>
      </w:r>
      <w:r>
        <w:t xml:space="preserve"> à une messagerie</w:t>
      </w:r>
    </w:p>
    <w:p w14:paraId="28B40275" w14:textId="7E968A50" w:rsidR="000B13C4" w:rsidRDefault="000B13C4">
      <w:pPr>
        <w:pStyle w:val="1111Loaten3"/>
        <w:numPr>
          <w:ilvl w:val="0"/>
          <w:numId w:val="11"/>
        </w:numPr>
        <w:ind w:right="-284"/>
        <w:outlineLvl w:val="9"/>
      </w:pPr>
      <w:r>
        <w:t>Acteur : Etudiants, Enseignants</w:t>
      </w:r>
    </w:p>
    <w:p w14:paraId="1F4D5870" w14:textId="30D25026" w:rsidR="00012C7C" w:rsidRDefault="00012C7C">
      <w:pPr>
        <w:pStyle w:val="1111Loaten3"/>
        <w:numPr>
          <w:ilvl w:val="0"/>
          <w:numId w:val="11"/>
        </w:numPr>
        <w:ind w:right="-284"/>
        <w:outlineLvl w:val="9"/>
      </w:pPr>
      <w:r>
        <w:t>Précondition</w:t>
      </w:r>
      <w:r w:rsidR="007737C8">
        <w:t> :</w:t>
      </w:r>
      <w:r w:rsidR="008164B6">
        <w:t xml:space="preserve"> accès à l’internet, plateforme active, être connecter sur la plateforme</w:t>
      </w:r>
    </w:p>
    <w:p w14:paraId="607E1A68" w14:textId="60C7F5B3" w:rsidR="00B63EB2" w:rsidRPr="00B63EB2" w:rsidRDefault="00B63EB2" w:rsidP="00B63EB2">
      <w:pPr>
        <w:ind w:left="578" w:hanging="578"/>
        <w:rPr>
          <w:rFonts w:eastAsia="Calibri"/>
          <w:color w:val="auto"/>
        </w:rPr>
      </w:pPr>
      <w:r>
        <w:br w:type="page"/>
      </w:r>
    </w:p>
    <w:p w14:paraId="053762B1" w14:textId="331D3B60" w:rsidR="00173D2F" w:rsidRPr="00B63EB2" w:rsidRDefault="00895385" w:rsidP="00C96C1D">
      <w:pPr>
        <w:pStyle w:val="1111Loaten3"/>
        <w:numPr>
          <w:ilvl w:val="0"/>
          <w:numId w:val="33"/>
        </w:numPr>
        <w:ind w:right="-284"/>
        <w:outlineLvl w:val="9"/>
      </w:pPr>
      <w:r w:rsidRPr="00A748BB">
        <w:lastRenderedPageBreak/>
        <w:t>Scénario nominal</w:t>
      </w:r>
    </w:p>
    <w:p w14:paraId="0C17DC64" w14:textId="7071D7D2" w:rsidR="00B71B6B" w:rsidRDefault="000C63D3" w:rsidP="00B840D5">
      <w:pPr>
        <w:pStyle w:val="Tabilao"/>
      </w:pPr>
      <w:bookmarkStart w:id="58" w:name="_Toc212721073"/>
      <w:r>
        <w:t xml:space="preserve">Accéder à une </w:t>
      </w:r>
      <w:r w:rsidR="00B840D5">
        <w:t>messagerie (</w:t>
      </w:r>
      <w:r>
        <w:t>1)</w:t>
      </w:r>
      <w:bookmarkEnd w:id="58"/>
    </w:p>
    <w:tbl>
      <w:tblPr>
        <w:tblStyle w:val="Grilledutableau"/>
        <w:tblW w:w="9094" w:type="dxa"/>
        <w:tblLook w:val="04A0" w:firstRow="1" w:lastRow="0" w:firstColumn="1" w:lastColumn="0" w:noHBand="0" w:noVBand="1"/>
      </w:tblPr>
      <w:tblGrid>
        <w:gridCol w:w="1020"/>
        <w:gridCol w:w="8074"/>
      </w:tblGrid>
      <w:tr w:rsidR="000C5274" w:rsidRPr="00B63EB2" w14:paraId="11960C87" w14:textId="77777777" w:rsidTr="00DC6F22">
        <w:trPr>
          <w:trHeight w:val="454"/>
        </w:trPr>
        <w:tc>
          <w:tcPr>
            <w:tcW w:w="1020" w:type="dxa"/>
          </w:tcPr>
          <w:p w14:paraId="5499BE44" w14:textId="77777777" w:rsidR="000C5274" w:rsidRPr="00B63EB2" w:rsidRDefault="000C5274" w:rsidP="00DC6F22">
            <w:pPr>
              <w:rPr>
                <w:b/>
                <w:bCs/>
              </w:rPr>
            </w:pPr>
            <w:r w:rsidRPr="00B63EB2">
              <w:rPr>
                <w:b/>
                <w:bCs/>
              </w:rPr>
              <w:t>N°</w:t>
            </w:r>
          </w:p>
        </w:tc>
        <w:tc>
          <w:tcPr>
            <w:tcW w:w="8074" w:type="dxa"/>
          </w:tcPr>
          <w:p w14:paraId="292528AC" w14:textId="77777777" w:rsidR="000C5274" w:rsidRPr="00B63EB2" w:rsidRDefault="000C5274" w:rsidP="00DC6F22">
            <w:pPr>
              <w:rPr>
                <w:b/>
                <w:bCs/>
              </w:rPr>
            </w:pPr>
            <w:r w:rsidRPr="00B63EB2">
              <w:rPr>
                <w:b/>
                <w:bCs/>
              </w:rPr>
              <w:t>Action</w:t>
            </w:r>
          </w:p>
        </w:tc>
      </w:tr>
      <w:tr w:rsidR="000C5274" w14:paraId="566DA1FE" w14:textId="77777777" w:rsidTr="00DC6F22">
        <w:trPr>
          <w:trHeight w:val="454"/>
        </w:trPr>
        <w:tc>
          <w:tcPr>
            <w:tcW w:w="1020" w:type="dxa"/>
          </w:tcPr>
          <w:p w14:paraId="446B59CE" w14:textId="77777777" w:rsidR="000C5274" w:rsidRDefault="000C5274" w:rsidP="00DC6F22">
            <w:r>
              <w:t>1</w:t>
            </w:r>
          </w:p>
        </w:tc>
        <w:tc>
          <w:tcPr>
            <w:tcW w:w="8074" w:type="dxa"/>
          </w:tcPr>
          <w:p w14:paraId="6561079B" w14:textId="77777777" w:rsidR="000C5274" w:rsidRDefault="000C5274" w:rsidP="00DC6F22">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r>
              <w:t>2</w:t>
            </w:r>
          </w:p>
        </w:tc>
        <w:tc>
          <w:tcPr>
            <w:tcW w:w="8074" w:type="dxa"/>
          </w:tcPr>
          <w:p w14:paraId="7A33478D" w14:textId="77777777" w:rsidR="000C5274" w:rsidRDefault="000C5274" w:rsidP="00DC6F22">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r>
              <w:t>3</w:t>
            </w:r>
          </w:p>
        </w:tc>
        <w:tc>
          <w:tcPr>
            <w:tcW w:w="8074" w:type="dxa"/>
          </w:tcPr>
          <w:p w14:paraId="72BFE15E" w14:textId="77777777" w:rsidR="000C5274" w:rsidRDefault="000C5274" w:rsidP="00DC6F22">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r>
              <w:t>4</w:t>
            </w:r>
          </w:p>
        </w:tc>
        <w:tc>
          <w:tcPr>
            <w:tcW w:w="8074" w:type="dxa"/>
          </w:tcPr>
          <w:p w14:paraId="6088963F" w14:textId="77777777" w:rsidR="000C5274" w:rsidRDefault="000C5274" w:rsidP="00DC6F22">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r>
              <w:t>5</w:t>
            </w:r>
          </w:p>
        </w:tc>
        <w:tc>
          <w:tcPr>
            <w:tcW w:w="8074" w:type="dxa"/>
          </w:tcPr>
          <w:p w14:paraId="78400943" w14:textId="77777777" w:rsidR="000C5274" w:rsidRPr="00133A1D" w:rsidRDefault="000C5274" w:rsidP="00DC6F22">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3ABE4942" w:rsidR="00295F20" w:rsidRPr="00A748BB" w:rsidRDefault="00C96C1D" w:rsidP="00FF2C6E">
      <w:pPr>
        <w:pStyle w:val="1111Loaten3"/>
      </w:pPr>
      <w:r>
        <w:t>Cas d’utilisation</w:t>
      </w:r>
      <w:r w:rsidR="00295F20" w:rsidRPr="00A748BB">
        <w:t xml:space="preserve"> « Envoyer/Télécharger des fichier</w:t>
      </w:r>
      <w:r w:rsidR="00FB0918">
        <w:t>s</w:t>
      </w:r>
      <w:r w:rsidR="00295F20" w:rsidRPr="00A748BB">
        <w:t> »</w:t>
      </w:r>
    </w:p>
    <w:p w14:paraId="588C0626" w14:textId="6D8B903A" w:rsidR="004E3213" w:rsidRDefault="0003719D">
      <w:pPr>
        <w:pStyle w:val="1111Loaten3"/>
        <w:numPr>
          <w:ilvl w:val="0"/>
          <w:numId w:val="34"/>
        </w:numPr>
        <w:ind w:right="-284"/>
        <w:outlineLvl w:val="9"/>
      </w:pPr>
      <w:r>
        <w:t>I</w:t>
      </w:r>
      <w:r w:rsidR="00A748BB">
        <w:t>nformation</w:t>
      </w:r>
    </w:p>
    <w:p w14:paraId="397F6A77" w14:textId="28959521" w:rsidR="00FB0918" w:rsidRDefault="00FB0918">
      <w:pPr>
        <w:pStyle w:val="1111Loaten3"/>
        <w:numPr>
          <w:ilvl w:val="0"/>
          <w:numId w:val="11"/>
        </w:numPr>
        <w:ind w:right="-284"/>
        <w:outlineLvl w:val="9"/>
      </w:pPr>
      <w:r>
        <w:t>Nom : Envoyer/Télécharger des fichiers</w:t>
      </w:r>
    </w:p>
    <w:p w14:paraId="63368E70" w14:textId="657AC069" w:rsidR="00EF64FE" w:rsidRDefault="00EF64FE">
      <w:pPr>
        <w:pStyle w:val="1111Loaten3"/>
        <w:numPr>
          <w:ilvl w:val="0"/>
          <w:numId w:val="11"/>
        </w:numPr>
        <w:ind w:right="-284"/>
        <w:outlineLvl w:val="9"/>
      </w:pPr>
      <w:r>
        <w:t>Acteur : Etudiants, Enseignants, Administrateurs</w:t>
      </w:r>
    </w:p>
    <w:p w14:paraId="7BA2C8EF" w14:textId="63960DE8" w:rsidR="001A4531" w:rsidRPr="00A748BB" w:rsidRDefault="001A4531">
      <w:pPr>
        <w:pStyle w:val="1111Loaten3"/>
        <w:numPr>
          <w:ilvl w:val="0"/>
          <w:numId w:val="11"/>
        </w:numPr>
        <w:ind w:right="-284"/>
        <w:outlineLvl w:val="9"/>
      </w:pPr>
      <w:r>
        <w:t>Précondition :</w:t>
      </w:r>
      <w:r w:rsidR="00EC0AEF">
        <w:t xml:space="preserve"> accès à l’internet, plateforme active, être connecter sur la plateforme</w:t>
      </w:r>
    </w:p>
    <w:p w14:paraId="0ED4B3F4" w14:textId="78FE1EEC" w:rsidR="004E3213" w:rsidRDefault="004E3213">
      <w:pPr>
        <w:pStyle w:val="1111Loaten3"/>
        <w:numPr>
          <w:ilvl w:val="0"/>
          <w:numId w:val="34"/>
        </w:numPr>
        <w:ind w:right="-284"/>
        <w:outlineLvl w:val="9"/>
      </w:pPr>
      <w:r w:rsidRPr="00A748BB">
        <w:t>Scénario nominal</w:t>
      </w:r>
    </w:p>
    <w:p w14:paraId="52156777" w14:textId="283385FF" w:rsidR="0003719D" w:rsidRDefault="00B50F61" w:rsidP="00B840D5">
      <w:pPr>
        <w:pStyle w:val="Tabilao"/>
      </w:pPr>
      <w:bookmarkStart w:id="59" w:name="_Toc212721074"/>
      <w:r>
        <w:t>Envoyer/Télécharger des fichiers (1)</w:t>
      </w:r>
      <w:bookmarkEnd w:id="59"/>
    </w:p>
    <w:tbl>
      <w:tblPr>
        <w:tblStyle w:val="Grilledutableau"/>
        <w:tblW w:w="9094" w:type="dxa"/>
        <w:tblLook w:val="04A0" w:firstRow="1" w:lastRow="0" w:firstColumn="1" w:lastColumn="0" w:noHBand="0" w:noVBand="1"/>
      </w:tblPr>
      <w:tblGrid>
        <w:gridCol w:w="1020"/>
        <w:gridCol w:w="8074"/>
      </w:tblGrid>
      <w:tr w:rsidR="00503B37" w:rsidRPr="00B63EB2" w14:paraId="5A1EA4BC" w14:textId="77777777" w:rsidTr="00DC6F22">
        <w:trPr>
          <w:trHeight w:val="454"/>
        </w:trPr>
        <w:tc>
          <w:tcPr>
            <w:tcW w:w="1020" w:type="dxa"/>
          </w:tcPr>
          <w:p w14:paraId="3A14A319" w14:textId="77777777" w:rsidR="00503B37" w:rsidRPr="00B63EB2" w:rsidRDefault="00503B37" w:rsidP="00DC6F22">
            <w:pPr>
              <w:rPr>
                <w:b/>
                <w:bCs/>
              </w:rPr>
            </w:pPr>
            <w:r w:rsidRPr="00B63EB2">
              <w:rPr>
                <w:b/>
                <w:bCs/>
              </w:rPr>
              <w:t>N°</w:t>
            </w:r>
          </w:p>
        </w:tc>
        <w:tc>
          <w:tcPr>
            <w:tcW w:w="8074" w:type="dxa"/>
          </w:tcPr>
          <w:p w14:paraId="44C1CE93" w14:textId="77777777" w:rsidR="00503B37" w:rsidRPr="00B63EB2" w:rsidRDefault="00503B37" w:rsidP="00DC6F22">
            <w:pPr>
              <w:rPr>
                <w:b/>
                <w:bCs/>
              </w:rPr>
            </w:pPr>
            <w:r w:rsidRPr="00B63EB2">
              <w:rPr>
                <w:b/>
                <w:bCs/>
              </w:rPr>
              <w:t>Action</w:t>
            </w:r>
          </w:p>
        </w:tc>
      </w:tr>
      <w:tr w:rsidR="00503B37" w14:paraId="5967DDBA" w14:textId="77777777" w:rsidTr="00DC6F22">
        <w:trPr>
          <w:trHeight w:val="454"/>
        </w:trPr>
        <w:tc>
          <w:tcPr>
            <w:tcW w:w="1020" w:type="dxa"/>
          </w:tcPr>
          <w:p w14:paraId="64A29723" w14:textId="77777777" w:rsidR="00503B37" w:rsidRDefault="00503B37" w:rsidP="00DC6F22">
            <w:r>
              <w:t>1</w:t>
            </w:r>
          </w:p>
        </w:tc>
        <w:tc>
          <w:tcPr>
            <w:tcW w:w="8074" w:type="dxa"/>
          </w:tcPr>
          <w:p w14:paraId="4C8D078F" w14:textId="77777777" w:rsidR="00503B37" w:rsidRDefault="00503B37" w:rsidP="00DC6F22">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r>
              <w:t>2</w:t>
            </w:r>
          </w:p>
        </w:tc>
        <w:tc>
          <w:tcPr>
            <w:tcW w:w="8074" w:type="dxa"/>
          </w:tcPr>
          <w:p w14:paraId="49D69383" w14:textId="77777777" w:rsidR="00503B37" w:rsidRDefault="00503B37" w:rsidP="00DC6F22">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r>
              <w:t>3</w:t>
            </w:r>
          </w:p>
        </w:tc>
        <w:tc>
          <w:tcPr>
            <w:tcW w:w="8074" w:type="dxa"/>
          </w:tcPr>
          <w:p w14:paraId="3C9C6691" w14:textId="77777777" w:rsidR="00503B37" w:rsidRDefault="00503B37" w:rsidP="00DC6F22">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r>
              <w:t>4</w:t>
            </w:r>
          </w:p>
        </w:tc>
        <w:tc>
          <w:tcPr>
            <w:tcW w:w="8074" w:type="dxa"/>
          </w:tcPr>
          <w:p w14:paraId="5B868B67" w14:textId="77777777" w:rsidR="00503B37" w:rsidRDefault="00503B37" w:rsidP="00DC6F22">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r>
              <w:t>5</w:t>
            </w:r>
          </w:p>
        </w:tc>
        <w:tc>
          <w:tcPr>
            <w:tcW w:w="8074" w:type="dxa"/>
          </w:tcPr>
          <w:p w14:paraId="0223E21B" w14:textId="77777777" w:rsidR="00503B37" w:rsidRDefault="00503B37" w:rsidP="00DC6F22">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r>
              <w:t>6</w:t>
            </w:r>
          </w:p>
        </w:tc>
        <w:tc>
          <w:tcPr>
            <w:tcW w:w="8074" w:type="dxa"/>
          </w:tcPr>
          <w:p w14:paraId="220EE32F" w14:textId="77777777" w:rsidR="00503B37" w:rsidRDefault="00503B37" w:rsidP="00DC6F22">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r>
              <w:t>7</w:t>
            </w:r>
          </w:p>
        </w:tc>
        <w:tc>
          <w:tcPr>
            <w:tcW w:w="8074" w:type="dxa"/>
          </w:tcPr>
          <w:p w14:paraId="0E9247B2" w14:textId="77777777" w:rsidR="00503B37" w:rsidRDefault="00503B37" w:rsidP="00DC6F22">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r>
              <w:t>8</w:t>
            </w:r>
          </w:p>
        </w:tc>
        <w:tc>
          <w:tcPr>
            <w:tcW w:w="8074" w:type="dxa"/>
          </w:tcPr>
          <w:p w14:paraId="51E6D1A2" w14:textId="77777777" w:rsidR="00503B37" w:rsidRDefault="00503B37" w:rsidP="00DC6F22">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r>
              <w:t>9</w:t>
            </w:r>
          </w:p>
        </w:tc>
        <w:tc>
          <w:tcPr>
            <w:tcW w:w="8074" w:type="dxa"/>
          </w:tcPr>
          <w:p w14:paraId="50F1844D" w14:textId="77777777" w:rsidR="00503B37" w:rsidRDefault="00503B37" w:rsidP="00DC6F22">
            <w:r>
              <w:t>La plateforme affiche le fichier dans la discussion privée ou groupée</w:t>
            </w:r>
          </w:p>
        </w:tc>
      </w:tr>
    </w:tbl>
    <w:p w14:paraId="4B17BB87" w14:textId="1D03335D" w:rsidR="0003719D" w:rsidRPr="004B75D4" w:rsidRDefault="004B75D4" w:rsidP="004B75D4">
      <w:pPr>
        <w:rPr>
          <w:color w:val="000000"/>
        </w:rPr>
      </w:pPr>
      <w:r>
        <w:br w:type="page"/>
      </w:r>
    </w:p>
    <w:p w14:paraId="11084A72" w14:textId="4BC99594" w:rsidR="004E3213" w:rsidRDefault="004E3213">
      <w:pPr>
        <w:pStyle w:val="1111Loaten3"/>
        <w:numPr>
          <w:ilvl w:val="0"/>
          <w:numId w:val="34"/>
        </w:numPr>
        <w:ind w:right="-284"/>
        <w:outlineLvl w:val="9"/>
      </w:pPr>
      <w:r w:rsidRPr="00A748BB">
        <w:lastRenderedPageBreak/>
        <w:t>Scénario alternatif</w:t>
      </w:r>
    </w:p>
    <w:p w14:paraId="338D4A2D" w14:textId="60A27A9C" w:rsidR="00503B37" w:rsidRDefault="00503B37" w:rsidP="00B840D5">
      <w:pPr>
        <w:pStyle w:val="Tabilao"/>
      </w:pPr>
      <w:bookmarkStart w:id="60" w:name="_Toc212721075"/>
      <w:r>
        <w:t>Envoyer/Télécharger des fichiers (</w:t>
      </w:r>
      <w:r w:rsidR="00B840D5">
        <w:t>2</w:t>
      </w:r>
      <w:r>
        <w:t>)</w:t>
      </w:r>
      <w:bookmarkEnd w:id="60"/>
    </w:p>
    <w:tbl>
      <w:tblPr>
        <w:tblStyle w:val="Grilledutableau"/>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r>
              <w:t>N°</w:t>
            </w:r>
          </w:p>
        </w:tc>
        <w:tc>
          <w:tcPr>
            <w:tcW w:w="8074" w:type="dxa"/>
          </w:tcPr>
          <w:p w14:paraId="1F447DEC" w14:textId="77777777" w:rsidR="00C4162E" w:rsidRDefault="00C4162E" w:rsidP="00DC6F22">
            <w:r>
              <w:t>Action</w:t>
            </w:r>
          </w:p>
        </w:tc>
      </w:tr>
      <w:tr w:rsidR="00C4162E" w14:paraId="3ECE4B86" w14:textId="77777777" w:rsidTr="00DC6F22">
        <w:trPr>
          <w:trHeight w:val="454"/>
        </w:trPr>
        <w:tc>
          <w:tcPr>
            <w:tcW w:w="1020" w:type="dxa"/>
          </w:tcPr>
          <w:p w14:paraId="0344C010" w14:textId="77777777" w:rsidR="00C4162E" w:rsidRDefault="00C4162E" w:rsidP="00DC6F22">
            <w:r>
              <w:t>8</w:t>
            </w:r>
          </w:p>
        </w:tc>
        <w:tc>
          <w:tcPr>
            <w:tcW w:w="8074" w:type="dxa"/>
          </w:tcPr>
          <w:p w14:paraId="7F88D131" w14:textId="77777777" w:rsidR="00C4162E" w:rsidRDefault="00C4162E" w:rsidP="00DC6F22">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r>
              <w:t>8.1</w:t>
            </w:r>
          </w:p>
        </w:tc>
        <w:tc>
          <w:tcPr>
            <w:tcW w:w="8074" w:type="dxa"/>
          </w:tcPr>
          <w:p w14:paraId="6CDCCC50" w14:textId="77777777" w:rsidR="00C4162E" w:rsidRDefault="00C4162E" w:rsidP="00DC6F22">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5672703D" w:rsidR="00295F20" w:rsidRPr="00A748BB" w:rsidRDefault="00C96C1D" w:rsidP="00FF2C6E">
      <w:pPr>
        <w:pStyle w:val="1111Loaten3"/>
      </w:pPr>
      <w:r>
        <w:t>Cas d’utilisation</w:t>
      </w:r>
      <w:r w:rsidR="00295F20" w:rsidRPr="00A748BB">
        <w:t xml:space="preserve"> « Créer des discussion »</w:t>
      </w:r>
    </w:p>
    <w:p w14:paraId="59FF2D9E" w14:textId="6F7A5153" w:rsidR="004E3213" w:rsidRDefault="00B54CFE">
      <w:pPr>
        <w:pStyle w:val="1111Loaten3"/>
        <w:numPr>
          <w:ilvl w:val="0"/>
          <w:numId w:val="35"/>
        </w:numPr>
        <w:ind w:right="-284"/>
        <w:outlineLvl w:val="9"/>
      </w:pPr>
      <w:r>
        <w:t>I</w:t>
      </w:r>
      <w:r w:rsidR="00A87BD8">
        <w:t>nformation</w:t>
      </w:r>
    </w:p>
    <w:p w14:paraId="1891D7AE" w14:textId="2C6F6368" w:rsidR="009C09A1" w:rsidRDefault="009C09A1">
      <w:pPr>
        <w:pStyle w:val="1111Loaten3"/>
        <w:numPr>
          <w:ilvl w:val="0"/>
          <w:numId w:val="11"/>
        </w:numPr>
        <w:ind w:right="-284"/>
        <w:outlineLvl w:val="9"/>
      </w:pPr>
      <w:r>
        <w:t>Nom</w:t>
      </w:r>
      <w:r w:rsidR="008B6A86">
        <w:t xml:space="preserve"> : Créer</w:t>
      </w:r>
      <w:r>
        <w:t xml:space="preserve"> des discussions</w:t>
      </w:r>
    </w:p>
    <w:p w14:paraId="553306E8" w14:textId="29146F39" w:rsidR="009C09A1" w:rsidRDefault="009C09A1">
      <w:pPr>
        <w:pStyle w:val="1111Loaten3"/>
        <w:numPr>
          <w:ilvl w:val="0"/>
          <w:numId w:val="11"/>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pPr>
        <w:pStyle w:val="1111Loaten3"/>
        <w:numPr>
          <w:ilvl w:val="0"/>
          <w:numId w:val="11"/>
        </w:numPr>
        <w:ind w:right="-284"/>
        <w:outlineLvl w:val="9"/>
      </w:pPr>
      <w:r>
        <w:t>Précondition :</w:t>
      </w:r>
      <w:r w:rsidR="00BC2921">
        <w:t xml:space="preserve"> accès à l’internet, plateforme active, être connecter sur la plateforme</w:t>
      </w:r>
    </w:p>
    <w:p w14:paraId="2D85FCC9" w14:textId="671A8E77" w:rsidR="004E3213" w:rsidRDefault="004E3213">
      <w:pPr>
        <w:pStyle w:val="1111Loaten3"/>
        <w:numPr>
          <w:ilvl w:val="0"/>
          <w:numId w:val="35"/>
        </w:numPr>
        <w:ind w:right="-284"/>
        <w:outlineLvl w:val="9"/>
      </w:pPr>
      <w:r w:rsidRPr="00A748BB">
        <w:t>Scénario nominal</w:t>
      </w:r>
    </w:p>
    <w:p w14:paraId="3E28E5C3" w14:textId="42033C7C" w:rsidR="003B4221" w:rsidRDefault="003B4221" w:rsidP="00B840D5">
      <w:pPr>
        <w:pStyle w:val="Tabilao"/>
      </w:pPr>
      <w:bookmarkStart w:id="61" w:name="_Toc212721076"/>
      <w:r>
        <w:t>Créer des discussions (1)</w:t>
      </w:r>
      <w:bookmarkEnd w:id="61"/>
    </w:p>
    <w:tbl>
      <w:tblPr>
        <w:tblStyle w:val="Grilledutableau"/>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r>
              <w:t>N°</w:t>
            </w:r>
          </w:p>
        </w:tc>
        <w:tc>
          <w:tcPr>
            <w:tcW w:w="8074" w:type="dxa"/>
          </w:tcPr>
          <w:p w14:paraId="652DA20A" w14:textId="77777777" w:rsidR="009D1F8B" w:rsidRDefault="009D1F8B" w:rsidP="00DC6F22">
            <w:r>
              <w:t>Action</w:t>
            </w:r>
          </w:p>
        </w:tc>
      </w:tr>
      <w:tr w:rsidR="009D1F8B" w14:paraId="2130E2FE" w14:textId="77777777" w:rsidTr="00DC6F22">
        <w:trPr>
          <w:trHeight w:val="454"/>
        </w:trPr>
        <w:tc>
          <w:tcPr>
            <w:tcW w:w="1020" w:type="dxa"/>
          </w:tcPr>
          <w:p w14:paraId="1285FD46" w14:textId="77777777" w:rsidR="009D1F8B" w:rsidRDefault="009D1F8B" w:rsidP="00DC6F22">
            <w:r>
              <w:t>1</w:t>
            </w:r>
          </w:p>
        </w:tc>
        <w:tc>
          <w:tcPr>
            <w:tcW w:w="8074" w:type="dxa"/>
          </w:tcPr>
          <w:p w14:paraId="3952310F" w14:textId="77777777" w:rsidR="009D1F8B" w:rsidRDefault="009D1F8B" w:rsidP="00DC6F22">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r>
              <w:t>2</w:t>
            </w:r>
          </w:p>
        </w:tc>
        <w:tc>
          <w:tcPr>
            <w:tcW w:w="8074" w:type="dxa"/>
          </w:tcPr>
          <w:p w14:paraId="4E59CBC9" w14:textId="77777777" w:rsidR="009D1F8B" w:rsidRDefault="009D1F8B" w:rsidP="00DC6F22">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r>
              <w:t>3</w:t>
            </w:r>
          </w:p>
        </w:tc>
        <w:tc>
          <w:tcPr>
            <w:tcW w:w="8074" w:type="dxa"/>
          </w:tcPr>
          <w:p w14:paraId="4DBE6985" w14:textId="77777777" w:rsidR="009D1F8B" w:rsidRDefault="009D1F8B" w:rsidP="00DC6F22">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r>
              <w:t>4</w:t>
            </w:r>
          </w:p>
        </w:tc>
        <w:tc>
          <w:tcPr>
            <w:tcW w:w="8074" w:type="dxa"/>
          </w:tcPr>
          <w:p w14:paraId="2E42CCC4" w14:textId="77777777" w:rsidR="009D1F8B" w:rsidRDefault="009D1F8B" w:rsidP="00DC6F22">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r>
              <w:t>5</w:t>
            </w:r>
          </w:p>
        </w:tc>
        <w:tc>
          <w:tcPr>
            <w:tcW w:w="8074" w:type="dxa"/>
          </w:tcPr>
          <w:p w14:paraId="1BFAE5E3" w14:textId="77777777" w:rsidR="009D1F8B" w:rsidRDefault="009D1F8B" w:rsidP="00DC6F22">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r>
              <w:t>6</w:t>
            </w:r>
          </w:p>
        </w:tc>
        <w:tc>
          <w:tcPr>
            <w:tcW w:w="8074" w:type="dxa"/>
          </w:tcPr>
          <w:p w14:paraId="0C1C4FF0" w14:textId="77777777" w:rsidR="009D1F8B" w:rsidRDefault="009D1F8B" w:rsidP="00DC6F22">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r>
              <w:t>7</w:t>
            </w:r>
          </w:p>
        </w:tc>
        <w:tc>
          <w:tcPr>
            <w:tcW w:w="8074" w:type="dxa"/>
          </w:tcPr>
          <w:p w14:paraId="2F7E06C1" w14:textId="77777777" w:rsidR="009D1F8B" w:rsidRDefault="009D1F8B" w:rsidP="00DC6F22">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pPr>
        <w:pStyle w:val="1111Loaten3"/>
        <w:numPr>
          <w:ilvl w:val="0"/>
          <w:numId w:val="35"/>
        </w:numPr>
        <w:ind w:right="-284"/>
        <w:outlineLvl w:val="9"/>
      </w:pPr>
      <w:r w:rsidRPr="00A748BB">
        <w:t>Scénario alternatif</w:t>
      </w:r>
    </w:p>
    <w:p w14:paraId="656B21DE" w14:textId="1B22D9C4" w:rsidR="004E3213" w:rsidRDefault="003B4221" w:rsidP="00B840D5">
      <w:pPr>
        <w:pStyle w:val="Tabilao"/>
      </w:pPr>
      <w:bookmarkStart w:id="62" w:name="_Toc212721077"/>
      <w:r>
        <w:t>Créer des discussion (2)</w:t>
      </w:r>
      <w:bookmarkEnd w:id="62"/>
    </w:p>
    <w:tbl>
      <w:tblPr>
        <w:tblStyle w:val="Grilledutableau"/>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r>
              <w:t>N°</w:t>
            </w:r>
          </w:p>
        </w:tc>
        <w:tc>
          <w:tcPr>
            <w:tcW w:w="8074" w:type="dxa"/>
          </w:tcPr>
          <w:p w14:paraId="1998FA52" w14:textId="77777777" w:rsidR="009D1F8B" w:rsidRDefault="009D1F8B" w:rsidP="00DC6F22">
            <w:r>
              <w:t>Action</w:t>
            </w:r>
          </w:p>
        </w:tc>
      </w:tr>
      <w:tr w:rsidR="009D1F8B" w14:paraId="6E6C35C0" w14:textId="77777777" w:rsidTr="00DC6F22">
        <w:trPr>
          <w:trHeight w:val="454"/>
        </w:trPr>
        <w:tc>
          <w:tcPr>
            <w:tcW w:w="1020" w:type="dxa"/>
          </w:tcPr>
          <w:p w14:paraId="3AF0D826" w14:textId="77777777" w:rsidR="009D1F8B" w:rsidRDefault="009D1F8B" w:rsidP="00DC6F22">
            <w:r>
              <w:t>6</w:t>
            </w:r>
          </w:p>
        </w:tc>
        <w:tc>
          <w:tcPr>
            <w:tcW w:w="8074" w:type="dxa"/>
          </w:tcPr>
          <w:p w14:paraId="44A0F88E" w14:textId="77777777" w:rsidR="009D1F8B" w:rsidRDefault="009D1F8B" w:rsidP="00DC6F22">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r>
              <w:t>6.1</w:t>
            </w:r>
          </w:p>
        </w:tc>
        <w:tc>
          <w:tcPr>
            <w:tcW w:w="8074" w:type="dxa"/>
          </w:tcPr>
          <w:p w14:paraId="4D0BD7E3" w14:textId="77777777" w:rsidR="009D1F8B" w:rsidRDefault="009D1F8B" w:rsidP="00DC6F22">
            <w:r>
              <w:t>La plateforme ne crée pas de discussion. Reprise au point 3</w:t>
            </w:r>
          </w:p>
        </w:tc>
      </w:tr>
    </w:tbl>
    <w:p w14:paraId="07711A44" w14:textId="75F23D53" w:rsidR="00961F7A" w:rsidRPr="00972255" w:rsidRDefault="00972255" w:rsidP="00972255">
      <w:pPr>
        <w:ind w:left="578" w:hanging="578"/>
        <w:rPr>
          <w:rFonts w:eastAsia="Calibri"/>
          <w:color w:val="auto"/>
        </w:rPr>
      </w:pPr>
      <w:r>
        <w:br w:type="page"/>
      </w:r>
    </w:p>
    <w:p w14:paraId="67D4A20B" w14:textId="22C73D87" w:rsidR="004E3213" w:rsidRPr="00A748BB" w:rsidRDefault="00961F7A" w:rsidP="00A27CED">
      <w:pPr>
        <w:pStyle w:val="1111Loaten3"/>
      </w:pPr>
      <w:r>
        <w:lastRenderedPageBreak/>
        <w:t>Cas d’utilisation</w:t>
      </w:r>
      <w:r w:rsidR="000A0F4E">
        <w:t xml:space="preserve"> </w:t>
      </w:r>
      <w:r w:rsidR="00295F20" w:rsidRPr="00A748BB">
        <w:t>« Gérer les utilisateurs »</w:t>
      </w:r>
    </w:p>
    <w:p w14:paraId="2DAA790D" w14:textId="17F4BEC6" w:rsidR="004E3213" w:rsidRDefault="00B54CFE">
      <w:pPr>
        <w:pStyle w:val="1111Loaten3"/>
        <w:numPr>
          <w:ilvl w:val="0"/>
          <w:numId w:val="36"/>
        </w:numPr>
        <w:ind w:right="-284"/>
        <w:outlineLvl w:val="9"/>
      </w:pPr>
      <w:r>
        <w:t>Information</w:t>
      </w:r>
    </w:p>
    <w:p w14:paraId="3C3C378C" w14:textId="4CF79EA0" w:rsidR="00A27CED" w:rsidRDefault="00A27CED">
      <w:pPr>
        <w:pStyle w:val="1111Loaten3"/>
        <w:numPr>
          <w:ilvl w:val="0"/>
          <w:numId w:val="11"/>
        </w:numPr>
        <w:ind w:right="-284"/>
        <w:outlineLvl w:val="9"/>
      </w:pPr>
      <w:r>
        <w:t>Nom : Gérer les utilisateurs</w:t>
      </w:r>
    </w:p>
    <w:p w14:paraId="0F826412" w14:textId="42385FEA" w:rsidR="00A27CED" w:rsidRDefault="00A27CED">
      <w:pPr>
        <w:pStyle w:val="1111Loaten3"/>
        <w:numPr>
          <w:ilvl w:val="0"/>
          <w:numId w:val="11"/>
        </w:numPr>
        <w:ind w:right="-284"/>
        <w:outlineLvl w:val="9"/>
      </w:pPr>
      <w:r>
        <w:t>Acteur : Administrateurs</w:t>
      </w:r>
    </w:p>
    <w:p w14:paraId="2E03F197" w14:textId="7FC20206" w:rsidR="00255EE3" w:rsidRPr="00A748BB" w:rsidRDefault="00255EE3">
      <w:pPr>
        <w:pStyle w:val="1111Loaten3"/>
        <w:numPr>
          <w:ilvl w:val="0"/>
          <w:numId w:val="11"/>
        </w:numPr>
        <w:ind w:right="-284"/>
        <w:outlineLvl w:val="9"/>
      </w:pPr>
      <w:r>
        <w:t>Précondition :</w:t>
      </w:r>
      <w:r w:rsidR="00BC4A69">
        <w:t xml:space="preserve"> accès à l’internet, plateforme active, être connecter sur la plateforme</w:t>
      </w:r>
    </w:p>
    <w:p w14:paraId="7FF2C142" w14:textId="471B4054" w:rsidR="004E3213" w:rsidRDefault="004E3213">
      <w:pPr>
        <w:pStyle w:val="1111Loaten3"/>
        <w:numPr>
          <w:ilvl w:val="0"/>
          <w:numId w:val="36"/>
        </w:numPr>
        <w:ind w:right="-284"/>
        <w:outlineLvl w:val="9"/>
      </w:pPr>
      <w:r w:rsidRPr="00A748BB">
        <w:t>Scénario nominal</w:t>
      </w:r>
    </w:p>
    <w:p w14:paraId="00BD5930" w14:textId="12FB4BEB" w:rsidR="0086772F" w:rsidRDefault="00CE76E9" w:rsidP="00B840D5">
      <w:pPr>
        <w:pStyle w:val="Tabilao"/>
      </w:pPr>
      <w:bookmarkStart w:id="63" w:name="_Toc212721078"/>
      <w:r>
        <w:t>Gérer les utilisateurs</w:t>
      </w:r>
      <w:r w:rsidR="00EE2BAA">
        <w:t xml:space="preserve"> </w:t>
      </w:r>
      <w:r>
        <w:t>(</w:t>
      </w:r>
      <w:r w:rsidR="00EE2BAA">
        <w:t>1</w:t>
      </w:r>
      <w:r>
        <w:t>)</w:t>
      </w:r>
      <w:bookmarkEnd w:id="63"/>
    </w:p>
    <w:tbl>
      <w:tblPr>
        <w:tblStyle w:val="Grilledutableau"/>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r>
              <w:t>N°</w:t>
            </w:r>
          </w:p>
        </w:tc>
        <w:tc>
          <w:tcPr>
            <w:tcW w:w="8074" w:type="dxa"/>
          </w:tcPr>
          <w:p w14:paraId="5559A5F3" w14:textId="77777777" w:rsidR="009131CC" w:rsidRDefault="009131CC" w:rsidP="00DC6F22">
            <w:r>
              <w:t>Action</w:t>
            </w:r>
          </w:p>
        </w:tc>
      </w:tr>
      <w:tr w:rsidR="009131CC" w14:paraId="14F17234" w14:textId="77777777" w:rsidTr="00DC6F22">
        <w:trPr>
          <w:trHeight w:val="454"/>
        </w:trPr>
        <w:tc>
          <w:tcPr>
            <w:tcW w:w="1020" w:type="dxa"/>
          </w:tcPr>
          <w:p w14:paraId="18373D9A" w14:textId="77777777" w:rsidR="009131CC" w:rsidRDefault="009131CC" w:rsidP="00DC6F22">
            <w:r>
              <w:t>1</w:t>
            </w:r>
          </w:p>
        </w:tc>
        <w:tc>
          <w:tcPr>
            <w:tcW w:w="8074" w:type="dxa"/>
          </w:tcPr>
          <w:p w14:paraId="1A42EFAD" w14:textId="77777777" w:rsidR="009131CC" w:rsidRDefault="009131CC" w:rsidP="00DC6F22">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r>
              <w:t>2</w:t>
            </w:r>
          </w:p>
        </w:tc>
        <w:tc>
          <w:tcPr>
            <w:tcW w:w="8074" w:type="dxa"/>
          </w:tcPr>
          <w:p w14:paraId="3D592BAF" w14:textId="77777777" w:rsidR="009131CC" w:rsidRDefault="009131CC" w:rsidP="00DC6F22">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r>
              <w:t>3</w:t>
            </w:r>
          </w:p>
        </w:tc>
        <w:tc>
          <w:tcPr>
            <w:tcW w:w="8074" w:type="dxa"/>
          </w:tcPr>
          <w:p w14:paraId="4900C13F" w14:textId="77777777" w:rsidR="009131CC" w:rsidRDefault="009131CC" w:rsidP="00DC6F22">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r>
              <w:t>4</w:t>
            </w:r>
          </w:p>
        </w:tc>
        <w:tc>
          <w:tcPr>
            <w:tcW w:w="8074" w:type="dxa"/>
          </w:tcPr>
          <w:p w14:paraId="0A9BDCA9" w14:textId="77777777" w:rsidR="009131CC" w:rsidRDefault="009131CC" w:rsidP="00DC6F22">
            <w:r>
              <w:t>La plateforme affiche la page de gestion d’utilisateur :</w:t>
            </w:r>
          </w:p>
          <w:p w14:paraId="186CF113" w14:textId="77777777" w:rsidR="009131CC" w:rsidRDefault="009131CC">
            <w:pPr>
              <w:pStyle w:val="Paragraphedeliste"/>
              <w:numPr>
                <w:ilvl w:val="0"/>
                <w:numId w:val="31"/>
              </w:numPr>
              <w:tabs>
                <w:tab w:val="clear" w:pos="142"/>
                <w:tab w:val="clear" w:pos="8789"/>
              </w:tabs>
              <w:ind w:right="0"/>
              <w:jc w:val="both"/>
              <w:rPr>
                <w:b w:val="0"/>
                <w:bCs/>
                <w:sz w:val="24"/>
                <w:szCs w:val="22"/>
              </w:rPr>
            </w:pPr>
            <w:r w:rsidRPr="009131CC">
              <w:rPr>
                <w:b w:val="0"/>
                <w:bCs/>
                <w:sz w:val="24"/>
                <w:szCs w:val="22"/>
              </w:rPr>
              <w:t>Gestion d’étudiants</w:t>
            </w:r>
          </w:p>
          <w:p w14:paraId="29297044" w14:textId="625D02B2" w:rsidR="00055798" w:rsidRPr="00055798" w:rsidRDefault="00055798" w:rsidP="00055798">
            <w:pPr>
              <w:pStyle w:val="Paragraphedeliste"/>
              <w:numPr>
                <w:ilvl w:val="0"/>
                <w:numId w:val="31"/>
              </w:numPr>
              <w:jc w:val="left"/>
            </w:pPr>
            <w:r>
              <w:rPr>
                <w:b w:val="0"/>
                <w:sz w:val="24"/>
                <w:szCs w:val="22"/>
              </w:rPr>
              <w:t>Gestion d’administrateurs</w:t>
            </w:r>
          </w:p>
          <w:p w14:paraId="266929CA" w14:textId="1803DF37" w:rsidR="00055798" w:rsidRPr="00055798" w:rsidRDefault="009131CC" w:rsidP="00055798">
            <w:pPr>
              <w:pStyle w:val="Paragraphedeliste"/>
              <w:numPr>
                <w:ilvl w:val="0"/>
                <w:numId w:val="31"/>
              </w:numPr>
              <w:tabs>
                <w:tab w:val="clear" w:pos="142"/>
                <w:tab w:val="clear" w:pos="8789"/>
              </w:tabs>
              <w:ind w:right="0"/>
              <w:jc w:val="both"/>
              <w:rPr>
                <w:b w:val="0"/>
                <w:bCs/>
                <w:sz w:val="24"/>
                <w:szCs w:val="22"/>
              </w:rPr>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r>
              <w:t>5</w:t>
            </w:r>
          </w:p>
        </w:tc>
        <w:tc>
          <w:tcPr>
            <w:tcW w:w="8074" w:type="dxa"/>
          </w:tcPr>
          <w:p w14:paraId="7B4A1EE6" w14:textId="77777777" w:rsidR="009131CC" w:rsidRDefault="009131CC" w:rsidP="00DC6F22">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r>
              <w:t>6</w:t>
            </w:r>
          </w:p>
        </w:tc>
        <w:tc>
          <w:tcPr>
            <w:tcW w:w="8074" w:type="dxa"/>
          </w:tcPr>
          <w:p w14:paraId="16E0744A" w14:textId="77777777" w:rsidR="009131CC" w:rsidRDefault="009131CC" w:rsidP="00DC6F22">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pPr>
        <w:pStyle w:val="1111Loaten3"/>
        <w:numPr>
          <w:ilvl w:val="0"/>
          <w:numId w:val="36"/>
        </w:numPr>
        <w:ind w:right="-284"/>
        <w:outlineLvl w:val="9"/>
      </w:pPr>
      <w:r w:rsidRPr="00A748BB">
        <w:t>Scénario alternatif</w:t>
      </w:r>
    </w:p>
    <w:p w14:paraId="6AC17911" w14:textId="1DE65654" w:rsidR="0086772F" w:rsidRPr="00A748BB" w:rsidRDefault="00EE2BAA" w:rsidP="00B840D5">
      <w:pPr>
        <w:pStyle w:val="Tabilao"/>
        <w:rPr>
          <w:szCs w:val="24"/>
        </w:rPr>
      </w:pPr>
      <w:bookmarkStart w:id="64" w:name="_Toc212721079"/>
      <w:r>
        <w:t>Gérer les utilisateurs (2)</w:t>
      </w:r>
      <w:bookmarkEnd w:id="64"/>
    </w:p>
    <w:tbl>
      <w:tblPr>
        <w:tblStyle w:val="Grilledutableau"/>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r>
              <w:t>N°</w:t>
            </w:r>
          </w:p>
        </w:tc>
        <w:tc>
          <w:tcPr>
            <w:tcW w:w="8074" w:type="dxa"/>
          </w:tcPr>
          <w:p w14:paraId="3AA13385" w14:textId="77777777" w:rsidR="003359A0" w:rsidRDefault="003359A0" w:rsidP="00DC6F22">
            <w:r>
              <w:t>Action</w:t>
            </w:r>
          </w:p>
        </w:tc>
      </w:tr>
      <w:tr w:rsidR="003359A0" w14:paraId="0A971131" w14:textId="77777777" w:rsidTr="00DC6F22">
        <w:trPr>
          <w:trHeight w:val="454"/>
        </w:trPr>
        <w:tc>
          <w:tcPr>
            <w:tcW w:w="1020" w:type="dxa"/>
          </w:tcPr>
          <w:p w14:paraId="6C6D7CFE" w14:textId="77777777" w:rsidR="003359A0" w:rsidRDefault="003359A0" w:rsidP="00DC6F22">
            <w:r>
              <w:t>5</w:t>
            </w:r>
          </w:p>
        </w:tc>
        <w:tc>
          <w:tcPr>
            <w:tcW w:w="8074" w:type="dxa"/>
          </w:tcPr>
          <w:p w14:paraId="3F611608" w14:textId="77777777" w:rsidR="003359A0" w:rsidRDefault="003359A0" w:rsidP="00DC6F22">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r>
              <w:t>5.1</w:t>
            </w:r>
          </w:p>
        </w:tc>
        <w:tc>
          <w:tcPr>
            <w:tcW w:w="8074" w:type="dxa"/>
          </w:tcPr>
          <w:p w14:paraId="7483926F" w14:textId="77777777" w:rsidR="003359A0" w:rsidRDefault="003359A0" w:rsidP="00DC6F22">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55289ACB" w:rsidR="00295F20" w:rsidRPr="00A748BB" w:rsidRDefault="0028775D" w:rsidP="00FF2C6E">
      <w:pPr>
        <w:pStyle w:val="1111Loaten3"/>
      </w:pPr>
      <w:r>
        <w:t>Cas d’utilisation</w:t>
      </w:r>
      <w:r w:rsidR="00A76E17">
        <w:t xml:space="preserve"> </w:t>
      </w:r>
      <w:r w:rsidR="00295F20" w:rsidRPr="00A748BB">
        <w:t>« Gérer les cours »</w:t>
      </w:r>
    </w:p>
    <w:p w14:paraId="7D6EBB90" w14:textId="4DB1E715" w:rsidR="004E3213" w:rsidRDefault="002B3A57">
      <w:pPr>
        <w:pStyle w:val="1111Loaten3"/>
        <w:numPr>
          <w:ilvl w:val="0"/>
          <w:numId w:val="37"/>
        </w:numPr>
        <w:ind w:right="-284"/>
        <w:outlineLvl w:val="9"/>
      </w:pPr>
      <w:r>
        <w:t>Information</w:t>
      </w:r>
    </w:p>
    <w:p w14:paraId="0571885E" w14:textId="5413CE6C" w:rsidR="006652C8" w:rsidRDefault="006652C8">
      <w:pPr>
        <w:pStyle w:val="1111Loaten3"/>
        <w:numPr>
          <w:ilvl w:val="0"/>
          <w:numId w:val="11"/>
        </w:numPr>
        <w:ind w:right="-284"/>
        <w:outlineLvl w:val="9"/>
      </w:pPr>
      <w:r>
        <w:t>Nom : Gérer les classes</w:t>
      </w:r>
    </w:p>
    <w:p w14:paraId="1CB0BE3E" w14:textId="3CD4605E" w:rsidR="006652C8" w:rsidRDefault="006652C8">
      <w:pPr>
        <w:pStyle w:val="1111Loaten3"/>
        <w:numPr>
          <w:ilvl w:val="0"/>
          <w:numId w:val="11"/>
        </w:numPr>
        <w:ind w:right="-284"/>
        <w:outlineLvl w:val="9"/>
      </w:pPr>
      <w:r>
        <w:t>Acteur : Administrateur</w:t>
      </w:r>
    </w:p>
    <w:p w14:paraId="1F51A2E3" w14:textId="701C2FEA" w:rsidR="006652C8" w:rsidRDefault="006652C8">
      <w:pPr>
        <w:pStyle w:val="1111Loaten3"/>
        <w:numPr>
          <w:ilvl w:val="0"/>
          <w:numId w:val="11"/>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1C1E7C19" w14:textId="30497CFD" w:rsidR="004E3213" w:rsidRDefault="004E3213">
      <w:pPr>
        <w:pStyle w:val="1111Loaten3"/>
        <w:numPr>
          <w:ilvl w:val="0"/>
          <w:numId w:val="37"/>
        </w:numPr>
        <w:ind w:right="-284"/>
        <w:outlineLvl w:val="9"/>
      </w:pPr>
      <w:r w:rsidRPr="00A748BB">
        <w:lastRenderedPageBreak/>
        <w:t>Scénario nominal</w:t>
      </w:r>
    </w:p>
    <w:p w14:paraId="2B8BC0E8" w14:textId="5DA8BD6E" w:rsidR="00AB5608" w:rsidRDefault="0095320C" w:rsidP="00B840D5">
      <w:pPr>
        <w:pStyle w:val="Tabilao"/>
      </w:pPr>
      <w:bookmarkStart w:id="65" w:name="_Toc212721080"/>
      <w:r>
        <w:t>Gérer les classes (1)</w:t>
      </w:r>
      <w:bookmarkEnd w:id="65"/>
    </w:p>
    <w:tbl>
      <w:tblPr>
        <w:tblStyle w:val="Grilledutableau"/>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r>
              <w:t>N°</w:t>
            </w:r>
          </w:p>
        </w:tc>
        <w:tc>
          <w:tcPr>
            <w:tcW w:w="8074" w:type="dxa"/>
          </w:tcPr>
          <w:p w14:paraId="79C992C8" w14:textId="77777777" w:rsidR="0026230A" w:rsidRDefault="0026230A" w:rsidP="00DC6F22">
            <w:r>
              <w:t>Action</w:t>
            </w:r>
          </w:p>
        </w:tc>
      </w:tr>
      <w:tr w:rsidR="0026230A" w14:paraId="5821BE14" w14:textId="77777777" w:rsidTr="00DC6F22">
        <w:trPr>
          <w:trHeight w:val="454"/>
        </w:trPr>
        <w:tc>
          <w:tcPr>
            <w:tcW w:w="1020" w:type="dxa"/>
          </w:tcPr>
          <w:p w14:paraId="355789BF" w14:textId="77777777" w:rsidR="0026230A" w:rsidRDefault="0026230A" w:rsidP="00DC6F22">
            <w:r>
              <w:t>1</w:t>
            </w:r>
          </w:p>
        </w:tc>
        <w:tc>
          <w:tcPr>
            <w:tcW w:w="8074" w:type="dxa"/>
          </w:tcPr>
          <w:p w14:paraId="7A4C31DC" w14:textId="77777777" w:rsidR="0026230A" w:rsidRDefault="0026230A" w:rsidP="00DC6F22">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r>
              <w:t>2</w:t>
            </w:r>
          </w:p>
        </w:tc>
        <w:tc>
          <w:tcPr>
            <w:tcW w:w="8074" w:type="dxa"/>
          </w:tcPr>
          <w:p w14:paraId="2BE8F126" w14:textId="77777777" w:rsidR="0026230A" w:rsidRDefault="0026230A" w:rsidP="00DC6F22">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r>
              <w:t>3</w:t>
            </w:r>
          </w:p>
        </w:tc>
        <w:tc>
          <w:tcPr>
            <w:tcW w:w="8074" w:type="dxa"/>
          </w:tcPr>
          <w:p w14:paraId="4E3739CB" w14:textId="77777777" w:rsidR="0026230A" w:rsidRDefault="0026230A" w:rsidP="00DC6F22">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r>
              <w:t>4</w:t>
            </w:r>
          </w:p>
        </w:tc>
        <w:tc>
          <w:tcPr>
            <w:tcW w:w="8074" w:type="dxa"/>
          </w:tcPr>
          <w:p w14:paraId="08F4735F" w14:textId="77777777" w:rsidR="0026230A" w:rsidRDefault="0026230A" w:rsidP="00DC6F22">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r>
              <w:t>5</w:t>
            </w:r>
          </w:p>
        </w:tc>
        <w:tc>
          <w:tcPr>
            <w:tcW w:w="8074" w:type="dxa"/>
          </w:tcPr>
          <w:p w14:paraId="4829F111" w14:textId="77777777" w:rsidR="0026230A" w:rsidRDefault="0026230A" w:rsidP="00DC6F22">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r>
              <w:t>6</w:t>
            </w:r>
          </w:p>
        </w:tc>
        <w:tc>
          <w:tcPr>
            <w:tcW w:w="8074" w:type="dxa"/>
          </w:tcPr>
          <w:p w14:paraId="6ACFDAB1" w14:textId="77777777" w:rsidR="0026230A" w:rsidRDefault="0026230A" w:rsidP="00DC6F22">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66" w:name="_Toc212720980"/>
      <w:r w:rsidRPr="00A748BB">
        <w:t>Diagramme de séquence</w:t>
      </w:r>
      <w:bookmarkEnd w:id="66"/>
    </w:p>
    <w:p w14:paraId="29C99786" w14:textId="3F28C6F1" w:rsidR="004B75D4" w:rsidRDefault="00FB311C" w:rsidP="00D43D75">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3BB5CBF0" w14:textId="485D90A0" w:rsidR="00564D84" w:rsidRDefault="00564D84">
      <w:pPr>
        <w:rPr>
          <w:rFonts w:eastAsia="Calibri"/>
          <w:bCs/>
          <w:iCs/>
          <w:color w:val="auto"/>
        </w:rPr>
      </w:pPr>
      <w:r>
        <w:rPr>
          <w:b/>
          <w:bCs/>
          <w:i/>
          <w:iCs/>
        </w:rPr>
        <w:br w:type="page"/>
      </w:r>
    </w:p>
    <w:p w14:paraId="6A9F85B6" w14:textId="1AF51FBF" w:rsidR="00FF2C6E" w:rsidRPr="00A748BB" w:rsidRDefault="00082BC6" w:rsidP="00FF2C6E">
      <w:pPr>
        <w:pStyle w:val="1111Loaten3"/>
      </w:pPr>
      <w:r>
        <w:lastRenderedPageBreak/>
        <w:t>Cas d’utilisation</w:t>
      </w:r>
      <w:r w:rsidR="00BA023B" w:rsidRPr="00A748BB">
        <w:t xml:space="preserve"> « S’authentifier »</w:t>
      </w:r>
    </w:p>
    <w:p w14:paraId="70DDCBFC" w14:textId="0D8B6572" w:rsidR="007F4DCA" w:rsidRPr="00A748BB" w:rsidRDefault="00B840D5" w:rsidP="00B840D5">
      <w:pPr>
        <w:pStyle w:val="1111Loaten3"/>
        <w:numPr>
          <w:ilvl w:val="0"/>
          <w:numId w:val="0"/>
        </w:numPr>
        <w:ind w:right="-284"/>
        <w:jc w:val="center"/>
        <w:outlineLvl w:val="9"/>
      </w:pPr>
      <w:r>
        <w:rPr>
          <w:noProof/>
        </w:rPr>
        <w:drawing>
          <wp:inline distT="0" distB="0" distL="0" distR="0" wp14:anchorId="37BF8E32" wp14:editId="57315D50">
            <wp:extent cx="5112385" cy="3482671"/>
            <wp:effectExtent l="0" t="0" r="0" b="381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5231" cy="3525483"/>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67" w:name="_Toc212721151"/>
      <w:r w:rsidRPr="00A748BB">
        <w:rPr>
          <w:szCs w:val="24"/>
        </w:rPr>
        <w:t>Diagramme de Séquence : « S’authentifier »</w:t>
      </w:r>
      <w:bookmarkEnd w:id="67"/>
    </w:p>
    <w:p w14:paraId="5AA5DA59" w14:textId="68E938D1" w:rsidR="007F4DCA" w:rsidRPr="00A748BB" w:rsidRDefault="00296A78" w:rsidP="007F4DCA">
      <w:pPr>
        <w:pStyle w:val="1111Loaten3"/>
      </w:pPr>
      <w:r>
        <w:t>Cas d’utilisation</w:t>
      </w:r>
      <w:r w:rsidR="00AF5D2A" w:rsidRPr="00A748BB">
        <w:t xml:space="preserve">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55CA9AA3">
            <wp:extent cx="4810125" cy="3697357"/>
            <wp:effectExtent l="0" t="0" r="0" b="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9360" cy="3727515"/>
                    </a:xfrm>
                    <a:prstGeom prst="rect">
                      <a:avLst/>
                    </a:prstGeom>
                  </pic:spPr>
                </pic:pic>
              </a:graphicData>
            </a:graphic>
          </wp:inline>
        </w:drawing>
      </w:r>
    </w:p>
    <w:p w14:paraId="6E949A31" w14:textId="3E2A09DD" w:rsidR="007F4DCA" w:rsidRPr="00A748BB" w:rsidRDefault="002270A0" w:rsidP="00D21896">
      <w:pPr>
        <w:pStyle w:val="Figure"/>
      </w:pPr>
      <w:bookmarkStart w:id="68" w:name="_Toc212721152"/>
      <w:r w:rsidRPr="00A748BB">
        <w:t>Diagramme de Séquence :</w:t>
      </w:r>
      <w:r w:rsidR="00D21896">
        <w:t xml:space="preserve"> Créer un compte</w:t>
      </w:r>
      <w:bookmarkEnd w:id="68"/>
    </w:p>
    <w:p w14:paraId="1E27C218" w14:textId="4C2235DB" w:rsidR="00AF5D2A" w:rsidRPr="00A748BB" w:rsidRDefault="00157D95" w:rsidP="00FF2C6E">
      <w:pPr>
        <w:pStyle w:val="1111Loaten3"/>
      </w:pPr>
      <w:r>
        <w:lastRenderedPageBreak/>
        <w:t>Cas d’utilisation</w:t>
      </w:r>
      <w:r w:rsidR="00AF5D2A" w:rsidRPr="00A748BB">
        <w:t xml:space="preserve"> « Accéder </w:t>
      </w:r>
      <w:r w:rsidR="000A02DC" w:rsidRPr="00A748BB">
        <w:t>à</w:t>
      </w:r>
      <w:r w:rsidR="00AF5D2A"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69" w:name="_Toc212721153"/>
      <w:r w:rsidRPr="00A748BB">
        <w:t>Diagramme de Séquence :</w:t>
      </w:r>
      <w:r w:rsidR="00BE42BD">
        <w:t xml:space="preserve"> Accéder à une messagerie</w:t>
      </w:r>
      <w:bookmarkEnd w:id="69"/>
    </w:p>
    <w:p w14:paraId="21205B90" w14:textId="3193DC0F" w:rsidR="00AF5D2A" w:rsidRPr="00A748BB" w:rsidRDefault="00927C67" w:rsidP="00FF2C6E">
      <w:pPr>
        <w:pStyle w:val="1111Loaten3"/>
      </w:pPr>
      <w:r>
        <w:t>Cas d’utilisation</w:t>
      </w:r>
      <w:r w:rsidR="00AF5D2A" w:rsidRPr="00A748BB">
        <w:t xml:space="preserve">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70" w:name="_Toc212721154"/>
      <w:r w:rsidRPr="00A748BB">
        <w:t>Diagramme de Séquence</w:t>
      </w:r>
      <w:r w:rsidR="006B6E14" w:rsidRPr="00A748BB">
        <w:t xml:space="preserve"> : Envoyer</w:t>
      </w:r>
      <w:r w:rsidR="008F1838">
        <w:t>/Télécharger des fichiers</w:t>
      </w:r>
      <w:bookmarkEnd w:id="70"/>
    </w:p>
    <w:p w14:paraId="57916C79" w14:textId="1408F7E4" w:rsidR="00AF5D2A" w:rsidRPr="00A748BB" w:rsidRDefault="007B6BD7" w:rsidP="00FF2C6E">
      <w:pPr>
        <w:pStyle w:val="1111Loaten3"/>
      </w:pPr>
      <w:r>
        <w:lastRenderedPageBreak/>
        <w:t>Cas d’utilisation</w:t>
      </w:r>
      <w:r w:rsidR="00AF5D2A" w:rsidRPr="00A748BB">
        <w:t xml:space="preserve">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5B30A39D">
            <wp:extent cx="5632061" cy="5650173"/>
            <wp:effectExtent l="0" t="0" r="6985" b="8255"/>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71" cy="5657005"/>
                    </a:xfrm>
                    <a:prstGeom prst="rect">
                      <a:avLst/>
                    </a:prstGeom>
                  </pic:spPr>
                </pic:pic>
              </a:graphicData>
            </a:graphic>
          </wp:inline>
        </w:drawing>
      </w:r>
    </w:p>
    <w:p w14:paraId="4F5CC466" w14:textId="79B25CDC" w:rsidR="007F4DCA" w:rsidRDefault="002270A0" w:rsidP="00BF510A">
      <w:pPr>
        <w:pStyle w:val="Figure"/>
      </w:pPr>
      <w:bookmarkStart w:id="71" w:name="_Toc212721155"/>
      <w:r w:rsidRPr="00A748BB">
        <w:t>Diagramme de Séquence :</w:t>
      </w:r>
      <w:r w:rsidR="00BF510A">
        <w:t xml:space="preserve"> Créer une discussion</w:t>
      </w:r>
      <w:bookmarkEnd w:id="71"/>
    </w:p>
    <w:p w14:paraId="3EFA8CF9" w14:textId="0F2F7419" w:rsidR="00EB452A" w:rsidRDefault="00EB452A">
      <w:pPr>
        <w:rPr>
          <w:rFonts w:cstheme="minorBidi"/>
          <w:iCs/>
          <w:color w:val="auto"/>
          <w:szCs w:val="22"/>
        </w:rPr>
      </w:pPr>
      <w:r>
        <w:rPr>
          <w:i/>
          <w:iCs/>
        </w:rPr>
        <w:br w:type="page"/>
      </w:r>
    </w:p>
    <w:p w14:paraId="2A858BFF" w14:textId="77777777" w:rsidR="008C3379" w:rsidRPr="008C3379" w:rsidRDefault="008C3379" w:rsidP="008C3379">
      <w:pPr>
        <w:pStyle w:val="Figure"/>
        <w:numPr>
          <w:ilvl w:val="0"/>
          <w:numId w:val="0"/>
        </w:numPr>
        <w:jc w:val="both"/>
        <w:rPr>
          <w:i w:val="0"/>
          <w:iCs/>
        </w:rPr>
      </w:pPr>
    </w:p>
    <w:p w14:paraId="7BA70E5F" w14:textId="7222A67D" w:rsidR="00AF5D2A" w:rsidRPr="00A748BB" w:rsidRDefault="0008053D" w:rsidP="00FF2C6E">
      <w:pPr>
        <w:pStyle w:val="1111Loaten3"/>
      </w:pPr>
      <w:r>
        <w:t>Cas d’utilisation</w:t>
      </w:r>
      <w:r w:rsidR="00AF5D2A" w:rsidRPr="00A748BB">
        <w:t xml:space="preserve">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72" w:name="_Toc212721156"/>
      <w:r w:rsidRPr="00A748BB">
        <w:t>Diagramme de Séquence :</w:t>
      </w:r>
      <w:r w:rsidR="00A95807">
        <w:t xml:space="preserve"> Gérer les utilisateurs</w:t>
      </w:r>
      <w:bookmarkEnd w:id="72"/>
    </w:p>
    <w:p w14:paraId="76CA68B3" w14:textId="142C2AA4" w:rsidR="00AF5D2A" w:rsidRPr="00A748BB" w:rsidRDefault="00AC6EFC" w:rsidP="00FF2C6E">
      <w:pPr>
        <w:pStyle w:val="1111Loaten3"/>
      </w:pPr>
      <w:r>
        <w:t>Cas d’utilisation</w:t>
      </w:r>
      <w:r w:rsidR="00AF5D2A" w:rsidRPr="00A748BB">
        <w:t xml:space="preserve"> « Gérer les </w:t>
      </w:r>
      <w:r w:rsidR="00B840D5">
        <w:t>classes</w:t>
      </w:r>
      <w:r w:rsidR="00AF5D2A"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7911CDBE">
            <wp:extent cx="5469878" cy="3312795"/>
            <wp:effectExtent l="0" t="0" r="0" b="1905"/>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034" cy="3332270"/>
                    </a:xfrm>
                    <a:prstGeom prst="rect">
                      <a:avLst/>
                    </a:prstGeom>
                  </pic:spPr>
                </pic:pic>
              </a:graphicData>
            </a:graphic>
          </wp:inline>
        </w:drawing>
      </w:r>
    </w:p>
    <w:p w14:paraId="1A81C803" w14:textId="397AFFE0" w:rsidR="007F4DCA" w:rsidRPr="00A748BB" w:rsidRDefault="002270A0" w:rsidP="00D63DAC">
      <w:pPr>
        <w:pStyle w:val="Figure"/>
      </w:pPr>
      <w:bookmarkStart w:id="73" w:name="_Toc212721157"/>
      <w:r w:rsidRPr="00A748BB">
        <w:t>Diagramme de Séquence :</w:t>
      </w:r>
      <w:r w:rsidR="00D63DAC">
        <w:t xml:space="preserve"> Gérer les classes</w:t>
      </w:r>
      <w:bookmarkEnd w:id="73"/>
    </w:p>
    <w:p w14:paraId="5308A98A" w14:textId="3F7CEDFE" w:rsidR="00D03986" w:rsidRPr="00A748BB" w:rsidRDefault="00D03986" w:rsidP="00955966">
      <w:pPr>
        <w:pStyle w:val="111Loaten2"/>
        <w:spacing w:line="360" w:lineRule="auto"/>
      </w:pPr>
      <w:bookmarkStart w:id="74" w:name="_Toc212720981"/>
      <w:r w:rsidRPr="00A748BB">
        <w:lastRenderedPageBreak/>
        <w:t>Diagramme d’activité</w:t>
      </w:r>
      <w:bookmarkEnd w:id="74"/>
    </w:p>
    <w:p w14:paraId="63493723" w14:textId="31E3CF8E" w:rsidR="00950AF4" w:rsidRPr="00A748BB" w:rsidRDefault="00AF5D2A" w:rsidP="007D1958">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6800F7F4" w:rsidR="00D16D0C" w:rsidRPr="00A748BB" w:rsidRDefault="004261AC" w:rsidP="001E081E">
      <w:pPr>
        <w:pStyle w:val="1111Loaten3"/>
      </w:pPr>
      <w:r>
        <w:t>Cas d’utilisation</w:t>
      </w:r>
      <w:r w:rsidR="00D16D0C" w:rsidRPr="00A748BB">
        <w:t xml:space="preserve">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62C5493E">
            <wp:extent cx="5355313" cy="4227615"/>
            <wp:effectExtent l="0" t="0" r="0" b="1905"/>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3665" cy="4257891"/>
                    </a:xfrm>
                    <a:prstGeom prst="rect">
                      <a:avLst/>
                    </a:prstGeom>
                  </pic:spPr>
                </pic:pic>
              </a:graphicData>
            </a:graphic>
          </wp:inline>
        </w:drawing>
      </w:r>
    </w:p>
    <w:p w14:paraId="577DCB17" w14:textId="03BBCE26" w:rsidR="00334008" w:rsidRDefault="00D836C4" w:rsidP="00A24D39">
      <w:pPr>
        <w:pStyle w:val="Figure"/>
      </w:pPr>
      <w:bookmarkStart w:id="75" w:name="_Toc212721158"/>
      <w:r w:rsidRPr="00A748BB">
        <w:t>Diagramme d’activité :</w:t>
      </w:r>
      <w:r w:rsidR="00A24D39">
        <w:t>S’authentifier</w:t>
      </w:r>
      <w:bookmarkEnd w:id="75"/>
    </w:p>
    <w:p w14:paraId="66772463" w14:textId="72777486" w:rsidR="007F4DCA" w:rsidRPr="00334008" w:rsidRDefault="00334008" w:rsidP="00334008">
      <w:pPr>
        <w:rPr>
          <w:rFonts w:cstheme="minorBidi"/>
          <w:i/>
          <w:color w:val="auto"/>
          <w:szCs w:val="22"/>
        </w:rPr>
      </w:pPr>
      <w:r>
        <w:br w:type="page"/>
      </w:r>
    </w:p>
    <w:p w14:paraId="58A586E4" w14:textId="08994E4E" w:rsidR="00D16D0C" w:rsidRPr="00A748BB" w:rsidRDefault="00AE2BFC" w:rsidP="001E081E">
      <w:pPr>
        <w:pStyle w:val="1111Loaten3"/>
      </w:pPr>
      <w:r>
        <w:lastRenderedPageBreak/>
        <w:t>Cas d’utilisation</w:t>
      </w:r>
      <w:r w:rsidR="00D16D0C" w:rsidRPr="00A748BB">
        <w:t xml:space="preserve">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76" w:name="_Toc212721159"/>
      <w:r w:rsidRPr="00A748BB">
        <w:t>Diagramme d’activité :</w:t>
      </w:r>
      <w:r w:rsidR="00974D47">
        <w:t xml:space="preserve"> Créer un compte</w:t>
      </w:r>
      <w:bookmarkEnd w:id="76"/>
    </w:p>
    <w:p w14:paraId="23C1A4FE" w14:textId="77F63EA0" w:rsidR="00D16D0C" w:rsidRPr="00A748BB" w:rsidRDefault="00BA3B1D" w:rsidP="001E081E">
      <w:pPr>
        <w:pStyle w:val="1111Loaten3"/>
      </w:pPr>
      <w:r>
        <w:t>Cas d’utilisation</w:t>
      </w:r>
      <w:r w:rsidR="00D16D0C" w:rsidRPr="00A748BB">
        <w:t xml:space="preserve">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77" w:name="_Toc212721160"/>
      <w:r w:rsidRPr="00A748BB">
        <w:t>Diagramme d’activité</w:t>
      </w:r>
      <w:r w:rsidR="006B6E14" w:rsidRPr="00A748BB">
        <w:t xml:space="preserve"> : Accéder</w:t>
      </w:r>
      <w:r w:rsidR="00597EBD">
        <w:t xml:space="preserve"> à une messagerie</w:t>
      </w:r>
      <w:bookmarkEnd w:id="77"/>
    </w:p>
    <w:p w14:paraId="7CA523DE" w14:textId="454E71DA" w:rsidR="00D16D0C" w:rsidRPr="00A748BB" w:rsidRDefault="00B47E09" w:rsidP="001E081E">
      <w:pPr>
        <w:pStyle w:val="1111Loaten3"/>
      </w:pPr>
      <w:r>
        <w:lastRenderedPageBreak/>
        <w:t>Cas d’utilisation</w:t>
      </w:r>
      <w:r w:rsidR="00D16D0C" w:rsidRPr="00A748BB">
        <w:t xml:space="preserve">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78" w:name="_Toc212721161"/>
      <w:r w:rsidRPr="00A748BB">
        <w:t>Diagramme d’activité :</w:t>
      </w:r>
      <w:r w:rsidR="00004A77">
        <w:t xml:space="preserve"> Envoyer/Télécharger des fichiers</w:t>
      </w:r>
      <w:bookmarkEnd w:id="78"/>
    </w:p>
    <w:p w14:paraId="05B8D16D" w14:textId="1A8D7831" w:rsidR="00D16D0C" w:rsidRPr="00A748BB" w:rsidRDefault="00B50CC9" w:rsidP="001E081E">
      <w:pPr>
        <w:pStyle w:val="1111Loaten3"/>
      </w:pPr>
      <w:r>
        <w:t>Cas d’utilisation</w:t>
      </w:r>
      <w:r w:rsidR="00D16D0C" w:rsidRPr="00A748BB">
        <w:t xml:space="preserve">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79" w:name="_Toc212721162"/>
      <w:r w:rsidRPr="00A748BB">
        <w:t>Diagramme d’activité :</w:t>
      </w:r>
      <w:r w:rsidR="0090400E">
        <w:t xml:space="preserve"> </w:t>
      </w:r>
      <w:r w:rsidR="006534A1">
        <w:t>Créer des discussions</w:t>
      </w:r>
      <w:bookmarkEnd w:id="79"/>
    </w:p>
    <w:p w14:paraId="17F851C6" w14:textId="21E9CD64" w:rsidR="00D16D0C" w:rsidRPr="00A748BB" w:rsidRDefault="007766DE" w:rsidP="001E081E">
      <w:pPr>
        <w:pStyle w:val="1111Loaten3"/>
      </w:pPr>
      <w:r>
        <w:lastRenderedPageBreak/>
        <w:t>Cas d’utilisation</w:t>
      </w:r>
      <w:r w:rsidR="00D16D0C" w:rsidRPr="00A748BB">
        <w:t xml:space="preserve">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80" w:name="_Toc212721163"/>
      <w:r w:rsidRPr="00A748BB">
        <w:t>Diagramme d’activité :</w:t>
      </w:r>
      <w:r w:rsidR="00970551">
        <w:t xml:space="preserve"> Gérer les utilisateurs</w:t>
      </w:r>
      <w:bookmarkEnd w:id="80"/>
    </w:p>
    <w:p w14:paraId="4F850576" w14:textId="6679768B" w:rsidR="00D16D0C" w:rsidRPr="00A748BB" w:rsidRDefault="00C82338" w:rsidP="00623B4C">
      <w:pPr>
        <w:pStyle w:val="1111Loaten3"/>
        <w:ind w:right="-284"/>
        <w:outlineLvl w:val="9"/>
      </w:pPr>
      <w:r>
        <w:t>Cas d’utilisation</w:t>
      </w:r>
      <w:r w:rsidR="00D16D0C" w:rsidRPr="00A748BB">
        <w:t xml:space="preserve"> « Gérer les </w:t>
      </w:r>
      <w:r w:rsidR="00B840D5">
        <w:t>classes</w:t>
      </w:r>
      <w:r w:rsidR="00D16D0C"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81" w:name="_Toc212721164"/>
      <w:r w:rsidRPr="00A748BB">
        <w:t>Diagramme d’activité</w:t>
      </w:r>
      <w:r w:rsidR="006B6E14" w:rsidRPr="00A748BB">
        <w:t xml:space="preserve"> : Gérer</w:t>
      </w:r>
      <w:r w:rsidR="00F50F82">
        <w:t xml:space="preserve"> les classes</w:t>
      </w:r>
      <w:bookmarkEnd w:id="81"/>
    </w:p>
    <w:p w14:paraId="70449942" w14:textId="6A8387E4" w:rsidR="00D03986" w:rsidRPr="00A748BB" w:rsidRDefault="00D03986" w:rsidP="00955966">
      <w:pPr>
        <w:pStyle w:val="111Loaten2"/>
        <w:spacing w:line="360" w:lineRule="auto"/>
      </w:pPr>
      <w:bookmarkStart w:id="82" w:name="_Toc212720982"/>
      <w:r w:rsidRPr="00A748BB">
        <w:lastRenderedPageBreak/>
        <w:t>Diagramme de classe</w:t>
      </w:r>
      <w:bookmarkEnd w:id="82"/>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52618D6C">
            <wp:extent cx="8162686" cy="6256498"/>
            <wp:effectExtent l="635" t="0" r="0" b="0"/>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205554" cy="6289356"/>
                    </a:xfrm>
                    <a:prstGeom prst="rect">
                      <a:avLst/>
                    </a:prstGeom>
                  </pic:spPr>
                </pic:pic>
              </a:graphicData>
            </a:graphic>
          </wp:inline>
        </w:drawing>
      </w:r>
    </w:p>
    <w:p w14:paraId="7388FF03" w14:textId="0BAEF6BB" w:rsidR="00A42457" w:rsidRPr="008335CA" w:rsidRDefault="00683185" w:rsidP="00B840D5">
      <w:pPr>
        <w:pStyle w:val="Figure"/>
        <w:rPr>
          <w:b/>
        </w:rPr>
      </w:pPr>
      <w:bookmarkStart w:id="83" w:name="_Toc212721165"/>
      <w:r w:rsidRPr="00A748BB">
        <w:t>Diagramme de classe de l’UniSphere</w:t>
      </w:r>
      <w:bookmarkEnd w:id="83"/>
    </w:p>
    <w:p w14:paraId="48AF5764" w14:textId="2F6C8825" w:rsidR="008335CA" w:rsidRDefault="008335CA" w:rsidP="00574B1C">
      <w:pPr>
        <w:pStyle w:val="11Loaten1"/>
        <w:spacing w:line="360" w:lineRule="auto"/>
      </w:pPr>
      <w:bookmarkStart w:id="84" w:name="_Toc212720983"/>
      <w:r>
        <w:lastRenderedPageBreak/>
        <w:t>Dictionnaire des données</w:t>
      </w:r>
      <w:bookmarkEnd w:id="84"/>
    </w:p>
    <w:p w14:paraId="0106ED76" w14:textId="392A2E99" w:rsidR="008335CA" w:rsidRDefault="008335CA" w:rsidP="00574B1C">
      <w:pPr>
        <w:pStyle w:val="111Loaten2"/>
        <w:spacing w:line="360" w:lineRule="auto"/>
      </w:pPr>
      <w:bookmarkStart w:id="85" w:name="_Toc212720984"/>
      <w:r>
        <w:t>Table « user »</w:t>
      </w:r>
      <w:bookmarkEnd w:id="85"/>
    </w:p>
    <w:p w14:paraId="361FAE35" w14:textId="7E06EB48" w:rsidR="00274142" w:rsidRDefault="00574B1C" w:rsidP="00574B1C">
      <w:pPr>
        <w:pStyle w:val="111Loaten2"/>
        <w:numPr>
          <w:ilvl w:val="0"/>
          <w:numId w:val="0"/>
        </w:numPr>
        <w:spacing w:line="360" w:lineRule="auto"/>
        <w:ind w:right="-284" w:firstLine="709"/>
        <w:outlineLvl w:val="9"/>
        <w:rPr>
          <w:b w:val="0"/>
          <w:bCs/>
          <w:i w:val="0"/>
          <w:iCs/>
        </w:rPr>
      </w:pPr>
      <w:r>
        <w:rPr>
          <w:b w:val="0"/>
          <w:bCs/>
          <w:i w:val="0"/>
          <w:iCs/>
        </w:rPr>
        <w:t>Le tableau ci-dessous présente la structure détaillée de la table « user ». Cette table nous permet de stocker les informations des utilisateurs de notre plateforme</w:t>
      </w:r>
    </w:p>
    <w:p w14:paraId="0CDBB5AE" w14:textId="1399ABEA" w:rsidR="00BE1AE9" w:rsidRDefault="0061697E" w:rsidP="00302E91">
      <w:pPr>
        <w:pStyle w:val="Tabilao"/>
      </w:pPr>
      <w:bookmarkStart w:id="86" w:name="_Toc212721081"/>
      <w:r>
        <w:t>Dictionnaire des données « user »</w:t>
      </w:r>
      <w:bookmarkEnd w:id="86"/>
    </w:p>
    <w:tbl>
      <w:tblPr>
        <w:tblStyle w:val="Grilledutableau"/>
        <w:tblW w:w="10207" w:type="dxa"/>
        <w:tblInd w:w="-289" w:type="dxa"/>
        <w:tblLayout w:type="fixed"/>
        <w:tblLook w:val="04A0" w:firstRow="1" w:lastRow="0" w:firstColumn="1" w:lastColumn="0" w:noHBand="0" w:noVBand="1"/>
      </w:tblPr>
      <w:tblGrid>
        <w:gridCol w:w="1844"/>
        <w:gridCol w:w="1687"/>
        <w:gridCol w:w="1964"/>
        <w:gridCol w:w="634"/>
        <w:gridCol w:w="949"/>
        <w:gridCol w:w="3129"/>
      </w:tblGrid>
      <w:tr w:rsidR="0010011F" w:rsidRPr="00416EE9" w14:paraId="68445596" w14:textId="77777777" w:rsidTr="00B42FE3">
        <w:tc>
          <w:tcPr>
            <w:tcW w:w="1844" w:type="dxa"/>
          </w:tcPr>
          <w:p w14:paraId="0C99AE74" w14:textId="514E2E33" w:rsidR="00C64BBA" w:rsidRPr="00416EE9" w:rsidRDefault="000F433C" w:rsidP="00BE1AE9">
            <w:pPr>
              <w:pStyle w:val="111Loaten2"/>
              <w:numPr>
                <w:ilvl w:val="0"/>
                <w:numId w:val="0"/>
              </w:numPr>
              <w:spacing w:line="360" w:lineRule="auto"/>
              <w:ind w:right="-284"/>
              <w:outlineLvl w:val="9"/>
              <w:rPr>
                <w:i w:val="0"/>
                <w:iCs/>
              </w:rPr>
            </w:pPr>
            <w:r w:rsidRPr="00416EE9">
              <w:rPr>
                <w:i w:val="0"/>
                <w:iCs/>
              </w:rPr>
              <w:t>Champ</w:t>
            </w:r>
          </w:p>
        </w:tc>
        <w:tc>
          <w:tcPr>
            <w:tcW w:w="1687" w:type="dxa"/>
          </w:tcPr>
          <w:p w14:paraId="7EC64A90" w14:textId="366A80CE" w:rsidR="00C64BBA" w:rsidRPr="00416EE9" w:rsidRDefault="000F433C" w:rsidP="00BE1AE9">
            <w:pPr>
              <w:pStyle w:val="111Loaten2"/>
              <w:numPr>
                <w:ilvl w:val="0"/>
                <w:numId w:val="0"/>
              </w:numPr>
              <w:spacing w:line="360" w:lineRule="auto"/>
              <w:ind w:right="-284"/>
              <w:outlineLvl w:val="9"/>
              <w:rPr>
                <w:i w:val="0"/>
                <w:iCs/>
              </w:rPr>
            </w:pPr>
            <w:r w:rsidRPr="00416EE9">
              <w:rPr>
                <w:i w:val="0"/>
                <w:iCs/>
              </w:rPr>
              <w:t xml:space="preserve">Type </w:t>
            </w:r>
          </w:p>
        </w:tc>
        <w:tc>
          <w:tcPr>
            <w:tcW w:w="1964" w:type="dxa"/>
          </w:tcPr>
          <w:p w14:paraId="18277FE2" w14:textId="3095F3F5" w:rsidR="00C64BBA" w:rsidRPr="00416EE9" w:rsidRDefault="000F433C" w:rsidP="00BE1AE9">
            <w:pPr>
              <w:pStyle w:val="111Loaten2"/>
              <w:numPr>
                <w:ilvl w:val="0"/>
                <w:numId w:val="0"/>
              </w:numPr>
              <w:spacing w:line="360" w:lineRule="auto"/>
              <w:ind w:right="-284"/>
              <w:outlineLvl w:val="9"/>
              <w:rPr>
                <w:i w:val="0"/>
                <w:iCs/>
              </w:rPr>
            </w:pPr>
            <w:r w:rsidRPr="00416EE9">
              <w:rPr>
                <w:i w:val="0"/>
                <w:iCs/>
              </w:rPr>
              <w:t xml:space="preserve">Taille </w:t>
            </w:r>
          </w:p>
        </w:tc>
        <w:tc>
          <w:tcPr>
            <w:tcW w:w="634" w:type="dxa"/>
          </w:tcPr>
          <w:p w14:paraId="3E61C776" w14:textId="525E18F0" w:rsidR="00C64BBA" w:rsidRPr="00416EE9" w:rsidRDefault="000F433C" w:rsidP="00BE1AE9">
            <w:pPr>
              <w:pStyle w:val="111Loaten2"/>
              <w:numPr>
                <w:ilvl w:val="0"/>
                <w:numId w:val="0"/>
              </w:numPr>
              <w:spacing w:line="360" w:lineRule="auto"/>
              <w:ind w:right="-284"/>
              <w:outlineLvl w:val="9"/>
              <w:rPr>
                <w:i w:val="0"/>
                <w:iCs/>
              </w:rPr>
            </w:pPr>
            <w:r w:rsidRPr="00416EE9">
              <w:rPr>
                <w:i w:val="0"/>
                <w:iCs/>
              </w:rPr>
              <w:t>Null</w:t>
            </w:r>
          </w:p>
        </w:tc>
        <w:tc>
          <w:tcPr>
            <w:tcW w:w="949" w:type="dxa"/>
          </w:tcPr>
          <w:p w14:paraId="482DC2D9" w14:textId="34C7D8D9" w:rsidR="00C64BBA" w:rsidRPr="00416EE9" w:rsidRDefault="000F433C" w:rsidP="00BE1AE9">
            <w:pPr>
              <w:pStyle w:val="111Loaten2"/>
              <w:numPr>
                <w:ilvl w:val="0"/>
                <w:numId w:val="0"/>
              </w:numPr>
              <w:spacing w:line="360" w:lineRule="auto"/>
              <w:ind w:right="-284"/>
              <w:outlineLvl w:val="9"/>
              <w:rPr>
                <w:i w:val="0"/>
                <w:iCs/>
              </w:rPr>
            </w:pPr>
            <w:r w:rsidRPr="00416EE9">
              <w:rPr>
                <w:i w:val="0"/>
                <w:iCs/>
              </w:rPr>
              <w:t>Clé</w:t>
            </w:r>
          </w:p>
        </w:tc>
        <w:tc>
          <w:tcPr>
            <w:tcW w:w="3129" w:type="dxa"/>
          </w:tcPr>
          <w:p w14:paraId="1E98D587" w14:textId="58B99226" w:rsidR="00C64BBA" w:rsidRPr="00416EE9" w:rsidRDefault="000F433C" w:rsidP="00BE1AE9">
            <w:pPr>
              <w:pStyle w:val="111Loaten2"/>
              <w:numPr>
                <w:ilvl w:val="0"/>
                <w:numId w:val="0"/>
              </w:numPr>
              <w:spacing w:line="360" w:lineRule="auto"/>
              <w:ind w:right="-284"/>
              <w:outlineLvl w:val="9"/>
              <w:rPr>
                <w:i w:val="0"/>
                <w:iCs/>
              </w:rPr>
            </w:pPr>
            <w:r w:rsidRPr="00416EE9">
              <w:rPr>
                <w:i w:val="0"/>
                <w:iCs/>
              </w:rPr>
              <w:t>Contraintes</w:t>
            </w:r>
          </w:p>
        </w:tc>
      </w:tr>
      <w:tr w:rsidR="0010011F" w:rsidRPr="00416EE9" w14:paraId="4ED6D3AD" w14:textId="77777777" w:rsidTr="00B42FE3">
        <w:tc>
          <w:tcPr>
            <w:tcW w:w="1844" w:type="dxa"/>
          </w:tcPr>
          <w:p w14:paraId="20944884" w14:textId="571DDCD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Id_user</w:t>
            </w:r>
          </w:p>
        </w:tc>
        <w:tc>
          <w:tcPr>
            <w:tcW w:w="1687" w:type="dxa"/>
          </w:tcPr>
          <w:p w14:paraId="73AEAE71" w14:textId="4E4402A7"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Int</w:t>
            </w:r>
          </w:p>
        </w:tc>
        <w:tc>
          <w:tcPr>
            <w:tcW w:w="1964" w:type="dxa"/>
          </w:tcPr>
          <w:p w14:paraId="0F6711A0" w14:textId="1F19B705"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10 Unsigned</w:t>
            </w:r>
          </w:p>
        </w:tc>
        <w:tc>
          <w:tcPr>
            <w:tcW w:w="634" w:type="dxa"/>
          </w:tcPr>
          <w:p w14:paraId="001BE23F" w14:textId="6E725A87"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8C34A6D" w14:textId="0043619A"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Primary</w:t>
            </w:r>
          </w:p>
        </w:tc>
        <w:tc>
          <w:tcPr>
            <w:tcW w:w="3129" w:type="dxa"/>
          </w:tcPr>
          <w:p w14:paraId="070B12A4" w14:textId="5CDE4C68"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Auto_increment</w:t>
            </w:r>
          </w:p>
        </w:tc>
      </w:tr>
      <w:tr w:rsidR="0010011F" w:rsidRPr="002C261C" w14:paraId="6FF949BB" w14:textId="77777777" w:rsidTr="00B42FE3">
        <w:trPr>
          <w:cantSplit/>
          <w:trHeight w:val="1134"/>
        </w:trPr>
        <w:tc>
          <w:tcPr>
            <w:tcW w:w="1844" w:type="dxa"/>
          </w:tcPr>
          <w:p w14:paraId="2AC695E9" w14:textId="19DB0BC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Class_id</w:t>
            </w:r>
          </w:p>
        </w:tc>
        <w:tc>
          <w:tcPr>
            <w:tcW w:w="1687" w:type="dxa"/>
          </w:tcPr>
          <w:p w14:paraId="1F71E3C3" w14:textId="4EF1FD6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Int</w:t>
            </w:r>
          </w:p>
        </w:tc>
        <w:tc>
          <w:tcPr>
            <w:tcW w:w="1964" w:type="dxa"/>
          </w:tcPr>
          <w:p w14:paraId="6F3B7AB1" w14:textId="1C47D1B3"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10 Unsigned</w:t>
            </w:r>
          </w:p>
        </w:tc>
        <w:tc>
          <w:tcPr>
            <w:tcW w:w="634" w:type="dxa"/>
          </w:tcPr>
          <w:p w14:paraId="57DEC3BF" w14:textId="271076DC"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18086283" w14:textId="22C38B63"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Foreign</w:t>
            </w:r>
          </w:p>
        </w:tc>
        <w:tc>
          <w:tcPr>
            <w:tcW w:w="3129" w:type="dxa"/>
          </w:tcPr>
          <w:p w14:paraId="3E372A4D" w14:textId="77777777" w:rsidR="00B42FE3" w:rsidRDefault="002551BB"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 xml:space="preserve">References class(class_id) </w:t>
            </w:r>
          </w:p>
          <w:p w14:paraId="14B7F331" w14:textId="6D750B16" w:rsidR="00B70D3B" w:rsidRPr="00416EE9" w:rsidRDefault="002551BB"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on Delete set Null</w:t>
            </w:r>
          </w:p>
        </w:tc>
      </w:tr>
      <w:tr w:rsidR="0010011F" w:rsidRPr="00416EE9" w14:paraId="1A9B3885" w14:textId="77777777" w:rsidTr="00B42FE3">
        <w:tc>
          <w:tcPr>
            <w:tcW w:w="1844" w:type="dxa"/>
          </w:tcPr>
          <w:p w14:paraId="3FAD124E" w14:textId="043B941F"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Matricule</w:t>
            </w:r>
          </w:p>
        </w:tc>
        <w:tc>
          <w:tcPr>
            <w:tcW w:w="1687" w:type="dxa"/>
          </w:tcPr>
          <w:p w14:paraId="6DA3FFCB" w14:textId="35C6D4D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4798F732" w14:textId="0082BCD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50</w:t>
            </w:r>
          </w:p>
        </w:tc>
        <w:tc>
          <w:tcPr>
            <w:tcW w:w="634" w:type="dxa"/>
          </w:tcPr>
          <w:p w14:paraId="52501B18" w14:textId="1815AF16"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662C511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4D2EE1D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00306FC5" w14:textId="77777777" w:rsidTr="00B42FE3">
        <w:tc>
          <w:tcPr>
            <w:tcW w:w="1844" w:type="dxa"/>
          </w:tcPr>
          <w:p w14:paraId="3D05F256" w14:textId="2865648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Name</w:t>
            </w:r>
          </w:p>
        </w:tc>
        <w:tc>
          <w:tcPr>
            <w:tcW w:w="1687" w:type="dxa"/>
          </w:tcPr>
          <w:p w14:paraId="282E9E04" w14:textId="13938F45"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1F70D1F4" w14:textId="2C5C141E"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46333098" w14:textId="00346CB8"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34DBFE7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76BE5E3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5F386A6A" w14:textId="77777777" w:rsidTr="00B42FE3">
        <w:tc>
          <w:tcPr>
            <w:tcW w:w="1844" w:type="dxa"/>
          </w:tcPr>
          <w:p w14:paraId="3E271243" w14:textId="6EEC41A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Lastname</w:t>
            </w:r>
          </w:p>
        </w:tc>
        <w:tc>
          <w:tcPr>
            <w:tcW w:w="1687" w:type="dxa"/>
          </w:tcPr>
          <w:p w14:paraId="7BF478F7" w14:textId="5BE0635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6CD199C2" w14:textId="7EFDE52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40049566" w14:textId="507254FE"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0AE42F84"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EFF9D0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50FF35B7" w14:textId="77777777" w:rsidTr="00B42FE3">
        <w:tc>
          <w:tcPr>
            <w:tcW w:w="1844" w:type="dxa"/>
          </w:tcPr>
          <w:p w14:paraId="15648D66" w14:textId="7DC57719"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Email</w:t>
            </w:r>
          </w:p>
        </w:tc>
        <w:tc>
          <w:tcPr>
            <w:tcW w:w="1687" w:type="dxa"/>
          </w:tcPr>
          <w:p w14:paraId="4D912DBD" w14:textId="60A52980"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55948187" w14:textId="09F650C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150</w:t>
            </w:r>
          </w:p>
        </w:tc>
        <w:tc>
          <w:tcPr>
            <w:tcW w:w="634" w:type="dxa"/>
          </w:tcPr>
          <w:p w14:paraId="3D39F807" w14:textId="07218579"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73ECF22A" w14:textId="35CC4022"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Unique</w:t>
            </w:r>
          </w:p>
        </w:tc>
        <w:tc>
          <w:tcPr>
            <w:tcW w:w="3129" w:type="dxa"/>
          </w:tcPr>
          <w:p w14:paraId="64133C5A"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0C36E9A2" w14:textId="77777777" w:rsidTr="00B42FE3">
        <w:tc>
          <w:tcPr>
            <w:tcW w:w="1844" w:type="dxa"/>
          </w:tcPr>
          <w:p w14:paraId="2ED5BC47" w14:textId="2D6EB12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Profile_pic</w:t>
            </w:r>
          </w:p>
        </w:tc>
        <w:tc>
          <w:tcPr>
            <w:tcW w:w="1687" w:type="dxa"/>
          </w:tcPr>
          <w:p w14:paraId="58A4BCE5" w14:textId="19EE7210"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42EF7382" w14:textId="1C8A3451"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255</w:t>
            </w:r>
          </w:p>
        </w:tc>
        <w:tc>
          <w:tcPr>
            <w:tcW w:w="634" w:type="dxa"/>
          </w:tcPr>
          <w:p w14:paraId="772F25A7" w14:textId="191390E9"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Oui</w:t>
            </w:r>
          </w:p>
        </w:tc>
        <w:tc>
          <w:tcPr>
            <w:tcW w:w="949" w:type="dxa"/>
          </w:tcPr>
          <w:p w14:paraId="66C4794B"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A6E1561"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6FB32B18" w14:textId="77777777" w:rsidTr="00B42FE3">
        <w:tc>
          <w:tcPr>
            <w:tcW w:w="1844" w:type="dxa"/>
          </w:tcPr>
          <w:p w14:paraId="1DE01CA7" w14:textId="5E22A396"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Password_hash</w:t>
            </w:r>
          </w:p>
        </w:tc>
        <w:tc>
          <w:tcPr>
            <w:tcW w:w="1687" w:type="dxa"/>
          </w:tcPr>
          <w:p w14:paraId="39B7EFE3" w14:textId="23BC98D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Varchar</w:t>
            </w:r>
          </w:p>
        </w:tc>
        <w:tc>
          <w:tcPr>
            <w:tcW w:w="1964" w:type="dxa"/>
          </w:tcPr>
          <w:p w14:paraId="607A9A4D" w14:textId="7D05C23E"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255</w:t>
            </w:r>
          </w:p>
        </w:tc>
        <w:tc>
          <w:tcPr>
            <w:tcW w:w="634" w:type="dxa"/>
          </w:tcPr>
          <w:p w14:paraId="5A7E56B6" w14:textId="1DCD8045"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3BD15CAF"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9DD73DF"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37401D44" w14:textId="77777777" w:rsidTr="00B42FE3">
        <w:tc>
          <w:tcPr>
            <w:tcW w:w="1844" w:type="dxa"/>
          </w:tcPr>
          <w:p w14:paraId="7EF3CCE8" w14:textId="3E7A580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Role</w:t>
            </w:r>
          </w:p>
        </w:tc>
        <w:tc>
          <w:tcPr>
            <w:tcW w:w="1687" w:type="dxa"/>
          </w:tcPr>
          <w:p w14:paraId="6A08ED38" w14:textId="07AFEAAD"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Enum</w:t>
            </w:r>
          </w:p>
        </w:tc>
        <w:tc>
          <w:tcPr>
            <w:tcW w:w="1964" w:type="dxa"/>
          </w:tcPr>
          <w:p w14:paraId="66C55A4C" w14:textId="77777777" w:rsidR="0010011F"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(‘administrator’,</w:t>
            </w:r>
          </w:p>
          <w:p w14:paraId="738170CE" w14:textId="5491570C"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’student’,’teacher’)</w:t>
            </w:r>
          </w:p>
        </w:tc>
        <w:tc>
          <w:tcPr>
            <w:tcW w:w="634" w:type="dxa"/>
          </w:tcPr>
          <w:p w14:paraId="47D18B84" w14:textId="051DB2A1"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CE22A62"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B80CCDE"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r>
      <w:tr w:rsidR="0010011F" w:rsidRPr="00416EE9" w14:paraId="45D1BD5F" w14:textId="77777777" w:rsidTr="00B42FE3">
        <w:tc>
          <w:tcPr>
            <w:tcW w:w="1844" w:type="dxa"/>
          </w:tcPr>
          <w:p w14:paraId="1360FF74" w14:textId="384BA74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Is_active</w:t>
            </w:r>
          </w:p>
        </w:tc>
        <w:tc>
          <w:tcPr>
            <w:tcW w:w="1687" w:type="dxa"/>
          </w:tcPr>
          <w:p w14:paraId="0B34BE3D" w14:textId="4274E77F" w:rsidR="00B70D3B" w:rsidRPr="00416EE9" w:rsidRDefault="003A5ADD" w:rsidP="00B42FE3">
            <w:pPr>
              <w:pStyle w:val="111Loaten2"/>
              <w:numPr>
                <w:ilvl w:val="0"/>
                <w:numId w:val="0"/>
              </w:numPr>
              <w:spacing w:line="360" w:lineRule="auto"/>
              <w:ind w:right="-284"/>
              <w:jc w:val="left"/>
              <w:outlineLvl w:val="9"/>
              <w:rPr>
                <w:b w:val="0"/>
                <w:bCs/>
                <w:i w:val="0"/>
                <w:iCs/>
              </w:rPr>
            </w:pPr>
            <w:r w:rsidRPr="00416EE9">
              <w:rPr>
                <w:b w:val="0"/>
                <w:bCs/>
                <w:i w:val="0"/>
                <w:iCs/>
              </w:rPr>
              <w:t>TinyInt</w:t>
            </w:r>
          </w:p>
        </w:tc>
        <w:tc>
          <w:tcPr>
            <w:tcW w:w="1964" w:type="dxa"/>
          </w:tcPr>
          <w:p w14:paraId="0172ED60" w14:textId="34972401"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1</w:t>
            </w:r>
          </w:p>
        </w:tc>
        <w:tc>
          <w:tcPr>
            <w:tcW w:w="634" w:type="dxa"/>
          </w:tcPr>
          <w:p w14:paraId="31092CBB" w14:textId="162A7927"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4805C5E5"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2085BDDE" w14:textId="4D0B6BE9" w:rsidR="00B70D3B" w:rsidRPr="00416EE9" w:rsidRDefault="0037581C" w:rsidP="00B42FE3">
            <w:pPr>
              <w:pStyle w:val="111Loaten2"/>
              <w:numPr>
                <w:ilvl w:val="0"/>
                <w:numId w:val="0"/>
              </w:numPr>
              <w:spacing w:line="360" w:lineRule="auto"/>
              <w:ind w:right="-284"/>
              <w:jc w:val="left"/>
              <w:outlineLvl w:val="9"/>
              <w:rPr>
                <w:b w:val="0"/>
                <w:bCs/>
                <w:i w:val="0"/>
                <w:iCs/>
              </w:rPr>
            </w:pPr>
            <w:r w:rsidRPr="00416EE9">
              <w:rPr>
                <w:b w:val="0"/>
                <w:bCs/>
                <w:i w:val="0"/>
                <w:iCs/>
              </w:rPr>
              <w:t>Default 0</w:t>
            </w:r>
          </w:p>
        </w:tc>
      </w:tr>
      <w:tr w:rsidR="0010011F" w:rsidRPr="00416EE9" w14:paraId="78E706F3" w14:textId="77777777" w:rsidTr="00B42FE3">
        <w:tc>
          <w:tcPr>
            <w:tcW w:w="1844" w:type="dxa"/>
          </w:tcPr>
          <w:p w14:paraId="38CB2417" w14:textId="55D26F2B"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Created_at</w:t>
            </w:r>
          </w:p>
        </w:tc>
        <w:tc>
          <w:tcPr>
            <w:tcW w:w="1687" w:type="dxa"/>
          </w:tcPr>
          <w:p w14:paraId="64345E05" w14:textId="2E6FA6A2"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Timestamp</w:t>
            </w:r>
          </w:p>
        </w:tc>
        <w:tc>
          <w:tcPr>
            <w:tcW w:w="1964" w:type="dxa"/>
          </w:tcPr>
          <w:p w14:paraId="4807D396"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634" w:type="dxa"/>
          </w:tcPr>
          <w:p w14:paraId="6F4CFF4D" w14:textId="3D124325"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77EB16B2"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10D28FE5" w14:textId="79EDB2D1" w:rsidR="00B70D3B" w:rsidRPr="00416EE9" w:rsidRDefault="0037581C" w:rsidP="00B42FE3">
            <w:pPr>
              <w:pStyle w:val="111Loaten2"/>
              <w:numPr>
                <w:ilvl w:val="0"/>
                <w:numId w:val="0"/>
              </w:numPr>
              <w:spacing w:line="360" w:lineRule="auto"/>
              <w:ind w:right="-284"/>
              <w:jc w:val="left"/>
              <w:outlineLvl w:val="9"/>
              <w:rPr>
                <w:b w:val="0"/>
                <w:bCs/>
                <w:i w:val="0"/>
                <w:iCs/>
              </w:rPr>
            </w:pPr>
            <w:r w:rsidRPr="00416EE9">
              <w:rPr>
                <w:b w:val="0"/>
                <w:bCs/>
                <w:i w:val="0"/>
                <w:iCs/>
              </w:rPr>
              <w:t>Default current_timestam</w:t>
            </w:r>
            <w:r w:rsidR="00DC5358" w:rsidRPr="00416EE9">
              <w:rPr>
                <w:b w:val="0"/>
                <w:bCs/>
                <w:i w:val="0"/>
                <w:iCs/>
              </w:rPr>
              <w:t>p</w:t>
            </w:r>
            <w:r w:rsidR="00B42FE3">
              <w:rPr>
                <w:b w:val="0"/>
                <w:bCs/>
                <w:i w:val="0"/>
                <w:iCs/>
              </w:rPr>
              <w:t xml:space="preserve"> </w:t>
            </w:r>
          </w:p>
        </w:tc>
      </w:tr>
      <w:tr w:rsidR="0010011F" w:rsidRPr="001C1040" w14:paraId="453FC30B" w14:textId="77777777" w:rsidTr="00B42FE3">
        <w:tc>
          <w:tcPr>
            <w:tcW w:w="1844" w:type="dxa"/>
          </w:tcPr>
          <w:p w14:paraId="392565DC" w14:textId="74E86438"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Updated_at</w:t>
            </w:r>
          </w:p>
        </w:tc>
        <w:tc>
          <w:tcPr>
            <w:tcW w:w="1687" w:type="dxa"/>
          </w:tcPr>
          <w:p w14:paraId="6AC1865B" w14:textId="584ED739" w:rsidR="00B70D3B" w:rsidRPr="00416EE9" w:rsidRDefault="00B70D3B" w:rsidP="00B42FE3">
            <w:pPr>
              <w:pStyle w:val="111Loaten2"/>
              <w:numPr>
                <w:ilvl w:val="0"/>
                <w:numId w:val="0"/>
              </w:numPr>
              <w:spacing w:line="360" w:lineRule="auto"/>
              <w:ind w:right="-284"/>
              <w:jc w:val="left"/>
              <w:outlineLvl w:val="9"/>
              <w:rPr>
                <w:b w:val="0"/>
                <w:bCs/>
                <w:i w:val="0"/>
                <w:iCs/>
              </w:rPr>
            </w:pPr>
            <w:r w:rsidRPr="00416EE9">
              <w:rPr>
                <w:b w:val="0"/>
                <w:bCs/>
                <w:i w:val="0"/>
                <w:iCs/>
              </w:rPr>
              <w:t>Timestampe</w:t>
            </w:r>
          </w:p>
        </w:tc>
        <w:tc>
          <w:tcPr>
            <w:tcW w:w="1964" w:type="dxa"/>
          </w:tcPr>
          <w:p w14:paraId="1D4C3E4E"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634" w:type="dxa"/>
          </w:tcPr>
          <w:p w14:paraId="10FF09BC" w14:textId="1D2BBB80" w:rsidR="00B70D3B" w:rsidRPr="00416EE9" w:rsidRDefault="002551BB" w:rsidP="00B42FE3">
            <w:pPr>
              <w:pStyle w:val="111Loaten2"/>
              <w:numPr>
                <w:ilvl w:val="0"/>
                <w:numId w:val="0"/>
              </w:numPr>
              <w:spacing w:line="360" w:lineRule="auto"/>
              <w:ind w:right="-284"/>
              <w:jc w:val="left"/>
              <w:outlineLvl w:val="9"/>
              <w:rPr>
                <w:b w:val="0"/>
                <w:bCs/>
                <w:i w:val="0"/>
                <w:iCs/>
              </w:rPr>
            </w:pPr>
            <w:r w:rsidRPr="00416EE9">
              <w:rPr>
                <w:b w:val="0"/>
                <w:bCs/>
                <w:i w:val="0"/>
                <w:iCs/>
              </w:rPr>
              <w:t>Non</w:t>
            </w:r>
          </w:p>
        </w:tc>
        <w:tc>
          <w:tcPr>
            <w:tcW w:w="949" w:type="dxa"/>
          </w:tcPr>
          <w:p w14:paraId="23252B25" w14:textId="77777777" w:rsidR="00B70D3B" w:rsidRPr="00416EE9" w:rsidRDefault="00B70D3B" w:rsidP="00B42FE3">
            <w:pPr>
              <w:pStyle w:val="111Loaten2"/>
              <w:numPr>
                <w:ilvl w:val="0"/>
                <w:numId w:val="0"/>
              </w:numPr>
              <w:spacing w:line="360" w:lineRule="auto"/>
              <w:ind w:right="-284"/>
              <w:jc w:val="left"/>
              <w:outlineLvl w:val="9"/>
              <w:rPr>
                <w:b w:val="0"/>
                <w:bCs/>
                <w:i w:val="0"/>
                <w:iCs/>
              </w:rPr>
            </w:pPr>
          </w:p>
        </w:tc>
        <w:tc>
          <w:tcPr>
            <w:tcW w:w="3129" w:type="dxa"/>
          </w:tcPr>
          <w:p w14:paraId="63F4E69B" w14:textId="3253FD4C" w:rsidR="00B70D3B" w:rsidRPr="00416EE9" w:rsidRDefault="0010011F" w:rsidP="00B42FE3">
            <w:pPr>
              <w:pStyle w:val="111Loaten2"/>
              <w:numPr>
                <w:ilvl w:val="0"/>
                <w:numId w:val="0"/>
              </w:numPr>
              <w:spacing w:line="360" w:lineRule="auto"/>
              <w:ind w:right="-284"/>
              <w:jc w:val="left"/>
              <w:outlineLvl w:val="9"/>
              <w:rPr>
                <w:b w:val="0"/>
                <w:bCs/>
                <w:i w:val="0"/>
                <w:iCs/>
                <w:lang w:val="en-US"/>
              </w:rPr>
            </w:pPr>
            <w:r w:rsidRPr="00416EE9">
              <w:rPr>
                <w:b w:val="0"/>
                <w:bCs/>
                <w:i w:val="0"/>
                <w:iCs/>
                <w:lang w:val="en-US"/>
              </w:rPr>
              <w:t>Default</w:t>
            </w:r>
            <w:r w:rsidR="0037581C" w:rsidRPr="00416EE9">
              <w:rPr>
                <w:b w:val="0"/>
                <w:bCs/>
                <w:i w:val="0"/>
                <w:iCs/>
                <w:lang w:val="en-US"/>
              </w:rPr>
              <w:t>current_</w:t>
            </w:r>
            <w:r w:rsidR="003A5ADD" w:rsidRPr="00416EE9">
              <w:rPr>
                <w:b w:val="0"/>
                <w:bCs/>
                <w:i w:val="0"/>
                <w:iCs/>
                <w:lang w:val="en-US"/>
              </w:rPr>
              <w:t>timestamp () on</w:t>
            </w:r>
            <w:r w:rsidRPr="00416EE9">
              <w:rPr>
                <w:b w:val="0"/>
                <w:bCs/>
                <w:i w:val="0"/>
                <w:iCs/>
                <w:lang w:val="en-US"/>
              </w:rPr>
              <w:t xml:space="preserve"> update </w:t>
            </w:r>
            <w:r w:rsidR="0037581C" w:rsidRPr="00416EE9">
              <w:rPr>
                <w:b w:val="0"/>
                <w:bCs/>
                <w:i w:val="0"/>
                <w:iCs/>
                <w:lang w:val="en-US"/>
              </w:rPr>
              <w:t>current_</w:t>
            </w:r>
            <w:r w:rsidR="003A5ADD" w:rsidRPr="00416EE9">
              <w:rPr>
                <w:b w:val="0"/>
                <w:bCs/>
                <w:i w:val="0"/>
                <w:iCs/>
                <w:lang w:val="en-US"/>
              </w:rPr>
              <w:t>timestamp (</w:t>
            </w:r>
            <w:r w:rsidR="0037581C" w:rsidRPr="00416EE9">
              <w:rPr>
                <w:b w:val="0"/>
                <w:bCs/>
                <w:i w:val="0"/>
                <w:iCs/>
                <w:lang w:val="en-US"/>
              </w:rPr>
              <w:t>)</w:t>
            </w:r>
          </w:p>
        </w:tc>
      </w:tr>
    </w:tbl>
    <w:p w14:paraId="110B44E4" w14:textId="77777777" w:rsidR="00BE1AE9" w:rsidRPr="0037581C" w:rsidRDefault="00BE1AE9" w:rsidP="00BE1AE9">
      <w:pPr>
        <w:pStyle w:val="111Loaten2"/>
        <w:numPr>
          <w:ilvl w:val="0"/>
          <w:numId w:val="0"/>
        </w:numPr>
        <w:spacing w:line="360" w:lineRule="auto"/>
        <w:ind w:left="720" w:right="-284" w:hanging="720"/>
        <w:outlineLvl w:val="9"/>
        <w:rPr>
          <w:b w:val="0"/>
          <w:bCs/>
          <w:i w:val="0"/>
          <w:iCs/>
          <w:lang w:val="en-US"/>
        </w:rPr>
      </w:pPr>
    </w:p>
    <w:p w14:paraId="1B872EC4" w14:textId="18324262" w:rsidR="008335CA" w:rsidRDefault="008335CA" w:rsidP="00574B1C">
      <w:pPr>
        <w:pStyle w:val="111Loaten2"/>
        <w:spacing w:line="360" w:lineRule="auto"/>
      </w:pPr>
      <w:bookmarkStart w:id="87" w:name="_Toc212720985"/>
      <w:r>
        <w:lastRenderedPageBreak/>
        <w:t>Table « classe »</w:t>
      </w:r>
      <w:bookmarkEnd w:id="87"/>
    </w:p>
    <w:p w14:paraId="0CBE85D1" w14:textId="0739B5D3" w:rsidR="0019300F" w:rsidRDefault="0019300F" w:rsidP="00CB6167">
      <w:pPr>
        <w:pStyle w:val="111Loaten2"/>
        <w:numPr>
          <w:ilvl w:val="0"/>
          <w:numId w:val="0"/>
        </w:numPr>
        <w:spacing w:line="360" w:lineRule="auto"/>
        <w:ind w:right="-284" w:firstLine="709"/>
        <w:outlineLvl w:val="9"/>
        <w:rPr>
          <w:b w:val="0"/>
          <w:bCs/>
          <w:i w:val="0"/>
          <w:iCs/>
        </w:rPr>
      </w:pPr>
      <w:r>
        <w:rPr>
          <w:b w:val="0"/>
          <w:bCs/>
          <w:i w:val="0"/>
          <w:iCs/>
        </w:rPr>
        <w:t>Le tableau ci-dessous présente la structure détaillée de la table « classe ». Cette table contient les informations de la classe de nos utilisateurs</w:t>
      </w:r>
      <w:r w:rsidR="00F30DEE">
        <w:rPr>
          <w:b w:val="0"/>
          <w:bCs/>
          <w:i w:val="0"/>
          <w:iCs/>
        </w:rPr>
        <w:t>.</w:t>
      </w:r>
    </w:p>
    <w:p w14:paraId="69BF18ED" w14:textId="1865A06A" w:rsidR="00BE1AE9" w:rsidRDefault="0061697E" w:rsidP="00302E91">
      <w:pPr>
        <w:pStyle w:val="Tabilao"/>
      </w:pPr>
      <w:bookmarkStart w:id="88" w:name="_Toc212721082"/>
      <w:r>
        <w:t>Dictionnaire des données « classe »</w:t>
      </w:r>
      <w:bookmarkEnd w:id="88"/>
    </w:p>
    <w:tbl>
      <w:tblPr>
        <w:tblStyle w:val="Grilledutableau"/>
        <w:tblW w:w="0" w:type="auto"/>
        <w:tblLook w:val="04A0" w:firstRow="1" w:lastRow="0" w:firstColumn="1" w:lastColumn="0" w:noHBand="0" w:noVBand="1"/>
      </w:tblPr>
      <w:tblGrid>
        <w:gridCol w:w="1363"/>
        <w:gridCol w:w="1326"/>
        <w:gridCol w:w="1701"/>
        <w:gridCol w:w="708"/>
        <w:gridCol w:w="1134"/>
        <w:gridCol w:w="3254"/>
      </w:tblGrid>
      <w:tr w:rsidR="00A5390D" w:rsidRPr="000F433C" w14:paraId="1654AE8B" w14:textId="77777777" w:rsidTr="006C4608">
        <w:tc>
          <w:tcPr>
            <w:tcW w:w="1363" w:type="dxa"/>
          </w:tcPr>
          <w:p w14:paraId="585024D0" w14:textId="77777777" w:rsidR="00577ACC" w:rsidRPr="000F433C" w:rsidRDefault="00577ACC" w:rsidP="00B42FE3">
            <w:pPr>
              <w:pStyle w:val="111Loaten2"/>
              <w:numPr>
                <w:ilvl w:val="0"/>
                <w:numId w:val="0"/>
              </w:numPr>
              <w:spacing w:line="360" w:lineRule="auto"/>
              <w:ind w:right="-284"/>
              <w:jc w:val="left"/>
              <w:outlineLvl w:val="9"/>
              <w:rPr>
                <w:i w:val="0"/>
                <w:iCs/>
              </w:rPr>
            </w:pPr>
            <w:r w:rsidRPr="000F433C">
              <w:rPr>
                <w:i w:val="0"/>
                <w:iCs/>
              </w:rPr>
              <w:t>Champ</w:t>
            </w:r>
          </w:p>
        </w:tc>
        <w:tc>
          <w:tcPr>
            <w:tcW w:w="1326" w:type="dxa"/>
          </w:tcPr>
          <w:p w14:paraId="15A11FA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Type </w:t>
            </w:r>
          </w:p>
        </w:tc>
        <w:tc>
          <w:tcPr>
            <w:tcW w:w="1701" w:type="dxa"/>
          </w:tcPr>
          <w:p w14:paraId="6146EB5B"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Taille </w:t>
            </w:r>
          </w:p>
        </w:tc>
        <w:tc>
          <w:tcPr>
            <w:tcW w:w="708" w:type="dxa"/>
          </w:tcPr>
          <w:p w14:paraId="78BFDEAB"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Null</w:t>
            </w:r>
          </w:p>
        </w:tc>
        <w:tc>
          <w:tcPr>
            <w:tcW w:w="1134" w:type="dxa"/>
          </w:tcPr>
          <w:p w14:paraId="73CE337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Clé</w:t>
            </w:r>
          </w:p>
        </w:tc>
        <w:tc>
          <w:tcPr>
            <w:tcW w:w="3254" w:type="dxa"/>
          </w:tcPr>
          <w:p w14:paraId="4898507D"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Contraintes</w:t>
            </w:r>
          </w:p>
        </w:tc>
      </w:tr>
      <w:tr w:rsidR="00A5390D" w14:paraId="09783E20" w14:textId="77777777" w:rsidTr="006C4608">
        <w:tc>
          <w:tcPr>
            <w:tcW w:w="1363" w:type="dxa"/>
          </w:tcPr>
          <w:p w14:paraId="49B8C9E3" w14:textId="6637F3BB"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Id_class</w:t>
            </w:r>
          </w:p>
        </w:tc>
        <w:tc>
          <w:tcPr>
            <w:tcW w:w="1326" w:type="dxa"/>
          </w:tcPr>
          <w:p w14:paraId="5125D691" w14:textId="532DED09" w:rsidR="00577ACC" w:rsidRDefault="003A5ADD" w:rsidP="00B42FE3">
            <w:pPr>
              <w:pStyle w:val="111Loaten2"/>
              <w:numPr>
                <w:ilvl w:val="0"/>
                <w:numId w:val="0"/>
              </w:numPr>
              <w:spacing w:line="360" w:lineRule="auto"/>
              <w:ind w:right="-284"/>
              <w:jc w:val="left"/>
              <w:outlineLvl w:val="9"/>
              <w:rPr>
                <w:b w:val="0"/>
                <w:bCs/>
                <w:i w:val="0"/>
                <w:iCs/>
              </w:rPr>
            </w:pPr>
            <w:r>
              <w:rPr>
                <w:b w:val="0"/>
                <w:bCs/>
                <w:i w:val="0"/>
                <w:iCs/>
              </w:rPr>
              <w:t>I</w:t>
            </w:r>
            <w:r w:rsidR="00491C64">
              <w:rPr>
                <w:b w:val="0"/>
                <w:bCs/>
                <w:i w:val="0"/>
                <w:iCs/>
              </w:rPr>
              <w:t>nt</w:t>
            </w:r>
          </w:p>
        </w:tc>
        <w:tc>
          <w:tcPr>
            <w:tcW w:w="1701" w:type="dxa"/>
          </w:tcPr>
          <w:p w14:paraId="33A54EFF" w14:textId="774FD46F"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10 Unsigned</w:t>
            </w:r>
          </w:p>
        </w:tc>
        <w:tc>
          <w:tcPr>
            <w:tcW w:w="708" w:type="dxa"/>
          </w:tcPr>
          <w:p w14:paraId="67D449B4" w14:textId="20CA3A43" w:rsidR="00577ACC" w:rsidRDefault="00491C64"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1134" w:type="dxa"/>
          </w:tcPr>
          <w:p w14:paraId="561C59A7" w14:textId="23948405" w:rsidR="00577ACC" w:rsidRDefault="00A5390D" w:rsidP="00B42FE3">
            <w:pPr>
              <w:pStyle w:val="111Loaten2"/>
              <w:numPr>
                <w:ilvl w:val="0"/>
                <w:numId w:val="0"/>
              </w:numPr>
              <w:spacing w:line="360" w:lineRule="auto"/>
              <w:ind w:right="-284"/>
              <w:jc w:val="left"/>
              <w:outlineLvl w:val="9"/>
              <w:rPr>
                <w:b w:val="0"/>
                <w:bCs/>
                <w:i w:val="0"/>
                <w:iCs/>
              </w:rPr>
            </w:pPr>
            <w:r>
              <w:rPr>
                <w:b w:val="0"/>
                <w:bCs/>
                <w:i w:val="0"/>
                <w:iCs/>
              </w:rPr>
              <w:t>Primary</w:t>
            </w:r>
          </w:p>
        </w:tc>
        <w:tc>
          <w:tcPr>
            <w:tcW w:w="3254" w:type="dxa"/>
          </w:tcPr>
          <w:p w14:paraId="18A83EA7" w14:textId="3F6C83E3" w:rsidR="00577ACC" w:rsidRDefault="00A5390D" w:rsidP="00B42FE3">
            <w:pPr>
              <w:pStyle w:val="111Loaten2"/>
              <w:numPr>
                <w:ilvl w:val="0"/>
                <w:numId w:val="0"/>
              </w:numPr>
              <w:spacing w:line="360" w:lineRule="auto"/>
              <w:ind w:right="-284"/>
              <w:jc w:val="left"/>
              <w:outlineLvl w:val="9"/>
              <w:rPr>
                <w:b w:val="0"/>
                <w:bCs/>
                <w:i w:val="0"/>
                <w:iCs/>
              </w:rPr>
            </w:pPr>
            <w:r>
              <w:rPr>
                <w:b w:val="0"/>
                <w:bCs/>
                <w:i w:val="0"/>
                <w:iCs/>
              </w:rPr>
              <w:t>Auto_increment</w:t>
            </w:r>
          </w:p>
        </w:tc>
      </w:tr>
      <w:tr w:rsidR="004C168B" w14:paraId="279E2150" w14:textId="77777777" w:rsidTr="006C4608">
        <w:tc>
          <w:tcPr>
            <w:tcW w:w="1363" w:type="dxa"/>
          </w:tcPr>
          <w:p w14:paraId="28747126" w14:textId="12BEA100"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Name</w:t>
            </w:r>
          </w:p>
        </w:tc>
        <w:tc>
          <w:tcPr>
            <w:tcW w:w="1326" w:type="dxa"/>
          </w:tcPr>
          <w:p w14:paraId="16257C2D" w14:textId="22207BA3"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Varchar</w:t>
            </w:r>
          </w:p>
        </w:tc>
        <w:tc>
          <w:tcPr>
            <w:tcW w:w="1701" w:type="dxa"/>
          </w:tcPr>
          <w:p w14:paraId="371974C2" w14:textId="237302C1"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20</w:t>
            </w:r>
          </w:p>
        </w:tc>
        <w:tc>
          <w:tcPr>
            <w:tcW w:w="708" w:type="dxa"/>
          </w:tcPr>
          <w:p w14:paraId="66A108F8" w14:textId="07A7ADA8" w:rsidR="000F3C50" w:rsidRDefault="00491C64"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1134" w:type="dxa"/>
          </w:tcPr>
          <w:p w14:paraId="4AE211C5" w14:textId="644C0381" w:rsidR="000F3C50" w:rsidRDefault="00A5390D" w:rsidP="00B42FE3">
            <w:pPr>
              <w:pStyle w:val="111Loaten2"/>
              <w:numPr>
                <w:ilvl w:val="0"/>
                <w:numId w:val="0"/>
              </w:numPr>
              <w:spacing w:line="360" w:lineRule="auto"/>
              <w:ind w:right="-284"/>
              <w:jc w:val="left"/>
              <w:outlineLvl w:val="9"/>
              <w:rPr>
                <w:b w:val="0"/>
                <w:bCs/>
                <w:i w:val="0"/>
                <w:iCs/>
              </w:rPr>
            </w:pPr>
            <w:r>
              <w:rPr>
                <w:b w:val="0"/>
                <w:bCs/>
                <w:i w:val="0"/>
                <w:iCs/>
              </w:rPr>
              <w:t>Unique</w:t>
            </w:r>
          </w:p>
        </w:tc>
        <w:tc>
          <w:tcPr>
            <w:tcW w:w="3254" w:type="dxa"/>
          </w:tcPr>
          <w:p w14:paraId="5DD0A02F" w14:textId="77777777" w:rsidR="000F3C50" w:rsidRDefault="000F3C50" w:rsidP="00B42FE3">
            <w:pPr>
              <w:pStyle w:val="111Loaten2"/>
              <w:numPr>
                <w:ilvl w:val="0"/>
                <w:numId w:val="0"/>
              </w:numPr>
              <w:spacing w:line="360" w:lineRule="auto"/>
              <w:ind w:right="-284"/>
              <w:jc w:val="left"/>
              <w:outlineLvl w:val="9"/>
              <w:rPr>
                <w:b w:val="0"/>
                <w:bCs/>
                <w:i w:val="0"/>
                <w:iCs/>
              </w:rPr>
            </w:pPr>
          </w:p>
        </w:tc>
      </w:tr>
      <w:tr w:rsidR="004C168B" w14:paraId="0B452325" w14:textId="77777777" w:rsidTr="006C4608">
        <w:tc>
          <w:tcPr>
            <w:tcW w:w="1363" w:type="dxa"/>
          </w:tcPr>
          <w:p w14:paraId="52D2C2AE" w14:textId="5980BB80"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Filiere_id</w:t>
            </w:r>
          </w:p>
        </w:tc>
        <w:tc>
          <w:tcPr>
            <w:tcW w:w="1326" w:type="dxa"/>
          </w:tcPr>
          <w:p w14:paraId="7A837BF4" w14:textId="7D03847D"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21372B51" w14:textId="0B26E2D0"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5C8576A6" w14:textId="46BDAA39"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0725AF4D" w14:textId="523F5857"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Foreign</w:t>
            </w:r>
          </w:p>
        </w:tc>
        <w:tc>
          <w:tcPr>
            <w:tcW w:w="3254" w:type="dxa"/>
          </w:tcPr>
          <w:p w14:paraId="4BC2CD27" w14:textId="575D0A0B"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filiere(id_filiere)</w:t>
            </w:r>
          </w:p>
        </w:tc>
      </w:tr>
      <w:tr w:rsidR="004C168B" w14:paraId="6FD40ED7" w14:textId="77777777" w:rsidTr="006C4608">
        <w:tc>
          <w:tcPr>
            <w:tcW w:w="1363" w:type="dxa"/>
          </w:tcPr>
          <w:p w14:paraId="74016CB4" w14:textId="6E6A9B8A"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Parcours_id</w:t>
            </w:r>
          </w:p>
        </w:tc>
        <w:tc>
          <w:tcPr>
            <w:tcW w:w="1326" w:type="dxa"/>
          </w:tcPr>
          <w:p w14:paraId="75B43058" w14:textId="242FACDA"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1CAFA305" w14:textId="6DD8016E"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190DC4D2" w14:textId="75381C47"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40446323" w14:textId="31774B4B"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Foreign</w:t>
            </w:r>
          </w:p>
        </w:tc>
        <w:tc>
          <w:tcPr>
            <w:tcW w:w="3254" w:type="dxa"/>
          </w:tcPr>
          <w:p w14:paraId="1A9C0E0F" w14:textId="704125A6"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parcours(id_parcours)</w:t>
            </w:r>
          </w:p>
        </w:tc>
      </w:tr>
      <w:tr w:rsidR="004C168B" w14:paraId="51EA0247" w14:textId="77777777" w:rsidTr="006C4608">
        <w:tc>
          <w:tcPr>
            <w:tcW w:w="1363" w:type="dxa"/>
          </w:tcPr>
          <w:p w14:paraId="17DF652C" w14:textId="30C2E9C6"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Year_id</w:t>
            </w:r>
          </w:p>
        </w:tc>
        <w:tc>
          <w:tcPr>
            <w:tcW w:w="1326" w:type="dxa"/>
          </w:tcPr>
          <w:p w14:paraId="7038FCC2" w14:textId="35C41B36"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Int</w:t>
            </w:r>
          </w:p>
        </w:tc>
        <w:tc>
          <w:tcPr>
            <w:tcW w:w="1701" w:type="dxa"/>
          </w:tcPr>
          <w:p w14:paraId="55458C05" w14:textId="12BBB7D3"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10 Unsigned</w:t>
            </w:r>
          </w:p>
        </w:tc>
        <w:tc>
          <w:tcPr>
            <w:tcW w:w="708" w:type="dxa"/>
          </w:tcPr>
          <w:p w14:paraId="68198B3C" w14:textId="04A1CC41"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36FF5A75" w14:textId="48941FF2" w:rsidR="000F3C50" w:rsidRDefault="00F57891" w:rsidP="00B42FE3">
            <w:pPr>
              <w:pStyle w:val="111Loaten2"/>
              <w:numPr>
                <w:ilvl w:val="0"/>
                <w:numId w:val="0"/>
              </w:numPr>
              <w:spacing w:line="360" w:lineRule="auto"/>
              <w:ind w:right="0"/>
              <w:jc w:val="left"/>
              <w:outlineLvl w:val="9"/>
              <w:rPr>
                <w:b w:val="0"/>
                <w:bCs/>
                <w:i w:val="0"/>
                <w:iCs/>
              </w:rPr>
            </w:pPr>
            <w:r>
              <w:rPr>
                <w:b w:val="0"/>
                <w:bCs/>
                <w:i w:val="0"/>
                <w:iCs/>
              </w:rPr>
              <w:t>F</w:t>
            </w:r>
            <w:r w:rsidR="00A5390D">
              <w:rPr>
                <w:b w:val="0"/>
                <w:bCs/>
                <w:i w:val="0"/>
                <w:iCs/>
              </w:rPr>
              <w:t>oreign</w:t>
            </w:r>
          </w:p>
        </w:tc>
        <w:tc>
          <w:tcPr>
            <w:tcW w:w="3254" w:type="dxa"/>
          </w:tcPr>
          <w:p w14:paraId="7D3E164A" w14:textId="3498D28A" w:rsidR="000F3C50" w:rsidRDefault="00A5390D" w:rsidP="00B42FE3">
            <w:pPr>
              <w:pStyle w:val="111Loaten2"/>
              <w:numPr>
                <w:ilvl w:val="0"/>
                <w:numId w:val="0"/>
              </w:numPr>
              <w:spacing w:line="360" w:lineRule="auto"/>
              <w:ind w:right="0"/>
              <w:jc w:val="left"/>
              <w:outlineLvl w:val="9"/>
              <w:rPr>
                <w:b w:val="0"/>
                <w:bCs/>
                <w:i w:val="0"/>
                <w:iCs/>
              </w:rPr>
            </w:pPr>
            <w:r>
              <w:rPr>
                <w:b w:val="0"/>
                <w:bCs/>
                <w:i w:val="0"/>
                <w:iCs/>
              </w:rPr>
              <w:t>References year(id_year)</w:t>
            </w:r>
          </w:p>
        </w:tc>
      </w:tr>
      <w:tr w:rsidR="004C168B" w14:paraId="509D82ED" w14:textId="77777777" w:rsidTr="006C4608">
        <w:tc>
          <w:tcPr>
            <w:tcW w:w="1363" w:type="dxa"/>
          </w:tcPr>
          <w:p w14:paraId="38D481DB" w14:textId="1C3C782B"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Created_at</w:t>
            </w:r>
          </w:p>
        </w:tc>
        <w:tc>
          <w:tcPr>
            <w:tcW w:w="1326" w:type="dxa"/>
          </w:tcPr>
          <w:p w14:paraId="4B867C1C" w14:textId="224CB1CF"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Timestamp</w:t>
            </w:r>
          </w:p>
        </w:tc>
        <w:tc>
          <w:tcPr>
            <w:tcW w:w="1701" w:type="dxa"/>
          </w:tcPr>
          <w:p w14:paraId="015417F1" w14:textId="77777777" w:rsidR="000F3C50" w:rsidRDefault="000F3C50" w:rsidP="00B42FE3">
            <w:pPr>
              <w:pStyle w:val="111Loaten2"/>
              <w:numPr>
                <w:ilvl w:val="0"/>
                <w:numId w:val="0"/>
              </w:numPr>
              <w:spacing w:line="360" w:lineRule="auto"/>
              <w:ind w:right="0"/>
              <w:jc w:val="left"/>
              <w:outlineLvl w:val="9"/>
              <w:rPr>
                <w:b w:val="0"/>
                <w:bCs/>
                <w:i w:val="0"/>
                <w:iCs/>
              </w:rPr>
            </w:pPr>
          </w:p>
        </w:tc>
        <w:tc>
          <w:tcPr>
            <w:tcW w:w="708" w:type="dxa"/>
          </w:tcPr>
          <w:p w14:paraId="12271CE5" w14:textId="4E2581D9" w:rsidR="000F3C50" w:rsidRDefault="00491C64" w:rsidP="00B42FE3">
            <w:pPr>
              <w:pStyle w:val="111Loaten2"/>
              <w:numPr>
                <w:ilvl w:val="0"/>
                <w:numId w:val="0"/>
              </w:numPr>
              <w:spacing w:line="360" w:lineRule="auto"/>
              <w:ind w:right="0"/>
              <w:jc w:val="left"/>
              <w:outlineLvl w:val="9"/>
              <w:rPr>
                <w:b w:val="0"/>
                <w:bCs/>
                <w:i w:val="0"/>
                <w:iCs/>
              </w:rPr>
            </w:pPr>
            <w:r>
              <w:rPr>
                <w:b w:val="0"/>
                <w:bCs/>
                <w:i w:val="0"/>
                <w:iCs/>
              </w:rPr>
              <w:t>Non</w:t>
            </w:r>
          </w:p>
        </w:tc>
        <w:tc>
          <w:tcPr>
            <w:tcW w:w="1134" w:type="dxa"/>
          </w:tcPr>
          <w:p w14:paraId="018C3458" w14:textId="77777777" w:rsidR="000F3C50" w:rsidRDefault="000F3C50" w:rsidP="00B42FE3">
            <w:pPr>
              <w:pStyle w:val="111Loaten2"/>
              <w:numPr>
                <w:ilvl w:val="0"/>
                <w:numId w:val="0"/>
              </w:numPr>
              <w:spacing w:line="360" w:lineRule="auto"/>
              <w:ind w:right="0"/>
              <w:jc w:val="left"/>
              <w:outlineLvl w:val="9"/>
              <w:rPr>
                <w:b w:val="0"/>
                <w:bCs/>
                <w:i w:val="0"/>
                <w:iCs/>
              </w:rPr>
            </w:pPr>
          </w:p>
        </w:tc>
        <w:tc>
          <w:tcPr>
            <w:tcW w:w="3254" w:type="dxa"/>
          </w:tcPr>
          <w:p w14:paraId="7AC0C6F4" w14:textId="3FBC1315" w:rsidR="000F3C50" w:rsidRDefault="00247269" w:rsidP="00B42FE3">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4C168B" w:rsidRPr="00247269" w14:paraId="05DB2EAB" w14:textId="77777777" w:rsidTr="006C4608">
        <w:tc>
          <w:tcPr>
            <w:tcW w:w="1363" w:type="dxa"/>
          </w:tcPr>
          <w:p w14:paraId="31338F5A" w14:textId="37338795" w:rsidR="000F3C50" w:rsidRDefault="00491C64" w:rsidP="00B42FE3">
            <w:pPr>
              <w:pStyle w:val="111Loaten2"/>
              <w:numPr>
                <w:ilvl w:val="0"/>
                <w:numId w:val="0"/>
              </w:numPr>
              <w:spacing w:line="360" w:lineRule="auto"/>
              <w:ind w:right="0"/>
              <w:outlineLvl w:val="9"/>
              <w:rPr>
                <w:b w:val="0"/>
                <w:bCs/>
                <w:i w:val="0"/>
                <w:iCs/>
              </w:rPr>
            </w:pPr>
            <w:r>
              <w:rPr>
                <w:b w:val="0"/>
                <w:bCs/>
                <w:i w:val="0"/>
                <w:iCs/>
              </w:rPr>
              <w:t>Update_at</w:t>
            </w:r>
          </w:p>
        </w:tc>
        <w:tc>
          <w:tcPr>
            <w:tcW w:w="1326" w:type="dxa"/>
          </w:tcPr>
          <w:p w14:paraId="220F2A71" w14:textId="2B8BA661" w:rsidR="000F3C50" w:rsidRDefault="00491C64" w:rsidP="00B42FE3">
            <w:pPr>
              <w:pStyle w:val="111Loaten2"/>
              <w:numPr>
                <w:ilvl w:val="0"/>
                <w:numId w:val="0"/>
              </w:numPr>
              <w:spacing w:line="360" w:lineRule="auto"/>
              <w:ind w:right="0"/>
              <w:outlineLvl w:val="9"/>
              <w:rPr>
                <w:b w:val="0"/>
                <w:bCs/>
                <w:i w:val="0"/>
                <w:iCs/>
              </w:rPr>
            </w:pPr>
            <w:r>
              <w:rPr>
                <w:b w:val="0"/>
                <w:bCs/>
                <w:i w:val="0"/>
                <w:iCs/>
              </w:rPr>
              <w:t>Timestamp</w:t>
            </w:r>
          </w:p>
        </w:tc>
        <w:tc>
          <w:tcPr>
            <w:tcW w:w="1701" w:type="dxa"/>
          </w:tcPr>
          <w:p w14:paraId="3ADBF41D" w14:textId="77777777" w:rsidR="000F3C50" w:rsidRDefault="000F3C50" w:rsidP="00B42FE3">
            <w:pPr>
              <w:pStyle w:val="111Loaten2"/>
              <w:numPr>
                <w:ilvl w:val="0"/>
                <w:numId w:val="0"/>
              </w:numPr>
              <w:spacing w:line="360" w:lineRule="auto"/>
              <w:ind w:right="0"/>
              <w:outlineLvl w:val="9"/>
              <w:rPr>
                <w:b w:val="0"/>
                <w:bCs/>
                <w:i w:val="0"/>
                <w:iCs/>
              </w:rPr>
            </w:pPr>
          </w:p>
        </w:tc>
        <w:tc>
          <w:tcPr>
            <w:tcW w:w="708" w:type="dxa"/>
          </w:tcPr>
          <w:p w14:paraId="2330C5D1" w14:textId="0FF3506E" w:rsidR="000F3C50" w:rsidRDefault="00491C64" w:rsidP="00B42FE3">
            <w:pPr>
              <w:pStyle w:val="111Loaten2"/>
              <w:numPr>
                <w:ilvl w:val="0"/>
                <w:numId w:val="0"/>
              </w:numPr>
              <w:spacing w:line="360" w:lineRule="auto"/>
              <w:ind w:right="0"/>
              <w:outlineLvl w:val="9"/>
              <w:rPr>
                <w:b w:val="0"/>
                <w:bCs/>
                <w:i w:val="0"/>
                <w:iCs/>
              </w:rPr>
            </w:pPr>
            <w:r>
              <w:rPr>
                <w:b w:val="0"/>
                <w:bCs/>
                <w:i w:val="0"/>
                <w:iCs/>
              </w:rPr>
              <w:t>Non</w:t>
            </w:r>
          </w:p>
        </w:tc>
        <w:tc>
          <w:tcPr>
            <w:tcW w:w="1134" w:type="dxa"/>
          </w:tcPr>
          <w:p w14:paraId="2121AF21" w14:textId="77777777" w:rsidR="000F3C50" w:rsidRDefault="000F3C50" w:rsidP="00B42FE3">
            <w:pPr>
              <w:pStyle w:val="111Loaten2"/>
              <w:numPr>
                <w:ilvl w:val="0"/>
                <w:numId w:val="0"/>
              </w:numPr>
              <w:spacing w:line="360" w:lineRule="auto"/>
              <w:ind w:right="0"/>
              <w:outlineLvl w:val="9"/>
              <w:rPr>
                <w:b w:val="0"/>
                <w:bCs/>
                <w:i w:val="0"/>
                <w:iCs/>
              </w:rPr>
            </w:pPr>
          </w:p>
        </w:tc>
        <w:tc>
          <w:tcPr>
            <w:tcW w:w="3254" w:type="dxa"/>
          </w:tcPr>
          <w:p w14:paraId="2448546A" w14:textId="7739969B" w:rsidR="000F3C50" w:rsidRPr="00247269" w:rsidRDefault="00247269" w:rsidP="00B42FE3">
            <w:pPr>
              <w:pStyle w:val="111Loaten2"/>
              <w:numPr>
                <w:ilvl w:val="0"/>
                <w:numId w:val="0"/>
              </w:numPr>
              <w:spacing w:line="360" w:lineRule="auto"/>
              <w:ind w:right="0"/>
              <w:outlineLvl w:val="9"/>
              <w:rPr>
                <w:b w:val="0"/>
                <w:bCs/>
                <w:i w:val="0"/>
                <w:iCs/>
                <w:lang w:val="en-US"/>
              </w:rPr>
            </w:pPr>
            <w:r w:rsidRPr="00247269">
              <w:rPr>
                <w:b w:val="0"/>
                <w:bCs/>
                <w:i w:val="0"/>
                <w:iCs/>
                <w:lang w:val="en-US"/>
              </w:rPr>
              <w:t>Default current_timestamps on update</w:t>
            </w:r>
            <w:r>
              <w:rPr>
                <w:b w:val="0"/>
                <w:bCs/>
                <w:i w:val="0"/>
                <w:iCs/>
                <w:lang w:val="en-US"/>
              </w:rPr>
              <w:t xml:space="preserve"> current_timestamp</w:t>
            </w:r>
          </w:p>
        </w:tc>
      </w:tr>
    </w:tbl>
    <w:p w14:paraId="336863C4" w14:textId="048A0DDE" w:rsidR="00BE1AE9" w:rsidRPr="00247269" w:rsidRDefault="00BE1AE9" w:rsidP="00BE1AE9">
      <w:pPr>
        <w:pStyle w:val="111Loaten2"/>
        <w:numPr>
          <w:ilvl w:val="0"/>
          <w:numId w:val="0"/>
        </w:numPr>
        <w:spacing w:line="360" w:lineRule="auto"/>
        <w:ind w:left="720" w:right="-284" w:hanging="720"/>
        <w:outlineLvl w:val="9"/>
        <w:rPr>
          <w:b w:val="0"/>
          <w:bCs/>
          <w:i w:val="0"/>
          <w:iCs/>
          <w:lang w:val="en-US"/>
        </w:rPr>
      </w:pPr>
    </w:p>
    <w:p w14:paraId="5DC7C6B9" w14:textId="55FF3FF7" w:rsidR="008335CA" w:rsidRDefault="008335CA" w:rsidP="00574B1C">
      <w:pPr>
        <w:pStyle w:val="111Loaten2"/>
        <w:spacing w:line="360" w:lineRule="auto"/>
      </w:pPr>
      <w:bookmarkStart w:id="89" w:name="_Toc212720986"/>
      <w:r>
        <w:t>Table « conversation »</w:t>
      </w:r>
      <w:bookmarkEnd w:id="89"/>
    </w:p>
    <w:p w14:paraId="3B8D0375" w14:textId="4F53CC33" w:rsidR="00FB0D14" w:rsidRDefault="00BE1AE9" w:rsidP="00364C27">
      <w:pPr>
        <w:ind w:firstLine="709"/>
      </w:pPr>
      <w:r>
        <w:t xml:space="preserve">Le tableau ci-dessous présente la structure détaillée de la table « conversation » qui </w:t>
      </w:r>
      <w:r w:rsidR="00364C27">
        <w:t>contient les discussions des utilisateurs.</w:t>
      </w:r>
    </w:p>
    <w:p w14:paraId="1D743D1B" w14:textId="496DBBC1" w:rsidR="004C168B" w:rsidRDefault="004C168B">
      <w:r>
        <w:br w:type="page"/>
      </w:r>
    </w:p>
    <w:p w14:paraId="11C8B94D" w14:textId="407D48BB" w:rsidR="004C168B" w:rsidRPr="003772D9" w:rsidRDefault="003772D9" w:rsidP="00302E91">
      <w:pPr>
        <w:pStyle w:val="Tabilao"/>
      </w:pPr>
      <w:bookmarkStart w:id="90" w:name="_Toc212721083"/>
      <w:r w:rsidRPr="003772D9">
        <w:lastRenderedPageBreak/>
        <w:t>Dictionnaire des données « </w:t>
      </w:r>
      <w:r w:rsidR="003306C9">
        <w:t>conversation</w:t>
      </w:r>
      <w:r w:rsidRPr="003772D9">
        <w:t> »</w:t>
      </w:r>
      <w:bookmarkEnd w:id="90"/>
    </w:p>
    <w:tbl>
      <w:tblPr>
        <w:tblStyle w:val="Grilledutableau"/>
        <w:tblW w:w="0" w:type="auto"/>
        <w:tblLook w:val="04A0" w:firstRow="1" w:lastRow="0" w:firstColumn="1" w:lastColumn="0" w:noHBand="0" w:noVBand="1"/>
      </w:tblPr>
      <w:tblGrid>
        <w:gridCol w:w="1764"/>
        <w:gridCol w:w="1396"/>
        <w:gridCol w:w="1982"/>
        <w:gridCol w:w="665"/>
        <w:gridCol w:w="992"/>
        <w:gridCol w:w="2687"/>
      </w:tblGrid>
      <w:tr w:rsidR="007F7830" w:rsidRPr="000F433C" w14:paraId="54BDEEB8" w14:textId="77777777" w:rsidTr="006C4608">
        <w:tc>
          <w:tcPr>
            <w:tcW w:w="1764" w:type="dxa"/>
          </w:tcPr>
          <w:p w14:paraId="64F4009A" w14:textId="77777777" w:rsidR="00577ACC" w:rsidRPr="000F433C" w:rsidRDefault="00577ACC" w:rsidP="00B42FE3">
            <w:pPr>
              <w:pStyle w:val="111Loaten2"/>
              <w:numPr>
                <w:ilvl w:val="0"/>
                <w:numId w:val="0"/>
              </w:numPr>
              <w:spacing w:line="360" w:lineRule="auto"/>
              <w:ind w:right="-284"/>
              <w:jc w:val="left"/>
              <w:outlineLvl w:val="9"/>
              <w:rPr>
                <w:i w:val="0"/>
                <w:iCs/>
              </w:rPr>
            </w:pPr>
            <w:r w:rsidRPr="000F433C">
              <w:rPr>
                <w:i w:val="0"/>
                <w:iCs/>
              </w:rPr>
              <w:t>Champ</w:t>
            </w:r>
          </w:p>
        </w:tc>
        <w:tc>
          <w:tcPr>
            <w:tcW w:w="1396" w:type="dxa"/>
          </w:tcPr>
          <w:p w14:paraId="7FC80FE0"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Type </w:t>
            </w:r>
          </w:p>
        </w:tc>
        <w:tc>
          <w:tcPr>
            <w:tcW w:w="1982" w:type="dxa"/>
          </w:tcPr>
          <w:p w14:paraId="3915EED9"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 xml:space="preserve">Taille </w:t>
            </w:r>
          </w:p>
        </w:tc>
        <w:tc>
          <w:tcPr>
            <w:tcW w:w="665" w:type="dxa"/>
          </w:tcPr>
          <w:p w14:paraId="1978D905"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Null</w:t>
            </w:r>
          </w:p>
        </w:tc>
        <w:tc>
          <w:tcPr>
            <w:tcW w:w="992" w:type="dxa"/>
          </w:tcPr>
          <w:p w14:paraId="4C2A54A8"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Clé</w:t>
            </w:r>
          </w:p>
        </w:tc>
        <w:tc>
          <w:tcPr>
            <w:tcW w:w="2687" w:type="dxa"/>
          </w:tcPr>
          <w:p w14:paraId="0EFE8195" w14:textId="77777777" w:rsidR="00577ACC" w:rsidRPr="000F433C" w:rsidRDefault="00577ACC" w:rsidP="00B42FE3">
            <w:pPr>
              <w:pStyle w:val="111Loaten2"/>
              <w:numPr>
                <w:ilvl w:val="0"/>
                <w:numId w:val="0"/>
              </w:numPr>
              <w:spacing w:line="360" w:lineRule="auto"/>
              <w:ind w:right="-284"/>
              <w:jc w:val="left"/>
              <w:outlineLvl w:val="9"/>
              <w:rPr>
                <w:i w:val="0"/>
                <w:iCs/>
              </w:rPr>
            </w:pPr>
            <w:r>
              <w:rPr>
                <w:i w:val="0"/>
                <w:iCs/>
              </w:rPr>
              <w:t>Contraintes</w:t>
            </w:r>
          </w:p>
        </w:tc>
      </w:tr>
      <w:tr w:rsidR="00805E9D" w:rsidRPr="006775B3" w14:paraId="318FBB78" w14:textId="77777777" w:rsidTr="006C4608">
        <w:tc>
          <w:tcPr>
            <w:tcW w:w="1764" w:type="dxa"/>
          </w:tcPr>
          <w:p w14:paraId="01FDDD3B" w14:textId="02A9DF60" w:rsidR="000F3C50" w:rsidRPr="006775B3" w:rsidRDefault="004C168B" w:rsidP="00B42FE3">
            <w:pPr>
              <w:pStyle w:val="111Loaten2"/>
              <w:numPr>
                <w:ilvl w:val="0"/>
                <w:numId w:val="0"/>
              </w:numPr>
              <w:spacing w:line="360" w:lineRule="auto"/>
              <w:ind w:right="-284"/>
              <w:jc w:val="left"/>
              <w:outlineLvl w:val="9"/>
              <w:rPr>
                <w:b w:val="0"/>
                <w:bCs/>
                <w:i w:val="0"/>
                <w:iCs/>
              </w:rPr>
            </w:pPr>
            <w:r w:rsidRPr="006775B3">
              <w:rPr>
                <w:b w:val="0"/>
                <w:bCs/>
                <w:i w:val="0"/>
                <w:iCs/>
              </w:rPr>
              <w:t>Id_conversation</w:t>
            </w:r>
          </w:p>
        </w:tc>
        <w:tc>
          <w:tcPr>
            <w:tcW w:w="1396" w:type="dxa"/>
          </w:tcPr>
          <w:p w14:paraId="031CD124" w14:textId="3711C55F"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Int</w:t>
            </w:r>
          </w:p>
        </w:tc>
        <w:tc>
          <w:tcPr>
            <w:tcW w:w="1982" w:type="dxa"/>
          </w:tcPr>
          <w:p w14:paraId="0390081C" w14:textId="0A917F44"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10 Unsigned</w:t>
            </w:r>
          </w:p>
        </w:tc>
        <w:tc>
          <w:tcPr>
            <w:tcW w:w="665" w:type="dxa"/>
          </w:tcPr>
          <w:p w14:paraId="4793BCDC" w14:textId="0E157800"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09C119F5" w14:textId="0C4B2E81" w:rsidR="000F3C50" w:rsidRPr="006775B3" w:rsidRDefault="00EC1CBD" w:rsidP="00B42FE3">
            <w:pPr>
              <w:pStyle w:val="111Loaten2"/>
              <w:numPr>
                <w:ilvl w:val="0"/>
                <w:numId w:val="0"/>
              </w:numPr>
              <w:spacing w:line="360" w:lineRule="auto"/>
              <w:ind w:right="-284"/>
              <w:jc w:val="left"/>
              <w:outlineLvl w:val="9"/>
              <w:rPr>
                <w:b w:val="0"/>
                <w:bCs/>
                <w:i w:val="0"/>
                <w:iCs/>
              </w:rPr>
            </w:pPr>
            <w:r>
              <w:rPr>
                <w:b w:val="0"/>
                <w:bCs/>
                <w:i w:val="0"/>
                <w:iCs/>
              </w:rPr>
              <w:t>Primary</w:t>
            </w:r>
          </w:p>
        </w:tc>
        <w:tc>
          <w:tcPr>
            <w:tcW w:w="2687" w:type="dxa"/>
          </w:tcPr>
          <w:p w14:paraId="500D840D" w14:textId="0CEC1C38" w:rsidR="000F3C50" w:rsidRPr="006775B3" w:rsidRDefault="007F7830" w:rsidP="00B42FE3">
            <w:pPr>
              <w:pStyle w:val="111Loaten2"/>
              <w:numPr>
                <w:ilvl w:val="0"/>
                <w:numId w:val="0"/>
              </w:numPr>
              <w:spacing w:line="360" w:lineRule="auto"/>
              <w:ind w:right="-284"/>
              <w:jc w:val="left"/>
              <w:outlineLvl w:val="9"/>
              <w:rPr>
                <w:b w:val="0"/>
                <w:bCs/>
                <w:i w:val="0"/>
                <w:iCs/>
              </w:rPr>
            </w:pPr>
            <w:r>
              <w:rPr>
                <w:b w:val="0"/>
                <w:bCs/>
                <w:i w:val="0"/>
                <w:iCs/>
              </w:rPr>
              <w:t>Auto_increment</w:t>
            </w:r>
          </w:p>
        </w:tc>
      </w:tr>
      <w:tr w:rsidR="00805E9D" w:rsidRPr="006775B3" w14:paraId="33056D18" w14:textId="77777777" w:rsidTr="006C4608">
        <w:tc>
          <w:tcPr>
            <w:tcW w:w="1764" w:type="dxa"/>
          </w:tcPr>
          <w:p w14:paraId="43558288" w14:textId="31FDFA62" w:rsidR="000F3C50" w:rsidRPr="006775B3" w:rsidRDefault="004C168B" w:rsidP="00B42FE3">
            <w:pPr>
              <w:pStyle w:val="111Loaten2"/>
              <w:numPr>
                <w:ilvl w:val="0"/>
                <w:numId w:val="0"/>
              </w:numPr>
              <w:spacing w:line="360" w:lineRule="auto"/>
              <w:ind w:right="-284"/>
              <w:jc w:val="left"/>
              <w:outlineLvl w:val="9"/>
              <w:rPr>
                <w:b w:val="0"/>
                <w:bCs/>
                <w:i w:val="0"/>
                <w:iCs/>
              </w:rPr>
            </w:pPr>
            <w:r w:rsidRPr="006775B3">
              <w:rPr>
                <w:b w:val="0"/>
                <w:bCs/>
                <w:i w:val="0"/>
                <w:iCs/>
              </w:rPr>
              <w:t>Title</w:t>
            </w:r>
          </w:p>
        </w:tc>
        <w:tc>
          <w:tcPr>
            <w:tcW w:w="1396" w:type="dxa"/>
          </w:tcPr>
          <w:p w14:paraId="427D764B" w14:textId="3D282F36"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Varchar</w:t>
            </w:r>
          </w:p>
        </w:tc>
        <w:tc>
          <w:tcPr>
            <w:tcW w:w="1982" w:type="dxa"/>
          </w:tcPr>
          <w:p w14:paraId="623001BF" w14:textId="51655052"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50</w:t>
            </w:r>
          </w:p>
        </w:tc>
        <w:tc>
          <w:tcPr>
            <w:tcW w:w="665" w:type="dxa"/>
          </w:tcPr>
          <w:p w14:paraId="66BFE8CE" w14:textId="03CF7DF5" w:rsidR="000F3C50" w:rsidRPr="006775B3" w:rsidRDefault="006775B3" w:rsidP="00B42FE3">
            <w:pPr>
              <w:pStyle w:val="111Loaten2"/>
              <w:numPr>
                <w:ilvl w:val="0"/>
                <w:numId w:val="0"/>
              </w:numPr>
              <w:spacing w:line="360" w:lineRule="auto"/>
              <w:ind w:right="-284"/>
              <w:jc w:val="left"/>
              <w:outlineLvl w:val="9"/>
              <w:rPr>
                <w:b w:val="0"/>
                <w:bCs/>
                <w:i w:val="0"/>
                <w:iCs/>
              </w:rPr>
            </w:pPr>
            <w:r>
              <w:rPr>
                <w:b w:val="0"/>
                <w:bCs/>
                <w:i w:val="0"/>
                <w:iCs/>
              </w:rPr>
              <w:t>Oui</w:t>
            </w:r>
          </w:p>
        </w:tc>
        <w:tc>
          <w:tcPr>
            <w:tcW w:w="992" w:type="dxa"/>
          </w:tcPr>
          <w:p w14:paraId="6B5320AB" w14:textId="77777777" w:rsidR="000F3C50" w:rsidRPr="006775B3" w:rsidRDefault="000F3C50" w:rsidP="00B42FE3">
            <w:pPr>
              <w:pStyle w:val="111Loaten2"/>
              <w:numPr>
                <w:ilvl w:val="0"/>
                <w:numId w:val="0"/>
              </w:numPr>
              <w:spacing w:line="360" w:lineRule="auto"/>
              <w:ind w:right="-284"/>
              <w:jc w:val="left"/>
              <w:outlineLvl w:val="9"/>
              <w:rPr>
                <w:b w:val="0"/>
                <w:bCs/>
                <w:i w:val="0"/>
                <w:iCs/>
              </w:rPr>
            </w:pPr>
          </w:p>
        </w:tc>
        <w:tc>
          <w:tcPr>
            <w:tcW w:w="2687" w:type="dxa"/>
          </w:tcPr>
          <w:p w14:paraId="6F19274B" w14:textId="77777777" w:rsidR="000F3C50" w:rsidRPr="006775B3" w:rsidRDefault="000F3C50" w:rsidP="00B42FE3">
            <w:pPr>
              <w:pStyle w:val="111Loaten2"/>
              <w:numPr>
                <w:ilvl w:val="0"/>
                <w:numId w:val="0"/>
              </w:numPr>
              <w:spacing w:line="360" w:lineRule="auto"/>
              <w:ind w:right="-284"/>
              <w:jc w:val="left"/>
              <w:outlineLvl w:val="9"/>
              <w:rPr>
                <w:b w:val="0"/>
                <w:bCs/>
                <w:i w:val="0"/>
                <w:iCs/>
              </w:rPr>
            </w:pPr>
          </w:p>
        </w:tc>
      </w:tr>
      <w:tr w:rsidR="00805E9D" w:rsidRPr="004C168B" w14:paraId="0852405F" w14:textId="77777777" w:rsidTr="006C4608">
        <w:tc>
          <w:tcPr>
            <w:tcW w:w="1764" w:type="dxa"/>
          </w:tcPr>
          <w:p w14:paraId="0CE0EC0B" w14:textId="5C918491" w:rsidR="000F3C50" w:rsidRPr="004C168B" w:rsidRDefault="004C168B" w:rsidP="00B42FE3">
            <w:pPr>
              <w:pStyle w:val="111Loaten2"/>
              <w:numPr>
                <w:ilvl w:val="0"/>
                <w:numId w:val="0"/>
              </w:numPr>
              <w:spacing w:line="360" w:lineRule="auto"/>
              <w:ind w:right="-284"/>
              <w:jc w:val="left"/>
              <w:outlineLvl w:val="9"/>
              <w:rPr>
                <w:b w:val="0"/>
                <w:bCs/>
                <w:i w:val="0"/>
                <w:iCs/>
              </w:rPr>
            </w:pPr>
            <w:r>
              <w:rPr>
                <w:b w:val="0"/>
                <w:bCs/>
                <w:i w:val="0"/>
                <w:iCs/>
              </w:rPr>
              <w:t>Type</w:t>
            </w:r>
          </w:p>
        </w:tc>
        <w:tc>
          <w:tcPr>
            <w:tcW w:w="1396" w:type="dxa"/>
          </w:tcPr>
          <w:p w14:paraId="2BCC139A" w14:textId="18433846" w:rsidR="000F3C50" w:rsidRPr="004C168B" w:rsidRDefault="003A5ADD" w:rsidP="00B42FE3">
            <w:pPr>
              <w:pStyle w:val="111Loaten2"/>
              <w:numPr>
                <w:ilvl w:val="0"/>
                <w:numId w:val="0"/>
              </w:numPr>
              <w:spacing w:line="360" w:lineRule="auto"/>
              <w:ind w:right="-284"/>
              <w:jc w:val="left"/>
              <w:outlineLvl w:val="9"/>
              <w:rPr>
                <w:b w:val="0"/>
                <w:bCs/>
                <w:i w:val="0"/>
                <w:iCs/>
              </w:rPr>
            </w:pPr>
            <w:r>
              <w:rPr>
                <w:b w:val="0"/>
                <w:bCs/>
                <w:i w:val="0"/>
                <w:iCs/>
              </w:rPr>
              <w:t>Enum</w:t>
            </w:r>
          </w:p>
        </w:tc>
        <w:tc>
          <w:tcPr>
            <w:tcW w:w="1982" w:type="dxa"/>
          </w:tcPr>
          <w:p w14:paraId="4F18B7DD" w14:textId="230D1F81" w:rsidR="000F3C50" w:rsidRPr="004C168B" w:rsidRDefault="006775B3" w:rsidP="00B42FE3">
            <w:pPr>
              <w:pStyle w:val="111Loaten2"/>
              <w:numPr>
                <w:ilvl w:val="0"/>
                <w:numId w:val="0"/>
              </w:numPr>
              <w:spacing w:line="360" w:lineRule="auto"/>
              <w:ind w:right="-284"/>
              <w:jc w:val="left"/>
              <w:outlineLvl w:val="9"/>
              <w:rPr>
                <w:b w:val="0"/>
                <w:bCs/>
                <w:i w:val="0"/>
                <w:iCs/>
              </w:rPr>
            </w:pPr>
            <w:r>
              <w:rPr>
                <w:b w:val="0"/>
                <w:bCs/>
                <w:i w:val="0"/>
                <w:iCs/>
              </w:rPr>
              <w:t>(‘private’,’group’)</w:t>
            </w:r>
          </w:p>
        </w:tc>
        <w:tc>
          <w:tcPr>
            <w:tcW w:w="665" w:type="dxa"/>
          </w:tcPr>
          <w:p w14:paraId="0252669E" w14:textId="1050F0D5" w:rsidR="000F3C50" w:rsidRPr="004C168B" w:rsidRDefault="006775B3"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2E3759E5" w14:textId="77777777" w:rsidR="000F3C50" w:rsidRPr="004C168B" w:rsidRDefault="000F3C50" w:rsidP="00B42FE3">
            <w:pPr>
              <w:pStyle w:val="111Loaten2"/>
              <w:numPr>
                <w:ilvl w:val="0"/>
                <w:numId w:val="0"/>
              </w:numPr>
              <w:spacing w:line="360" w:lineRule="auto"/>
              <w:ind w:right="-284"/>
              <w:jc w:val="left"/>
              <w:outlineLvl w:val="9"/>
              <w:rPr>
                <w:b w:val="0"/>
                <w:bCs/>
                <w:i w:val="0"/>
                <w:iCs/>
              </w:rPr>
            </w:pPr>
          </w:p>
        </w:tc>
        <w:tc>
          <w:tcPr>
            <w:tcW w:w="2687" w:type="dxa"/>
          </w:tcPr>
          <w:p w14:paraId="1C807D43" w14:textId="77777777" w:rsidR="000F3C50" w:rsidRPr="004C168B" w:rsidRDefault="000F3C50" w:rsidP="00B42FE3">
            <w:pPr>
              <w:pStyle w:val="111Loaten2"/>
              <w:numPr>
                <w:ilvl w:val="0"/>
                <w:numId w:val="0"/>
              </w:numPr>
              <w:spacing w:line="360" w:lineRule="auto"/>
              <w:ind w:right="-284"/>
              <w:jc w:val="left"/>
              <w:outlineLvl w:val="9"/>
              <w:rPr>
                <w:b w:val="0"/>
                <w:bCs/>
                <w:i w:val="0"/>
                <w:iCs/>
              </w:rPr>
            </w:pPr>
          </w:p>
        </w:tc>
      </w:tr>
      <w:tr w:rsidR="00805E9D" w:rsidRPr="004C168B" w14:paraId="59225193" w14:textId="77777777" w:rsidTr="006C4608">
        <w:tc>
          <w:tcPr>
            <w:tcW w:w="1764" w:type="dxa"/>
          </w:tcPr>
          <w:p w14:paraId="492CA03D" w14:textId="20031665"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Created_id</w:t>
            </w:r>
          </w:p>
        </w:tc>
        <w:tc>
          <w:tcPr>
            <w:tcW w:w="1396" w:type="dxa"/>
          </w:tcPr>
          <w:p w14:paraId="500C215F" w14:textId="4B7A5C21"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Timestamp</w:t>
            </w:r>
          </w:p>
        </w:tc>
        <w:tc>
          <w:tcPr>
            <w:tcW w:w="1982" w:type="dxa"/>
          </w:tcPr>
          <w:p w14:paraId="7C6911D9" w14:textId="77777777" w:rsidR="00805E9D" w:rsidRPr="004C168B" w:rsidRDefault="00805E9D" w:rsidP="00B42FE3">
            <w:pPr>
              <w:pStyle w:val="111Loaten2"/>
              <w:numPr>
                <w:ilvl w:val="0"/>
                <w:numId w:val="0"/>
              </w:numPr>
              <w:spacing w:line="360" w:lineRule="auto"/>
              <w:ind w:right="-284"/>
              <w:jc w:val="left"/>
              <w:outlineLvl w:val="9"/>
              <w:rPr>
                <w:b w:val="0"/>
                <w:bCs/>
                <w:i w:val="0"/>
                <w:iCs/>
              </w:rPr>
            </w:pPr>
          </w:p>
        </w:tc>
        <w:tc>
          <w:tcPr>
            <w:tcW w:w="665" w:type="dxa"/>
          </w:tcPr>
          <w:p w14:paraId="65DEB7F4" w14:textId="75B964A3" w:rsidR="00805E9D" w:rsidRPr="004C168B" w:rsidRDefault="00805E9D" w:rsidP="00B42FE3">
            <w:pPr>
              <w:pStyle w:val="111Loaten2"/>
              <w:numPr>
                <w:ilvl w:val="0"/>
                <w:numId w:val="0"/>
              </w:numPr>
              <w:spacing w:line="360" w:lineRule="auto"/>
              <w:ind w:right="-284"/>
              <w:jc w:val="left"/>
              <w:outlineLvl w:val="9"/>
              <w:rPr>
                <w:b w:val="0"/>
                <w:bCs/>
                <w:i w:val="0"/>
                <w:iCs/>
              </w:rPr>
            </w:pPr>
            <w:r>
              <w:rPr>
                <w:b w:val="0"/>
                <w:bCs/>
                <w:i w:val="0"/>
                <w:iCs/>
              </w:rPr>
              <w:t>Non</w:t>
            </w:r>
          </w:p>
        </w:tc>
        <w:tc>
          <w:tcPr>
            <w:tcW w:w="992" w:type="dxa"/>
          </w:tcPr>
          <w:p w14:paraId="2C43EAE0" w14:textId="77777777" w:rsidR="00805E9D" w:rsidRPr="004C168B" w:rsidRDefault="00805E9D" w:rsidP="00B42FE3">
            <w:pPr>
              <w:pStyle w:val="111Loaten2"/>
              <w:numPr>
                <w:ilvl w:val="0"/>
                <w:numId w:val="0"/>
              </w:numPr>
              <w:spacing w:line="360" w:lineRule="auto"/>
              <w:ind w:right="-284"/>
              <w:jc w:val="left"/>
              <w:outlineLvl w:val="9"/>
              <w:rPr>
                <w:b w:val="0"/>
                <w:bCs/>
                <w:i w:val="0"/>
                <w:iCs/>
              </w:rPr>
            </w:pPr>
          </w:p>
        </w:tc>
        <w:tc>
          <w:tcPr>
            <w:tcW w:w="2687" w:type="dxa"/>
          </w:tcPr>
          <w:p w14:paraId="4496680B" w14:textId="7115AC4D"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805E9D" w:rsidRPr="004C168B" w14:paraId="1CD3F3BE" w14:textId="77777777" w:rsidTr="006C4608">
        <w:tc>
          <w:tcPr>
            <w:tcW w:w="1764" w:type="dxa"/>
          </w:tcPr>
          <w:p w14:paraId="157BEE86" w14:textId="20ED9627"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Update_at</w:t>
            </w:r>
          </w:p>
        </w:tc>
        <w:tc>
          <w:tcPr>
            <w:tcW w:w="1396" w:type="dxa"/>
          </w:tcPr>
          <w:p w14:paraId="4E7A50D0" w14:textId="5DC351D4"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Timestamp</w:t>
            </w:r>
          </w:p>
        </w:tc>
        <w:tc>
          <w:tcPr>
            <w:tcW w:w="1982" w:type="dxa"/>
          </w:tcPr>
          <w:p w14:paraId="457B1600" w14:textId="77777777" w:rsidR="00805E9D" w:rsidRPr="004C168B" w:rsidRDefault="00805E9D" w:rsidP="00B42FE3">
            <w:pPr>
              <w:pStyle w:val="111Loaten2"/>
              <w:numPr>
                <w:ilvl w:val="0"/>
                <w:numId w:val="0"/>
              </w:numPr>
              <w:spacing w:line="360" w:lineRule="auto"/>
              <w:ind w:right="0"/>
              <w:jc w:val="left"/>
              <w:outlineLvl w:val="9"/>
              <w:rPr>
                <w:b w:val="0"/>
                <w:bCs/>
                <w:i w:val="0"/>
                <w:iCs/>
              </w:rPr>
            </w:pPr>
          </w:p>
        </w:tc>
        <w:tc>
          <w:tcPr>
            <w:tcW w:w="665" w:type="dxa"/>
          </w:tcPr>
          <w:p w14:paraId="1E07E10F" w14:textId="2AA33DE5" w:rsidR="00805E9D" w:rsidRPr="004C168B" w:rsidRDefault="00805E9D" w:rsidP="00B42FE3">
            <w:pPr>
              <w:pStyle w:val="111Loaten2"/>
              <w:numPr>
                <w:ilvl w:val="0"/>
                <w:numId w:val="0"/>
              </w:numPr>
              <w:spacing w:line="360" w:lineRule="auto"/>
              <w:ind w:right="0"/>
              <w:jc w:val="left"/>
              <w:outlineLvl w:val="9"/>
              <w:rPr>
                <w:b w:val="0"/>
                <w:bCs/>
                <w:i w:val="0"/>
                <w:iCs/>
              </w:rPr>
            </w:pPr>
            <w:r>
              <w:rPr>
                <w:b w:val="0"/>
                <w:bCs/>
                <w:i w:val="0"/>
                <w:iCs/>
              </w:rPr>
              <w:t>Non</w:t>
            </w:r>
          </w:p>
        </w:tc>
        <w:tc>
          <w:tcPr>
            <w:tcW w:w="992" w:type="dxa"/>
          </w:tcPr>
          <w:p w14:paraId="2F51B4DF" w14:textId="77777777" w:rsidR="00805E9D" w:rsidRPr="004C168B" w:rsidRDefault="00805E9D" w:rsidP="00B42FE3">
            <w:pPr>
              <w:pStyle w:val="111Loaten2"/>
              <w:numPr>
                <w:ilvl w:val="0"/>
                <w:numId w:val="0"/>
              </w:numPr>
              <w:spacing w:line="360" w:lineRule="auto"/>
              <w:ind w:right="0"/>
              <w:jc w:val="left"/>
              <w:outlineLvl w:val="9"/>
              <w:rPr>
                <w:b w:val="0"/>
                <w:bCs/>
                <w:i w:val="0"/>
                <w:iCs/>
              </w:rPr>
            </w:pPr>
          </w:p>
        </w:tc>
        <w:tc>
          <w:tcPr>
            <w:tcW w:w="2687" w:type="dxa"/>
          </w:tcPr>
          <w:p w14:paraId="6C94A03B" w14:textId="349C0454" w:rsidR="00805E9D" w:rsidRPr="004C168B" w:rsidRDefault="00805E9D" w:rsidP="00B42FE3">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35077B2B" w14:textId="4761609E" w:rsidR="007F4495" w:rsidRDefault="008335CA" w:rsidP="007F4495">
      <w:pPr>
        <w:pStyle w:val="111Loaten2"/>
        <w:spacing w:line="360" w:lineRule="auto"/>
      </w:pPr>
      <w:bookmarkStart w:id="91" w:name="_Toc212720987"/>
      <w:r>
        <w:t>Table « conversation_member »</w:t>
      </w:r>
      <w:bookmarkEnd w:id="91"/>
    </w:p>
    <w:p w14:paraId="739996BE" w14:textId="2A589555" w:rsidR="007F4495" w:rsidRDefault="00184DF6" w:rsidP="00044FC6">
      <w:pPr>
        <w:ind w:firstLine="708"/>
      </w:pPr>
      <w:r>
        <w:t>Le tableau ci-dessous présente la structure détaillée de la table « conversation_member ». Elle contient les membres d’une conversation.</w:t>
      </w:r>
    </w:p>
    <w:p w14:paraId="540978E6" w14:textId="4415F5F0" w:rsidR="00141050" w:rsidRPr="00936E19" w:rsidRDefault="00936E19" w:rsidP="00302E91">
      <w:pPr>
        <w:pStyle w:val="Tabilao"/>
      </w:pPr>
      <w:bookmarkStart w:id="92" w:name="_Toc212721084"/>
      <w:r w:rsidRPr="00936E19">
        <w:t>Dictionnaire des données « </w:t>
      </w:r>
      <w:r w:rsidR="00AD4FE4">
        <w:t>conversation_member</w:t>
      </w:r>
      <w:r w:rsidRPr="00936E19">
        <w:t> »</w:t>
      </w:r>
      <w:bookmarkEnd w:id="92"/>
    </w:p>
    <w:tbl>
      <w:tblPr>
        <w:tblStyle w:val="Grilledutableau"/>
        <w:tblW w:w="0" w:type="auto"/>
        <w:tblLook w:val="04A0" w:firstRow="1" w:lastRow="0" w:firstColumn="1" w:lastColumn="0" w:noHBand="0" w:noVBand="1"/>
      </w:tblPr>
      <w:tblGrid>
        <w:gridCol w:w="2029"/>
        <w:gridCol w:w="1332"/>
        <w:gridCol w:w="1173"/>
        <w:gridCol w:w="776"/>
        <w:gridCol w:w="1040"/>
        <w:gridCol w:w="3136"/>
      </w:tblGrid>
      <w:tr w:rsidR="009E5831" w:rsidRPr="000F433C" w14:paraId="64EA70E3" w14:textId="77777777" w:rsidTr="005E530B">
        <w:tc>
          <w:tcPr>
            <w:tcW w:w="2029" w:type="dxa"/>
          </w:tcPr>
          <w:p w14:paraId="0A3A80B1" w14:textId="77777777" w:rsidR="00577ACC" w:rsidRPr="000F433C" w:rsidRDefault="00577ACC" w:rsidP="003A5ADD">
            <w:pPr>
              <w:pStyle w:val="111Loaten2"/>
              <w:numPr>
                <w:ilvl w:val="0"/>
                <w:numId w:val="0"/>
              </w:numPr>
              <w:spacing w:line="360" w:lineRule="auto"/>
              <w:ind w:right="0"/>
              <w:jc w:val="left"/>
              <w:outlineLvl w:val="9"/>
              <w:rPr>
                <w:i w:val="0"/>
                <w:iCs/>
              </w:rPr>
            </w:pPr>
            <w:r w:rsidRPr="000F433C">
              <w:rPr>
                <w:i w:val="0"/>
                <w:iCs/>
              </w:rPr>
              <w:t>Champ</w:t>
            </w:r>
          </w:p>
        </w:tc>
        <w:tc>
          <w:tcPr>
            <w:tcW w:w="1332" w:type="dxa"/>
          </w:tcPr>
          <w:p w14:paraId="0167B06A"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 xml:space="preserve">Type </w:t>
            </w:r>
          </w:p>
        </w:tc>
        <w:tc>
          <w:tcPr>
            <w:tcW w:w="1173" w:type="dxa"/>
          </w:tcPr>
          <w:p w14:paraId="01E78922"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 xml:space="preserve">Taille </w:t>
            </w:r>
          </w:p>
        </w:tc>
        <w:tc>
          <w:tcPr>
            <w:tcW w:w="776" w:type="dxa"/>
          </w:tcPr>
          <w:p w14:paraId="2A84A0CA"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Null</w:t>
            </w:r>
          </w:p>
        </w:tc>
        <w:tc>
          <w:tcPr>
            <w:tcW w:w="1040" w:type="dxa"/>
          </w:tcPr>
          <w:p w14:paraId="3D1936A4"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Clé</w:t>
            </w:r>
          </w:p>
        </w:tc>
        <w:tc>
          <w:tcPr>
            <w:tcW w:w="3136" w:type="dxa"/>
          </w:tcPr>
          <w:p w14:paraId="0B520730" w14:textId="77777777" w:rsidR="00577ACC" w:rsidRPr="000F433C" w:rsidRDefault="00577ACC" w:rsidP="003A5ADD">
            <w:pPr>
              <w:pStyle w:val="111Loaten2"/>
              <w:numPr>
                <w:ilvl w:val="0"/>
                <w:numId w:val="0"/>
              </w:numPr>
              <w:spacing w:line="360" w:lineRule="auto"/>
              <w:ind w:right="0"/>
              <w:jc w:val="left"/>
              <w:outlineLvl w:val="9"/>
              <w:rPr>
                <w:i w:val="0"/>
                <w:iCs/>
              </w:rPr>
            </w:pPr>
            <w:r>
              <w:rPr>
                <w:i w:val="0"/>
                <w:iCs/>
              </w:rPr>
              <w:t>Contraintes</w:t>
            </w:r>
          </w:p>
        </w:tc>
      </w:tr>
      <w:tr w:rsidR="009E5831" w14:paraId="3880599A" w14:textId="77777777" w:rsidTr="005E530B">
        <w:tc>
          <w:tcPr>
            <w:tcW w:w="2029" w:type="dxa"/>
          </w:tcPr>
          <w:p w14:paraId="10F99400" w14:textId="4D16D7EB" w:rsidR="00577ACC" w:rsidRDefault="009E5831" w:rsidP="003A5ADD">
            <w:pPr>
              <w:pStyle w:val="111Loaten2"/>
              <w:numPr>
                <w:ilvl w:val="0"/>
                <w:numId w:val="0"/>
              </w:numPr>
              <w:spacing w:line="360" w:lineRule="auto"/>
              <w:ind w:right="0"/>
              <w:jc w:val="left"/>
              <w:outlineLvl w:val="9"/>
              <w:rPr>
                <w:b w:val="0"/>
                <w:bCs/>
                <w:i w:val="0"/>
                <w:iCs/>
              </w:rPr>
            </w:pPr>
            <w:r>
              <w:rPr>
                <w:b w:val="0"/>
                <w:bCs/>
                <w:i w:val="0"/>
                <w:iCs/>
              </w:rPr>
              <w:t>Id_convo_member</w:t>
            </w:r>
          </w:p>
        </w:tc>
        <w:tc>
          <w:tcPr>
            <w:tcW w:w="1332" w:type="dxa"/>
          </w:tcPr>
          <w:p w14:paraId="51AF8E2E" w14:textId="3E9C663A"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56EE4DCE" w14:textId="05124B01"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0F2BC28A" w14:textId="4AE7A096" w:rsidR="00577ACC" w:rsidRDefault="00EE47E3" w:rsidP="003A5ADD">
            <w:pPr>
              <w:pStyle w:val="111Loaten2"/>
              <w:numPr>
                <w:ilvl w:val="0"/>
                <w:numId w:val="0"/>
              </w:numPr>
              <w:spacing w:line="360" w:lineRule="auto"/>
              <w:ind w:right="0"/>
              <w:jc w:val="left"/>
              <w:outlineLvl w:val="9"/>
              <w:rPr>
                <w:b w:val="0"/>
                <w:bCs/>
                <w:i w:val="0"/>
                <w:iCs/>
              </w:rPr>
            </w:pPr>
            <w:r>
              <w:rPr>
                <w:b w:val="0"/>
                <w:bCs/>
                <w:i w:val="0"/>
                <w:iCs/>
              </w:rPr>
              <w:t xml:space="preserve">Non </w:t>
            </w:r>
          </w:p>
        </w:tc>
        <w:tc>
          <w:tcPr>
            <w:tcW w:w="1040" w:type="dxa"/>
          </w:tcPr>
          <w:p w14:paraId="1CD2CE6C" w14:textId="20B81C37" w:rsidR="00577ACC" w:rsidRDefault="00AD0F75" w:rsidP="003A5ADD">
            <w:pPr>
              <w:pStyle w:val="111Loaten2"/>
              <w:numPr>
                <w:ilvl w:val="0"/>
                <w:numId w:val="0"/>
              </w:numPr>
              <w:spacing w:line="360" w:lineRule="auto"/>
              <w:ind w:right="0"/>
              <w:jc w:val="left"/>
              <w:outlineLvl w:val="9"/>
              <w:rPr>
                <w:b w:val="0"/>
                <w:bCs/>
                <w:i w:val="0"/>
                <w:iCs/>
              </w:rPr>
            </w:pPr>
            <w:r>
              <w:rPr>
                <w:b w:val="0"/>
                <w:bCs/>
                <w:i w:val="0"/>
                <w:iCs/>
              </w:rPr>
              <w:t>Primary</w:t>
            </w:r>
          </w:p>
        </w:tc>
        <w:tc>
          <w:tcPr>
            <w:tcW w:w="3136" w:type="dxa"/>
          </w:tcPr>
          <w:p w14:paraId="5E45D81B" w14:textId="2B1FDEB0" w:rsidR="00577ACC" w:rsidRDefault="0010449F" w:rsidP="003A5ADD">
            <w:pPr>
              <w:pStyle w:val="111Loaten2"/>
              <w:numPr>
                <w:ilvl w:val="0"/>
                <w:numId w:val="0"/>
              </w:numPr>
              <w:spacing w:line="360" w:lineRule="auto"/>
              <w:ind w:right="0"/>
              <w:jc w:val="left"/>
              <w:outlineLvl w:val="9"/>
              <w:rPr>
                <w:b w:val="0"/>
                <w:bCs/>
                <w:i w:val="0"/>
                <w:iCs/>
              </w:rPr>
            </w:pPr>
            <w:r>
              <w:rPr>
                <w:b w:val="0"/>
                <w:bCs/>
                <w:i w:val="0"/>
                <w:iCs/>
              </w:rPr>
              <w:t>Auto_increment</w:t>
            </w:r>
          </w:p>
        </w:tc>
      </w:tr>
      <w:tr w:rsidR="0010449F" w14:paraId="58B0B53F" w14:textId="77777777" w:rsidTr="005E530B">
        <w:tc>
          <w:tcPr>
            <w:tcW w:w="2029" w:type="dxa"/>
          </w:tcPr>
          <w:p w14:paraId="12A24317" w14:textId="1ED47993" w:rsidR="000F3C50" w:rsidRDefault="009E5831" w:rsidP="003A5ADD">
            <w:pPr>
              <w:pStyle w:val="111Loaten2"/>
              <w:numPr>
                <w:ilvl w:val="0"/>
                <w:numId w:val="0"/>
              </w:numPr>
              <w:spacing w:line="360" w:lineRule="auto"/>
              <w:ind w:right="0"/>
              <w:jc w:val="left"/>
              <w:outlineLvl w:val="9"/>
              <w:rPr>
                <w:b w:val="0"/>
                <w:bCs/>
                <w:i w:val="0"/>
                <w:iCs/>
              </w:rPr>
            </w:pPr>
            <w:r>
              <w:rPr>
                <w:b w:val="0"/>
                <w:bCs/>
                <w:i w:val="0"/>
                <w:iCs/>
              </w:rPr>
              <w:t>Conversation_id</w:t>
            </w:r>
          </w:p>
        </w:tc>
        <w:tc>
          <w:tcPr>
            <w:tcW w:w="1332" w:type="dxa"/>
          </w:tcPr>
          <w:p w14:paraId="75F48452" w14:textId="0165ECE0"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40853C1E" w14:textId="75352638"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52602E54" w14:textId="568DF732"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4EDE27C7" w14:textId="1FD3C51D" w:rsidR="000F3C50" w:rsidRDefault="00AD0F75" w:rsidP="003A5ADD">
            <w:pPr>
              <w:pStyle w:val="111Loaten2"/>
              <w:numPr>
                <w:ilvl w:val="0"/>
                <w:numId w:val="0"/>
              </w:numPr>
              <w:spacing w:line="360" w:lineRule="auto"/>
              <w:ind w:right="0"/>
              <w:jc w:val="left"/>
              <w:outlineLvl w:val="9"/>
              <w:rPr>
                <w:b w:val="0"/>
                <w:bCs/>
                <w:i w:val="0"/>
                <w:iCs/>
              </w:rPr>
            </w:pPr>
            <w:r>
              <w:rPr>
                <w:b w:val="0"/>
                <w:bCs/>
                <w:i w:val="0"/>
                <w:iCs/>
              </w:rPr>
              <w:t>Foreign</w:t>
            </w:r>
          </w:p>
        </w:tc>
        <w:tc>
          <w:tcPr>
            <w:tcW w:w="3136" w:type="dxa"/>
          </w:tcPr>
          <w:p w14:paraId="3BA8E046" w14:textId="2EBACBC2" w:rsidR="000F3C50" w:rsidRDefault="0010449F" w:rsidP="003A5ADD">
            <w:pPr>
              <w:pStyle w:val="111Loaten2"/>
              <w:numPr>
                <w:ilvl w:val="0"/>
                <w:numId w:val="0"/>
              </w:numPr>
              <w:spacing w:line="360" w:lineRule="auto"/>
              <w:ind w:right="0"/>
              <w:jc w:val="left"/>
              <w:outlineLvl w:val="9"/>
              <w:rPr>
                <w:b w:val="0"/>
                <w:bCs/>
                <w:i w:val="0"/>
                <w:iCs/>
              </w:rPr>
            </w:pPr>
            <w:r>
              <w:rPr>
                <w:b w:val="0"/>
                <w:bCs/>
                <w:i w:val="0"/>
                <w:iCs/>
              </w:rPr>
              <w:t>References conversation(id_conversation) on delete cascade</w:t>
            </w:r>
          </w:p>
        </w:tc>
      </w:tr>
      <w:tr w:rsidR="0010449F" w:rsidRPr="001C1040" w14:paraId="1E348C6F" w14:textId="77777777" w:rsidTr="005E530B">
        <w:tc>
          <w:tcPr>
            <w:tcW w:w="2029" w:type="dxa"/>
          </w:tcPr>
          <w:p w14:paraId="405E0F85" w14:textId="7C4AC16D" w:rsidR="000F3C50" w:rsidRDefault="009E5831" w:rsidP="003A5ADD">
            <w:pPr>
              <w:pStyle w:val="111Loaten2"/>
              <w:numPr>
                <w:ilvl w:val="0"/>
                <w:numId w:val="0"/>
              </w:numPr>
              <w:spacing w:line="360" w:lineRule="auto"/>
              <w:ind w:right="0"/>
              <w:jc w:val="left"/>
              <w:outlineLvl w:val="9"/>
              <w:rPr>
                <w:b w:val="0"/>
                <w:bCs/>
                <w:i w:val="0"/>
                <w:iCs/>
              </w:rPr>
            </w:pPr>
            <w:r>
              <w:rPr>
                <w:b w:val="0"/>
                <w:bCs/>
                <w:i w:val="0"/>
                <w:iCs/>
              </w:rPr>
              <w:t>Member_id</w:t>
            </w:r>
          </w:p>
        </w:tc>
        <w:tc>
          <w:tcPr>
            <w:tcW w:w="1332" w:type="dxa"/>
          </w:tcPr>
          <w:p w14:paraId="738630AA" w14:textId="7780CA9B"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Int</w:t>
            </w:r>
          </w:p>
        </w:tc>
        <w:tc>
          <w:tcPr>
            <w:tcW w:w="1173" w:type="dxa"/>
          </w:tcPr>
          <w:p w14:paraId="7E05D14E" w14:textId="4A8D7177"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776" w:type="dxa"/>
          </w:tcPr>
          <w:p w14:paraId="403B9EBD" w14:textId="58B6ED81" w:rsidR="000F3C50" w:rsidRDefault="00EE47E3"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4A4586CF" w14:textId="08180769" w:rsidR="000F3C50" w:rsidRDefault="00AD0F75" w:rsidP="003A5ADD">
            <w:pPr>
              <w:pStyle w:val="111Loaten2"/>
              <w:numPr>
                <w:ilvl w:val="0"/>
                <w:numId w:val="0"/>
              </w:numPr>
              <w:spacing w:line="360" w:lineRule="auto"/>
              <w:ind w:right="0"/>
              <w:jc w:val="left"/>
              <w:outlineLvl w:val="9"/>
              <w:rPr>
                <w:b w:val="0"/>
                <w:bCs/>
                <w:i w:val="0"/>
                <w:iCs/>
              </w:rPr>
            </w:pPr>
            <w:r>
              <w:rPr>
                <w:b w:val="0"/>
                <w:bCs/>
                <w:i w:val="0"/>
                <w:iCs/>
              </w:rPr>
              <w:t>Foreign</w:t>
            </w:r>
          </w:p>
        </w:tc>
        <w:tc>
          <w:tcPr>
            <w:tcW w:w="3136" w:type="dxa"/>
          </w:tcPr>
          <w:p w14:paraId="68519E58" w14:textId="7824C849" w:rsidR="000F3C50" w:rsidRPr="0010449F" w:rsidRDefault="0010449F" w:rsidP="003A5ADD">
            <w:pPr>
              <w:pStyle w:val="111Loaten2"/>
              <w:numPr>
                <w:ilvl w:val="0"/>
                <w:numId w:val="0"/>
              </w:numPr>
              <w:spacing w:line="360" w:lineRule="auto"/>
              <w:ind w:right="0"/>
              <w:jc w:val="left"/>
              <w:outlineLvl w:val="9"/>
              <w:rPr>
                <w:b w:val="0"/>
                <w:bCs/>
                <w:i w:val="0"/>
                <w:iCs/>
                <w:lang w:val="en-US"/>
              </w:rPr>
            </w:pPr>
            <w:r w:rsidRPr="0010449F">
              <w:rPr>
                <w:b w:val="0"/>
                <w:bCs/>
                <w:i w:val="0"/>
                <w:iCs/>
                <w:lang w:val="en-US"/>
              </w:rPr>
              <w:t>References user(id_user)</w:t>
            </w:r>
            <w:r w:rsidR="00B42FE3">
              <w:rPr>
                <w:b w:val="0"/>
                <w:bCs/>
                <w:i w:val="0"/>
                <w:iCs/>
                <w:lang w:val="en-US"/>
              </w:rPr>
              <w:t xml:space="preserve"> </w:t>
            </w:r>
            <w:r w:rsidRPr="0010449F">
              <w:rPr>
                <w:b w:val="0"/>
                <w:bCs/>
                <w:i w:val="0"/>
                <w:iCs/>
                <w:lang w:val="en-US"/>
              </w:rPr>
              <w:t>o</w:t>
            </w:r>
            <w:r>
              <w:rPr>
                <w:b w:val="0"/>
                <w:bCs/>
                <w:i w:val="0"/>
                <w:iCs/>
                <w:lang w:val="en-US"/>
              </w:rPr>
              <w:t>n</w:t>
            </w:r>
            <w:r w:rsidR="00823792">
              <w:rPr>
                <w:b w:val="0"/>
                <w:bCs/>
                <w:i w:val="0"/>
                <w:iCs/>
                <w:lang w:val="en-US"/>
              </w:rPr>
              <w:t xml:space="preserve"> </w:t>
            </w:r>
            <w:r>
              <w:rPr>
                <w:b w:val="0"/>
                <w:bCs/>
                <w:i w:val="0"/>
                <w:iCs/>
                <w:lang w:val="en-US"/>
              </w:rPr>
              <w:t xml:space="preserve">delete </w:t>
            </w:r>
            <w:r w:rsidR="005E530B">
              <w:rPr>
                <w:b w:val="0"/>
                <w:bCs/>
                <w:i w:val="0"/>
                <w:iCs/>
                <w:lang w:val="en-US"/>
              </w:rPr>
              <w:t>set null</w:t>
            </w:r>
          </w:p>
        </w:tc>
      </w:tr>
      <w:tr w:rsidR="005E530B" w14:paraId="09C31CCB" w14:textId="77777777" w:rsidTr="005E530B">
        <w:tc>
          <w:tcPr>
            <w:tcW w:w="2029" w:type="dxa"/>
          </w:tcPr>
          <w:p w14:paraId="262916B0" w14:textId="47662AF1"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Joined_at</w:t>
            </w:r>
          </w:p>
        </w:tc>
        <w:tc>
          <w:tcPr>
            <w:tcW w:w="1332" w:type="dxa"/>
          </w:tcPr>
          <w:p w14:paraId="1158281F" w14:textId="22E8EE76"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7E07D9FE"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0E42CFFA" w14:textId="503B3773"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3431501C"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62DB150A" w14:textId="6C3F495E"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302E91" w:rsidRPr="005A01A6" w14:paraId="4D01A9EC" w14:textId="77777777" w:rsidTr="005E530B">
        <w:tc>
          <w:tcPr>
            <w:tcW w:w="2029" w:type="dxa"/>
          </w:tcPr>
          <w:p w14:paraId="0DBD13B7" w14:textId="5BD1D25E" w:rsidR="00302E91" w:rsidRPr="005A01A6" w:rsidRDefault="00302E91" w:rsidP="005E530B">
            <w:pPr>
              <w:pStyle w:val="111Loaten2"/>
              <w:numPr>
                <w:ilvl w:val="0"/>
                <w:numId w:val="0"/>
              </w:numPr>
              <w:spacing w:line="360" w:lineRule="auto"/>
              <w:ind w:right="-284"/>
              <w:outlineLvl w:val="9"/>
              <w:rPr>
                <w:i w:val="0"/>
                <w:iCs/>
              </w:rPr>
            </w:pPr>
            <w:r w:rsidRPr="005A01A6">
              <w:rPr>
                <w:i w:val="0"/>
                <w:iCs/>
              </w:rPr>
              <w:lastRenderedPageBreak/>
              <w:t>Champ</w:t>
            </w:r>
          </w:p>
        </w:tc>
        <w:tc>
          <w:tcPr>
            <w:tcW w:w="1332" w:type="dxa"/>
          </w:tcPr>
          <w:p w14:paraId="29AA1066" w14:textId="09ECB97E" w:rsidR="00302E91" w:rsidRPr="005A01A6" w:rsidRDefault="00302E91" w:rsidP="005E530B">
            <w:pPr>
              <w:pStyle w:val="111Loaten2"/>
              <w:numPr>
                <w:ilvl w:val="0"/>
                <w:numId w:val="0"/>
              </w:numPr>
              <w:spacing w:line="360" w:lineRule="auto"/>
              <w:ind w:right="-284"/>
              <w:outlineLvl w:val="9"/>
              <w:rPr>
                <w:i w:val="0"/>
                <w:iCs/>
              </w:rPr>
            </w:pPr>
            <w:r w:rsidRPr="005A01A6">
              <w:rPr>
                <w:i w:val="0"/>
                <w:iCs/>
              </w:rPr>
              <w:t>Type</w:t>
            </w:r>
          </w:p>
        </w:tc>
        <w:tc>
          <w:tcPr>
            <w:tcW w:w="1173" w:type="dxa"/>
          </w:tcPr>
          <w:p w14:paraId="7C43E661" w14:textId="2277E762" w:rsidR="00302E91" w:rsidRPr="005A01A6" w:rsidRDefault="00302E91" w:rsidP="005E530B">
            <w:pPr>
              <w:pStyle w:val="111Loaten2"/>
              <w:numPr>
                <w:ilvl w:val="0"/>
                <w:numId w:val="0"/>
              </w:numPr>
              <w:spacing w:line="360" w:lineRule="auto"/>
              <w:ind w:right="-284"/>
              <w:outlineLvl w:val="9"/>
              <w:rPr>
                <w:i w:val="0"/>
                <w:iCs/>
              </w:rPr>
            </w:pPr>
            <w:r w:rsidRPr="005A01A6">
              <w:rPr>
                <w:i w:val="0"/>
                <w:iCs/>
              </w:rPr>
              <w:t>Taille</w:t>
            </w:r>
          </w:p>
        </w:tc>
        <w:tc>
          <w:tcPr>
            <w:tcW w:w="776" w:type="dxa"/>
          </w:tcPr>
          <w:p w14:paraId="53EA0276" w14:textId="5EBA6387" w:rsidR="00302E91" w:rsidRPr="005A01A6" w:rsidRDefault="00302E91" w:rsidP="005E530B">
            <w:pPr>
              <w:pStyle w:val="111Loaten2"/>
              <w:numPr>
                <w:ilvl w:val="0"/>
                <w:numId w:val="0"/>
              </w:numPr>
              <w:spacing w:line="360" w:lineRule="auto"/>
              <w:ind w:right="-284"/>
              <w:outlineLvl w:val="9"/>
              <w:rPr>
                <w:i w:val="0"/>
                <w:iCs/>
              </w:rPr>
            </w:pPr>
            <w:r w:rsidRPr="005A01A6">
              <w:rPr>
                <w:i w:val="0"/>
                <w:iCs/>
              </w:rPr>
              <w:t>Null</w:t>
            </w:r>
          </w:p>
        </w:tc>
        <w:tc>
          <w:tcPr>
            <w:tcW w:w="1040" w:type="dxa"/>
          </w:tcPr>
          <w:p w14:paraId="536D4002" w14:textId="25AC85CA" w:rsidR="00302E91" w:rsidRPr="005A01A6" w:rsidRDefault="00302E91" w:rsidP="005E530B">
            <w:pPr>
              <w:pStyle w:val="111Loaten2"/>
              <w:numPr>
                <w:ilvl w:val="0"/>
                <w:numId w:val="0"/>
              </w:numPr>
              <w:spacing w:line="360" w:lineRule="auto"/>
              <w:ind w:right="-284"/>
              <w:outlineLvl w:val="9"/>
              <w:rPr>
                <w:i w:val="0"/>
                <w:iCs/>
              </w:rPr>
            </w:pPr>
            <w:r w:rsidRPr="005A01A6">
              <w:rPr>
                <w:i w:val="0"/>
                <w:iCs/>
              </w:rPr>
              <w:t>Clé</w:t>
            </w:r>
          </w:p>
        </w:tc>
        <w:tc>
          <w:tcPr>
            <w:tcW w:w="3136" w:type="dxa"/>
          </w:tcPr>
          <w:p w14:paraId="213D7015" w14:textId="0AD307CB" w:rsidR="00302E91" w:rsidRPr="005A01A6" w:rsidRDefault="005A01A6" w:rsidP="005E530B">
            <w:pPr>
              <w:pStyle w:val="111Loaten2"/>
              <w:numPr>
                <w:ilvl w:val="0"/>
                <w:numId w:val="0"/>
              </w:numPr>
              <w:spacing w:line="360" w:lineRule="auto"/>
              <w:ind w:right="-284"/>
              <w:outlineLvl w:val="9"/>
              <w:rPr>
                <w:i w:val="0"/>
                <w:iCs/>
              </w:rPr>
            </w:pPr>
            <w:r w:rsidRPr="005A01A6">
              <w:rPr>
                <w:i w:val="0"/>
                <w:iCs/>
              </w:rPr>
              <w:t>Contrainte</w:t>
            </w:r>
          </w:p>
        </w:tc>
      </w:tr>
      <w:tr w:rsidR="005E530B" w14:paraId="194BF2CA" w14:textId="77777777" w:rsidTr="005E530B">
        <w:tc>
          <w:tcPr>
            <w:tcW w:w="2029" w:type="dxa"/>
          </w:tcPr>
          <w:p w14:paraId="21393E57" w14:textId="190E4A7A"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Left_at</w:t>
            </w:r>
          </w:p>
        </w:tc>
        <w:tc>
          <w:tcPr>
            <w:tcW w:w="1332" w:type="dxa"/>
          </w:tcPr>
          <w:p w14:paraId="2C194136" w14:textId="5CAB425E"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5FE77188"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4CFB6218" w14:textId="637FFC92"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Oui</w:t>
            </w:r>
          </w:p>
        </w:tc>
        <w:tc>
          <w:tcPr>
            <w:tcW w:w="1040" w:type="dxa"/>
          </w:tcPr>
          <w:p w14:paraId="62EF1DF0"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0A5C7D9F" w14:textId="77777777" w:rsidR="005E530B" w:rsidRDefault="005E530B" w:rsidP="003A5ADD">
            <w:pPr>
              <w:pStyle w:val="111Loaten2"/>
              <w:numPr>
                <w:ilvl w:val="0"/>
                <w:numId w:val="0"/>
              </w:numPr>
              <w:spacing w:line="360" w:lineRule="auto"/>
              <w:ind w:right="0"/>
              <w:jc w:val="left"/>
              <w:outlineLvl w:val="9"/>
              <w:rPr>
                <w:b w:val="0"/>
                <w:bCs/>
                <w:i w:val="0"/>
                <w:iCs/>
              </w:rPr>
            </w:pPr>
          </w:p>
        </w:tc>
      </w:tr>
      <w:tr w:rsidR="005E530B" w14:paraId="489095B9" w14:textId="77777777" w:rsidTr="005E530B">
        <w:tc>
          <w:tcPr>
            <w:tcW w:w="2029" w:type="dxa"/>
          </w:tcPr>
          <w:p w14:paraId="07C729F0" w14:textId="1DD9638B"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Created_at</w:t>
            </w:r>
          </w:p>
        </w:tc>
        <w:tc>
          <w:tcPr>
            <w:tcW w:w="1332" w:type="dxa"/>
          </w:tcPr>
          <w:p w14:paraId="7EA09847" w14:textId="2DA6DC0A"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71FECF8E"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576D6CDA" w14:textId="5A15E7B4"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1BF5C130"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3E0107AF" w14:textId="50C32CA5"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5E530B" w14:paraId="6C742A13" w14:textId="77777777" w:rsidTr="005E530B">
        <w:tc>
          <w:tcPr>
            <w:tcW w:w="2029" w:type="dxa"/>
          </w:tcPr>
          <w:p w14:paraId="359E51F8" w14:textId="22F919C4"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Updated_at</w:t>
            </w:r>
          </w:p>
        </w:tc>
        <w:tc>
          <w:tcPr>
            <w:tcW w:w="1332" w:type="dxa"/>
          </w:tcPr>
          <w:p w14:paraId="15BB5776" w14:textId="28685DBF"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Timestamp</w:t>
            </w:r>
          </w:p>
        </w:tc>
        <w:tc>
          <w:tcPr>
            <w:tcW w:w="1173" w:type="dxa"/>
          </w:tcPr>
          <w:p w14:paraId="4F16FE77"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776" w:type="dxa"/>
          </w:tcPr>
          <w:p w14:paraId="402D08B3" w14:textId="282D5F56" w:rsidR="005E530B" w:rsidRDefault="005E530B" w:rsidP="003A5ADD">
            <w:pPr>
              <w:pStyle w:val="111Loaten2"/>
              <w:numPr>
                <w:ilvl w:val="0"/>
                <w:numId w:val="0"/>
              </w:numPr>
              <w:spacing w:line="360" w:lineRule="auto"/>
              <w:ind w:right="0"/>
              <w:jc w:val="left"/>
              <w:outlineLvl w:val="9"/>
              <w:rPr>
                <w:b w:val="0"/>
                <w:bCs/>
                <w:i w:val="0"/>
                <w:iCs/>
              </w:rPr>
            </w:pPr>
            <w:r>
              <w:rPr>
                <w:b w:val="0"/>
                <w:bCs/>
                <w:i w:val="0"/>
                <w:iCs/>
              </w:rPr>
              <w:t>Non</w:t>
            </w:r>
          </w:p>
        </w:tc>
        <w:tc>
          <w:tcPr>
            <w:tcW w:w="1040" w:type="dxa"/>
          </w:tcPr>
          <w:p w14:paraId="1AB3A355" w14:textId="77777777" w:rsidR="005E530B" w:rsidRDefault="005E530B" w:rsidP="003A5ADD">
            <w:pPr>
              <w:pStyle w:val="111Loaten2"/>
              <w:numPr>
                <w:ilvl w:val="0"/>
                <w:numId w:val="0"/>
              </w:numPr>
              <w:spacing w:line="360" w:lineRule="auto"/>
              <w:ind w:right="0"/>
              <w:jc w:val="left"/>
              <w:outlineLvl w:val="9"/>
              <w:rPr>
                <w:b w:val="0"/>
                <w:bCs/>
                <w:i w:val="0"/>
                <w:iCs/>
              </w:rPr>
            </w:pPr>
          </w:p>
        </w:tc>
        <w:tc>
          <w:tcPr>
            <w:tcW w:w="3136" w:type="dxa"/>
          </w:tcPr>
          <w:p w14:paraId="788DA15B" w14:textId="0DBB1A70" w:rsidR="005E530B" w:rsidRDefault="005E530B" w:rsidP="003A5ADD">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5283909" w14:textId="77777777" w:rsidR="00141050" w:rsidRDefault="00141050" w:rsidP="00141050">
      <w:pPr>
        <w:ind w:left="578" w:hanging="578"/>
      </w:pPr>
    </w:p>
    <w:p w14:paraId="1F434E90" w14:textId="5746481A" w:rsidR="008335CA" w:rsidRDefault="008335CA" w:rsidP="00574B1C">
      <w:pPr>
        <w:pStyle w:val="111Loaten2"/>
        <w:spacing w:line="360" w:lineRule="auto"/>
      </w:pPr>
      <w:bookmarkStart w:id="93" w:name="_Toc212720988"/>
      <w:r>
        <w:t>Table « note »</w:t>
      </w:r>
      <w:bookmarkEnd w:id="93"/>
    </w:p>
    <w:p w14:paraId="2F1F8257" w14:textId="7A4C2C24" w:rsidR="0083236A" w:rsidRDefault="0049414A" w:rsidP="008F45E1">
      <w:pPr>
        <w:ind w:firstLine="708"/>
      </w:pPr>
      <w:r>
        <w:t>Le tableau ci-dessous présente la structure détaillée de la table « note ». Cette table nous permet de stocker les notes d’évaluation des étudiants.</w:t>
      </w:r>
    </w:p>
    <w:p w14:paraId="4B790544" w14:textId="4FE88B6A" w:rsidR="00141050" w:rsidRPr="005B228D" w:rsidRDefault="005B228D" w:rsidP="004B1A94">
      <w:pPr>
        <w:pStyle w:val="Tabilao"/>
      </w:pPr>
      <w:bookmarkStart w:id="94" w:name="_Toc212721085"/>
      <w:r w:rsidRPr="005B228D">
        <w:t>Dictionnaire des données « </w:t>
      </w:r>
      <w:r w:rsidR="003A270F">
        <w:t>note</w:t>
      </w:r>
      <w:r w:rsidRPr="005B228D">
        <w:t> »</w:t>
      </w:r>
      <w:bookmarkEnd w:id="94"/>
    </w:p>
    <w:tbl>
      <w:tblPr>
        <w:tblStyle w:val="Grilledutableau"/>
        <w:tblW w:w="0" w:type="auto"/>
        <w:tblLook w:val="04A0" w:firstRow="1" w:lastRow="0" w:firstColumn="1" w:lastColumn="0" w:noHBand="0" w:noVBand="1"/>
      </w:tblPr>
      <w:tblGrid>
        <w:gridCol w:w="1550"/>
        <w:gridCol w:w="1511"/>
        <w:gridCol w:w="1429"/>
        <w:gridCol w:w="824"/>
        <w:gridCol w:w="1023"/>
        <w:gridCol w:w="3149"/>
      </w:tblGrid>
      <w:tr w:rsidR="009C55DB" w:rsidRPr="000F433C" w14:paraId="1B560612" w14:textId="77777777" w:rsidTr="00225149">
        <w:tc>
          <w:tcPr>
            <w:tcW w:w="1549" w:type="dxa"/>
          </w:tcPr>
          <w:p w14:paraId="2EFA41F6"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3" w:type="dxa"/>
          </w:tcPr>
          <w:p w14:paraId="51C14C1D"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59" w:type="dxa"/>
          </w:tcPr>
          <w:p w14:paraId="7F91D4E4"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841" w:type="dxa"/>
          </w:tcPr>
          <w:p w14:paraId="18A11F4C"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850" w:type="dxa"/>
          </w:tcPr>
          <w:p w14:paraId="783A72C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3254" w:type="dxa"/>
          </w:tcPr>
          <w:p w14:paraId="755364FC"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9C55DB" w14:paraId="11F5B676" w14:textId="77777777" w:rsidTr="00225149">
        <w:tc>
          <w:tcPr>
            <w:tcW w:w="1549" w:type="dxa"/>
          </w:tcPr>
          <w:p w14:paraId="4E339104" w14:textId="1913A173" w:rsidR="00577ACC" w:rsidRDefault="00E17FC3" w:rsidP="003A5ADD">
            <w:pPr>
              <w:pStyle w:val="111Loaten2"/>
              <w:numPr>
                <w:ilvl w:val="0"/>
                <w:numId w:val="0"/>
              </w:numPr>
              <w:spacing w:line="360" w:lineRule="auto"/>
              <w:ind w:right="0"/>
              <w:jc w:val="left"/>
              <w:outlineLvl w:val="9"/>
              <w:rPr>
                <w:b w:val="0"/>
                <w:bCs/>
                <w:i w:val="0"/>
                <w:iCs/>
              </w:rPr>
            </w:pPr>
            <w:r>
              <w:rPr>
                <w:b w:val="0"/>
                <w:bCs/>
                <w:i w:val="0"/>
                <w:iCs/>
              </w:rPr>
              <w:t>Id_note</w:t>
            </w:r>
          </w:p>
        </w:tc>
        <w:tc>
          <w:tcPr>
            <w:tcW w:w="1533" w:type="dxa"/>
          </w:tcPr>
          <w:p w14:paraId="2B4F344D" w14:textId="68CE7354" w:rsidR="00577ACC"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18962C64" w14:textId="2727C8C1" w:rsidR="00577ACC"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5431B791" w14:textId="5AB5576D" w:rsidR="00577ACC"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125C1B35" w14:textId="08E4E9F9" w:rsidR="00577ACC" w:rsidRDefault="00F80601" w:rsidP="003A5ADD">
            <w:pPr>
              <w:pStyle w:val="111Loaten2"/>
              <w:numPr>
                <w:ilvl w:val="0"/>
                <w:numId w:val="0"/>
              </w:numPr>
              <w:spacing w:line="360" w:lineRule="auto"/>
              <w:ind w:right="0"/>
              <w:jc w:val="left"/>
              <w:outlineLvl w:val="9"/>
              <w:rPr>
                <w:b w:val="0"/>
                <w:bCs/>
                <w:i w:val="0"/>
                <w:iCs/>
              </w:rPr>
            </w:pPr>
            <w:r>
              <w:rPr>
                <w:b w:val="0"/>
                <w:bCs/>
                <w:i w:val="0"/>
                <w:iCs/>
              </w:rPr>
              <w:t>Primary</w:t>
            </w:r>
          </w:p>
        </w:tc>
        <w:tc>
          <w:tcPr>
            <w:tcW w:w="3254" w:type="dxa"/>
          </w:tcPr>
          <w:p w14:paraId="728C7873" w14:textId="595A1463" w:rsidR="00577ACC" w:rsidRDefault="006504BE" w:rsidP="003A5ADD">
            <w:pPr>
              <w:pStyle w:val="111Loaten2"/>
              <w:numPr>
                <w:ilvl w:val="0"/>
                <w:numId w:val="0"/>
              </w:numPr>
              <w:spacing w:line="360" w:lineRule="auto"/>
              <w:ind w:right="0"/>
              <w:jc w:val="left"/>
              <w:outlineLvl w:val="9"/>
              <w:rPr>
                <w:b w:val="0"/>
                <w:bCs/>
                <w:i w:val="0"/>
                <w:iCs/>
              </w:rPr>
            </w:pPr>
            <w:r>
              <w:rPr>
                <w:b w:val="0"/>
                <w:bCs/>
                <w:i w:val="0"/>
                <w:iCs/>
              </w:rPr>
              <w:t>Auto_increment</w:t>
            </w:r>
          </w:p>
        </w:tc>
      </w:tr>
      <w:tr w:rsidR="00225149" w:rsidRPr="001C1040" w14:paraId="677D9750" w14:textId="77777777" w:rsidTr="00225149">
        <w:tc>
          <w:tcPr>
            <w:tcW w:w="1549" w:type="dxa"/>
          </w:tcPr>
          <w:p w14:paraId="61F2E52F" w14:textId="292779AD"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Course_id</w:t>
            </w:r>
          </w:p>
        </w:tc>
        <w:tc>
          <w:tcPr>
            <w:tcW w:w="1533" w:type="dxa"/>
          </w:tcPr>
          <w:p w14:paraId="3E4F23B3" w14:textId="632105CB"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7D196BE1" w14:textId="2A00C060"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534C9F7B" w14:textId="584FCF4B" w:rsidR="003533C6"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3D8F1E8E" w14:textId="42C2BCB3" w:rsidR="003533C6" w:rsidRDefault="00F80601" w:rsidP="003A5ADD">
            <w:pPr>
              <w:pStyle w:val="111Loaten2"/>
              <w:numPr>
                <w:ilvl w:val="0"/>
                <w:numId w:val="0"/>
              </w:numPr>
              <w:spacing w:line="360" w:lineRule="auto"/>
              <w:ind w:right="0"/>
              <w:jc w:val="left"/>
              <w:outlineLvl w:val="9"/>
              <w:rPr>
                <w:b w:val="0"/>
                <w:bCs/>
                <w:i w:val="0"/>
                <w:iCs/>
              </w:rPr>
            </w:pPr>
            <w:r>
              <w:rPr>
                <w:b w:val="0"/>
                <w:bCs/>
                <w:i w:val="0"/>
                <w:iCs/>
              </w:rPr>
              <w:t>Foreign, Unique</w:t>
            </w:r>
          </w:p>
        </w:tc>
        <w:tc>
          <w:tcPr>
            <w:tcW w:w="3254" w:type="dxa"/>
          </w:tcPr>
          <w:p w14:paraId="36940481" w14:textId="638068B8" w:rsidR="003533C6" w:rsidRPr="006504BE" w:rsidRDefault="006504BE" w:rsidP="003A5ADD">
            <w:pPr>
              <w:pStyle w:val="111Loaten2"/>
              <w:numPr>
                <w:ilvl w:val="0"/>
                <w:numId w:val="0"/>
              </w:numPr>
              <w:spacing w:line="360" w:lineRule="auto"/>
              <w:ind w:right="0"/>
              <w:jc w:val="left"/>
              <w:outlineLvl w:val="9"/>
              <w:rPr>
                <w:b w:val="0"/>
                <w:bCs/>
                <w:i w:val="0"/>
                <w:iCs/>
                <w:lang w:val="en-US"/>
              </w:rPr>
            </w:pPr>
            <w:r w:rsidRPr="006504BE">
              <w:rPr>
                <w:b w:val="0"/>
                <w:bCs/>
                <w:i w:val="0"/>
                <w:iCs/>
                <w:lang w:val="en-US"/>
              </w:rPr>
              <w:t>References course</w:t>
            </w:r>
            <w:r w:rsidR="00225149">
              <w:rPr>
                <w:b w:val="0"/>
                <w:bCs/>
                <w:i w:val="0"/>
                <w:iCs/>
                <w:lang w:val="en-US"/>
              </w:rPr>
              <w:t>(</w:t>
            </w:r>
            <w:r w:rsidRPr="006504BE">
              <w:rPr>
                <w:b w:val="0"/>
                <w:bCs/>
                <w:i w:val="0"/>
                <w:iCs/>
                <w:lang w:val="en-US"/>
              </w:rPr>
              <w:t>id_course) o</w:t>
            </w:r>
            <w:r>
              <w:rPr>
                <w:b w:val="0"/>
                <w:bCs/>
                <w:i w:val="0"/>
                <w:iCs/>
                <w:lang w:val="en-US"/>
              </w:rPr>
              <w:t>n delete cascade</w:t>
            </w:r>
          </w:p>
        </w:tc>
      </w:tr>
      <w:tr w:rsidR="002C48CB" w:rsidRPr="001C1040" w14:paraId="63AE9165" w14:textId="77777777" w:rsidTr="00225149">
        <w:tc>
          <w:tcPr>
            <w:tcW w:w="1549" w:type="dxa"/>
          </w:tcPr>
          <w:p w14:paraId="622F8782" w14:textId="075C4121"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Student_id</w:t>
            </w:r>
          </w:p>
        </w:tc>
        <w:tc>
          <w:tcPr>
            <w:tcW w:w="1533" w:type="dxa"/>
          </w:tcPr>
          <w:p w14:paraId="546E76C5" w14:textId="0C66682A"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Int</w:t>
            </w:r>
          </w:p>
        </w:tc>
        <w:tc>
          <w:tcPr>
            <w:tcW w:w="1459" w:type="dxa"/>
          </w:tcPr>
          <w:p w14:paraId="2CCF36AA" w14:textId="6E69ACBB" w:rsidR="003533C6" w:rsidRDefault="003533C6" w:rsidP="003A5ADD">
            <w:pPr>
              <w:pStyle w:val="111Loaten2"/>
              <w:numPr>
                <w:ilvl w:val="0"/>
                <w:numId w:val="0"/>
              </w:numPr>
              <w:spacing w:line="360" w:lineRule="auto"/>
              <w:ind w:right="0"/>
              <w:jc w:val="left"/>
              <w:outlineLvl w:val="9"/>
              <w:rPr>
                <w:b w:val="0"/>
                <w:bCs/>
                <w:i w:val="0"/>
                <w:iCs/>
              </w:rPr>
            </w:pPr>
            <w:r>
              <w:rPr>
                <w:b w:val="0"/>
                <w:bCs/>
                <w:i w:val="0"/>
                <w:iCs/>
              </w:rPr>
              <w:t>10 Unsigned</w:t>
            </w:r>
          </w:p>
        </w:tc>
        <w:tc>
          <w:tcPr>
            <w:tcW w:w="841" w:type="dxa"/>
          </w:tcPr>
          <w:p w14:paraId="2470DC18" w14:textId="08B8A376" w:rsidR="003533C6" w:rsidRDefault="008E072A" w:rsidP="003A5ADD">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18B85160" w14:textId="35591234" w:rsidR="003533C6" w:rsidRDefault="009C55DB" w:rsidP="003A5ADD">
            <w:pPr>
              <w:pStyle w:val="111Loaten2"/>
              <w:numPr>
                <w:ilvl w:val="0"/>
                <w:numId w:val="0"/>
              </w:numPr>
              <w:spacing w:line="360" w:lineRule="auto"/>
              <w:ind w:right="0"/>
              <w:jc w:val="left"/>
              <w:outlineLvl w:val="9"/>
              <w:rPr>
                <w:b w:val="0"/>
                <w:bCs/>
                <w:i w:val="0"/>
                <w:iCs/>
              </w:rPr>
            </w:pPr>
            <w:r>
              <w:rPr>
                <w:b w:val="0"/>
                <w:bCs/>
                <w:i w:val="0"/>
                <w:iCs/>
              </w:rPr>
              <w:t>Foreign,</w:t>
            </w:r>
            <w:r w:rsidR="00225149">
              <w:rPr>
                <w:b w:val="0"/>
                <w:bCs/>
                <w:i w:val="0"/>
                <w:iCs/>
              </w:rPr>
              <w:t xml:space="preserve"> </w:t>
            </w:r>
            <w:r>
              <w:rPr>
                <w:b w:val="0"/>
                <w:bCs/>
                <w:i w:val="0"/>
                <w:iCs/>
              </w:rPr>
              <w:t>Unique</w:t>
            </w:r>
          </w:p>
        </w:tc>
        <w:tc>
          <w:tcPr>
            <w:tcW w:w="3254" w:type="dxa"/>
          </w:tcPr>
          <w:p w14:paraId="72167C61" w14:textId="104BD879" w:rsidR="003533C6" w:rsidRPr="002C48CB" w:rsidRDefault="002C48CB" w:rsidP="003A5ADD">
            <w:pPr>
              <w:pStyle w:val="111Loaten2"/>
              <w:numPr>
                <w:ilvl w:val="0"/>
                <w:numId w:val="0"/>
              </w:numPr>
              <w:spacing w:line="360" w:lineRule="auto"/>
              <w:ind w:right="0"/>
              <w:jc w:val="left"/>
              <w:outlineLvl w:val="9"/>
              <w:rPr>
                <w:b w:val="0"/>
                <w:bCs/>
                <w:i w:val="0"/>
                <w:iCs/>
                <w:lang w:val="en-US"/>
              </w:rPr>
            </w:pPr>
            <w:r w:rsidRPr="002C48CB">
              <w:rPr>
                <w:b w:val="0"/>
                <w:bCs/>
                <w:i w:val="0"/>
                <w:iCs/>
                <w:lang w:val="en-US"/>
              </w:rPr>
              <w:t>References user(id_user) o</w:t>
            </w:r>
            <w:r>
              <w:rPr>
                <w:b w:val="0"/>
                <w:bCs/>
                <w:i w:val="0"/>
                <w:iCs/>
                <w:lang w:val="en-US"/>
              </w:rPr>
              <w:t>n delete cascade</w:t>
            </w:r>
          </w:p>
        </w:tc>
      </w:tr>
      <w:tr w:rsidR="003533C6" w14:paraId="6647E142" w14:textId="77777777" w:rsidTr="00225149">
        <w:tc>
          <w:tcPr>
            <w:tcW w:w="1549" w:type="dxa"/>
          </w:tcPr>
          <w:p w14:paraId="309A9D34" w14:textId="038D60C8"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Note_ds</w:t>
            </w:r>
          </w:p>
        </w:tc>
        <w:tc>
          <w:tcPr>
            <w:tcW w:w="1533" w:type="dxa"/>
          </w:tcPr>
          <w:p w14:paraId="368D924F" w14:textId="1CEC0EC7"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70329FF0" w14:textId="4F73A839"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612E9FB7" w14:textId="7DF61A35"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54B20E1D"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4DD4582F"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3533C6" w14:paraId="58FF2459" w14:textId="77777777" w:rsidTr="00225149">
        <w:tc>
          <w:tcPr>
            <w:tcW w:w="1549" w:type="dxa"/>
          </w:tcPr>
          <w:p w14:paraId="0224AE8A" w14:textId="1E48B9A5"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Note_examen</w:t>
            </w:r>
          </w:p>
        </w:tc>
        <w:tc>
          <w:tcPr>
            <w:tcW w:w="1533" w:type="dxa"/>
          </w:tcPr>
          <w:p w14:paraId="544898CE" w14:textId="508A8A16"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001B0B48" w14:textId="060DB604"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288C779D" w14:textId="4B99EE4C"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2FD58D31"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2E9659C8"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3533C6" w14:paraId="7C65F00E" w14:textId="77777777" w:rsidTr="00225149">
        <w:tc>
          <w:tcPr>
            <w:tcW w:w="1549" w:type="dxa"/>
          </w:tcPr>
          <w:p w14:paraId="5E1CE08A" w14:textId="7E552388"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Note_final</w:t>
            </w:r>
          </w:p>
        </w:tc>
        <w:tc>
          <w:tcPr>
            <w:tcW w:w="1533" w:type="dxa"/>
          </w:tcPr>
          <w:p w14:paraId="14DEE894" w14:textId="30913796"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decimal</w:t>
            </w:r>
          </w:p>
        </w:tc>
        <w:tc>
          <w:tcPr>
            <w:tcW w:w="1459" w:type="dxa"/>
          </w:tcPr>
          <w:p w14:paraId="468D2319" w14:textId="45123692"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4,2</w:t>
            </w:r>
          </w:p>
        </w:tc>
        <w:tc>
          <w:tcPr>
            <w:tcW w:w="841" w:type="dxa"/>
          </w:tcPr>
          <w:p w14:paraId="2F884BCD" w14:textId="6B3D558A" w:rsidR="003533C6" w:rsidRDefault="008E072A" w:rsidP="00F854B6">
            <w:pPr>
              <w:pStyle w:val="111Loaten2"/>
              <w:numPr>
                <w:ilvl w:val="0"/>
                <w:numId w:val="0"/>
              </w:numPr>
              <w:spacing w:line="360" w:lineRule="auto"/>
              <w:ind w:right="0"/>
              <w:jc w:val="left"/>
              <w:outlineLvl w:val="9"/>
              <w:rPr>
                <w:b w:val="0"/>
                <w:bCs/>
                <w:i w:val="0"/>
                <w:iCs/>
              </w:rPr>
            </w:pPr>
            <w:r>
              <w:rPr>
                <w:b w:val="0"/>
                <w:bCs/>
                <w:i w:val="0"/>
                <w:iCs/>
              </w:rPr>
              <w:t>Oui</w:t>
            </w:r>
          </w:p>
        </w:tc>
        <w:tc>
          <w:tcPr>
            <w:tcW w:w="850" w:type="dxa"/>
          </w:tcPr>
          <w:p w14:paraId="1AD0C986"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56CFC92F" w14:textId="77777777" w:rsidR="003533C6" w:rsidRDefault="003533C6" w:rsidP="00F854B6">
            <w:pPr>
              <w:pStyle w:val="111Loaten2"/>
              <w:numPr>
                <w:ilvl w:val="0"/>
                <w:numId w:val="0"/>
              </w:numPr>
              <w:spacing w:line="360" w:lineRule="auto"/>
              <w:ind w:right="0"/>
              <w:jc w:val="left"/>
              <w:outlineLvl w:val="9"/>
              <w:rPr>
                <w:b w:val="0"/>
                <w:bCs/>
                <w:i w:val="0"/>
                <w:iCs/>
              </w:rPr>
            </w:pPr>
          </w:p>
        </w:tc>
      </w:tr>
      <w:tr w:rsidR="004B63E4" w14:paraId="71D31F32" w14:textId="77777777" w:rsidTr="00225149">
        <w:tc>
          <w:tcPr>
            <w:tcW w:w="1549" w:type="dxa"/>
          </w:tcPr>
          <w:p w14:paraId="5BE3E8DA" w14:textId="46C907DE"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3" w:type="dxa"/>
          </w:tcPr>
          <w:p w14:paraId="5168D38D" w14:textId="61CAFC05"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59" w:type="dxa"/>
          </w:tcPr>
          <w:p w14:paraId="3D88B8B1"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841" w:type="dxa"/>
          </w:tcPr>
          <w:p w14:paraId="41222A6E" w14:textId="468957F6" w:rsidR="003533C6" w:rsidRDefault="00574BDD" w:rsidP="00F854B6">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56C2866A"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7FAB8325" w14:textId="42D6F529"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57F07" w14:paraId="7F42DC9E" w14:textId="77777777" w:rsidTr="00225149">
        <w:tc>
          <w:tcPr>
            <w:tcW w:w="1549" w:type="dxa"/>
          </w:tcPr>
          <w:p w14:paraId="0BE117DB" w14:textId="23236847"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3" w:type="dxa"/>
          </w:tcPr>
          <w:p w14:paraId="555CD565" w14:textId="6B395FAB" w:rsidR="003533C6" w:rsidRDefault="003533C6"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59" w:type="dxa"/>
          </w:tcPr>
          <w:p w14:paraId="65735D4E"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841" w:type="dxa"/>
          </w:tcPr>
          <w:p w14:paraId="15CF5C78" w14:textId="3071F97A" w:rsidR="003533C6" w:rsidRDefault="00574BDD" w:rsidP="00F854B6">
            <w:pPr>
              <w:pStyle w:val="111Loaten2"/>
              <w:numPr>
                <w:ilvl w:val="0"/>
                <w:numId w:val="0"/>
              </w:numPr>
              <w:spacing w:line="360" w:lineRule="auto"/>
              <w:ind w:right="0"/>
              <w:jc w:val="left"/>
              <w:outlineLvl w:val="9"/>
              <w:rPr>
                <w:b w:val="0"/>
                <w:bCs/>
                <w:i w:val="0"/>
                <w:iCs/>
              </w:rPr>
            </w:pPr>
            <w:r>
              <w:rPr>
                <w:b w:val="0"/>
                <w:bCs/>
                <w:i w:val="0"/>
                <w:iCs/>
              </w:rPr>
              <w:t>Non</w:t>
            </w:r>
          </w:p>
        </w:tc>
        <w:tc>
          <w:tcPr>
            <w:tcW w:w="850" w:type="dxa"/>
          </w:tcPr>
          <w:p w14:paraId="4F1B26FC" w14:textId="77777777" w:rsidR="003533C6" w:rsidRDefault="003533C6" w:rsidP="00F854B6">
            <w:pPr>
              <w:pStyle w:val="111Loaten2"/>
              <w:numPr>
                <w:ilvl w:val="0"/>
                <w:numId w:val="0"/>
              </w:numPr>
              <w:spacing w:line="360" w:lineRule="auto"/>
              <w:ind w:right="0"/>
              <w:jc w:val="left"/>
              <w:outlineLvl w:val="9"/>
              <w:rPr>
                <w:b w:val="0"/>
                <w:bCs/>
                <w:i w:val="0"/>
                <w:iCs/>
              </w:rPr>
            </w:pPr>
          </w:p>
        </w:tc>
        <w:tc>
          <w:tcPr>
            <w:tcW w:w="3254" w:type="dxa"/>
          </w:tcPr>
          <w:p w14:paraId="5FB35EA5" w14:textId="182A1323" w:rsidR="003533C6" w:rsidRDefault="003533C6"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1878ACA3" w14:textId="796AE649" w:rsidR="008335CA" w:rsidRDefault="008335CA" w:rsidP="00574B1C">
      <w:pPr>
        <w:pStyle w:val="111Loaten2"/>
        <w:spacing w:line="360" w:lineRule="auto"/>
      </w:pPr>
      <w:bookmarkStart w:id="95" w:name="_Toc212720989"/>
      <w:r>
        <w:lastRenderedPageBreak/>
        <w:t>Table « message »</w:t>
      </w:r>
      <w:bookmarkEnd w:id="95"/>
    </w:p>
    <w:p w14:paraId="7191BC9C" w14:textId="7EFDB0EB" w:rsidR="00141050" w:rsidRDefault="009A5C21" w:rsidP="005050BC">
      <w:pPr>
        <w:ind w:firstLine="708"/>
      </w:pPr>
      <w:r>
        <w:t>Le tableau ci-dessous présente la structure détaillée de la table « message ». Elle stocke les messages envoyer et reçu par les utilisateurs d’une conversation.</w:t>
      </w:r>
    </w:p>
    <w:p w14:paraId="719FDECA" w14:textId="30D69492" w:rsidR="00141050" w:rsidRPr="003A270F" w:rsidRDefault="003A270F" w:rsidP="004B1A94">
      <w:pPr>
        <w:pStyle w:val="Tabilao"/>
      </w:pPr>
      <w:bookmarkStart w:id="96" w:name="_Toc212721086"/>
      <w:r w:rsidRPr="003A270F">
        <w:t>Dictionnaire des données « </w:t>
      </w:r>
      <w:r w:rsidR="00293EAF">
        <w:t>message</w:t>
      </w:r>
      <w:r w:rsidRPr="003A270F">
        <w:t> »</w:t>
      </w:r>
      <w:bookmarkEnd w:id="96"/>
    </w:p>
    <w:tbl>
      <w:tblPr>
        <w:tblStyle w:val="Grilledutableau"/>
        <w:tblW w:w="0" w:type="auto"/>
        <w:tblLook w:val="04A0" w:firstRow="1" w:lastRow="0" w:firstColumn="1" w:lastColumn="0" w:noHBand="0" w:noVBand="1"/>
      </w:tblPr>
      <w:tblGrid>
        <w:gridCol w:w="1803"/>
        <w:gridCol w:w="1358"/>
        <w:gridCol w:w="1222"/>
        <w:gridCol w:w="862"/>
        <w:gridCol w:w="1105"/>
        <w:gridCol w:w="3136"/>
      </w:tblGrid>
      <w:tr w:rsidR="005C5AF0" w:rsidRPr="000F433C" w14:paraId="54F9A272" w14:textId="77777777" w:rsidTr="001E36DD">
        <w:tc>
          <w:tcPr>
            <w:tcW w:w="1493" w:type="dxa"/>
          </w:tcPr>
          <w:p w14:paraId="1A6588E3"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444132E6"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144A7182"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06F13470"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E75669B"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28EE31C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C5AF0" w14:paraId="75ABEA11" w14:textId="77777777" w:rsidTr="001E36DD">
        <w:tc>
          <w:tcPr>
            <w:tcW w:w="1493" w:type="dxa"/>
          </w:tcPr>
          <w:p w14:paraId="07D9DDDD" w14:textId="046DCD50" w:rsidR="00577ACC" w:rsidRDefault="00F67519" w:rsidP="00F854B6">
            <w:pPr>
              <w:pStyle w:val="111Loaten2"/>
              <w:numPr>
                <w:ilvl w:val="0"/>
                <w:numId w:val="0"/>
              </w:numPr>
              <w:spacing w:line="360" w:lineRule="auto"/>
              <w:ind w:right="0"/>
              <w:jc w:val="left"/>
              <w:outlineLvl w:val="9"/>
              <w:rPr>
                <w:b w:val="0"/>
                <w:bCs/>
                <w:i w:val="0"/>
                <w:iCs/>
              </w:rPr>
            </w:pPr>
            <w:r>
              <w:rPr>
                <w:b w:val="0"/>
                <w:bCs/>
                <w:i w:val="0"/>
                <w:iCs/>
              </w:rPr>
              <w:t>Id_message</w:t>
            </w:r>
          </w:p>
        </w:tc>
        <w:tc>
          <w:tcPr>
            <w:tcW w:w="1539" w:type="dxa"/>
          </w:tcPr>
          <w:p w14:paraId="4C2110B8" w14:textId="28CB810A" w:rsidR="00577ACC"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2B8B4DD8" w14:textId="4E8B6BA3" w:rsidR="00577ACC" w:rsidRDefault="000D7402"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A3619A2" w14:textId="54AF0F29" w:rsidR="00577ACC"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28821E3D" w14:textId="47E3ECD0" w:rsidR="00577ACC" w:rsidRDefault="005C5AF0"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22CEE174" w14:textId="75BB9CAE" w:rsidR="00577ACC" w:rsidRDefault="005C5AF0"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5C5AF0" w14:paraId="2F07EB47" w14:textId="77777777" w:rsidTr="001E36DD">
        <w:tc>
          <w:tcPr>
            <w:tcW w:w="1493" w:type="dxa"/>
          </w:tcPr>
          <w:p w14:paraId="6E7DA987" w14:textId="1D114EC2"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Conversation_id</w:t>
            </w:r>
          </w:p>
        </w:tc>
        <w:tc>
          <w:tcPr>
            <w:tcW w:w="1539" w:type="dxa"/>
          </w:tcPr>
          <w:p w14:paraId="65DD8665" w14:textId="205B0C4D"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E79AF53" w14:textId="34EDFF79" w:rsidR="000F3C50" w:rsidRDefault="000D7402"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D47ECCE" w14:textId="0DE17DD8" w:rsidR="000F3C50"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B5452CE" w14:textId="073D9FF5"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CF99CFA" w14:textId="6C0249BE"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References conversation(id_conversation) on delete cascade</w:t>
            </w:r>
          </w:p>
        </w:tc>
      </w:tr>
      <w:tr w:rsidR="005C5AF0" w:rsidRPr="001C1040" w14:paraId="0E080412" w14:textId="77777777" w:rsidTr="001E36DD">
        <w:tc>
          <w:tcPr>
            <w:tcW w:w="1493" w:type="dxa"/>
          </w:tcPr>
          <w:p w14:paraId="5D9CD583" w14:textId="38CEACE5"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Sender_id</w:t>
            </w:r>
          </w:p>
        </w:tc>
        <w:tc>
          <w:tcPr>
            <w:tcW w:w="1539" w:type="dxa"/>
          </w:tcPr>
          <w:p w14:paraId="64B7E4F8" w14:textId="3F59252D"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DD7EAE3" w14:textId="280EA3A8" w:rsidR="000F3C50" w:rsidRDefault="00687E0A"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5F5AFCC6" w14:textId="01A8E076" w:rsidR="000F3C50" w:rsidRDefault="00E4478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0A030F0" w14:textId="04C54DC1" w:rsidR="000F3C50" w:rsidRDefault="005C5AF0"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5C824E70" w14:textId="07329513" w:rsidR="000F3C50" w:rsidRPr="005C5AF0" w:rsidRDefault="005C5AF0" w:rsidP="00F854B6">
            <w:pPr>
              <w:pStyle w:val="111Loaten2"/>
              <w:numPr>
                <w:ilvl w:val="0"/>
                <w:numId w:val="0"/>
              </w:numPr>
              <w:spacing w:line="360" w:lineRule="auto"/>
              <w:ind w:right="0"/>
              <w:jc w:val="left"/>
              <w:outlineLvl w:val="9"/>
              <w:rPr>
                <w:b w:val="0"/>
                <w:bCs/>
                <w:i w:val="0"/>
                <w:iCs/>
                <w:lang w:val="en-US"/>
              </w:rPr>
            </w:pPr>
            <w:r w:rsidRPr="005C5AF0">
              <w:rPr>
                <w:b w:val="0"/>
                <w:bCs/>
                <w:i w:val="0"/>
                <w:iCs/>
                <w:lang w:val="en-US"/>
              </w:rPr>
              <w:t>References user(id_user) o</w:t>
            </w:r>
            <w:r>
              <w:rPr>
                <w:b w:val="0"/>
                <w:bCs/>
                <w:i w:val="0"/>
                <w:iCs/>
                <w:lang w:val="en-US"/>
              </w:rPr>
              <w:t>n delete cascade</w:t>
            </w:r>
          </w:p>
        </w:tc>
      </w:tr>
      <w:tr w:rsidR="005C5AF0" w14:paraId="10CD7DAC" w14:textId="77777777" w:rsidTr="001E36DD">
        <w:tc>
          <w:tcPr>
            <w:tcW w:w="1493" w:type="dxa"/>
          </w:tcPr>
          <w:p w14:paraId="29333C40" w14:textId="20B58027" w:rsidR="000F3C50" w:rsidRDefault="00F67519" w:rsidP="00F854B6">
            <w:pPr>
              <w:pStyle w:val="111Loaten2"/>
              <w:numPr>
                <w:ilvl w:val="0"/>
                <w:numId w:val="0"/>
              </w:numPr>
              <w:spacing w:line="360" w:lineRule="auto"/>
              <w:ind w:right="0"/>
              <w:jc w:val="left"/>
              <w:outlineLvl w:val="9"/>
              <w:rPr>
                <w:b w:val="0"/>
                <w:bCs/>
                <w:i w:val="0"/>
                <w:iCs/>
              </w:rPr>
            </w:pPr>
            <w:r>
              <w:rPr>
                <w:b w:val="0"/>
                <w:bCs/>
                <w:i w:val="0"/>
                <w:iCs/>
              </w:rPr>
              <w:t>Content</w:t>
            </w:r>
          </w:p>
        </w:tc>
        <w:tc>
          <w:tcPr>
            <w:tcW w:w="1539" w:type="dxa"/>
          </w:tcPr>
          <w:p w14:paraId="2D9B2172" w14:textId="03B23829" w:rsidR="000F3C50" w:rsidRDefault="004921A2" w:rsidP="00F854B6">
            <w:pPr>
              <w:pStyle w:val="111Loaten2"/>
              <w:numPr>
                <w:ilvl w:val="0"/>
                <w:numId w:val="0"/>
              </w:numPr>
              <w:spacing w:line="360" w:lineRule="auto"/>
              <w:ind w:right="0"/>
              <w:jc w:val="left"/>
              <w:outlineLvl w:val="9"/>
              <w:rPr>
                <w:b w:val="0"/>
                <w:bCs/>
                <w:i w:val="0"/>
                <w:iCs/>
              </w:rPr>
            </w:pPr>
            <w:r>
              <w:rPr>
                <w:b w:val="0"/>
                <w:bCs/>
                <w:i w:val="0"/>
                <w:iCs/>
              </w:rPr>
              <w:t>text</w:t>
            </w:r>
          </w:p>
        </w:tc>
        <w:tc>
          <w:tcPr>
            <w:tcW w:w="1467" w:type="dxa"/>
          </w:tcPr>
          <w:p w14:paraId="335ECB23"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1446" w:type="dxa"/>
          </w:tcPr>
          <w:p w14:paraId="56A3C472" w14:textId="7BA8DB7C" w:rsidR="000F3C50"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3B4353C"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136B2740"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5C5AF0" w14:paraId="41B3B66A" w14:textId="77777777" w:rsidTr="001E36DD">
        <w:tc>
          <w:tcPr>
            <w:tcW w:w="1493" w:type="dxa"/>
          </w:tcPr>
          <w:p w14:paraId="2767D55C" w14:textId="15E43D89" w:rsidR="001E36DD" w:rsidRDefault="00F67519"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5570E251" w14:textId="20EC2EBD"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66A72A98"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3619FC03" w14:textId="38E96685" w:rsidR="001E36DD"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DE5BD0F"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1192A43F" w14:textId="65F0CCF1"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7B3024" w14:paraId="32F1992D" w14:textId="77777777" w:rsidTr="001E36DD">
        <w:tc>
          <w:tcPr>
            <w:tcW w:w="1493" w:type="dxa"/>
          </w:tcPr>
          <w:p w14:paraId="30D94B98" w14:textId="21B48AAD" w:rsidR="001E36DD" w:rsidRDefault="00F67519"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B35C89C" w14:textId="0CBCAB2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95DB99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1BA613E0" w14:textId="47093F0F" w:rsidR="001E36DD" w:rsidRDefault="00AD77D4"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D55446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B2EF172" w14:textId="599733BE"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417CB998" w14:textId="48826F62" w:rsidR="00141050" w:rsidRDefault="00141050" w:rsidP="00B81566"/>
    <w:p w14:paraId="5A38EC6F" w14:textId="3ACC0BFE" w:rsidR="008335CA" w:rsidRDefault="008335CA" w:rsidP="00574B1C">
      <w:pPr>
        <w:pStyle w:val="111Loaten2"/>
        <w:spacing w:line="360" w:lineRule="auto"/>
      </w:pPr>
      <w:bookmarkStart w:id="97" w:name="_Toc212720990"/>
      <w:r>
        <w:t>Table « file »</w:t>
      </w:r>
      <w:bookmarkEnd w:id="97"/>
    </w:p>
    <w:p w14:paraId="40CB72F9" w14:textId="5C14B679" w:rsidR="004B1A94" w:rsidRDefault="00A70207" w:rsidP="005050BC">
      <w:pPr>
        <w:ind w:firstLine="708"/>
      </w:pPr>
      <w:r>
        <w:t>Le tableau ci-dessous présente la structure détaillée de la table « file ». Elle contiendra le lien de fichiers partager sur la plateforme.</w:t>
      </w:r>
    </w:p>
    <w:p w14:paraId="058F0DE5" w14:textId="715201A1" w:rsidR="00C341DB" w:rsidRDefault="004B1A94" w:rsidP="004B1A94">
      <w:pPr>
        <w:ind w:left="578" w:hanging="578"/>
      </w:pPr>
      <w:r>
        <w:br w:type="page"/>
      </w:r>
    </w:p>
    <w:p w14:paraId="44D68CBD" w14:textId="0942380C" w:rsidR="00141050" w:rsidRPr="00853E21" w:rsidRDefault="00853E21" w:rsidP="004B1A94">
      <w:pPr>
        <w:pStyle w:val="Tabilao"/>
      </w:pPr>
      <w:bookmarkStart w:id="98" w:name="_Toc212721087"/>
      <w:r w:rsidRPr="00853E21">
        <w:lastRenderedPageBreak/>
        <w:t>Dictionnaire des données « </w:t>
      </w:r>
      <w:r w:rsidR="00293EAF">
        <w:t>file</w:t>
      </w:r>
      <w:r w:rsidRPr="00853E21">
        <w:t> »</w:t>
      </w:r>
      <w:bookmarkEnd w:id="98"/>
    </w:p>
    <w:tbl>
      <w:tblPr>
        <w:tblStyle w:val="Grilledutableau"/>
        <w:tblW w:w="0" w:type="auto"/>
        <w:tblLook w:val="04A0" w:firstRow="1" w:lastRow="0" w:firstColumn="1" w:lastColumn="0" w:noHBand="0" w:noVBand="1"/>
      </w:tblPr>
      <w:tblGrid>
        <w:gridCol w:w="1492"/>
        <w:gridCol w:w="1512"/>
        <w:gridCol w:w="1431"/>
        <w:gridCol w:w="1359"/>
        <w:gridCol w:w="1383"/>
        <w:gridCol w:w="2309"/>
      </w:tblGrid>
      <w:tr w:rsidR="006F408A" w:rsidRPr="000F433C" w14:paraId="3297E635" w14:textId="77777777" w:rsidTr="001E36DD">
        <w:tc>
          <w:tcPr>
            <w:tcW w:w="1493" w:type="dxa"/>
          </w:tcPr>
          <w:p w14:paraId="5F3F8097"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223508C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679EB805"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4F069013"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49D21732"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1BD0C164"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6F408A" w14:paraId="26A5D971" w14:textId="77777777" w:rsidTr="001E36DD">
        <w:tc>
          <w:tcPr>
            <w:tcW w:w="1493" w:type="dxa"/>
          </w:tcPr>
          <w:p w14:paraId="086740AC" w14:textId="452C4660" w:rsidR="00577ACC" w:rsidRDefault="006C0EC4" w:rsidP="00F854B6">
            <w:pPr>
              <w:pStyle w:val="111Loaten2"/>
              <w:numPr>
                <w:ilvl w:val="0"/>
                <w:numId w:val="0"/>
              </w:numPr>
              <w:spacing w:line="360" w:lineRule="auto"/>
              <w:ind w:right="0"/>
              <w:jc w:val="left"/>
              <w:outlineLvl w:val="9"/>
              <w:rPr>
                <w:b w:val="0"/>
                <w:bCs/>
                <w:i w:val="0"/>
                <w:iCs/>
              </w:rPr>
            </w:pPr>
            <w:r>
              <w:rPr>
                <w:b w:val="0"/>
                <w:bCs/>
                <w:i w:val="0"/>
                <w:iCs/>
              </w:rPr>
              <w:t>Id_file</w:t>
            </w:r>
          </w:p>
        </w:tc>
        <w:tc>
          <w:tcPr>
            <w:tcW w:w="1539" w:type="dxa"/>
          </w:tcPr>
          <w:p w14:paraId="7C28A98C" w14:textId="27E2F189" w:rsidR="00577ACC" w:rsidRDefault="00D57D1A" w:rsidP="00F854B6">
            <w:pPr>
              <w:pStyle w:val="111Loaten2"/>
              <w:numPr>
                <w:ilvl w:val="0"/>
                <w:numId w:val="0"/>
              </w:numPr>
              <w:spacing w:line="360" w:lineRule="auto"/>
              <w:ind w:right="0"/>
              <w:jc w:val="left"/>
              <w:outlineLvl w:val="9"/>
              <w:rPr>
                <w:b w:val="0"/>
                <w:bCs/>
                <w:i w:val="0"/>
                <w:iCs/>
              </w:rPr>
            </w:pPr>
            <w:r>
              <w:rPr>
                <w:b w:val="0"/>
                <w:bCs/>
                <w:i w:val="0"/>
                <w:iCs/>
              </w:rPr>
              <w:t>I</w:t>
            </w:r>
            <w:r w:rsidR="00E5638B">
              <w:rPr>
                <w:b w:val="0"/>
                <w:bCs/>
                <w:i w:val="0"/>
                <w:iCs/>
              </w:rPr>
              <w:t>nt</w:t>
            </w:r>
          </w:p>
        </w:tc>
        <w:tc>
          <w:tcPr>
            <w:tcW w:w="1467" w:type="dxa"/>
          </w:tcPr>
          <w:p w14:paraId="3EFD605D" w14:textId="31524775" w:rsidR="00577ACC" w:rsidRDefault="00E5638B"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966970B" w14:textId="1E85846B" w:rsidR="00577ACC"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FBD50DF" w14:textId="015FA5B8" w:rsidR="00577ACC" w:rsidRDefault="005E57B3"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6CD4469D" w14:textId="123B2C36" w:rsidR="00577ACC" w:rsidRDefault="00F961AD"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4FB5F790" w14:textId="77777777" w:rsidTr="001E36DD">
        <w:tc>
          <w:tcPr>
            <w:tcW w:w="1493" w:type="dxa"/>
          </w:tcPr>
          <w:p w14:paraId="60C9DB73" w14:textId="3173F914" w:rsidR="000F3C50" w:rsidRDefault="006C0EC4" w:rsidP="00F854B6">
            <w:pPr>
              <w:pStyle w:val="111Loaten2"/>
              <w:numPr>
                <w:ilvl w:val="0"/>
                <w:numId w:val="0"/>
              </w:numPr>
              <w:spacing w:line="360" w:lineRule="auto"/>
              <w:ind w:right="0"/>
              <w:jc w:val="left"/>
              <w:outlineLvl w:val="9"/>
              <w:rPr>
                <w:b w:val="0"/>
                <w:bCs/>
                <w:i w:val="0"/>
                <w:iCs/>
              </w:rPr>
            </w:pPr>
            <w:r>
              <w:rPr>
                <w:b w:val="0"/>
                <w:bCs/>
                <w:i w:val="0"/>
                <w:iCs/>
              </w:rPr>
              <w:t>File_name</w:t>
            </w:r>
          </w:p>
        </w:tc>
        <w:tc>
          <w:tcPr>
            <w:tcW w:w="1539" w:type="dxa"/>
          </w:tcPr>
          <w:p w14:paraId="3AF4A6CA" w14:textId="3954FA07"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56AF6F52" w14:textId="233EE3A4"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255</w:t>
            </w:r>
          </w:p>
        </w:tc>
        <w:tc>
          <w:tcPr>
            <w:tcW w:w="1446" w:type="dxa"/>
          </w:tcPr>
          <w:p w14:paraId="234E71C3" w14:textId="5FF36BBD"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36EF892"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2342AB6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45DCDC3D" w14:textId="77777777" w:rsidTr="001E36DD">
        <w:tc>
          <w:tcPr>
            <w:tcW w:w="1493" w:type="dxa"/>
          </w:tcPr>
          <w:p w14:paraId="503A8E25" w14:textId="0AF6519B" w:rsidR="000F3C50" w:rsidRDefault="006C0EC4" w:rsidP="00F854B6">
            <w:pPr>
              <w:pStyle w:val="111Loaten2"/>
              <w:numPr>
                <w:ilvl w:val="0"/>
                <w:numId w:val="0"/>
              </w:numPr>
              <w:spacing w:line="360" w:lineRule="auto"/>
              <w:ind w:right="0"/>
              <w:jc w:val="left"/>
              <w:outlineLvl w:val="9"/>
              <w:rPr>
                <w:b w:val="0"/>
                <w:bCs/>
                <w:i w:val="0"/>
                <w:iCs/>
              </w:rPr>
            </w:pPr>
            <w:r>
              <w:rPr>
                <w:b w:val="0"/>
                <w:bCs/>
                <w:i w:val="0"/>
                <w:iCs/>
              </w:rPr>
              <w:t>File_path</w:t>
            </w:r>
          </w:p>
        </w:tc>
        <w:tc>
          <w:tcPr>
            <w:tcW w:w="1539" w:type="dxa"/>
          </w:tcPr>
          <w:p w14:paraId="716C0D8F" w14:textId="00EDDE5F"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59512B45" w14:textId="45E09E2E"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500</w:t>
            </w:r>
          </w:p>
        </w:tc>
        <w:tc>
          <w:tcPr>
            <w:tcW w:w="1446" w:type="dxa"/>
          </w:tcPr>
          <w:p w14:paraId="19F5EDE1" w14:textId="21B45465" w:rsidR="000F3C50" w:rsidRDefault="00E5638B"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AB3953A"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2670864C"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5638B" w14:paraId="76C26C11" w14:textId="77777777" w:rsidTr="001E36DD">
        <w:tc>
          <w:tcPr>
            <w:tcW w:w="1493" w:type="dxa"/>
          </w:tcPr>
          <w:p w14:paraId="4B14F8E5" w14:textId="41F50F02"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Annonces_id</w:t>
            </w:r>
          </w:p>
        </w:tc>
        <w:tc>
          <w:tcPr>
            <w:tcW w:w="1539" w:type="dxa"/>
          </w:tcPr>
          <w:p w14:paraId="7E9D46B3" w14:textId="6490726E"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2AE353D" w14:textId="4B015477"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203D5AE0" w14:textId="529A0AEA" w:rsidR="00E5638B" w:rsidRDefault="00E5638B"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6CD404A3" w14:textId="23B36820" w:rsidR="00E5638B" w:rsidRDefault="005E57B3"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CC2C313" w14:textId="2A25052E" w:rsidR="00E5638B" w:rsidRDefault="00F75ADB" w:rsidP="00F854B6">
            <w:pPr>
              <w:pStyle w:val="111Loaten2"/>
              <w:numPr>
                <w:ilvl w:val="0"/>
                <w:numId w:val="0"/>
              </w:numPr>
              <w:spacing w:line="360" w:lineRule="auto"/>
              <w:ind w:right="0"/>
              <w:jc w:val="left"/>
              <w:outlineLvl w:val="9"/>
              <w:rPr>
                <w:b w:val="0"/>
                <w:bCs/>
                <w:i w:val="0"/>
                <w:iCs/>
              </w:rPr>
            </w:pPr>
            <w:r>
              <w:rPr>
                <w:b w:val="0"/>
                <w:bCs/>
                <w:i w:val="0"/>
                <w:iCs/>
              </w:rPr>
              <w:t>References annonce(id_annonce) on delete cascade</w:t>
            </w:r>
          </w:p>
        </w:tc>
      </w:tr>
      <w:tr w:rsidR="00E5638B" w:rsidRPr="001C1040" w14:paraId="10A54703" w14:textId="77777777" w:rsidTr="001E36DD">
        <w:tc>
          <w:tcPr>
            <w:tcW w:w="1493" w:type="dxa"/>
          </w:tcPr>
          <w:p w14:paraId="51E128F9" w14:textId="27C7B410"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Course_id</w:t>
            </w:r>
          </w:p>
        </w:tc>
        <w:tc>
          <w:tcPr>
            <w:tcW w:w="1539" w:type="dxa"/>
          </w:tcPr>
          <w:p w14:paraId="45EDACFA" w14:textId="3E9DC9AA"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4A11C877" w14:textId="49B70166"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2744484F" w14:textId="3DD32FA4"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0196D8B1" w14:textId="2A35D6A4" w:rsidR="00E5638B" w:rsidRDefault="005E57B3" w:rsidP="00D13D57">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1303B78D" w14:textId="2CAA5FF8" w:rsidR="00E5638B" w:rsidRPr="00F75ADB" w:rsidRDefault="006F408A" w:rsidP="00D13D57">
            <w:pPr>
              <w:pStyle w:val="111Loaten2"/>
              <w:numPr>
                <w:ilvl w:val="0"/>
                <w:numId w:val="0"/>
              </w:numPr>
              <w:spacing w:line="360" w:lineRule="auto"/>
              <w:ind w:right="0"/>
              <w:jc w:val="left"/>
              <w:outlineLvl w:val="9"/>
              <w:rPr>
                <w:b w:val="0"/>
                <w:bCs/>
                <w:i w:val="0"/>
                <w:iCs/>
                <w:lang w:val="en-US"/>
              </w:rPr>
            </w:pPr>
            <w:r w:rsidRPr="00F75ADB">
              <w:rPr>
                <w:b w:val="0"/>
                <w:bCs/>
                <w:i w:val="0"/>
                <w:iCs/>
                <w:lang w:val="en-US"/>
              </w:rPr>
              <w:t>R</w:t>
            </w:r>
            <w:r w:rsidR="00F75ADB" w:rsidRPr="00F75ADB">
              <w:rPr>
                <w:b w:val="0"/>
                <w:bCs/>
                <w:i w:val="0"/>
                <w:iCs/>
                <w:lang w:val="en-US"/>
              </w:rPr>
              <w:t>eferences course(id_course) o</w:t>
            </w:r>
            <w:r w:rsidR="00F75ADB">
              <w:rPr>
                <w:b w:val="0"/>
                <w:bCs/>
                <w:i w:val="0"/>
                <w:iCs/>
                <w:lang w:val="en-US"/>
              </w:rPr>
              <w:t>n delete cascade</w:t>
            </w:r>
          </w:p>
        </w:tc>
      </w:tr>
      <w:tr w:rsidR="00E5638B" w:rsidRPr="001C1040" w14:paraId="11FEF91A" w14:textId="77777777" w:rsidTr="001E36DD">
        <w:tc>
          <w:tcPr>
            <w:tcW w:w="1493" w:type="dxa"/>
          </w:tcPr>
          <w:p w14:paraId="468DCEB9" w14:textId="52224C54"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Message_id</w:t>
            </w:r>
          </w:p>
        </w:tc>
        <w:tc>
          <w:tcPr>
            <w:tcW w:w="1539" w:type="dxa"/>
          </w:tcPr>
          <w:p w14:paraId="494075EF" w14:textId="10A7FCFB"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48F92CC9" w14:textId="69B69B9E"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1A38087E" w14:textId="2895EE5E"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72AA8BB5" w14:textId="4230F925" w:rsidR="00E5638B" w:rsidRDefault="00725DB8" w:rsidP="00D13D57">
            <w:pPr>
              <w:pStyle w:val="111Loaten2"/>
              <w:numPr>
                <w:ilvl w:val="0"/>
                <w:numId w:val="0"/>
              </w:numPr>
              <w:spacing w:line="360" w:lineRule="auto"/>
              <w:ind w:right="0"/>
              <w:jc w:val="left"/>
              <w:outlineLvl w:val="9"/>
              <w:rPr>
                <w:b w:val="0"/>
                <w:bCs/>
                <w:i w:val="0"/>
                <w:iCs/>
              </w:rPr>
            </w:pPr>
            <w:r>
              <w:rPr>
                <w:b w:val="0"/>
                <w:bCs/>
                <w:i w:val="0"/>
                <w:iCs/>
              </w:rPr>
              <w:t>F</w:t>
            </w:r>
            <w:r w:rsidR="005E57B3">
              <w:rPr>
                <w:b w:val="0"/>
                <w:bCs/>
                <w:i w:val="0"/>
                <w:iCs/>
              </w:rPr>
              <w:t>oreign</w:t>
            </w:r>
          </w:p>
        </w:tc>
        <w:tc>
          <w:tcPr>
            <w:tcW w:w="2109" w:type="dxa"/>
          </w:tcPr>
          <w:p w14:paraId="13BE98F7" w14:textId="11B23574" w:rsidR="00E5638B" w:rsidRPr="00725DB8" w:rsidRDefault="00725DB8" w:rsidP="00D13D57">
            <w:pPr>
              <w:pStyle w:val="111Loaten2"/>
              <w:numPr>
                <w:ilvl w:val="0"/>
                <w:numId w:val="0"/>
              </w:numPr>
              <w:spacing w:line="360" w:lineRule="auto"/>
              <w:ind w:right="0"/>
              <w:jc w:val="left"/>
              <w:outlineLvl w:val="9"/>
              <w:rPr>
                <w:b w:val="0"/>
                <w:bCs/>
                <w:i w:val="0"/>
                <w:iCs/>
                <w:lang w:val="en-US"/>
              </w:rPr>
            </w:pPr>
            <w:r w:rsidRPr="00725DB8">
              <w:rPr>
                <w:b w:val="0"/>
                <w:bCs/>
                <w:i w:val="0"/>
                <w:iCs/>
                <w:lang w:val="en-US"/>
              </w:rPr>
              <w:t>References message</w:t>
            </w:r>
            <w:r w:rsidR="006F408A">
              <w:rPr>
                <w:b w:val="0"/>
                <w:bCs/>
                <w:i w:val="0"/>
                <w:iCs/>
                <w:lang w:val="en-US"/>
              </w:rPr>
              <w:t>(</w:t>
            </w:r>
            <w:r w:rsidRPr="00725DB8">
              <w:rPr>
                <w:b w:val="0"/>
                <w:bCs/>
                <w:i w:val="0"/>
                <w:iCs/>
                <w:lang w:val="en-US"/>
              </w:rPr>
              <w:t>id_message</w:t>
            </w:r>
            <w:r w:rsidR="006F408A">
              <w:rPr>
                <w:b w:val="0"/>
                <w:bCs/>
                <w:i w:val="0"/>
                <w:iCs/>
                <w:lang w:val="en-US"/>
              </w:rPr>
              <w:t>)</w:t>
            </w:r>
            <w:r w:rsidRPr="00725DB8">
              <w:rPr>
                <w:b w:val="0"/>
                <w:bCs/>
                <w:i w:val="0"/>
                <w:iCs/>
                <w:lang w:val="en-US"/>
              </w:rPr>
              <w:t xml:space="preserve"> on delete</w:t>
            </w:r>
            <w:r>
              <w:rPr>
                <w:b w:val="0"/>
                <w:bCs/>
                <w:i w:val="0"/>
                <w:iCs/>
                <w:lang w:val="en-US"/>
              </w:rPr>
              <w:t xml:space="preserve"> cascade</w:t>
            </w:r>
          </w:p>
        </w:tc>
      </w:tr>
      <w:tr w:rsidR="00E5638B" w14:paraId="5FDBD733" w14:textId="77777777" w:rsidTr="001E36DD">
        <w:tc>
          <w:tcPr>
            <w:tcW w:w="1493" w:type="dxa"/>
          </w:tcPr>
          <w:p w14:paraId="4FEF7B17" w14:textId="7A450F12"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3152028A" w14:textId="40CBE4F1"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3238322A"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1446" w:type="dxa"/>
          </w:tcPr>
          <w:p w14:paraId="30E93A6B" w14:textId="4732BF28"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7E72E772"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2109" w:type="dxa"/>
          </w:tcPr>
          <w:p w14:paraId="1925F2AF" w14:textId="1CC4D0BA"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5638B" w14:paraId="73AF9BCE" w14:textId="77777777" w:rsidTr="001E36DD">
        <w:tc>
          <w:tcPr>
            <w:tcW w:w="1493" w:type="dxa"/>
          </w:tcPr>
          <w:p w14:paraId="6DCB4179" w14:textId="7F3B322D"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299BB6C5" w14:textId="51A84FB0"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55BF6820"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1446" w:type="dxa"/>
          </w:tcPr>
          <w:p w14:paraId="2B0A752F" w14:textId="2FD9D23D" w:rsidR="00E5638B" w:rsidRDefault="00E5638B" w:rsidP="00D13D57">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B3E5295" w14:textId="77777777" w:rsidR="00E5638B" w:rsidRDefault="00E5638B" w:rsidP="00D13D57">
            <w:pPr>
              <w:pStyle w:val="111Loaten2"/>
              <w:numPr>
                <w:ilvl w:val="0"/>
                <w:numId w:val="0"/>
              </w:numPr>
              <w:spacing w:line="360" w:lineRule="auto"/>
              <w:ind w:right="0"/>
              <w:jc w:val="left"/>
              <w:outlineLvl w:val="9"/>
              <w:rPr>
                <w:b w:val="0"/>
                <w:bCs/>
                <w:i w:val="0"/>
                <w:iCs/>
              </w:rPr>
            </w:pPr>
          </w:p>
        </w:tc>
        <w:tc>
          <w:tcPr>
            <w:tcW w:w="2109" w:type="dxa"/>
          </w:tcPr>
          <w:p w14:paraId="30F2F50C" w14:textId="0E7E97CF" w:rsidR="00E5638B" w:rsidRDefault="00E5638B" w:rsidP="00D13D57">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790E6375" w14:textId="77777777" w:rsidR="00141050" w:rsidRDefault="00141050" w:rsidP="00C341DB"/>
    <w:p w14:paraId="0DB710B0" w14:textId="7EC15B5D" w:rsidR="008335CA" w:rsidRDefault="008335CA" w:rsidP="00574B1C">
      <w:pPr>
        <w:pStyle w:val="111Loaten2"/>
        <w:spacing w:line="360" w:lineRule="auto"/>
      </w:pPr>
      <w:bookmarkStart w:id="99" w:name="_Toc212720991"/>
      <w:r>
        <w:t>Table « filiere »</w:t>
      </w:r>
      <w:bookmarkEnd w:id="99"/>
    </w:p>
    <w:p w14:paraId="7C964BC8" w14:textId="2CE63264" w:rsidR="006D401E" w:rsidRDefault="00EF4296" w:rsidP="005050BC">
      <w:pPr>
        <w:ind w:firstLine="708"/>
      </w:pPr>
      <w:r>
        <w:t xml:space="preserve">Le tableau ci-dessous présente la structure détaillée de la table « filiere » qui </w:t>
      </w:r>
      <w:r w:rsidR="00475F98">
        <w:t>contient les noms des filières de l’université sur la plateforme</w:t>
      </w:r>
    </w:p>
    <w:p w14:paraId="14E96256" w14:textId="77777777" w:rsidR="006D401E" w:rsidRDefault="006D401E" w:rsidP="006E1049"/>
    <w:p w14:paraId="03D82B44" w14:textId="72DAE083" w:rsidR="00141050" w:rsidRPr="00076F9C" w:rsidRDefault="00076F9C" w:rsidP="00160EBD">
      <w:pPr>
        <w:pStyle w:val="Tabilao"/>
      </w:pPr>
      <w:bookmarkStart w:id="100" w:name="_Toc212721088"/>
      <w:r w:rsidRPr="00076F9C">
        <w:lastRenderedPageBreak/>
        <w:t>Dictionnaire des données « </w:t>
      </w:r>
      <w:r w:rsidR="00293EAF">
        <w:t>filiere</w:t>
      </w:r>
      <w:r w:rsidRPr="00076F9C">
        <w:t> »</w:t>
      </w:r>
      <w:bookmarkEnd w:id="100"/>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580383F0" w14:textId="77777777" w:rsidTr="001E36DD">
        <w:tc>
          <w:tcPr>
            <w:tcW w:w="1493" w:type="dxa"/>
          </w:tcPr>
          <w:p w14:paraId="439386D0"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0DA7AD56"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74B17290"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5684F29A"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455BD430"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6EE811E5"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33577328" w14:textId="77777777" w:rsidTr="001E36DD">
        <w:tc>
          <w:tcPr>
            <w:tcW w:w="1493" w:type="dxa"/>
          </w:tcPr>
          <w:p w14:paraId="19E970DF" w14:textId="3F4307AD"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Id_filiere</w:t>
            </w:r>
          </w:p>
        </w:tc>
        <w:tc>
          <w:tcPr>
            <w:tcW w:w="1539" w:type="dxa"/>
          </w:tcPr>
          <w:p w14:paraId="2B9BD6F5" w14:textId="1D0ECB67"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4923479" w14:textId="3D24F154"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7F3B3AA" w14:textId="5E18BD4A" w:rsidR="00577ACC"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B4052F4" w14:textId="25CDE9A6" w:rsidR="00577ACC" w:rsidRDefault="00B2590D"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1DBB3E73" w14:textId="606AF32D" w:rsidR="00577ACC" w:rsidRDefault="009518B9"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41CACC0D" w14:textId="77777777" w:rsidTr="001E36DD">
        <w:tc>
          <w:tcPr>
            <w:tcW w:w="1493" w:type="dxa"/>
          </w:tcPr>
          <w:p w14:paraId="46EF6A62" w14:textId="1C8DE086"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name</w:t>
            </w:r>
          </w:p>
        </w:tc>
        <w:tc>
          <w:tcPr>
            <w:tcW w:w="1539" w:type="dxa"/>
          </w:tcPr>
          <w:p w14:paraId="69D109B8" w14:textId="16982947" w:rsidR="000F3C50" w:rsidRDefault="00603C1A" w:rsidP="00F854B6">
            <w:pPr>
              <w:pStyle w:val="111Loaten2"/>
              <w:numPr>
                <w:ilvl w:val="0"/>
                <w:numId w:val="0"/>
              </w:numPr>
              <w:spacing w:line="360" w:lineRule="auto"/>
              <w:ind w:right="0"/>
              <w:jc w:val="left"/>
              <w:outlineLvl w:val="9"/>
              <w:rPr>
                <w:b w:val="0"/>
                <w:bCs/>
                <w:i w:val="0"/>
                <w:iCs/>
              </w:rPr>
            </w:pPr>
            <w:r>
              <w:rPr>
                <w:b w:val="0"/>
                <w:bCs/>
                <w:i w:val="0"/>
                <w:iCs/>
              </w:rPr>
              <w:t>V</w:t>
            </w:r>
            <w:r w:rsidR="00B0566D">
              <w:rPr>
                <w:b w:val="0"/>
                <w:bCs/>
                <w:i w:val="0"/>
                <w:iCs/>
              </w:rPr>
              <w:t>archar</w:t>
            </w:r>
          </w:p>
        </w:tc>
        <w:tc>
          <w:tcPr>
            <w:tcW w:w="1467" w:type="dxa"/>
          </w:tcPr>
          <w:p w14:paraId="136EB9B4" w14:textId="3B8B23B6"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20</w:t>
            </w:r>
          </w:p>
        </w:tc>
        <w:tc>
          <w:tcPr>
            <w:tcW w:w="1446" w:type="dxa"/>
          </w:tcPr>
          <w:p w14:paraId="19D6EA69" w14:textId="79071110" w:rsidR="000F3C50"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64EB8493" w14:textId="48F39A20" w:rsidR="000F3C50" w:rsidRDefault="00B2590D"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3A49F1B7"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56E79FB1" w14:textId="77777777" w:rsidTr="001E36DD">
        <w:tc>
          <w:tcPr>
            <w:tcW w:w="1493" w:type="dxa"/>
          </w:tcPr>
          <w:p w14:paraId="23545921" w14:textId="7520DBD5"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75EC173C" w14:textId="038B6193"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D44473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3F6DE579" w14:textId="73E4164D"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7609259A"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7F46C32" w14:textId="4B01608F"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4027370A" w14:textId="77777777" w:rsidTr="001E36DD">
        <w:tc>
          <w:tcPr>
            <w:tcW w:w="1493" w:type="dxa"/>
          </w:tcPr>
          <w:p w14:paraId="64FB37EF" w14:textId="2FC50978"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49DC237" w14:textId="198140CF"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03306B2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738BB9B1" w14:textId="3596F9CC" w:rsidR="001E36DD" w:rsidRDefault="00B0566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25FA52D"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3A509314" w14:textId="4D40F0DA"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A256858" w14:textId="77777777" w:rsidR="00141050" w:rsidRDefault="00141050" w:rsidP="006E1049"/>
    <w:p w14:paraId="6FEE86D0" w14:textId="03490632" w:rsidR="008335CA" w:rsidRDefault="008335CA" w:rsidP="00574B1C">
      <w:pPr>
        <w:pStyle w:val="111Loaten2"/>
        <w:spacing w:line="360" w:lineRule="auto"/>
      </w:pPr>
      <w:bookmarkStart w:id="101" w:name="_Toc212720992"/>
      <w:r>
        <w:t>Table « parcours »</w:t>
      </w:r>
      <w:bookmarkEnd w:id="101"/>
    </w:p>
    <w:p w14:paraId="5356E782" w14:textId="49970CA9" w:rsidR="00E4612A" w:rsidRDefault="00475F98" w:rsidP="005050BC">
      <w:pPr>
        <w:ind w:firstLine="708"/>
      </w:pPr>
      <w:r>
        <w:t>Le tableau ci-dessous présente la structure détaillée de la table « parcours » qui contient les noms des parcours de l’université.</w:t>
      </w:r>
    </w:p>
    <w:p w14:paraId="7735F367" w14:textId="5407B8A6" w:rsidR="00141050" w:rsidRPr="00F174CE" w:rsidRDefault="00F174CE" w:rsidP="00C63DAB">
      <w:pPr>
        <w:pStyle w:val="Tabilao"/>
      </w:pPr>
      <w:bookmarkStart w:id="102" w:name="_Toc212721089"/>
      <w:r w:rsidRPr="00F174CE">
        <w:t>Dictionnaire des données « </w:t>
      </w:r>
      <w:r w:rsidR="00293EAF">
        <w:t>parcours</w:t>
      </w:r>
      <w:r w:rsidRPr="00F174CE">
        <w:t> »</w:t>
      </w:r>
      <w:bookmarkEnd w:id="102"/>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4F5B5AC8" w14:textId="77777777" w:rsidTr="001E36DD">
        <w:tc>
          <w:tcPr>
            <w:tcW w:w="1493" w:type="dxa"/>
          </w:tcPr>
          <w:p w14:paraId="3CE993E8"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67DC04F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7EB78830"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61F0A16E"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76DECD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7F252723"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47E28427" w14:textId="77777777" w:rsidTr="001E36DD">
        <w:tc>
          <w:tcPr>
            <w:tcW w:w="1493" w:type="dxa"/>
          </w:tcPr>
          <w:p w14:paraId="7EB6883D" w14:textId="095E93C0" w:rsidR="00577ACC" w:rsidRDefault="00F44643" w:rsidP="00F854B6">
            <w:pPr>
              <w:pStyle w:val="111Loaten2"/>
              <w:numPr>
                <w:ilvl w:val="0"/>
                <w:numId w:val="0"/>
              </w:numPr>
              <w:spacing w:line="360" w:lineRule="auto"/>
              <w:ind w:right="0"/>
              <w:jc w:val="left"/>
              <w:outlineLvl w:val="9"/>
              <w:rPr>
                <w:b w:val="0"/>
                <w:bCs/>
                <w:i w:val="0"/>
                <w:iCs/>
              </w:rPr>
            </w:pPr>
            <w:r>
              <w:rPr>
                <w:b w:val="0"/>
                <w:bCs/>
                <w:i w:val="0"/>
                <w:iCs/>
              </w:rPr>
              <w:t>Id_parcours</w:t>
            </w:r>
          </w:p>
        </w:tc>
        <w:tc>
          <w:tcPr>
            <w:tcW w:w="1539" w:type="dxa"/>
          </w:tcPr>
          <w:p w14:paraId="3B958758" w14:textId="4ED74770" w:rsidR="00577ACC" w:rsidRDefault="002E67BE"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276061E" w14:textId="1D25B8B9" w:rsidR="00577ACC" w:rsidRDefault="002E67BE"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34D5B438" w14:textId="3C1E9C07" w:rsidR="00577ACC"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56FA3FC" w14:textId="5AC7AD0E" w:rsidR="00577ACC" w:rsidRDefault="00566F90"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26F2B3A5" w14:textId="549CDB4B" w:rsidR="00577ACC" w:rsidRDefault="00F83B64"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3AC3F1D5" w14:textId="77777777" w:rsidTr="001E36DD">
        <w:tc>
          <w:tcPr>
            <w:tcW w:w="1493" w:type="dxa"/>
          </w:tcPr>
          <w:p w14:paraId="30CB2A8D" w14:textId="4D3E6611" w:rsidR="000F3C50" w:rsidRDefault="00F44643" w:rsidP="00F854B6">
            <w:pPr>
              <w:pStyle w:val="111Loaten2"/>
              <w:numPr>
                <w:ilvl w:val="0"/>
                <w:numId w:val="0"/>
              </w:numPr>
              <w:spacing w:line="360" w:lineRule="auto"/>
              <w:ind w:right="0"/>
              <w:jc w:val="left"/>
              <w:outlineLvl w:val="9"/>
              <w:rPr>
                <w:b w:val="0"/>
                <w:bCs/>
                <w:i w:val="0"/>
                <w:iCs/>
              </w:rPr>
            </w:pPr>
            <w:r>
              <w:rPr>
                <w:b w:val="0"/>
                <w:bCs/>
                <w:i w:val="0"/>
                <w:iCs/>
              </w:rPr>
              <w:t>Name</w:t>
            </w:r>
          </w:p>
        </w:tc>
        <w:tc>
          <w:tcPr>
            <w:tcW w:w="1539" w:type="dxa"/>
          </w:tcPr>
          <w:p w14:paraId="7D2C2AA0" w14:textId="27FED2AB" w:rsidR="000F3C50" w:rsidRDefault="002E67BE"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226C404D" w14:textId="7F813AA5" w:rsidR="000F3C50" w:rsidRDefault="002E67BE" w:rsidP="00F854B6">
            <w:pPr>
              <w:pStyle w:val="111Loaten2"/>
              <w:numPr>
                <w:ilvl w:val="0"/>
                <w:numId w:val="0"/>
              </w:numPr>
              <w:spacing w:line="360" w:lineRule="auto"/>
              <w:ind w:right="0"/>
              <w:jc w:val="left"/>
              <w:outlineLvl w:val="9"/>
              <w:rPr>
                <w:b w:val="0"/>
                <w:bCs/>
                <w:i w:val="0"/>
                <w:iCs/>
              </w:rPr>
            </w:pPr>
            <w:r>
              <w:rPr>
                <w:b w:val="0"/>
                <w:bCs/>
                <w:i w:val="0"/>
                <w:iCs/>
              </w:rPr>
              <w:t>75</w:t>
            </w:r>
          </w:p>
        </w:tc>
        <w:tc>
          <w:tcPr>
            <w:tcW w:w="1446" w:type="dxa"/>
          </w:tcPr>
          <w:p w14:paraId="2DEB8D56" w14:textId="3D0F9708" w:rsidR="000F3C50"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099DB08" w14:textId="298D9DB5" w:rsidR="000F3C50" w:rsidRDefault="00566F90"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6974A3FC"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228F3E9E" w14:textId="77777777" w:rsidTr="001E36DD">
        <w:tc>
          <w:tcPr>
            <w:tcW w:w="1493" w:type="dxa"/>
          </w:tcPr>
          <w:p w14:paraId="3AFD6525" w14:textId="726C9FC4" w:rsidR="001E36DD" w:rsidRDefault="00F44643"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261E0FEA" w14:textId="123C535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6A5544D2"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643E0AB2" w14:textId="0344BDE3" w:rsidR="001E36DD"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3B2D49C6"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373F51D" w14:textId="39DFE629"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49917A7B" w14:textId="77777777" w:rsidTr="001E36DD">
        <w:tc>
          <w:tcPr>
            <w:tcW w:w="1493" w:type="dxa"/>
          </w:tcPr>
          <w:p w14:paraId="2B3D62CB" w14:textId="580E41D0" w:rsidR="001E36DD" w:rsidRDefault="00F44643"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6D03C73B" w14:textId="6B4D39FB"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44FF1932"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09766943" w14:textId="6769765B" w:rsidR="001E36DD" w:rsidRDefault="00A72435"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EB0D781"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01483121" w14:textId="5E441564"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68036017" w14:textId="77777777" w:rsidR="00141050" w:rsidRDefault="00141050" w:rsidP="00E4612A"/>
    <w:p w14:paraId="688D87DD" w14:textId="5EB78D4D" w:rsidR="008335CA" w:rsidRDefault="008335CA" w:rsidP="00574B1C">
      <w:pPr>
        <w:pStyle w:val="111Loaten2"/>
        <w:spacing w:line="360" w:lineRule="auto"/>
      </w:pPr>
      <w:bookmarkStart w:id="103" w:name="_Toc212720993"/>
      <w:r>
        <w:t>Table « year »</w:t>
      </w:r>
      <w:bookmarkEnd w:id="103"/>
    </w:p>
    <w:p w14:paraId="70357FDA" w14:textId="7246254C" w:rsidR="00F30B6C" w:rsidRDefault="00A9400D" w:rsidP="00741354">
      <w:pPr>
        <w:ind w:firstLine="708"/>
      </w:pPr>
      <w:r>
        <w:t xml:space="preserve">Le tableau ci-dessous présente </w:t>
      </w:r>
      <w:r w:rsidR="000A240A">
        <w:t>la structure détaillée</w:t>
      </w:r>
      <w:r>
        <w:t xml:space="preserve"> de la table « year » qui contient </w:t>
      </w:r>
      <w:r w:rsidR="000A240A">
        <w:t>les niveaux</w:t>
      </w:r>
      <w:r>
        <w:t xml:space="preserve"> d’étude de l’université.</w:t>
      </w:r>
    </w:p>
    <w:p w14:paraId="26692DD6" w14:textId="177D987C" w:rsidR="00141050" w:rsidRPr="00E3349A" w:rsidRDefault="00E3349A" w:rsidP="00FF799F">
      <w:pPr>
        <w:pStyle w:val="Tabilao"/>
      </w:pPr>
      <w:bookmarkStart w:id="104" w:name="_Toc212721090"/>
      <w:r w:rsidRPr="00E3349A">
        <w:t>Dictionnaire des données « </w:t>
      </w:r>
      <w:r w:rsidR="00293EAF">
        <w:t>year</w:t>
      </w:r>
      <w:r w:rsidRPr="00E3349A">
        <w:t> »</w:t>
      </w:r>
      <w:bookmarkEnd w:id="104"/>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0CCC990A" w14:textId="77777777" w:rsidTr="001E36DD">
        <w:tc>
          <w:tcPr>
            <w:tcW w:w="1493" w:type="dxa"/>
          </w:tcPr>
          <w:p w14:paraId="57F4A362"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5F2CD0EC"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5557E445"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27DD128B"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71D326A"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6623F721"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2233CD1D" w14:textId="77777777" w:rsidTr="001E36DD">
        <w:tc>
          <w:tcPr>
            <w:tcW w:w="1493" w:type="dxa"/>
          </w:tcPr>
          <w:p w14:paraId="2017C543" w14:textId="70129406"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Id_year</w:t>
            </w:r>
          </w:p>
        </w:tc>
        <w:tc>
          <w:tcPr>
            <w:tcW w:w="1539" w:type="dxa"/>
          </w:tcPr>
          <w:p w14:paraId="4AF770C2" w14:textId="074906D4"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1AD9F04" w14:textId="5204FED3"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CBA1C71" w14:textId="29A64C3D" w:rsidR="00577ACC"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AE1F98A" w14:textId="1F11DB98" w:rsidR="00577ACC" w:rsidRDefault="00137D45"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6A2ED87B" w14:textId="6D13539B" w:rsidR="00577ACC" w:rsidRDefault="008F7D29"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1DA9DC03" w14:textId="77777777" w:rsidTr="001E36DD">
        <w:tc>
          <w:tcPr>
            <w:tcW w:w="1493" w:type="dxa"/>
          </w:tcPr>
          <w:p w14:paraId="41CA3B25" w14:textId="7236B8C4"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Year_value</w:t>
            </w:r>
          </w:p>
        </w:tc>
        <w:tc>
          <w:tcPr>
            <w:tcW w:w="1539" w:type="dxa"/>
          </w:tcPr>
          <w:p w14:paraId="064BCA65" w14:textId="4C543E52"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24A030E7" w14:textId="2A46C7EE"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20</w:t>
            </w:r>
          </w:p>
        </w:tc>
        <w:tc>
          <w:tcPr>
            <w:tcW w:w="1446" w:type="dxa"/>
          </w:tcPr>
          <w:p w14:paraId="3080C7D7" w14:textId="7D5D086D" w:rsidR="000F3C50"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77F463D" w14:textId="658D26AD" w:rsidR="000F3C50" w:rsidRDefault="00137D45" w:rsidP="00F854B6">
            <w:pPr>
              <w:pStyle w:val="111Loaten2"/>
              <w:numPr>
                <w:ilvl w:val="0"/>
                <w:numId w:val="0"/>
              </w:numPr>
              <w:spacing w:line="360" w:lineRule="auto"/>
              <w:ind w:right="0"/>
              <w:jc w:val="left"/>
              <w:outlineLvl w:val="9"/>
              <w:rPr>
                <w:b w:val="0"/>
                <w:bCs/>
                <w:i w:val="0"/>
                <w:iCs/>
              </w:rPr>
            </w:pPr>
            <w:r>
              <w:rPr>
                <w:b w:val="0"/>
                <w:bCs/>
                <w:i w:val="0"/>
                <w:iCs/>
              </w:rPr>
              <w:t>Unique</w:t>
            </w:r>
          </w:p>
        </w:tc>
        <w:tc>
          <w:tcPr>
            <w:tcW w:w="2109" w:type="dxa"/>
          </w:tcPr>
          <w:p w14:paraId="48B688C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1E36DD" w14:paraId="471FCDD0" w14:textId="77777777" w:rsidTr="001E36DD">
        <w:tc>
          <w:tcPr>
            <w:tcW w:w="1493" w:type="dxa"/>
          </w:tcPr>
          <w:p w14:paraId="19137CF9" w14:textId="5C6C13B4" w:rsidR="001E36DD" w:rsidRDefault="00B76A6A"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1BAE27C3" w14:textId="5B22D16C"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03382C60"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1D0B0BC2" w14:textId="3798661B" w:rsidR="001E36DD"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BCEE3C0"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B041829" w14:textId="6610A5E2"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1E36DD" w14:paraId="2B566D91" w14:textId="77777777" w:rsidTr="001E36DD">
        <w:tc>
          <w:tcPr>
            <w:tcW w:w="1493" w:type="dxa"/>
          </w:tcPr>
          <w:p w14:paraId="042EBF2B" w14:textId="30054856" w:rsidR="001E36DD" w:rsidRDefault="00B76A6A"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10687EF5" w14:textId="3EF364E8" w:rsidR="001E36DD" w:rsidRDefault="001E36D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13DB4889"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1446" w:type="dxa"/>
          </w:tcPr>
          <w:p w14:paraId="5E7A66D7" w14:textId="2AC96E16" w:rsidR="001E36DD" w:rsidRDefault="00DF45FA"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8C8335B" w14:textId="77777777" w:rsidR="001E36DD" w:rsidRDefault="001E36DD" w:rsidP="00F854B6">
            <w:pPr>
              <w:pStyle w:val="111Loaten2"/>
              <w:numPr>
                <w:ilvl w:val="0"/>
                <w:numId w:val="0"/>
              </w:numPr>
              <w:spacing w:line="360" w:lineRule="auto"/>
              <w:ind w:right="0"/>
              <w:jc w:val="left"/>
              <w:outlineLvl w:val="9"/>
              <w:rPr>
                <w:b w:val="0"/>
                <w:bCs/>
                <w:i w:val="0"/>
                <w:iCs/>
              </w:rPr>
            </w:pPr>
          </w:p>
        </w:tc>
        <w:tc>
          <w:tcPr>
            <w:tcW w:w="2109" w:type="dxa"/>
          </w:tcPr>
          <w:p w14:paraId="5366D717" w14:textId="41F64AE4" w:rsidR="001E36DD" w:rsidRDefault="001E36D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01C5D79F" w14:textId="77777777" w:rsidR="00141050" w:rsidRDefault="00141050" w:rsidP="00F30B6C"/>
    <w:p w14:paraId="25D27AA2" w14:textId="3174F974" w:rsidR="008335CA" w:rsidRDefault="008335CA" w:rsidP="00574B1C">
      <w:pPr>
        <w:pStyle w:val="111Loaten2"/>
        <w:spacing w:line="360" w:lineRule="auto"/>
      </w:pPr>
      <w:bookmarkStart w:id="105" w:name="_Toc212720994"/>
      <w:r>
        <w:t>Table « course »</w:t>
      </w:r>
      <w:bookmarkEnd w:id="105"/>
    </w:p>
    <w:p w14:paraId="720B096F" w14:textId="5764DC0A" w:rsidR="00076398" w:rsidRDefault="000A240A" w:rsidP="005050BC">
      <w:pPr>
        <w:ind w:firstLine="708"/>
      </w:pPr>
      <w:r>
        <w:t>Le tableau ci-dessous présente la structure détaillée de la table « course » qui contient les informations des cours de l’université.</w:t>
      </w:r>
    </w:p>
    <w:p w14:paraId="42643997" w14:textId="569F2907" w:rsidR="00141050" w:rsidRPr="003000F5" w:rsidRDefault="003000F5" w:rsidP="00B0215C">
      <w:pPr>
        <w:pStyle w:val="Tabilao"/>
      </w:pPr>
      <w:bookmarkStart w:id="106" w:name="_Toc212721091"/>
      <w:r w:rsidRPr="003000F5">
        <w:t>Dictionnaire des données « </w:t>
      </w:r>
      <w:r w:rsidR="00293EAF">
        <w:t>course</w:t>
      </w:r>
      <w:r w:rsidRPr="003000F5">
        <w:t> »</w:t>
      </w:r>
      <w:bookmarkEnd w:id="106"/>
    </w:p>
    <w:tbl>
      <w:tblPr>
        <w:tblStyle w:val="Grilledutableau"/>
        <w:tblW w:w="0" w:type="auto"/>
        <w:tblLook w:val="04A0" w:firstRow="1" w:lastRow="0" w:firstColumn="1" w:lastColumn="0" w:noHBand="0" w:noVBand="1"/>
      </w:tblPr>
      <w:tblGrid>
        <w:gridCol w:w="1493"/>
        <w:gridCol w:w="1539"/>
        <w:gridCol w:w="1467"/>
        <w:gridCol w:w="1446"/>
        <w:gridCol w:w="1432"/>
        <w:gridCol w:w="2109"/>
      </w:tblGrid>
      <w:tr w:rsidR="00577ACC" w:rsidRPr="000F433C" w14:paraId="1BE1CD8F" w14:textId="77777777" w:rsidTr="001E36DD">
        <w:tc>
          <w:tcPr>
            <w:tcW w:w="1493" w:type="dxa"/>
          </w:tcPr>
          <w:p w14:paraId="385090A0"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539" w:type="dxa"/>
          </w:tcPr>
          <w:p w14:paraId="05C921B8"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1467" w:type="dxa"/>
          </w:tcPr>
          <w:p w14:paraId="101F5049"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1446" w:type="dxa"/>
          </w:tcPr>
          <w:p w14:paraId="1C57BC17"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1432" w:type="dxa"/>
          </w:tcPr>
          <w:p w14:paraId="6CD78157"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09" w:type="dxa"/>
          </w:tcPr>
          <w:p w14:paraId="2289CF48"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577ACC" w14:paraId="39986503" w14:textId="77777777" w:rsidTr="001E36DD">
        <w:tc>
          <w:tcPr>
            <w:tcW w:w="1493" w:type="dxa"/>
          </w:tcPr>
          <w:p w14:paraId="4097969B" w14:textId="7BED10AB" w:rsidR="00577ACC" w:rsidRDefault="00BE6E57" w:rsidP="00F854B6">
            <w:pPr>
              <w:pStyle w:val="111Loaten2"/>
              <w:numPr>
                <w:ilvl w:val="0"/>
                <w:numId w:val="0"/>
              </w:numPr>
              <w:spacing w:line="360" w:lineRule="auto"/>
              <w:ind w:right="0"/>
              <w:jc w:val="left"/>
              <w:outlineLvl w:val="9"/>
              <w:rPr>
                <w:b w:val="0"/>
                <w:bCs/>
                <w:i w:val="0"/>
                <w:iCs/>
              </w:rPr>
            </w:pPr>
            <w:r>
              <w:rPr>
                <w:b w:val="0"/>
                <w:bCs/>
                <w:i w:val="0"/>
                <w:iCs/>
              </w:rPr>
              <w:t>Id_course</w:t>
            </w:r>
          </w:p>
        </w:tc>
        <w:tc>
          <w:tcPr>
            <w:tcW w:w="1539" w:type="dxa"/>
          </w:tcPr>
          <w:p w14:paraId="12797FDE" w14:textId="46D9B629"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5A2B2D08" w14:textId="5747AFCE"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456B6D63" w14:textId="3A4DDF24" w:rsidR="00577ACC"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55054DE" w14:textId="0F157B33" w:rsidR="00577ACC" w:rsidRDefault="00516018" w:rsidP="00F854B6">
            <w:pPr>
              <w:pStyle w:val="111Loaten2"/>
              <w:numPr>
                <w:ilvl w:val="0"/>
                <w:numId w:val="0"/>
              </w:numPr>
              <w:spacing w:line="360" w:lineRule="auto"/>
              <w:ind w:right="0"/>
              <w:jc w:val="left"/>
              <w:outlineLvl w:val="9"/>
              <w:rPr>
                <w:b w:val="0"/>
                <w:bCs/>
                <w:i w:val="0"/>
                <w:iCs/>
              </w:rPr>
            </w:pPr>
            <w:r>
              <w:rPr>
                <w:b w:val="0"/>
                <w:bCs/>
                <w:i w:val="0"/>
                <w:iCs/>
              </w:rPr>
              <w:t>Primary</w:t>
            </w:r>
          </w:p>
        </w:tc>
        <w:tc>
          <w:tcPr>
            <w:tcW w:w="2109" w:type="dxa"/>
          </w:tcPr>
          <w:p w14:paraId="35D4A3B0" w14:textId="7685CD3C" w:rsidR="00577ACC" w:rsidRDefault="003768F7" w:rsidP="00F854B6">
            <w:pPr>
              <w:pStyle w:val="111Loaten2"/>
              <w:numPr>
                <w:ilvl w:val="0"/>
                <w:numId w:val="0"/>
              </w:numPr>
              <w:spacing w:line="360" w:lineRule="auto"/>
              <w:ind w:right="0"/>
              <w:jc w:val="left"/>
              <w:outlineLvl w:val="9"/>
              <w:rPr>
                <w:b w:val="0"/>
                <w:bCs/>
                <w:i w:val="0"/>
                <w:iCs/>
              </w:rPr>
            </w:pPr>
            <w:r>
              <w:rPr>
                <w:b w:val="0"/>
                <w:bCs/>
                <w:i w:val="0"/>
                <w:iCs/>
              </w:rPr>
              <w:t>Auto_increment</w:t>
            </w:r>
          </w:p>
        </w:tc>
      </w:tr>
      <w:tr w:rsidR="000F3C50" w14:paraId="1F78E2A9" w14:textId="77777777" w:rsidTr="001E36DD">
        <w:tc>
          <w:tcPr>
            <w:tcW w:w="1493" w:type="dxa"/>
          </w:tcPr>
          <w:p w14:paraId="3BB9BCBE" w14:textId="5977631C"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Title</w:t>
            </w:r>
          </w:p>
        </w:tc>
        <w:tc>
          <w:tcPr>
            <w:tcW w:w="1539" w:type="dxa"/>
          </w:tcPr>
          <w:p w14:paraId="5F8A9066" w14:textId="3C71DE58"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Varchar</w:t>
            </w:r>
          </w:p>
        </w:tc>
        <w:tc>
          <w:tcPr>
            <w:tcW w:w="1467" w:type="dxa"/>
          </w:tcPr>
          <w:p w14:paraId="61D28EEA" w14:textId="7F2F76D9"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50</w:t>
            </w:r>
          </w:p>
        </w:tc>
        <w:tc>
          <w:tcPr>
            <w:tcW w:w="1446" w:type="dxa"/>
          </w:tcPr>
          <w:p w14:paraId="65C19C7E" w14:textId="0407DDAC"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4F9D86C8"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9488DE8"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30A52559" w14:textId="77777777" w:rsidTr="001E36DD">
        <w:tc>
          <w:tcPr>
            <w:tcW w:w="1493" w:type="dxa"/>
          </w:tcPr>
          <w:p w14:paraId="144A767F" w14:textId="1315331B"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Content</w:t>
            </w:r>
          </w:p>
        </w:tc>
        <w:tc>
          <w:tcPr>
            <w:tcW w:w="1539" w:type="dxa"/>
          </w:tcPr>
          <w:p w14:paraId="07B0AB4D" w14:textId="72B9CE38"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Text</w:t>
            </w:r>
          </w:p>
        </w:tc>
        <w:tc>
          <w:tcPr>
            <w:tcW w:w="1467" w:type="dxa"/>
          </w:tcPr>
          <w:p w14:paraId="1FA84F30"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1446" w:type="dxa"/>
          </w:tcPr>
          <w:p w14:paraId="16F2B058" w14:textId="37FE0D3D"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7763D384"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4BB66DF5"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727BA" w:rsidRPr="003933E7" w14:paraId="4801A74A" w14:textId="77777777" w:rsidTr="001E36DD">
        <w:tc>
          <w:tcPr>
            <w:tcW w:w="1493" w:type="dxa"/>
          </w:tcPr>
          <w:p w14:paraId="184A4C71" w14:textId="17A01111" w:rsidR="00E727BA" w:rsidRPr="003933E7" w:rsidRDefault="00E727BA" w:rsidP="00236078">
            <w:pPr>
              <w:pStyle w:val="111Loaten2"/>
              <w:numPr>
                <w:ilvl w:val="0"/>
                <w:numId w:val="0"/>
              </w:numPr>
              <w:spacing w:line="360" w:lineRule="auto"/>
              <w:ind w:right="-284"/>
              <w:outlineLvl w:val="9"/>
              <w:rPr>
                <w:i w:val="0"/>
                <w:iCs/>
              </w:rPr>
            </w:pPr>
            <w:r w:rsidRPr="003933E7">
              <w:rPr>
                <w:i w:val="0"/>
                <w:iCs/>
              </w:rPr>
              <w:lastRenderedPageBreak/>
              <w:t>Champ</w:t>
            </w:r>
          </w:p>
        </w:tc>
        <w:tc>
          <w:tcPr>
            <w:tcW w:w="1539" w:type="dxa"/>
          </w:tcPr>
          <w:p w14:paraId="756349B0" w14:textId="3368DF53" w:rsidR="00E727BA" w:rsidRPr="003933E7" w:rsidRDefault="00E727BA" w:rsidP="00236078">
            <w:pPr>
              <w:pStyle w:val="111Loaten2"/>
              <w:numPr>
                <w:ilvl w:val="0"/>
                <w:numId w:val="0"/>
              </w:numPr>
              <w:spacing w:line="360" w:lineRule="auto"/>
              <w:ind w:right="-284"/>
              <w:outlineLvl w:val="9"/>
              <w:rPr>
                <w:i w:val="0"/>
                <w:iCs/>
              </w:rPr>
            </w:pPr>
            <w:r w:rsidRPr="003933E7">
              <w:rPr>
                <w:i w:val="0"/>
                <w:iCs/>
              </w:rPr>
              <w:t>Type</w:t>
            </w:r>
          </w:p>
        </w:tc>
        <w:tc>
          <w:tcPr>
            <w:tcW w:w="1467" w:type="dxa"/>
          </w:tcPr>
          <w:p w14:paraId="7D0EDF71" w14:textId="5EB1E48F" w:rsidR="00E727BA" w:rsidRPr="003933E7" w:rsidRDefault="00E727BA" w:rsidP="00236078">
            <w:pPr>
              <w:pStyle w:val="111Loaten2"/>
              <w:numPr>
                <w:ilvl w:val="0"/>
                <w:numId w:val="0"/>
              </w:numPr>
              <w:spacing w:line="360" w:lineRule="auto"/>
              <w:ind w:right="-284"/>
              <w:outlineLvl w:val="9"/>
              <w:rPr>
                <w:i w:val="0"/>
                <w:iCs/>
              </w:rPr>
            </w:pPr>
            <w:r w:rsidRPr="003933E7">
              <w:rPr>
                <w:i w:val="0"/>
                <w:iCs/>
              </w:rPr>
              <w:t>Taille</w:t>
            </w:r>
          </w:p>
        </w:tc>
        <w:tc>
          <w:tcPr>
            <w:tcW w:w="1446" w:type="dxa"/>
          </w:tcPr>
          <w:p w14:paraId="3E9EF1A7" w14:textId="306555CF" w:rsidR="00E727BA" w:rsidRPr="003933E7" w:rsidRDefault="00E727BA" w:rsidP="00236078">
            <w:pPr>
              <w:pStyle w:val="111Loaten2"/>
              <w:numPr>
                <w:ilvl w:val="0"/>
                <w:numId w:val="0"/>
              </w:numPr>
              <w:spacing w:line="360" w:lineRule="auto"/>
              <w:ind w:right="-284"/>
              <w:outlineLvl w:val="9"/>
              <w:rPr>
                <w:i w:val="0"/>
                <w:iCs/>
              </w:rPr>
            </w:pPr>
            <w:r w:rsidRPr="003933E7">
              <w:rPr>
                <w:i w:val="0"/>
                <w:iCs/>
              </w:rPr>
              <w:t>Null</w:t>
            </w:r>
          </w:p>
        </w:tc>
        <w:tc>
          <w:tcPr>
            <w:tcW w:w="1432" w:type="dxa"/>
          </w:tcPr>
          <w:p w14:paraId="72A97A64" w14:textId="1BB00F2A" w:rsidR="00E727BA" w:rsidRPr="003933E7" w:rsidRDefault="00E727BA" w:rsidP="00236078">
            <w:pPr>
              <w:pStyle w:val="111Loaten2"/>
              <w:numPr>
                <w:ilvl w:val="0"/>
                <w:numId w:val="0"/>
              </w:numPr>
              <w:spacing w:line="360" w:lineRule="auto"/>
              <w:ind w:right="-284"/>
              <w:outlineLvl w:val="9"/>
              <w:rPr>
                <w:i w:val="0"/>
                <w:iCs/>
              </w:rPr>
            </w:pPr>
            <w:r w:rsidRPr="003933E7">
              <w:rPr>
                <w:i w:val="0"/>
                <w:iCs/>
              </w:rPr>
              <w:t>Clé</w:t>
            </w:r>
          </w:p>
        </w:tc>
        <w:tc>
          <w:tcPr>
            <w:tcW w:w="2109" w:type="dxa"/>
          </w:tcPr>
          <w:p w14:paraId="6AC94FA7" w14:textId="66EFAC55" w:rsidR="00E727BA" w:rsidRPr="003933E7" w:rsidRDefault="00E727BA" w:rsidP="00236078">
            <w:pPr>
              <w:pStyle w:val="111Loaten2"/>
              <w:numPr>
                <w:ilvl w:val="0"/>
                <w:numId w:val="0"/>
              </w:numPr>
              <w:spacing w:line="360" w:lineRule="auto"/>
              <w:ind w:right="-284"/>
              <w:outlineLvl w:val="9"/>
              <w:rPr>
                <w:i w:val="0"/>
                <w:iCs/>
              </w:rPr>
            </w:pPr>
            <w:r w:rsidRPr="003933E7">
              <w:rPr>
                <w:i w:val="0"/>
                <w:iCs/>
              </w:rPr>
              <w:t>Contrainte</w:t>
            </w:r>
          </w:p>
        </w:tc>
      </w:tr>
      <w:tr w:rsidR="000F3C50" w14:paraId="0474E171" w14:textId="77777777" w:rsidTr="001E36DD">
        <w:tc>
          <w:tcPr>
            <w:tcW w:w="1493" w:type="dxa"/>
          </w:tcPr>
          <w:p w14:paraId="00CD1B89" w14:textId="1500DE86" w:rsidR="00F854B6" w:rsidRDefault="00BE6E57" w:rsidP="00F854B6">
            <w:pPr>
              <w:pStyle w:val="111Loaten2"/>
              <w:numPr>
                <w:ilvl w:val="0"/>
                <w:numId w:val="0"/>
              </w:numPr>
              <w:spacing w:line="360" w:lineRule="auto"/>
              <w:ind w:right="0"/>
              <w:jc w:val="left"/>
              <w:outlineLvl w:val="9"/>
              <w:rPr>
                <w:b w:val="0"/>
                <w:bCs/>
                <w:i w:val="0"/>
                <w:iCs/>
              </w:rPr>
            </w:pPr>
            <w:r>
              <w:rPr>
                <w:b w:val="0"/>
                <w:bCs/>
                <w:i w:val="0"/>
                <w:iCs/>
              </w:rPr>
              <w:t>Duration</w:t>
            </w:r>
          </w:p>
        </w:tc>
        <w:tc>
          <w:tcPr>
            <w:tcW w:w="1539" w:type="dxa"/>
          </w:tcPr>
          <w:p w14:paraId="57A60693" w14:textId="5B766EBF"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7570AE6" w14:textId="2BF96A8E"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11</w:t>
            </w:r>
          </w:p>
        </w:tc>
        <w:tc>
          <w:tcPr>
            <w:tcW w:w="1446" w:type="dxa"/>
          </w:tcPr>
          <w:p w14:paraId="0149E22A" w14:textId="1A68C1AB"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Oui</w:t>
            </w:r>
          </w:p>
        </w:tc>
        <w:tc>
          <w:tcPr>
            <w:tcW w:w="1432" w:type="dxa"/>
          </w:tcPr>
          <w:p w14:paraId="0A76191D"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FAE1552"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0F3C50" w14:paraId="1F29267D" w14:textId="77777777" w:rsidTr="001E36DD">
        <w:tc>
          <w:tcPr>
            <w:tcW w:w="1493" w:type="dxa"/>
          </w:tcPr>
          <w:p w14:paraId="45621842" w14:textId="4DE10FDB" w:rsidR="000F3C50" w:rsidRDefault="00BE6E57" w:rsidP="00F854B6">
            <w:pPr>
              <w:pStyle w:val="111Loaten2"/>
              <w:numPr>
                <w:ilvl w:val="0"/>
                <w:numId w:val="0"/>
              </w:numPr>
              <w:spacing w:line="360" w:lineRule="auto"/>
              <w:ind w:right="0"/>
              <w:jc w:val="left"/>
              <w:outlineLvl w:val="9"/>
              <w:rPr>
                <w:b w:val="0"/>
                <w:bCs/>
                <w:i w:val="0"/>
                <w:iCs/>
              </w:rPr>
            </w:pPr>
            <w:r>
              <w:rPr>
                <w:b w:val="0"/>
                <w:bCs/>
                <w:i w:val="0"/>
                <w:iCs/>
              </w:rPr>
              <w:t>Credits</w:t>
            </w:r>
          </w:p>
        </w:tc>
        <w:tc>
          <w:tcPr>
            <w:tcW w:w="1539" w:type="dxa"/>
          </w:tcPr>
          <w:p w14:paraId="5F49736B" w14:textId="6BF29907"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1FDDA8BD" w14:textId="433DEF49"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11</w:t>
            </w:r>
          </w:p>
        </w:tc>
        <w:tc>
          <w:tcPr>
            <w:tcW w:w="1446" w:type="dxa"/>
          </w:tcPr>
          <w:p w14:paraId="159F1E79" w14:textId="3C60AFCA" w:rsidR="000F3C50"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460CA32" w14:textId="77777777" w:rsidR="000F3C50" w:rsidRDefault="000F3C50" w:rsidP="00F854B6">
            <w:pPr>
              <w:pStyle w:val="111Loaten2"/>
              <w:numPr>
                <w:ilvl w:val="0"/>
                <w:numId w:val="0"/>
              </w:numPr>
              <w:spacing w:line="360" w:lineRule="auto"/>
              <w:ind w:right="0"/>
              <w:jc w:val="left"/>
              <w:outlineLvl w:val="9"/>
              <w:rPr>
                <w:b w:val="0"/>
                <w:bCs/>
                <w:i w:val="0"/>
                <w:iCs/>
              </w:rPr>
            </w:pPr>
          </w:p>
        </w:tc>
        <w:tc>
          <w:tcPr>
            <w:tcW w:w="2109" w:type="dxa"/>
          </w:tcPr>
          <w:p w14:paraId="6039A984" w14:textId="77777777" w:rsidR="000F3C50" w:rsidRDefault="000F3C50" w:rsidP="00F854B6">
            <w:pPr>
              <w:pStyle w:val="111Loaten2"/>
              <w:numPr>
                <w:ilvl w:val="0"/>
                <w:numId w:val="0"/>
              </w:numPr>
              <w:spacing w:line="360" w:lineRule="auto"/>
              <w:ind w:right="0"/>
              <w:jc w:val="left"/>
              <w:outlineLvl w:val="9"/>
              <w:rPr>
                <w:b w:val="0"/>
                <w:bCs/>
                <w:i w:val="0"/>
                <w:iCs/>
              </w:rPr>
            </w:pPr>
          </w:p>
        </w:tc>
      </w:tr>
      <w:tr w:rsidR="00EC738D" w14:paraId="230280EB" w14:textId="77777777" w:rsidTr="001E36DD">
        <w:tc>
          <w:tcPr>
            <w:tcW w:w="1493" w:type="dxa"/>
          </w:tcPr>
          <w:p w14:paraId="78979B7F" w14:textId="5BACBFA3"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Teach_by</w:t>
            </w:r>
          </w:p>
        </w:tc>
        <w:tc>
          <w:tcPr>
            <w:tcW w:w="1539" w:type="dxa"/>
          </w:tcPr>
          <w:p w14:paraId="6B3541FB" w14:textId="4B4DFB0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75313B48" w14:textId="195B0438"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7CBC3828" w14:textId="0A32887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5BC3523D" w14:textId="52106B02" w:rsidR="00EC738D" w:rsidRDefault="00516018"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6F36C3CD" w14:textId="099F2D05" w:rsidR="00EC738D" w:rsidRDefault="00D05743" w:rsidP="00F854B6">
            <w:pPr>
              <w:pStyle w:val="111Loaten2"/>
              <w:numPr>
                <w:ilvl w:val="0"/>
                <w:numId w:val="0"/>
              </w:numPr>
              <w:spacing w:line="360" w:lineRule="auto"/>
              <w:ind w:right="0"/>
              <w:jc w:val="left"/>
              <w:outlineLvl w:val="9"/>
              <w:rPr>
                <w:b w:val="0"/>
                <w:bCs/>
                <w:i w:val="0"/>
                <w:iCs/>
              </w:rPr>
            </w:pPr>
            <w:r>
              <w:rPr>
                <w:b w:val="0"/>
                <w:bCs/>
                <w:i w:val="0"/>
                <w:iCs/>
              </w:rPr>
              <w:t>References user(id_user)</w:t>
            </w:r>
          </w:p>
        </w:tc>
      </w:tr>
      <w:tr w:rsidR="00EC738D" w14:paraId="0E6316A4" w14:textId="77777777" w:rsidTr="001E36DD">
        <w:tc>
          <w:tcPr>
            <w:tcW w:w="1493" w:type="dxa"/>
          </w:tcPr>
          <w:p w14:paraId="64763EDA" w14:textId="7550BF8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Class_id</w:t>
            </w:r>
          </w:p>
        </w:tc>
        <w:tc>
          <w:tcPr>
            <w:tcW w:w="1539" w:type="dxa"/>
          </w:tcPr>
          <w:p w14:paraId="27561201" w14:textId="407BEFBE"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Int</w:t>
            </w:r>
          </w:p>
        </w:tc>
        <w:tc>
          <w:tcPr>
            <w:tcW w:w="1467" w:type="dxa"/>
          </w:tcPr>
          <w:p w14:paraId="2BFD7DEA" w14:textId="50DB2C67"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10 Unsigned</w:t>
            </w:r>
          </w:p>
        </w:tc>
        <w:tc>
          <w:tcPr>
            <w:tcW w:w="1446" w:type="dxa"/>
          </w:tcPr>
          <w:p w14:paraId="36D453C6" w14:textId="70CA5E5D"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0A9E9DA3" w14:textId="7E8C5E76" w:rsidR="00EC738D" w:rsidRDefault="00516018" w:rsidP="00F854B6">
            <w:pPr>
              <w:pStyle w:val="111Loaten2"/>
              <w:numPr>
                <w:ilvl w:val="0"/>
                <w:numId w:val="0"/>
              </w:numPr>
              <w:spacing w:line="360" w:lineRule="auto"/>
              <w:ind w:right="0"/>
              <w:jc w:val="left"/>
              <w:outlineLvl w:val="9"/>
              <w:rPr>
                <w:b w:val="0"/>
                <w:bCs/>
                <w:i w:val="0"/>
                <w:iCs/>
              </w:rPr>
            </w:pPr>
            <w:r>
              <w:rPr>
                <w:b w:val="0"/>
                <w:bCs/>
                <w:i w:val="0"/>
                <w:iCs/>
              </w:rPr>
              <w:t>Foreign</w:t>
            </w:r>
          </w:p>
        </w:tc>
        <w:tc>
          <w:tcPr>
            <w:tcW w:w="2109" w:type="dxa"/>
          </w:tcPr>
          <w:p w14:paraId="02122D5E" w14:textId="5166DBFC" w:rsidR="00EC738D" w:rsidRDefault="00D05743" w:rsidP="00F854B6">
            <w:pPr>
              <w:pStyle w:val="111Loaten2"/>
              <w:numPr>
                <w:ilvl w:val="0"/>
                <w:numId w:val="0"/>
              </w:numPr>
              <w:spacing w:line="360" w:lineRule="auto"/>
              <w:ind w:right="0"/>
              <w:jc w:val="left"/>
              <w:outlineLvl w:val="9"/>
              <w:rPr>
                <w:b w:val="0"/>
                <w:bCs/>
                <w:i w:val="0"/>
                <w:iCs/>
              </w:rPr>
            </w:pPr>
            <w:r>
              <w:rPr>
                <w:b w:val="0"/>
                <w:bCs/>
                <w:i w:val="0"/>
                <w:iCs/>
              </w:rPr>
              <w:t>References classe(id_classe)</w:t>
            </w:r>
          </w:p>
        </w:tc>
      </w:tr>
      <w:tr w:rsidR="00EC738D" w14:paraId="74F54AF5" w14:textId="77777777" w:rsidTr="001E36DD">
        <w:tc>
          <w:tcPr>
            <w:tcW w:w="1493" w:type="dxa"/>
          </w:tcPr>
          <w:p w14:paraId="32726083" w14:textId="5CAFE13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Created_at</w:t>
            </w:r>
          </w:p>
        </w:tc>
        <w:tc>
          <w:tcPr>
            <w:tcW w:w="1539" w:type="dxa"/>
          </w:tcPr>
          <w:p w14:paraId="68ED3FEE" w14:textId="5F442152"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70BA6C18"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1446" w:type="dxa"/>
          </w:tcPr>
          <w:p w14:paraId="3AD1BE5E" w14:textId="208DF979"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1B80FA7C"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2109" w:type="dxa"/>
          </w:tcPr>
          <w:p w14:paraId="3E1634D3" w14:textId="31123D69"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EC738D" w14:paraId="32EF9BAE" w14:textId="77777777" w:rsidTr="001E36DD">
        <w:tc>
          <w:tcPr>
            <w:tcW w:w="1493" w:type="dxa"/>
          </w:tcPr>
          <w:p w14:paraId="6DD92403" w14:textId="404F119F"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Updated_at</w:t>
            </w:r>
          </w:p>
        </w:tc>
        <w:tc>
          <w:tcPr>
            <w:tcW w:w="1539" w:type="dxa"/>
          </w:tcPr>
          <w:p w14:paraId="3E476C2B" w14:textId="17359755"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Timestamp</w:t>
            </w:r>
          </w:p>
        </w:tc>
        <w:tc>
          <w:tcPr>
            <w:tcW w:w="1467" w:type="dxa"/>
          </w:tcPr>
          <w:p w14:paraId="550D88CF"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1446" w:type="dxa"/>
          </w:tcPr>
          <w:p w14:paraId="03464937" w14:textId="7DE321D6" w:rsidR="00EC738D" w:rsidRDefault="00EC738D" w:rsidP="00F854B6">
            <w:pPr>
              <w:pStyle w:val="111Loaten2"/>
              <w:numPr>
                <w:ilvl w:val="0"/>
                <w:numId w:val="0"/>
              </w:numPr>
              <w:spacing w:line="360" w:lineRule="auto"/>
              <w:ind w:right="0"/>
              <w:jc w:val="left"/>
              <w:outlineLvl w:val="9"/>
              <w:rPr>
                <w:b w:val="0"/>
                <w:bCs/>
                <w:i w:val="0"/>
                <w:iCs/>
              </w:rPr>
            </w:pPr>
            <w:r>
              <w:rPr>
                <w:b w:val="0"/>
                <w:bCs/>
                <w:i w:val="0"/>
                <w:iCs/>
              </w:rPr>
              <w:t>Non</w:t>
            </w:r>
          </w:p>
        </w:tc>
        <w:tc>
          <w:tcPr>
            <w:tcW w:w="1432" w:type="dxa"/>
          </w:tcPr>
          <w:p w14:paraId="3A73788E" w14:textId="77777777" w:rsidR="00EC738D" w:rsidRDefault="00EC738D" w:rsidP="00F854B6">
            <w:pPr>
              <w:pStyle w:val="111Loaten2"/>
              <w:numPr>
                <w:ilvl w:val="0"/>
                <w:numId w:val="0"/>
              </w:numPr>
              <w:spacing w:line="360" w:lineRule="auto"/>
              <w:ind w:right="0"/>
              <w:jc w:val="left"/>
              <w:outlineLvl w:val="9"/>
              <w:rPr>
                <w:b w:val="0"/>
                <w:bCs/>
                <w:i w:val="0"/>
                <w:iCs/>
              </w:rPr>
            </w:pPr>
          </w:p>
        </w:tc>
        <w:tc>
          <w:tcPr>
            <w:tcW w:w="2109" w:type="dxa"/>
          </w:tcPr>
          <w:p w14:paraId="7AE4B48E" w14:textId="77DC56EC" w:rsidR="00EC738D" w:rsidRDefault="00EC738D" w:rsidP="00F854B6">
            <w:pPr>
              <w:pStyle w:val="111Loaten2"/>
              <w:numPr>
                <w:ilvl w:val="0"/>
                <w:numId w:val="0"/>
              </w:numPr>
              <w:spacing w:line="360" w:lineRule="auto"/>
              <w:ind w:right="0"/>
              <w:jc w:val="left"/>
              <w:outlineLvl w:val="9"/>
              <w:rPr>
                <w:b w:val="0"/>
                <w:bCs/>
                <w:i w:val="0"/>
                <w:iCs/>
              </w:rPr>
            </w:pPr>
            <w:r w:rsidRPr="00247269">
              <w:rPr>
                <w:b w:val="0"/>
                <w:bCs/>
                <w:i w:val="0"/>
                <w:iCs/>
                <w:lang w:val="en-US"/>
              </w:rPr>
              <w:t>Default current_timestamps on update</w:t>
            </w:r>
            <w:r>
              <w:rPr>
                <w:b w:val="0"/>
                <w:bCs/>
                <w:i w:val="0"/>
                <w:iCs/>
                <w:lang w:val="en-US"/>
              </w:rPr>
              <w:t xml:space="preserve"> current_timestamp</w:t>
            </w:r>
          </w:p>
        </w:tc>
      </w:tr>
    </w:tbl>
    <w:p w14:paraId="619069F6" w14:textId="77777777" w:rsidR="00141050" w:rsidRPr="00FF65C9" w:rsidRDefault="00141050" w:rsidP="00076398">
      <w:pPr>
        <w:rPr>
          <w:lang w:val="en-US"/>
        </w:rPr>
      </w:pPr>
    </w:p>
    <w:p w14:paraId="6532C8AE" w14:textId="5E296421" w:rsidR="008335CA" w:rsidRDefault="008335CA" w:rsidP="00574B1C">
      <w:pPr>
        <w:pStyle w:val="111Loaten2"/>
        <w:spacing w:line="360" w:lineRule="auto"/>
      </w:pPr>
      <w:bookmarkStart w:id="107" w:name="_Toc212720995"/>
      <w:r>
        <w:t>Table « annonce »</w:t>
      </w:r>
      <w:bookmarkEnd w:id="107"/>
    </w:p>
    <w:p w14:paraId="4A58A3F0" w14:textId="4595FEE3" w:rsidR="00DE4426" w:rsidRDefault="00144472" w:rsidP="005050BC">
      <w:pPr>
        <w:ind w:firstLine="708"/>
      </w:pPr>
      <w:r>
        <w:t>Le tableau ci-dessous présente la structure détaillée de la table « annonce ». Elle contient les informations des annonces faite</w:t>
      </w:r>
      <w:r w:rsidR="00141050">
        <w:t>s</w:t>
      </w:r>
      <w:r>
        <w:t xml:space="preserve"> par l’administration.</w:t>
      </w:r>
    </w:p>
    <w:p w14:paraId="4F388EB5" w14:textId="77777777" w:rsidR="00DE4426" w:rsidRDefault="00DE4426" w:rsidP="009523D0"/>
    <w:p w14:paraId="365DD120" w14:textId="57C8B3FB" w:rsidR="00141050" w:rsidRPr="00137F3A" w:rsidRDefault="00137F3A" w:rsidP="00444CB8">
      <w:pPr>
        <w:pStyle w:val="Tabilao"/>
      </w:pPr>
      <w:bookmarkStart w:id="108" w:name="_Toc212721092"/>
      <w:r w:rsidRPr="00137F3A">
        <w:t>Dictionnaire des données « </w:t>
      </w:r>
      <w:r w:rsidR="00293EAF">
        <w:t>annonce</w:t>
      </w:r>
      <w:r w:rsidRPr="00137F3A">
        <w:t> »</w:t>
      </w:r>
      <w:bookmarkEnd w:id="108"/>
    </w:p>
    <w:tbl>
      <w:tblPr>
        <w:tblStyle w:val="Grilledutableau"/>
        <w:tblW w:w="0" w:type="auto"/>
        <w:tblLayout w:type="fixed"/>
        <w:tblLook w:val="04A0" w:firstRow="1" w:lastRow="0" w:firstColumn="1" w:lastColumn="0" w:noHBand="0" w:noVBand="1"/>
      </w:tblPr>
      <w:tblGrid>
        <w:gridCol w:w="1722"/>
        <w:gridCol w:w="1216"/>
        <w:gridCol w:w="2727"/>
        <w:gridCol w:w="710"/>
        <w:gridCol w:w="982"/>
        <w:gridCol w:w="2129"/>
      </w:tblGrid>
      <w:tr w:rsidR="00F23466" w:rsidRPr="000F433C" w14:paraId="3E3111E7" w14:textId="77777777" w:rsidTr="006C4608">
        <w:tc>
          <w:tcPr>
            <w:tcW w:w="1722" w:type="dxa"/>
          </w:tcPr>
          <w:p w14:paraId="26680845" w14:textId="77777777" w:rsidR="00577ACC" w:rsidRPr="000F433C" w:rsidRDefault="00577ACC" w:rsidP="00236078">
            <w:pPr>
              <w:pStyle w:val="111Loaten2"/>
              <w:numPr>
                <w:ilvl w:val="0"/>
                <w:numId w:val="0"/>
              </w:numPr>
              <w:spacing w:line="360" w:lineRule="auto"/>
              <w:ind w:right="-284"/>
              <w:outlineLvl w:val="9"/>
              <w:rPr>
                <w:i w:val="0"/>
                <w:iCs/>
              </w:rPr>
            </w:pPr>
            <w:r w:rsidRPr="000F433C">
              <w:rPr>
                <w:i w:val="0"/>
                <w:iCs/>
              </w:rPr>
              <w:t>Champ</w:t>
            </w:r>
          </w:p>
        </w:tc>
        <w:tc>
          <w:tcPr>
            <w:tcW w:w="1216" w:type="dxa"/>
          </w:tcPr>
          <w:p w14:paraId="0012134A"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Type </w:t>
            </w:r>
          </w:p>
        </w:tc>
        <w:tc>
          <w:tcPr>
            <w:tcW w:w="2727" w:type="dxa"/>
          </w:tcPr>
          <w:p w14:paraId="507AB7A7" w14:textId="77777777" w:rsidR="00577ACC" w:rsidRPr="000F433C" w:rsidRDefault="00577ACC" w:rsidP="00236078">
            <w:pPr>
              <w:pStyle w:val="111Loaten2"/>
              <w:numPr>
                <w:ilvl w:val="0"/>
                <w:numId w:val="0"/>
              </w:numPr>
              <w:spacing w:line="360" w:lineRule="auto"/>
              <w:ind w:right="-284"/>
              <w:outlineLvl w:val="9"/>
              <w:rPr>
                <w:i w:val="0"/>
                <w:iCs/>
              </w:rPr>
            </w:pPr>
            <w:r>
              <w:rPr>
                <w:i w:val="0"/>
                <w:iCs/>
              </w:rPr>
              <w:t xml:space="preserve">Taille </w:t>
            </w:r>
          </w:p>
        </w:tc>
        <w:tc>
          <w:tcPr>
            <w:tcW w:w="710" w:type="dxa"/>
          </w:tcPr>
          <w:p w14:paraId="0EE45D3C" w14:textId="77777777" w:rsidR="00577ACC" w:rsidRPr="000F433C" w:rsidRDefault="00577ACC" w:rsidP="00236078">
            <w:pPr>
              <w:pStyle w:val="111Loaten2"/>
              <w:numPr>
                <w:ilvl w:val="0"/>
                <w:numId w:val="0"/>
              </w:numPr>
              <w:spacing w:line="360" w:lineRule="auto"/>
              <w:ind w:right="-284"/>
              <w:outlineLvl w:val="9"/>
              <w:rPr>
                <w:i w:val="0"/>
                <w:iCs/>
              </w:rPr>
            </w:pPr>
            <w:r>
              <w:rPr>
                <w:i w:val="0"/>
                <w:iCs/>
              </w:rPr>
              <w:t>Null</w:t>
            </w:r>
          </w:p>
        </w:tc>
        <w:tc>
          <w:tcPr>
            <w:tcW w:w="982" w:type="dxa"/>
          </w:tcPr>
          <w:p w14:paraId="69D9868F" w14:textId="77777777" w:rsidR="00577ACC" w:rsidRPr="000F433C" w:rsidRDefault="00577ACC" w:rsidP="00236078">
            <w:pPr>
              <w:pStyle w:val="111Loaten2"/>
              <w:numPr>
                <w:ilvl w:val="0"/>
                <w:numId w:val="0"/>
              </w:numPr>
              <w:spacing w:line="360" w:lineRule="auto"/>
              <w:ind w:right="-284"/>
              <w:outlineLvl w:val="9"/>
              <w:rPr>
                <w:i w:val="0"/>
                <w:iCs/>
              </w:rPr>
            </w:pPr>
            <w:r>
              <w:rPr>
                <w:i w:val="0"/>
                <w:iCs/>
              </w:rPr>
              <w:t>Clé</w:t>
            </w:r>
          </w:p>
        </w:tc>
        <w:tc>
          <w:tcPr>
            <w:tcW w:w="2129" w:type="dxa"/>
          </w:tcPr>
          <w:p w14:paraId="590C0BE4" w14:textId="77777777" w:rsidR="00577ACC" w:rsidRPr="000F433C" w:rsidRDefault="00577ACC" w:rsidP="00236078">
            <w:pPr>
              <w:pStyle w:val="111Loaten2"/>
              <w:numPr>
                <w:ilvl w:val="0"/>
                <w:numId w:val="0"/>
              </w:numPr>
              <w:spacing w:line="360" w:lineRule="auto"/>
              <w:ind w:right="-284"/>
              <w:outlineLvl w:val="9"/>
              <w:rPr>
                <w:i w:val="0"/>
                <w:iCs/>
              </w:rPr>
            </w:pPr>
            <w:r>
              <w:rPr>
                <w:i w:val="0"/>
                <w:iCs/>
              </w:rPr>
              <w:t>Contraintes</w:t>
            </w:r>
          </w:p>
        </w:tc>
      </w:tr>
      <w:tr w:rsidR="00F23466" w14:paraId="08DA6E33" w14:textId="77777777" w:rsidTr="006C4608">
        <w:tc>
          <w:tcPr>
            <w:tcW w:w="1722" w:type="dxa"/>
          </w:tcPr>
          <w:p w14:paraId="7B88B038" w14:textId="64902054" w:rsidR="00577ACC" w:rsidRDefault="005A322D" w:rsidP="00236078">
            <w:pPr>
              <w:pStyle w:val="111Loaten2"/>
              <w:numPr>
                <w:ilvl w:val="0"/>
                <w:numId w:val="0"/>
              </w:numPr>
              <w:spacing w:line="360" w:lineRule="auto"/>
              <w:ind w:right="-284"/>
              <w:outlineLvl w:val="9"/>
              <w:rPr>
                <w:b w:val="0"/>
                <w:bCs/>
                <w:i w:val="0"/>
                <w:iCs/>
              </w:rPr>
            </w:pPr>
            <w:r>
              <w:rPr>
                <w:b w:val="0"/>
                <w:bCs/>
                <w:i w:val="0"/>
                <w:iCs/>
              </w:rPr>
              <w:t>Id_annonce</w:t>
            </w:r>
          </w:p>
        </w:tc>
        <w:tc>
          <w:tcPr>
            <w:tcW w:w="1216" w:type="dxa"/>
          </w:tcPr>
          <w:p w14:paraId="45DD445D" w14:textId="3FDC374C" w:rsidR="00577ACC" w:rsidRDefault="005A322D" w:rsidP="00236078">
            <w:pPr>
              <w:pStyle w:val="111Loaten2"/>
              <w:numPr>
                <w:ilvl w:val="0"/>
                <w:numId w:val="0"/>
              </w:numPr>
              <w:spacing w:line="360" w:lineRule="auto"/>
              <w:ind w:right="-284"/>
              <w:outlineLvl w:val="9"/>
              <w:rPr>
                <w:b w:val="0"/>
                <w:bCs/>
                <w:i w:val="0"/>
                <w:iCs/>
              </w:rPr>
            </w:pPr>
            <w:r>
              <w:rPr>
                <w:b w:val="0"/>
                <w:bCs/>
                <w:i w:val="0"/>
                <w:iCs/>
              </w:rPr>
              <w:t>Int</w:t>
            </w:r>
          </w:p>
        </w:tc>
        <w:tc>
          <w:tcPr>
            <w:tcW w:w="2727" w:type="dxa"/>
          </w:tcPr>
          <w:p w14:paraId="54946C8A" w14:textId="25F831E6" w:rsidR="00577ACC" w:rsidRDefault="005A322D" w:rsidP="00236078">
            <w:pPr>
              <w:pStyle w:val="111Loaten2"/>
              <w:numPr>
                <w:ilvl w:val="0"/>
                <w:numId w:val="0"/>
              </w:numPr>
              <w:spacing w:line="360" w:lineRule="auto"/>
              <w:ind w:right="-284"/>
              <w:outlineLvl w:val="9"/>
              <w:rPr>
                <w:b w:val="0"/>
                <w:bCs/>
                <w:i w:val="0"/>
                <w:iCs/>
              </w:rPr>
            </w:pPr>
            <w:r>
              <w:rPr>
                <w:b w:val="0"/>
                <w:bCs/>
                <w:i w:val="0"/>
                <w:iCs/>
              </w:rPr>
              <w:t>10 Unsigned</w:t>
            </w:r>
          </w:p>
        </w:tc>
        <w:tc>
          <w:tcPr>
            <w:tcW w:w="710" w:type="dxa"/>
          </w:tcPr>
          <w:p w14:paraId="5D14D248" w14:textId="2E78D89C" w:rsidR="00577ACC" w:rsidRDefault="005A322D"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02D4006F" w14:textId="79804CA3" w:rsidR="00577ACC" w:rsidRDefault="00A149E8" w:rsidP="00236078">
            <w:pPr>
              <w:pStyle w:val="111Loaten2"/>
              <w:numPr>
                <w:ilvl w:val="0"/>
                <w:numId w:val="0"/>
              </w:numPr>
              <w:spacing w:line="360" w:lineRule="auto"/>
              <w:ind w:right="-284"/>
              <w:outlineLvl w:val="9"/>
              <w:rPr>
                <w:b w:val="0"/>
                <w:bCs/>
                <w:i w:val="0"/>
                <w:iCs/>
              </w:rPr>
            </w:pPr>
            <w:r>
              <w:rPr>
                <w:b w:val="0"/>
                <w:bCs/>
                <w:i w:val="0"/>
                <w:iCs/>
              </w:rPr>
              <w:t>Primary</w:t>
            </w:r>
          </w:p>
        </w:tc>
        <w:tc>
          <w:tcPr>
            <w:tcW w:w="2129" w:type="dxa"/>
          </w:tcPr>
          <w:p w14:paraId="1A21417F" w14:textId="6E9888E8" w:rsidR="00577ACC" w:rsidRDefault="00A149E8" w:rsidP="00236078">
            <w:pPr>
              <w:pStyle w:val="111Loaten2"/>
              <w:numPr>
                <w:ilvl w:val="0"/>
                <w:numId w:val="0"/>
              </w:numPr>
              <w:spacing w:line="360" w:lineRule="auto"/>
              <w:ind w:right="-284"/>
              <w:outlineLvl w:val="9"/>
              <w:rPr>
                <w:b w:val="0"/>
                <w:bCs/>
                <w:i w:val="0"/>
                <w:iCs/>
              </w:rPr>
            </w:pPr>
            <w:r>
              <w:rPr>
                <w:b w:val="0"/>
                <w:bCs/>
                <w:i w:val="0"/>
                <w:iCs/>
              </w:rPr>
              <w:t>Auto</w:t>
            </w:r>
            <w:r w:rsidR="007C268F">
              <w:rPr>
                <w:b w:val="0"/>
                <w:bCs/>
                <w:i w:val="0"/>
                <w:iCs/>
              </w:rPr>
              <w:t>_</w:t>
            </w:r>
            <w:r>
              <w:rPr>
                <w:b w:val="0"/>
                <w:bCs/>
                <w:i w:val="0"/>
                <w:iCs/>
              </w:rPr>
              <w:t>increment</w:t>
            </w:r>
          </w:p>
        </w:tc>
      </w:tr>
      <w:tr w:rsidR="00A31E97" w14:paraId="7AA8EC24" w14:textId="77777777" w:rsidTr="006C4608">
        <w:tc>
          <w:tcPr>
            <w:tcW w:w="1722" w:type="dxa"/>
          </w:tcPr>
          <w:p w14:paraId="31DCF639" w14:textId="13041802" w:rsidR="005A322D" w:rsidRDefault="005A322D" w:rsidP="00236078">
            <w:pPr>
              <w:pStyle w:val="111Loaten2"/>
              <w:numPr>
                <w:ilvl w:val="0"/>
                <w:numId w:val="0"/>
              </w:numPr>
              <w:spacing w:line="360" w:lineRule="auto"/>
              <w:ind w:right="-284"/>
              <w:outlineLvl w:val="9"/>
              <w:rPr>
                <w:b w:val="0"/>
                <w:bCs/>
                <w:i w:val="0"/>
                <w:iCs/>
              </w:rPr>
            </w:pPr>
            <w:r>
              <w:rPr>
                <w:b w:val="0"/>
                <w:bCs/>
                <w:i w:val="0"/>
                <w:iCs/>
              </w:rPr>
              <w:t>title</w:t>
            </w:r>
          </w:p>
        </w:tc>
        <w:tc>
          <w:tcPr>
            <w:tcW w:w="1216" w:type="dxa"/>
          </w:tcPr>
          <w:p w14:paraId="04DEB523" w14:textId="0AC3D619" w:rsidR="005A322D" w:rsidRDefault="005A322D" w:rsidP="00236078">
            <w:pPr>
              <w:pStyle w:val="111Loaten2"/>
              <w:numPr>
                <w:ilvl w:val="0"/>
                <w:numId w:val="0"/>
              </w:numPr>
              <w:spacing w:line="360" w:lineRule="auto"/>
              <w:ind w:right="-284"/>
              <w:outlineLvl w:val="9"/>
              <w:rPr>
                <w:b w:val="0"/>
                <w:bCs/>
                <w:i w:val="0"/>
                <w:iCs/>
              </w:rPr>
            </w:pPr>
            <w:r>
              <w:rPr>
                <w:b w:val="0"/>
                <w:bCs/>
                <w:i w:val="0"/>
                <w:iCs/>
              </w:rPr>
              <w:t>Varchar</w:t>
            </w:r>
          </w:p>
        </w:tc>
        <w:tc>
          <w:tcPr>
            <w:tcW w:w="2727" w:type="dxa"/>
          </w:tcPr>
          <w:p w14:paraId="6ED7BDAE" w14:textId="1CD103B2" w:rsidR="005A322D" w:rsidRDefault="005A322D" w:rsidP="00236078">
            <w:pPr>
              <w:pStyle w:val="111Loaten2"/>
              <w:numPr>
                <w:ilvl w:val="0"/>
                <w:numId w:val="0"/>
              </w:numPr>
              <w:spacing w:line="360" w:lineRule="auto"/>
              <w:ind w:right="-284"/>
              <w:outlineLvl w:val="9"/>
              <w:rPr>
                <w:b w:val="0"/>
                <w:bCs/>
                <w:i w:val="0"/>
                <w:iCs/>
              </w:rPr>
            </w:pPr>
            <w:r>
              <w:rPr>
                <w:b w:val="0"/>
                <w:bCs/>
                <w:i w:val="0"/>
                <w:iCs/>
              </w:rPr>
              <w:t>55</w:t>
            </w:r>
          </w:p>
        </w:tc>
        <w:tc>
          <w:tcPr>
            <w:tcW w:w="710" w:type="dxa"/>
          </w:tcPr>
          <w:p w14:paraId="65949E5D" w14:textId="59460A24" w:rsidR="005A322D" w:rsidRDefault="00F97BC0"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118C5431" w14:textId="77777777" w:rsidR="005A322D" w:rsidRDefault="005A322D" w:rsidP="00236078">
            <w:pPr>
              <w:pStyle w:val="111Loaten2"/>
              <w:numPr>
                <w:ilvl w:val="0"/>
                <w:numId w:val="0"/>
              </w:numPr>
              <w:spacing w:line="360" w:lineRule="auto"/>
              <w:ind w:right="-284"/>
              <w:outlineLvl w:val="9"/>
              <w:rPr>
                <w:b w:val="0"/>
                <w:bCs/>
                <w:i w:val="0"/>
                <w:iCs/>
              </w:rPr>
            </w:pPr>
          </w:p>
        </w:tc>
        <w:tc>
          <w:tcPr>
            <w:tcW w:w="2129" w:type="dxa"/>
          </w:tcPr>
          <w:p w14:paraId="4F869FAF" w14:textId="77777777" w:rsidR="005A322D" w:rsidRDefault="005A322D" w:rsidP="00236078">
            <w:pPr>
              <w:pStyle w:val="111Loaten2"/>
              <w:numPr>
                <w:ilvl w:val="0"/>
                <w:numId w:val="0"/>
              </w:numPr>
              <w:spacing w:line="360" w:lineRule="auto"/>
              <w:ind w:right="-284"/>
              <w:outlineLvl w:val="9"/>
              <w:rPr>
                <w:b w:val="0"/>
                <w:bCs/>
                <w:i w:val="0"/>
                <w:iCs/>
              </w:rPr>
            </w:pPr>
          </w:p>
        </w:tc>
      </w:tr>
      <w:tr w:rsidR="00A31E97" w14:paraId="278028F6" w14:textId="77777777" w:rsidTr="006C4608">
        <w:tc>
          <w:tcPr>
            <w:tcW w:w="1722" w:type="dxa"/>
          </w:tcPr>
          <w:p w14:paraId="5E019CB1" w14:textId="012FAAAF" w:rsidR="005A322D" w:rsidRDefault="00293EAF" w:rsidP="00236078">
            <w:pPr>
              <w:pStyle w:val="111Loaten2"/>
              <w:numPr>
                <w:ilvl w:val="0"/>
                <w:numId w:val="0"/>
              </w:numPr>
              <w:spacing w:line="360" w:lineRule="auto"/>
              <w:ind w:right="-284"/>
              <w:outlineLvl w:val="9"/>
              <w:rPr>
                <w:b w:val="0"/>
                <w:bCs/>
                <w:i w:val="0"/>
                <w:iCs/>
              </w:rPr>
            </w:pPr>
            <w:r>
              <w:rPr>
                <w:b w:val="0"/>
                <w:bCs/>
                <w:i w:val="0"/>
                <w:iCs/>
              </w:rPr>
              <w:t>Content</w:t>
            </w:r>
          </w:p>
        </w:tc>
        <w:tc>
          <w:tcPr>
            <w:tcW w:w="1216" w:type="dxa"/>
          </w:tcPr>
          <w:p w14:paraId="7EE52649" w14:textId="22C8727B" w:rsidR="005A322D" w:rsidRDefault="005A322D" w:rsidP="00236078">
            <w:pPr>
              <w:pStyle w:val="111Loaten2"/>
              <w:numPr>
                <w:ilvl w:val="0"/>
                <w:numId w:val="0"/>
              </w:numPr>
              <w:spacing w:line="360" w:lineRule="auto"/>
              <w:ind w:right="-284"/>
              <w:outlineLvl w:val="9"/>
              <w:rPr>
                <w:b w:val="0"/>
                <w:bCs/>
                <w:i w:val="0"/>
                <w:iCs/>
              </w:rPr>
            </w:pPr>
            <w:r>
              <w:rPr>
                <w:b w:val="0"/>
                <w:bCs/>
                <w:i w:val="0"/>
                <w:iCs/>
              </w:rPr>
              <w:t>Text</w:t>
            </w:r>
          </w:p>
        </w:tc>
        <w:tc>
          <w:tcPr>
            <w:tcW w:w="2727" w:type="dxa"/>
          </w:tcPr>
          <w:p w14:paraId="37FAC59E" w14:textId="77777777" w:rsidR="005A322D" w:rsidRDefault="005A322D" w:rsidP="00236078">
            <w:pPr>
              <w:pStyle w:val="111Loaten2"/>
              <w:numPr>
                <w:ilvl w:val="0"/>
                <w:numId w:val="0"/>
              </w:numPr>
              <w:spacing w:line="360" w:lineRule="auto"/>
              <w:ind w:right="-284"/>
              <w:outlineLvl w:val="9"/>
              <w:rPr>
                <w:b w:val="0"/>
                <w:bCs/>
                <w:i w:val="0"/>
                <w:iCs/>
              </w:rPr>
            </w:pPr>
          </w:p>
        </w:tc>
        <w:tc>
          <w:tcPr>
            <w:tcW w:w="710" w:type="dxa"/>
          </w:tcPr>
          <w:p w14:paraId="2A7C050F" w14:textId="1E894A60" w:rsidR="005A322D" w:rsidRDefault="00F97BC0" w:rsidP="00236078">
            <w:pPr>
              <w:pStyle w:val="111Loaten2"/>
              <w:numPr>
                <w:ilvl w:val="0"/>
                <w:numId w:val="0"/>
              </w:numPr>
              <w:spacing w:line="360" w:lineRule="auto"/>
              <w:ind w:right="-284"/>
              <w:outlineLvl w:val="9"/>
              <w:rPr>
                <w:b w:val="0"/>
                <w:bCs/>
                <w:i w:val="0"/>
                <w:iCs/>
              </w:rPr>
            </w:pPr>
            <w:r>
              <w:rPr>
                <w:b w:val="0"/>
                <w:bCs/>
                <w:i w:val="0"/>
                <w:iCs/>
              </w:rPr>
              <w:t>Non</w:t>
            </w:r>
          </w:p>
        </w:tc>
        <w:tc>
          <w:tcPr>
            <w:tcW w:w="982" w:type="dxa"/>
          </w:tcPr>
          <w:p w14:paraId="72DACEF0" w14:textId="77777777" w:rsidR="005A322D" w:rsidRDefault="005A322D" w:rsidP="00236078">
            <w:pPr>
              <w:pStyle w:val="111Loaten2"/>
              <w:numPr>
                <w:ilvl w:val="0"/>
                <w:numId w:val="0"/>
              </w:numPr>
              <w:spacing w:line="360" w:lineRule="auto"/>
              <w:ind w:right="-284"/>
              <w:outlineLvl w:val="9"/>
              <w:rPr>
                <w:b w:val="0"/>
                <w:bCs/>
                <w:i w:val="0"/>
                <w:iCs/>
              </w:rPr>
            </w:pPr>
          </w:p>
        </w:tc>
        <w:tc>
          <w:tcPr>
            <w:tcW w:w="2129" w:type="dxa"/>
          </w:tcPr>
          <w:p w14:paraId="4F41B9C2" w14:textId="77777777" w:rsidR="005A322D" w:rsidRDefault="005A322D" w:rsidP="00236078">
            <w:pPr>
              <w:pStyle w:val="111Loaten2"/>
              <w:numPr>
                <w:ilvl w:val="0"/>
                <w:numId w:val="0"/>
              </w:numPr>
              <w:spacing w:line="360" w:lineRule="auto"/>
              <w:ind w:right="-284"/>
              <w:outlineLvl w:val="9"/>
              <w:rPr>
                <w:b w:val="0"/>
                <w:bCs/>
                <w:i w:val="0"/>
                <w:iCs/>
              </w:rPr>
            </w:pPr>
          </w:p>
        </w:tc>
      </w:tr>
      <w:tr w:rsidR="008E7B51" w:rsidRPr="008E7B51" w14:paraId="3C3CD2F5" w14:textId="77777777" w:rsidTr="006C4608">
        <w:tc>
          <w:tcPr>
            <w:tcW w:w="1722" w:type="dxa"/>
          </w:tcPr>
          <w:p w14:paraId="32BC102F" w14:textId="47A0FDCE" w:rsidR="008E7B51" w:rsidRPr="008E7B51" w:rsidRDefault="008E7B51" w:rsidP="00236078">
            <w:pPr>
              <w:pStyle w:val="111Loaten2"/>
              <w:numPr>
                <w:ilvl w:val="0"/>
                <w:numId w:val="0"/>
              </w:numPr>
              <w:spacing w:line="360" w:lineRule="auto"/>
              <w:ind w:right="-284"/>
              <w:outlineLvl w:val="9"/>
              <w:rPr>
                <w:i w:val="0"/>
                <w:iCs/>
              </w:rPr>
            </w:pPr>
            <w:r w:rsidRPr="008E7B51">
              <w:rPr>
                <w:i w:val="0"/>
                <w:iCs/>
              </w:rPr>
              <w:lastRenderedPageBreak/>
              <w:t>Champ</w:t>
            </w:r>
          </w:p>
        </w:tc>
        <w:tc>
          <w:tcPr>
            <w:tcW w:w="1216" w:type="dxa"/>
          </w:tcPr>
          <w:p w14:paraId="73C59DE8" w14:textId="597A7619" w:rsidR="008E7B51" w:rsidRPr="008E7B51" w:rsidRDefault="008E7B51" w:rsidP="00236078">
            <w:pPr>
              <w:pStyle w:val="111Loaten2"/>
              <w:numPr>
                <w:ilvl w:val="0"/>
                <w:numId w:val="0"/>
              </w:numPr>
              <w:spacing w:line="360" w:lineRule="auto"/>
              <w:ind w:right="-284"/>
              <w:outlineLvl w:val="9"/>
              <w:rPr>
                <w:i w:val="0"/>
                <w:iCs/>
              </w:rPr>
            </w:pPr>
            <w:r w:rsidRPr="008E7B51">
              <w:rPr>
                <w:i w:val="0"/>
                <w:iCs/>
              </w:rPr>
              <w:t>Type</w:t>
            </w:r>
          </w:p>
        </w:tc>
        <w:tc>
          <w:tcPr>
            <w:tcW w:w="2727" w:type="dxa"/>
          </w:tcPr>
          <w:p w14:paraId="7F47CE61" w14:textId="3795D483" w:rsidR="008E7B51" w:rsidRPr="008E7B51" w:rsidRDefault="008E7B51" w:rsidP="00236078">
            <w:pPr>
              <w:pStyle w:val="111Loaten2"/>
              <w:numPr>
                <w:ilvl w:val="0"/>
                <w:numId w:val="0"/>
              </w:numPr>
              <w:spacing w:line="360" w:lineRule="auto"/>
              <w:ind w:right="-284"/>
              <w:outlineLvl w:val="9"/>
              <w:rPr>
                <w:i w:val="0"/>
                <w:iCs/>
              </w:rPr>
            </w:pPr>
            <w:r w:rsidRPr="008E7B51">
              <w:rPr>
                <w:i w:val="0"/>
                <w:iCs/>
              </w:rPr>
              <w:t>Taille</w:t>
            </w:r>
          </w:p>
        </w:tc>
        <w:tc>
          <w:tcPr>
            <w:tcW w:w="710" w:type="dxa"/>
          </w:tcPr>
          <w:p w14:paraId="00C55E3F" w14:textId="479920A3" w:rsidR="008E7B51" w:rsidRPr="008E7B51" w:rsidRDefault="008E7B51" w:rsidP="00236078">
            <w:pPr>
              <w:pStyle w:val="111Loaten2"/>
              <w:numPr>
                <w:ilvl w:val="0"/>
                <w:numId w:val="0"/>
              </w:numPr>
              <w:spacing w:line="360" w:lineRule="auto"/>
              <w:ind w:right="-284"/>
              <w:outlineLvl w:val="9"/>
              <w:rPr>
                <w:i w:val="0"/>
                <w:iCs/>
              </w:rPr>
            </w:pPr>
            <w:r w:rsidRPr="008E7B51">
              <w:rPr>
                <w:i w:val="0"/>
                <w:iCs/>
              </w:rPr>
              <w:t>Null</w:t>
            </w:r>
          </w:p>
        </w:tc>
        <w:tc>
          <w:tcPr>
            <w:tcW w:w="982" w:type="dxa"/>
          </w:tcPr>
          <w:p w14:paraId="2EBD45DE" w14:textId="0EE6D3D0" w:rsidR="008E7B51" w:rsidRPr="008E7B51" w:rsidRDefault="008E7B51" w:rsidP="00236078">
            <w:pPr>
              <w:pStyle w:val="111Loaten2"/>
              <w:numPr>
                <w:ilvl w:val="0"/>
                <w:numId w:val="0"/>
              </w:numPr>
              <w:spacing w:line="360" w:lineRule="auto"/>
              <w:ind w:right="-284"/>
              <w:outlineLvl w:val="9"/>
              <w:rPr>
                <w:i w:val="0"/>
                <w:iCs/>
              </w:rPr>
            </w:pPr>
            <w:r w:rsidRPr="008E7B51">
              <w:rPr>
                <w:i w:val="0"/>
                <w:iCs/>
              </w:rPr>
              <w:t>Clé</w:t>
            </w:r>
          </w:p>
        </w:tc>
        <w:tc>
          <w:tcPr>
            <w:tcW w:w="2129" w:type="dxa"/>
          </w:tcPr>
          <w:p w14:paraId="2E2E2B38" w14:textId="5A73B35F" w:rsidR="008E7B51" w:rsidRPr="008E7B51" w:rsidRDefault="008E7B51" w:rsidP="00236078">
            <w:pPr>
              <w:pStyle w:val="111Loaten2"/>
              <w:numPr>
                <w:ilvl w:val="0"/>
                <w:numId w:val="0"/>
              </w:numPr>
              <w:spacing w:line="360" w:lineRule="auto"/>
              <w:ind w:right="-284"/>
              <w:outlineLvl w:val="9"/>
              <w:rPr>
                <w:i w:val="0"/>
                <w:iCs/>
              </w:rPr>
            </w:pPr>
            <w:r w:rsidRPr="008E7B51">
              <w:rPr>
                <w:i w:val="0"/>
                <w:iCs/>
              </w:rPr>
              <w:t>Contrainte</w:t>
            </w:r>
          </w:p>
        </w:tc>
      </w:tr>
      <w:tr w:rsidR="00A31E97" w14:paraId="51C4A8D7" w14:textId="77777777" w:rsidTr="006C4608">
        <w:tc>
          <w:tcPr>
            <w:tcW w:w="1722" w:type="dxa"/>
          </w:tcPr>
          <w:p w14:paraId="4EAB37EC" w14:textId="5B91F9B9"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Posted_by</w:t>
            </w:r>
          </w:p>
        </w:tc>
        <w:tc>
          <w:tcPr>
            <w:tcW w:w="1216" w:type="dxa"/>
          </w:tcPr>
          <w:p w14:paraId="198D4934" w14:textId="34C1E7E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5C3E1C04" w14:textId="066470E7"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55C5B445" w14:textId="1AE6528A"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1CA1ADB6" w14:textId="5A25A51B"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r w:rsidR="00AD0CB8">
              <w:rPr>
                <w:b w:val="0"/>
                <w:bCs/>
                <w:i w:val="0"/>
                <w:iCs/>
              </w:rPr>
              <w:t>r</w:t>
            </w:r>
          </w:p>
        </w:tc>
        <w:tc>
          <w:tcPr>
            <w:tcW w:w="2129" w:type="dxa"/>
          </w:tcPr>
          <w:p w14:paraId="0191CF26" w14:textId="0DBE0B75"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References user(id_user)</w:t>
            </w:r>
          </w:p>
        </w:tc>
      </w:tr>
      <w:tr w:rsidR="00A31E97" w14:paraId="350811E0" w14:textId="77777777" w:rsidTr="006C4608">
        <w:tc>
          <w:tcPr>
            <w:tcW w:w="1722" w:type="dxa"/>
          </w:tcPr>
          <w:p w14:paraId="5240F9B7" w14:textId="0BE201B5"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Targert_class_id</w:t>
            </w:r>
          </w:p>
        </w:tc>
        <w:tc>
          <w:tcPr>
            <w:tcW w:w="1216" w:type="dxa"/>
          </w:tcPr>
          <w:p w14:paraId="21B8C1C4" w14:textId="6A3BC0B4"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47EE3F57" w14:textId="3FD24F5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1A00BCDB" w14:textId="4A509063"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2959E5A4" w14:textId="592BE201"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78CB9460" w14:textId="259CD09D"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References classe(id_classe)</w:t>
            </w:r>
          </w:p>
        </w:tc>
      </w:tr>
      <w:tr w:rsidR="00A31E97" w14:paraId="1193A4E9" w14:textId="77777777" w:rsidTr="006C4608">
        <w:tc>
          <w:tcPr>
            <w:tcW w:w="1722" w:type="dxa"/>
          </w:tcPr>
          <w:p w14:paraId="3AA3DD03" w14:textId="1B2BB00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Target_filiere_id</w:t>
            </w:r>
          </w:p>
        </w:tc>
        <w:tc>
          <w:tcPr>
            <w:tcW w:w="1216" w:type="dxa"/>
          </w:tcPr>
          <w:p w14:paraId="3B628B11" w14:textId="508CC935"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4E7DCFE2" w14:textId="023AFF6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4B9D0098" w14:textId="0CCB10FC"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612CABD9" w14:textId="63755610"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09C97B80" w14:textId="1848BFC0"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Reference</w:t>
            </w:r>
            <w:r w:rsidR="007C268F">
              <w:rPr>
                <w:b w:val="0"/>
                <w:bCs/>
                <w:i w:val="0"/>
                <w:iCs/>
              </w:rPr>
              <w:t xml:space="preserve"> filiere(id_filiere)</w:t>
            </w:r>
          </w:p>
        </w:tc>
      </w:tr>
      <w:tr w:rsidR="00A31E97" w14:paraId="3CA31C8B" w14:textId="77777777" w:rsidTr="006C4608">
        <w:tc>
          <w:tcPr>
            <w:tcW w:w="1722" w:type="dxa"/>
          </w:tcPr>
          <w:p w14:paraId="53D7524E" w14:textId="774E32F1"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Target_year_id</w:t>
            </w:r>
          </w:p>
        </w:tc>
        <w:tc>
          <w:tcPr>
            <w:tcW w:w="1216" w:type="dxa"/>
          </w:tcPr>
          <w:p w14:paraId="067D6929" w14:textId="4C2E3FA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Int</w:t>
            </w:r>
          </w:p>
        </w:tc>
        <w:tc>
          <w:tcPr>
            <w:tcW w:w="2727" w:type="dxa"/>
          </w:tcPr>
          <w:p w14:paraId="1437EFD0" w14:textId="254D785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10 Unsigned</w:t>
            </w:r>
          </w:p>
        </w:tc>
        <w:tc>
          <w:tcPr>
            <w:tcW w:w="710" w:type="dxa"/>
          </w:tcPr>
          <w:p w14:paraId="40F7AE98" w14:textId="467B5378"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78F1C140" w14:textId="15EA32DC" w:rsidR="005A322D" w:rsidRDefault="00A149E8" w:rsidP="00A32A98">
            <w:pPr>
              <w:pStyle w:val="111Loaten2"/>
              <w:numPr>
                <w:ilvl w:val="0"/>
                <w:numId w:val="0"/>
              </w:numPr>
              <w:spacing w:line="360" w:lineRule="auto"/>
              <w:ind w:right="0"/>
              <w:jc w:val="left"/>
              <w:outlineLvl w:val="9"/>
              <w:rPr>
                <w:b w:val="0"/>
                <w:bCs/>
                <w:i w:val="0"/>
                <w:iCs/>
              </w:rPr>
            </w:pPr>
            <w:r>
              <w:rPr>
                <w:b w:val="0"/>
                <w:bCs/>
                <w:i w:val="0"/>
                <w:iCs/>
              </w:rPr>
              <w:t>Foreign</w:t>
            </w:r>
          </w:p>
        </w:tc>
        <w:tc>
          <w:tcPr>
            <w:tcW w:w="2129" w:type="dxa"/>
          </w:tcPr>
          <w:p w14:paraId="6D8FB1C1" w14:textId="5D58F294" w:rsidR="005A322D" w:rsidRDefault="007C268F" w:rsidP="00A32A98">
            <w:pPr>
              <w:pStyle w:val="111Loaten2"/>
              <w:numPr>
                <w:ilvl w:val="0"/>
                <w:numId w:val="0"/>
              </w:numPr>
              <w:spacing w:line="360" w:lineRule="auto"/>
              <w:ind w:right="0"/>
              <w:jc w:val="left"/>
              <w:outlineLvl w:val="9"/>
              <w:rPr>
                <w:b w:val="0"/>
                <w:bCs/>
                <w:i w:val="0"/>
                <w:iCs/>
              </w:rPr>
            </w:pPr>
            <w:r>
              <w:rPr>
                <w:b w:val="0"/>
                <w:bCs/>
                <w:i w:val="0"/>
                <w:iCs/>
              </w:rPr>
              <w:t>Reference year(id_year)</w:t>
            </w:r>
          </w:p>
        </w:tc>
      </w:tr>
      <w:tr w:rsidR="00A31E97" w14:paraId="0D381F41" w14:textId="77777777" w:rsidTr="006C4608">
        <w:tc>
          <w:tcPr>
            <w:tcW w:w="1722" w:type="dxa"/>
          </w:tcPr>
          <w:p w14:paraId="4CA72254" w14:textId="5DA02B6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Type</w:t>
            </w:r>
          </w:p>
        </w:tc>
        <w:tc>
          <w:tcPr>
            <w:tcW w:w="1216" w:type="dxa"/>
          </w:tcPr>
          <w:p w14:paraId="42DCCA5B" w14:textId="64BE12F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Enum</w:t>
            </w:r>
          </w:p>
        </w:tc>
        <w:tc>
          <w:tcPr>
            <w:tcW w:w="2727" w:type="dxa"/>
          </w:tcPr>
          <w:p w14:paraId="2B4BD6BB" w14:textId="57F2FE97" w:rsidR="005A322D" w:rsidRDefault="005A322D" w:rsidP="00A32A98">
            <w:pPr>
              <w:pStyle w:val="111Loaten2"/>
              <w:numPr>
                <w:ilvl w:val="0"/>
                <w:numId w:val="0"/>
              </w:numPr>
              <w:spacing w:line="360" w:lineRule="auto"/>
              <w:ind w:right="0"/>
              <w:jc w:val="left"/>
              <w:outlineLvl w:val="9"/>
              <w:rPr>
                <w:b w:val="0"/>
                <w:bCs/>
                <w:i w:val="0"/>
                <w:iCs/>
              </w:rPr>
            </w:pPr>
            <w:r w:rsidRPr="005A322D">
              <w:rPr>
                <w:b w:val="0"/>
                <w:bCs/>
                <w:i w:val="0"/>
                <w:iCs/>
              </w:rPr>
              <w:t>('general','cours','evenement')</w:t>
            </w:r>
          </w:p>
        </w:tc>
        <w:tc>
          <w:tcPr>
            <w:tcW w:w="710" w:type="dxa"/>
          </w:tcPr>
          <w:p w14:paraId="17799D53" w14:textId="02D166BE"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2F954761"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0CE01FFF" w14:textId="4B813BFF" w:rsidR="005A322D" w:rsidRDefault="003D15BA" w:rsidP="00A32A98">
            <w:pPr>
              <w:pStyle w:val="111Loaten2"/>
              <w:numPr>
                <w:ilvl w:val="0"/>
                <w:numId w:val="0"/>
              </w:numPr>
              <w:spacing w:line="360" w:lineRule="auto"/>
              <w:ind w:right="0"/>
              <w:jc w:val="left"/>
              <w:outlineLvl w:val="9"/>
              <w:rPr>
                <w:b w:val="0"/>
                <w:bCs/>
                <w:i w:val="0"/>
                <w:iCs/>
              </w:rPr>
            </w:pPr>
            <w:r>
              <w:rPr>
                <w:b w:val="0"/>
                <w:bCs/>
                <w:i w:val="0"/>
                <w:iCs/>
              </w:rPr>
              <w:t>Default ‘general’</w:t>
            </w:r>
          </w:p>
        </w:tc>
      </w:tr>
      <w:tr w:rsidR="00A31E97" w14:paraId="685754C9" w14:textId="77777777" w:rsidTr="006C4608">
        <w:tc>
          <w:tcPr>
            <w:tcW w:w="1722" w:type="dxa"/>
          </w:tcPr>
          <w:p w14:paraId="23C21705" w14:textId="1D24F9FD"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Is_visible</w:t>
            </w:r>
          </w:p>
        </w:tc>
        <w:tc>
          <w:tcPr>
            <w:tcW w:w="1216" w:type="dxa"/>
          </w:tcPr>
          <w:p w14:paraId="67F9DD0D" w14:textId="3E2F01F8"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tinyInt</w:t>
            </w:r>
          </w:p>
        </w:tc>
        <w:tc>
          <w:tcPr>
            <w:tcW w:w="2727" w:type="dxa"/>
          </w:tcPr>
          <w:p w14:paraId="77A22B70" w14:textId="2C6B534C"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1</w:t>
            </w:r>
          </w:p>
        </w:tc>
        <w:tc>
          <w:tcPr>
            <w:tcW w:w="710" w:type="dxa"/>
          </w:tcPr>
          <w:p w14:paraId="23696139" w14:textId="365F3CE6"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1CC3932A"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15F1625D" w14:textId="683B773A" w:rsidR="005A322D" w:rsidRDefault="007B2AA7" w:rsidP="00A32A98">
            <w:pPr>
              <w:pStyle w:val="111Loaten2"/>
              <w:numPr>
                <w:ilvl w:val="0"/>
                <w:numId w:val="0"/>
              </w:numPr>
              <w:spacing w:line="360" w:lineRule="auto"/>
              <w:ind w:right="0"/>
              <w:jc w:val="left"/>
              <w:outlineLvl w:val="9"/>
              <w:rPr>
                <w:b w:val="0"/>
                <w:bCs/>
                <w:i w:val="0"/>
                <w:iCs/>
              </w:rPr>
            </w:pPr>
            <w:r>
              <w:rPr>
                <w:b w:val="0"/>
                <w:bCs/>
                <w:i w:val="0"/>
                <w:iCs/>
              </w:rPr>
              <w:t>Default 1</w:t>
            </w:r>
          </w:p>
        </w:tc>
      </w:tr>
      <w:tr w:rsidR="00A31E97" w14:paraId="080916A7" w14:textId="77777777" w:rsidTr="006C4608">
        <w:tc>
          <w:tcPr>
            <w:tcW w:w="1722" w:type="dxa"/>
          </w:tcPr>
          <w:p w14:paraId="0AB6649E" w14:textId="327533A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Priority</w:t>
            </w:r>
          </w:p>
        </w:tc>
        <w:tc>
          <w:tcPr>
            <w:tcW w:w="1216" w:type="dxa"/>
          </w:tcPr>
          <w:p w14:paraId="123EBCAB" w14:textId="24A29CBF"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Enum</w:t>
            </w:r>
          </w:p>
        </w:tc>
        <w:tc>
          <w:tcPr>
            <w:tcW w:w="2727" w:type="dxa"/>
          </w:tcPr>
          <w:p w14:paraId="0BD8B99A" w14:textId="0B5B2475" w:rsidR="005A322D" w:rsidRDefault="005A322D" w:rsidP="00A32A98">
            <w:pPr>
              <w:pStyle w:val="111Loaten2"/>
              <w:numPr>
                <w:ilvl w:val="0"/>
                <w:numId w:val="0"/>
              </w:numPr>
              <w:spacing w:line="360" w:lineRule="auto"/>
              <w:ind w:right="0"/>
              <w:jc w:val="left"/>
              <w:outlineLvl w:val="9"/>
              <w:rPr>
                <w:b w:val="0"/>
                <w:bCs/>
                <w:i w:val="0"/>
                <w:iCs/>
              </w:rPr>
            </w:pPr>
            <w:r w:rsidRPr="005A322D">
              <w:rPr>
                <w:b w:val="0"/>
                <w:bCs/>
                <w:i w:val="0"/>
                <w:iCs/>
                <w:color w:val="0F1115"/>
              </w:rPr>
              <w:t>('low','medium','high')</w:t>
            </w:r>
          </w:p>
        </w:tc>
        <w:tc>
          <w:tcPr>
            <w:tcW w:w="710" w:type="dxa"/>
          </w:tcPr>
          <w:p w14:paraId="1454F561" w14:textId="66C7A8E8"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1A565911"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7DA397F2" w14:textId="10F0BA7F" w:rsidR="005A322D" w:rsidRDefault="007B2AA7" w:rsidP="00A32A98">
            <w:pPr>
              <w:pStyle w:val="111Loaten2"/>
              <w:numPr>
                <w:ilvl w:val="0"/>
                <w:numId w:val="0"/>
              </w:numPr>
              <w:spacing w:line="360" w:lineRule="auto"/>
              <w:ind w:right="0"/>
              <w:jc w:val="left"/>
              <w:outlineLvl w:val="9"/>
              <w:rPr>
                <w:b w:val="0"/>
                <w:bCs/>
                <w:i w:val="0"/>
                <w:iCs/>
              </w:rPr>
            </w:pPr>
            <w:r>
              <w:rPr>
                <w:b w:val="0"/>
                <w:bCs/>
                <w:i w:val="0"/>
                <w:iCs/>
              </w:rPr>
              <w:t>Default ‘medium’</w:t>
            </w:r>
          </w:p>
        </w:tc>
      </w:tr>
      <w:tr w:rsidR="00A31E97" w14:paraId="2D3E1A34" w14:textId="77777777" w:rsidTr="006C4608">
        <w:tc>
          <w:tcPr>
            <w:tcW w:w="1722" w:type="dxa"/>
          </w:tcPr>
          <w:p w14:paraId="4B0DAE98" w14:textId="0E553C28"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Deadline</w:t>
            </w:r>
          </w:p>
        </w:tc>
        <w:tc>
          <w:tcPr>
            <w:tcW w:w="1216" w:type="dxa"/>
          </w:tcPr>
          <w:p w14:paraId="66EFE2D2" w14:textId="1398373F"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Date</w:t>
            </w:r>
          </w:p>
        </w:tc>
        <w:tc>
          <w:tcPr>
            <w:tcW w:w="2727" w:type="dxa"/>
          </w:tcPr>
          <w:p w14:paraId="1BDD77D2"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1A4A6B7D" w14:textId="7F79DAA5"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Oui</w:t>
            </w:r>
          </w:p>
        </w:tc>
        <w:tc>
          <w:tcPr>
            <w:tcW w:w="982" w:type="dxa"/>
          </w:tcPr>
          <w:p w14:paraId="340A56BA"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0BADFFE1" w14:textId="77777777" w:rsidR="005A322D" w:rsidRDefault="005A322D" w:rsidP="00A32A98">
            <w:pPr>
              <w:pStyle w:val="111Loaten2"/>
              <w:numPr>
                <w:ilvl w:val="0"/>
                <w:numId w:val="0"/>
              </w:numPr>
              <w:spacing w:line="360" w:lineRule="auto"/>
              <w:ind w:right="0"/>
              <w:jc w:val="left"/>
              <w:outlineLvl w:val="9"/>
              <w:rPr>
                <w:b w:val="0"/>
                <w:bCs/>
                <w:i w:val="0"/>
                <w:iCs/>
              </w:rPr>
            </w:pPr>
          </w:p>
        </w:tc>
      </w:tr>
      <w:tr w:rsidR="00A31E97" w14:paraId="6C686886" w14:textId="77777777" w:rsidTr="006C4608">
        <w:tc>
          <w:tcPr>
            <w:tcW w:w="1722" w:type="dxa"/>
          </w:tcPr>
          <w:p w14:paraId="2C99C691" w14:textId="62B79910"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Created_at</w:t>
            </w:r>
          </w:p>
        </w:tc>
        <w:tc>
          <w:tcPr>
            <w:tcW w:w="1216" w:type="dxa"/>
          </w:tcPr>
          <w:p w14:paraId="22636CA3" w14:textId="2747F3EB"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Timestamp</w:t>
            </w:r>
          </w:p>
        </w:tc>
        <w:tc>
          <w:tcPr>
            <w:tcW w:w="2727" w:type="dxa"/>
          </w:tcPr>
          <w:p w14:paraId="5B4B7963"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797CB270" w14:textId="00C5EB2D"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3FD66CF9"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201F50B8" w14:textId="2DC0D563" w:rsidR="005A322D" w:rsidRDefault="00A31E97" w:rsidP="00A32A98">
            <w:pPr>
              <w:pStyle w:val="111Loaten2"/>
              <w:numPr>
                <w:ilvl w:val="0"/>
                <w:numId w:val="0"/>
              </w:numPr>
              <w:spacing w:line="360" w:lineRule="auto"/>
              <w:ind w:right="0"/>
              <w:jc w:val="left"/>
              <w:outlineLvl w:val="9"/>
              <w:rPr>
                <w:b w:val="0"/>
                <w:bCs/>
                <w:i w:val="0"/>
                <w:iCs/>
              </w:rPr>
            </w:pPr>
            <w:r>
              <w:rPr>
                <w:b w:val="0"/>
                <w:bCs/>
                <w:i w:val="0"/>
                <w:iCs/>
              </w:rPr>
              <w:t>Default current_timestamp()</w:t>
            </w:r>
          </w:p>
        </w:tc>
      </w:tr>
      <w:tr w:rsidR="00A31E97" w:rsidRPr="001C1040" w14:paraId="609C5A33" w14:textId="77777777" w:rsidTr="006C4608">
        <w:tc>
          <w:tcPr>
            <w:tcW w:w="1722" w:type="dxa"/>
          </w:tcPr>
          <w:p w14:paraId="1C5AB4FB" w14:textId="2DDC760A"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Updated_at</w:t>
            </w:r>
          </w:p>
        </w:tc>
        <w:tc>
          <w:tcPr>
            <w:tcW w:w="1216" w:type="dxa"/>
          </w:tcPr>
          <w:p w14:paraId="5EDDB0EA" w14:textId="041FBD59" w:rsidR="005A322D" w:rsidRDefault="005A322D" w:rsidP="00A32A98">
            <w:pPr>
              <w:pStyle w:val="111Loaten2"/>
              <w:numPr>
                <w:ilvl w:val="0"/>
                <w:numId w:val="0"/>
              </w:numPr>
              <w:spacing w:line="360" w:lineRule="auto"/>
              <w:ind w:right="0"/>
              <w:jc w:val="left"/>
              <w:outlineLvl w:val="9"/>
              <w:rPr>
                <w:b w:val="0"/>
                <w:bCs/>
                <w:i w:val="0"/>
                <w:iCs/>
              </w:rPr>
            </w:pPr>
            <w:r>
              <w:rPr>
                <w:b w:val="0"/>
                <w:bCs/>
                <w:i w:val="0"/>
                <w:iCs/>
              </w:rPr>
              <w:t>Timestamp</w:t>
            </w:r>
          </w:p>
        </w:tc>
        <w:tc>
          <w:tcPr>
            <w:tcW w:w="2727" w:type="dxa"/>
          </w:tcPr>
          <w:p w14:paraId="79D8E688"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710" w:type="dxa"/>
          </w:tcPr>
          <w:p w14:paraId="1110F455" w14:textId="43DBBAF2" w:rsidR="005A322D" w:rsidRDefault="00F97BC0" w:rsidP="00A32A98">
            <w:pPr>
              <w:pStyle w:val="111Loaten2"/>
              <w:numPr>
                <w:ilvl w:val="0"/>
                <w:numId w:val="0"/>
              </w:numPr>
              <w:spacing w:line="360" w:lineRule="auto"/>
              <w:ind w:right="0"/>
              <w:jc w:val="left"/>
              <w:outlineLvl w:val="9"/>
              <w:rPr>
                <w:b w:val="0"/>
                <w:bCs/>
                <w:i w:val="0"/>
                <w:iCs/>
              </w:rPr>
            </w:pPr>
            <w:r>
              <w:rPr>
                <w:b w:val="0"/>
                <w:bCs/>
                <w:i w:val="0"/>
                <w:iCs/>
              </w:rPr>
              <w:t>Non</w:t>
            </w:r>
          </w:p>
        </w:tc>
        <w:tc>
          <w:tcPr>
            <w:tcW w:w="982" w:type="dxa"/>
          </w:tcPr>
          <w:p w14:paraId="527A1D58" w14:textId="77777777" w:rsidR="005A322D" w:rsidRDefault="005A322D" w:rsidP="00A32A98">
            <w:pPr>
              <w:pStyle w:val="111Loaten2"/>
              <w:numPr>
                <w:ilvl w:val="0"/>
                <w:numId w:val="0"/>
              </w:numPr>
              <w:spacing w:line="360" w:lineRule="auto"/>
              <w:ind w:right="0"/>
              <w:jc w:val="left"/>
              <w:outlineLvl w:val="9"/>
              <w:rPr>
                <w:b w:val="0"/>
                <w:bCs/>
                <w:i w:val="0"/>
                <w:iCs/>
              </w:rPr>
            </w:pPr>
          </w:p>
        </w:tc>
        <w:tc>
          <w:tcPr>
            <w:tcW w:w="2129" w:type="dxa"/>
          </w:tcPr>
          <w:p w14:paraId="31C4A936" w14:textId="2B3B4CE4" w:rsidR="005A322D" w:rsidRPr="00A31E97" w:rsidRDefault="00A31E97" w:rsidP="00A32A98">
            <w:pPr>
              <w:pStyle w:val="111Loaten2"/>
              <w:numPr>
                <w:ilvl w:val="0"/>
                <w:numId w:val="0"/>
              </w:numPr>
              <w:spacing w:line="360" w:lineRule="auto"/>
              <w:ind w:right="0"/>
              <w:jc w:val="left"/>
              <w:outlineLvl w:val="9"/>
              <w:rPr>
                <w:b w:val="0"/>
                <w:bCs/>
                <w:i w:val="0"/>
                <w:iCs/>
                <w:lang w:val="en-US"/>
              </w:rPr>
            </w:pPr>
            <w:r w:rsidRPr="00A31E97">
              <w:rPr>
                <w:b w:val="0"/>
                <w:bCs/>
                <w:i w:val="0"/>
                <w:iCs/>
                <w:lang w:val="en-US"/>
              </w:rPr>
              <w:t>Default currente_timestamp() On U</w:t>
            </w:r>
            <w:r>
              <w:rPr>
                <w:b w:val="0"/>
                <w:bCs/>
                <w:i w:val="0"/>
                <w:iCs/>
                <w:lang w:val="en-US"/>
              </w:rPr>
              <w:t>pdate current_timestamp()</w:t>
            </w:r>
          </w:p>
        </w:tc>
      </w:tr>
    </w:tbl>
    <w:p w14:paraId="6B44769B" w14:textId="3A913011" w:rsidR="00B63193" w:rsidRPr="00A31E97" w:rsidRDefault="007F723F" w:rsidP="00211BA6">
      <w:pPr>
        <w:ind w:left="578" w:hanging="578"/>
        <w:rPr>
          <w:lang w:val="en-US"/>
        </w:rPr>
      </w:pPr>
      <w:r>
        <w:rPr>
          <w:lang w:val="en-US"/>
        </w:rPr>
        <w:br w:type="page"/>
      </w:r>
    </w:p>
    <w:p w14:paraId="5A5F735F" w14:textId="3327614C" w:rsidR="00CB4644" w:rsidRPr="00A748BB" w:rsidRDefault="00CB4644" w:rsidP="00955966">
      <w:pPr>
        <w:pStyle w:val="11Loaten1"/>
        <w:spacing w:line="360" w:lineRule="auto"/>
      </w:pPr>
      <w:bookmarkStart w:id="109" w:name="_Toc212720996"/>
      <w:r w:rsidRPr="00A748BB">
        <w:lastRenderedPageBreak/>
        <w:t>Conclusion</w:t>
      </w:r>
      <w:bookmarkEnd w:id="109"/>
    </w:p>
    <w:p w14:paraId="1E47376A" w14:textId="2A58D93C" w:rsidR="00072018" w:rsidRPr="00A748BB" w:rsidRDefault="00F44C0E" w:rsidP="00E76C9F">
      <w:pPr>
        <w:ind w:firstLine="709"/>
      </w:pPr>
      <w:r w:rsidRPr="00A748BB">
        <w:t>Comme nous avons vu dans ce chapitre, la phase de conception nous a permis de détailler les fonctionnalités importantes de notre plateforme</w:t>
      </w:r>
      <w:r w:rsidR="00B55386">
        <w:t xml:space="preserve"> ainsi que les interactions qu’ils ont avec les acteurs désignés</w:t>
      </w:r>
      <w:r w:rsidRPr="00A748BB">
        <w:t>.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3C8E5286" w14:textId="63143980" w:rsidR="00776FC8" w:rsidRPr="00A748BB" w:rsidRDefault="002B469A" w:rsidP="00240029">
      <w:pPr>
        <w:pStyle w:val="Titre1"/>
        <w:rPr>
          <w:rStyle w:val="hps"/>
          <w:szCs w:val="24"/>
        </w:rPr>
      </w:pPr>
      <w:bookmarkStart w:id="110" w:name="_Toc212720997"/>
      <w:r w:rsidRPr="00A748BB">
        <w:rPr>
          <w:rStyle w:val="hps"/>
          <w:szCs w:val="24"/>
        </w:rPr>
        <w:lastRenderedPageBreak/>
        <w:t>REALISATION DU PROJET</w:t>
      </w:r>
      <w:bookmarkEnd w:id="110"/>
    </w:p>
    <w:p w14:paraId="3B00B9DE" w14:textId="77777777" w:rsidR="00776FC8" w:rsidRPr="00A748BB" w:rsidRDefault="00776FC8" w:rsidP="00963817">
      <w:pPr>
        <w:pStyle w:val="11Loaten1"/>
        <w:spacing w:line="360" w:lineRule="auto"/>
      </w:pPr>
      <w:bookmarkStart w:id="111" w:name="_Toc212720998"/>
      <w:r w:rsidRPr="00A748BB">
        <w:t>Introduction</w:t>
      </w:r>
      <w:bookmarkEnd w:id="111"/>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12" w:name="_Toc212720999"/>
      <w:r w:rsidRPr="00A748BB">
        <w:t>Langages et framework de développement</w:t>
      </w:r>
      <w:bookmarkEnd w:id="112"/>
    </w:p>
    <w:p w14:paraId="6D6E0B28" w14:textId="276FD15E" w:rsidR="0030194A" w:rsidRPr="00A748BB" w:rsidRDefault="001E7753" w:rsidP="00963817">
      <w:pPr>
        <w:pStyle w:val="111Loaten2"/>
        <w:spacing w:line="360" w:lineRule="auto"/>
      </w:pPr>
      <w:bookmarkStart w:id="113" w:name="_Toc212721000"/>
      <w:r>
        <w:t>L</w:t>
      </w:r>
      <w:r w:rsidR="0030194A" w:rsidRPr="00A748BB">
        <w:t>angages de programmations utilisées</w:t>
      </w:r>
      <w:bookmarkEnd w:id="113"/>
    </w:p>
    <w:p w14:paraId="58EF1C20" w14:textId="073FA43E" w:rsidR="00D968C5" w:rsidRPr="00A748BB" w:rsidRDefault="0030194A" w:rsidP="00D968C5">
      <w:pPr>
        <w:pStyle w:val="1111Loaten3"/>
        <w:spacing w:line="360" w:lineRule="auto"/>
      </w:pPr>
      <w:r w:rsidRPr="00A748BB">
        <w:t>HyperText Markup Language</w:t>
      </w:r>
      <w:r w:rsidR="00051E99">
        <w:t xml:space="preserve"> ou</w:t>
      </w:r>
      <w:r w:rsidRPr="00A748BB">
        <w:t xml:space="preserve">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063B5297" w14:textId="46166E83" w:rsidR="001A13A0" w:rsidRPr="00A748BB" w:rsidRDefault="0068315C" w:rsidP="006C7A83">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firstLine="709"/>
      </w:pPr>
      <w:r w:rsidRPr="00A748BB">
        <w:t>Le Cascading Style Sheets ou le CSS, est un langage de feuille de style utilise pour décrire la présentation d’un document écrit en HTML ou XML. Il permet de séparer le contenu HTML de la présentation, en contrôlant l’apparence des éléments, la mise en page, les polices, les couleurs, etc., sur différents supports comme les écrans, le papier ou la voix</w:t>
      </w:r>
    </w:p>
    <w:p w14:paraId="29E8043B" w14:textId="3990E0B4" w:rsidR="006C7A83" w:rsidRDefault="002C6963" w:rsidP="000A597C">
      <w:pPr>
        <w:ind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06092273" w14:textId="77777777" w:rsidR="006C7A83" w:rsidRDefault="006C7A83">
      <w:pPr>
        <w:ind w:left="578" w:hanging="578"/>
      </w:pPr>
      <w:r>
        <w:br w:type="page"/>
      </w:r>
    </w:p>
    <w:p w14:paraId="6E832E37" w14:textId="77777777" w:rsidR="002C6963" w:rsidRPr="00A748BB" w:rsidRDefault="002C6963" w:rsidP="000A597C">
      <w:pPr>
        <w:ind w:firstLine="709"/>
      </w:pP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6BD41021" w14:textId="4E29F3A4" w:rsidR="00C81774" w:rsidRPr="00A748BB" w:rsidRDefault="002C6963" w:rsidP="006C7A83">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1BCFE93C" w14:textId="03400C64" w:rsidR="005050BC" w:rsidRPr="005050BC" w:rsidRDefault="00C81774" w:rsidP="006C7A83">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r w:rsidR="006C7A83">
        <w:t>.</w:t>
      </w:r>
    </w:p>
    <w:p w14:paraId="53AD2BF7" w14:textId="7D9D6925" w:rsidR="0030194A" w:rsidRPr="00A748BB" w:rsidRDefault="0030194A" w:rsidP="00963817">
      <w:pPr>
        <w:pStyle w:val="111Loaten2"/>
        <w:spacing w:line="360" w:lineRule="auto"/>
      </w:pPr>
      <w:bookmarkStart w:id="114" w:name="_Toc212721001"/>
      <w:r w:rsidRPr="00A748BB">
        <w:t>Les frameworks utilisées</w:t>
      </w:r>
      <w:bookmarkEnd w:id="114"/>
    </w:p>
    <w:p w14:paraId="5FD4395C" w14:textId="6595229F" w:rsidR="0030194A" w:rsidRPr="00A748BB" w:rsidRDefault="0030194A" w:rsidP="00963817">
      <w:pPr>
        <w:pStyle w:val="1111Loaten3"/>
        <w:spacing w:line="360" w:lineRule="auto"/>
      </w:pPr>
      <w:r w:rsidRPr="00A748BB">
        <w:t>Framework Vue JS</w:t>
      </w:r>
    </w:p>
    <w:p w14:paraId="0BBFC70F" w14:textId="1B2DB26C" w:rsidR="002C2A3A" w:rsidRPr="00A748BB" w:rsidRDefault="00964C0F" w:rsidP="00364410">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14431168" w14:textId="45020CBF" w:rsidR="00964C0F" w:rsidRPr="00A748BB" w:rsidRDefault="00964C0F" w:rsidP="000257C3">
      <w:pPr>
        <w:pStyle w:val="1111Loaten3"/>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lastRenderedPageBreak/>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115" w:name="_Toc212721093"/>
      <w:r>
        <w:t>Comparaison entre divers framework</w:t>
      </w:r>
      <w:bookmarkEnd w:id="115"/>
    </w:p>
    <w:tbl>
      <w:tblPr>
        <w:tblStyle w:val="Grilledutableau"/>
        <w:tblW w:w="9426" w:type="dxa"/>
        <w:tblInd w:w="38" w:type="dxa"/>
        <w:tblLook w:val="04A0" w:firstRow="1" w:lastRow="0" w:firstColumn="1" w:lastColumn="0" w:noHBand="0" w:noVBand="1"/>
      </w:tblPr>
      <w:tblGrid>
        <w:gridCol w:w="1488"/>
        <w:gridCol w:w="2551"/>
        <w:gridCol w:w="2870"/>
        <w:gridCol w:w="2517"/>
      </w:tblGrid>
      <w:tr w:rsidR="00AC4AD8" w:rsidRPr="005050BC" w14:paraId="032659D9" w14:textId="77777777" w:rsidTr="00DC6F22">
        <w:tc>
          <w:tcPr>
            <w:tcW w:w="1488" w:type="dxa"/>
          </w:tcPr>
          <w:p w14:paraId="44FE9761" w14:textId="77777777" w:rsidR="00AC4AD8" w:rsidRPr="005050BC" w:rsidRDefault="00AC4AD8" w:rsidP="005A1513">
            <w:pPr>
              <w:spacing w:line="360" w:lineRule="auto"/>
              <w:jc w:val="center"/>
              <w:rPr>
                <w:b/>
                <w:bCs/>
              </w:rPr>
            </w:pPr>
          </w:p>
        </w:tc>
        <w:tc>
          <w:tcPr>
            <w:tcW w:w="2551" w:type="dxa"/>
          </w:tcPr>
          <w:p w14:paraId="76024112" w14:textId="77777777" w:rsidR="00AC4AD8" w:rsidRPr="005050BC" w:rsidRDefault="00AC4AD8" w:rsidP="005A1513">
            <w:pPr>
              <w:spacing w:line="360" w:lineRule="auto"/>
              <w:jc w:val="center"/>
              <w:rPr>
                <w:b/>
                <w:bCs/>
              </w:rPr>
            </w:pPr>
            <w:r w:rsidRPr="005050BC">
              <w:rPr>
                <w:b/>
                <w:bCs/>
              </w:rPr>
              <w:t>React</w:t>
            </w:r>
          </w:p>
        </w:tc>
        <w:tc>
          <w:tcPr>
            <w:tcW w:w="2870" w:type="dxa"/>
          </w:tcPr>
          <w:p w14:paraId="4F8751C4" w14:textId="77777777" w:rsidR="00AC4AD8" w:rsidRPr="005050BC" w:rsidRDefault="00AC4AD8" w:rsidP="005A1513">
            <w:pPr>
              <w:spacing w:line="360" w:lineRule="auto"/>
              <w:jc w:val="center"/>
              <w:rPr>
                <w:b/>
                <w:bCs/>
              </w:rPr>
            </w:pPr>
            <w:r w:rsidRPr="005050BC">
              <w:rPr>
                <w:b/>
                <w:bCs/>
              </w:rPr>
              <w:t>Vue.js</w:t>
            </w:r>
          </w:p>
        </w:tc>
        <w:tc>
          <w:tcPr>
            <w:tcW w:w="2517" w:type="dxa"/>
          </w:tcPr>
          <w:p w14:paraId="15589A5B" w14:textId="77777777" w:rsidR="00AC4AD8" w:rsidRPr="005050BC" w:rsidRDefault="00AC4AD8" w:rsidP="005A1513">
            <w:pPr>
              <w:spacing w:line="360" w:lineRule="auto"/>
              <w:jc w:val="center"/>
              <w:rPr>
                <w:b/>
                <w:bCs/>
              </w:rPr>
            </w:pPr>
            <w:r w:rsidRPr="005050BC">
              <w:rPr>
                <w:b/>
                <w:bCs/>
              </w:rPr>
              <w:t>Angular</w:t>
            </w:r>
          </w:p>
        </w:tc>
      </w:tr>
      <w:tr w:rsidR="00AC4AD8" w14:paraId="7C2D7DB2" w14:textId="77777777" w:rsidTr="00DC6F22">
        <w:tc>
          <w:tcPr>
            <w:tcW w:w="1488" w:type="dxa"/>
          </w:tcPr>
          <w:p w14:paraId="71518390" w14:textId="77777777" w:rsidR="00AC4AD8" w:rsidRPr="005050BC" w:rsidRDefault="00AC4AD8" w:rsidP="005A1513">
            <w:pPr>
              <w:spacing w:line="360" w:lineRule="auto"/>
              <w:jc w:val="center"/>
              <w:rPr>
                <w:b/>
                <w:bCs/>
              </w:rPr>
            </w:pPr>
            <w:r w:rsidRPr="005050BC">
              <w:rPr>
                <w:b/>
                <w:bCs/>
              </w:rPr>
              <w:t>Langage</w:t>
            </w:r>
          </w:p>
        </w:tc>
        <w:tc>
          <w:tcPr>
            <w:tcW w:w="2551" w:type="dxa"/>
          </w:tcPr>
          <w:p w14:paraId="5F31322F" w14:textId="77777777" w:rsidR="00AC4AD8" w:rsidRDefault="00AC4AD8" w:rsidP="005A1513">
            <w:pPr>
              <w:spacing w:line="360" w:lineRule="auto"/>
            </w:pPr>
            <w:r>
              <w:t>JSX, (TypeScript)</w:t>
            </w:r>
          </w:p>
        </w:tc>
        <w:tc>
          <w:tcPr>
            <w:tcW w:w="2870" w:type="dxa"/>
          </w:tcPr>
          <w:p w14:paraId="7D5F2431" w14:textId="77777777" w:rsidR="00AC4AD8" w:rsidRDefault="00AC4AD8" w:rsidP="005A1513">
            <w:pPr>
              <w:spacing w:line="360" w:lineRule="auto"/>
            </w:pPr>
            <w:r>
              <w:t>TypeScript, JSX</w:t>
            </w:r>
          </w:p>
        </w:tc>
        <w:tc>
          <w:tcPr>
            <w:tcW w:w="2517" w:type="dxa"/>
          </w:tcPr>
          <w:p w14:paraId="45FC53F3" w14:textId="77777777" w:rsidR="00AC4AD8" w:rsidRDefault="00AC4AD8" w:rsidP="005A1513">
            <w:pPr>
              <w:spacing w:line="360" w:lineRule="auto"/>
            </w:pPr>
            <w:r>
              <w:t>TypeScript</w:t>
            </w:r>
          </w:p>
        </w:tc>
      </w:tr>
      <w:tr w:rsidR="00AC4AD8" w14:paraId="326602DF" w14:textId="77777777" w:rsidTr="00DC6F22">
        <w:tc>
          <w:tcPr>
            <w:tcW w:w="1488" w:type="dxa"/>
          </w:tcPr>
          <w:p w14:paraId="783C0F7F" w14:textId="77777777" w:rsidR="00AC4AD8" w:rsidRPr="005050BC" w:rsidRDefault="00AC4AD8" w:rsidP="005A1513">
            <w:pPr>
              <w:spacing w:line="360" w:lineRule="auto"/>
              <w:jc w:val="center"/>
              <w:rPr>
                <w:b/>
                <w:bCs/>
              </w:rPr>
            </w:pPr>
            <w:r w:rsidRPr="005050BC">
              <w:rPr>
                <w:b/>
                <w:bCs/>
              </w:rPr>
              <w:t>Gestion d’état</w:t>
            </w:r>
          </w:p>
        </w:tc>
        <w:tc>
          <w:tcPr>
            <w:tcW w:w="2551" w:type="dxa"/>
          </w:tcPr>
          <w:p w14:paraId="332B6277" w14:textId="77777777" w:rsidR="00AC4AD8" w:rsidRDefault="00AC4AD8" w:rsidP="005A1513">
            <w:pPr>
              <w:spacing w:line="360" w:lineRule="auto"/>
            </w:pPr>
            <w:r>
              <w:t>State centraliser non mutable (flux)</w:t>
            </w:r>
          </w:p>
        </w:tc>
        <w:tc>
          <w:tcPr>
            <w:tcW w:w="2870" w:type="dxa"/>
          </w:tcPr>
          <w:p w14:paraId="226D354A" w14:textId="77777777" w:rsidR="00AC4AD8" w:rsidRDefault="00AC4AD8" w:rsidP="005A1513">
            <w:pPr>
              <w:spacing w:line="360" w:lineRule="auto"/>
            </w:pPr>
            <w:r>
              <w:t>State centraliser en option (Vuex), sinon interne et mutable</w:t>
            </w:r>
          </w:p>
        </w:tc>
        <w:tc>
          <w:tcPr>
            <w:tcW w:w="2517" w:type="dxa"/>
          </w:tcPr>
          <w:p w14:paraId="52A22B5A" w14:textId="77777777" w:rsidR="00AC4AD8" w:rsidRDefault="00AC4AD8" w:rsidP="005A1513">
            <w:pPr>
              <w:spacing w:line="360" w:lineRule="auto"/>
            </w:pPr>
            <w:r>
              <w:t>State interne et mutable, pas de state centraliser officiel</w:t>
            </w:r>
          </w:p>
        </w:tc>
      </w:tr>
      <w:tr w:rsidR="00AC4AD8" w14:paraId="6949662E" w14:textId="77777777" w:rsidTr="00DC6F22">
        <w:tc>
          <w:tcPr>
            <w:tcW w:w="1488" w:type="dxa"/>
          </w:tcPr>
          <w:p w14:paraId="0E89036D" w14:textId="77777777" w:rsidR="00AC4AD8" w:rsidRPr="005050BC" w:rsidRDefault="00AC4AD8" w:rsidP="005A1513">
            <w:pPr>
              <w:spacing w:line="360" w:lineRule="auto"/>
              <w:jc w:val="center"/>
              <w:rPr>
                <w:b/>
                <w:bCs/>
              </w:rPr>
            </w:pPr>
            <w:r w:rsidRPr="005050BC">
              <w:rPr>
                <w:b/>
                <w:bCs/>
              </w:rPr>
              <w:t>Gestion de la réactivité</w:t>
            </w:r>
          </w:p>
        </w:tc>
        <w:tc>
          <w:tcPr>
            <w:tcW w:w="2551" w:type="dxa"/>
          </w:tcPr>
          <w:p w14:paraId="39551AFB" w14:textId="7C6163B7" w:rsidR="00AC4AD8" w:rsidRDefault="00AC4AD8" w:rsidP="005A1513">
            <w:pPr>
              <w:spacing w:line="360" w:lineRule="auto"/>
            </w:pPr>
            <w:r>
              <w:t xml:space="preserve">Manuelle (setState </w:t>
            </w:r>
            <w:r w:rsidR="000A240A">
              <w:t>et VDOM</w:t>
            </w:r>
            <w:r>
              <w:t xml:space="preserve"> diffing)</w:t>
            </w:r>
          </w:p>
        </w:tc>
        <w:tc>
          <w:tcPr>
            <w:tcW w:w="2870" w:type="dxa"/>
          </w:tcPr>
          <w:p w14:paraId="10F8D35F" w14:textId="77777777" w:rsidR="00AC4AD8" w:rsidRDefault="00AC4AD8" w:rsidP="005A1513">
            <w:pPr>
              <w:spacing w:line="360" w:lineRule="auto"/>
            </w:pPr>
            <w:r>
              <w:t>Automatique (observers/Proxies)</w:t>
            </w:r>
          </w:p>
        </w:tc>
        <w:tc>
          <w:tcPr>
            <w:tcW w:w="2517" w:type="dxa"/>
          </w:tcPr>
          <w:p w14:paraId="34D1A23A" w14:textId="77777777" w:rsidR="00AC4AD8" w:rsidRDefault="00AC4AD8" w:rsidP="005A1513">
            <w:pPr>
              <w:spacing w:line="360" w:lineRule="auto"/>
            </w:pPr>
            <w:r>
              <w:t>Automatique (Zones/dirty-checking)</w:t>
            </w:r>
          </w:p>
        </w:tc>
      </w:tr>
      <w:tr w:rsidR="00AC4AD8" w:rsidRPr="004F12E2" w14:paraId="4A91EE1F" w14:textId="77777777" w:rsidTr="00DC6F22">
        <w:tc>
          <w:tcPr>
            <w:tcW w:w="1488" w:type="dxa"/>
          </w:tcPr>
          <w:p w14:paraId="3FE1EE1E" w14:textId="77777777" w:rsidR="00AC4AD8" w:rsidRPr="005050BC" w:rsidRDefault="00AC4AD8" w:rsidP="005A1513">
            <w:pPr>
              <w:spacing w:line="360" w:lineRule="auto"/>
              <w:jc w:val="center"/>
              <w:rPr>
                <w:b/>
                <w:bCs/>
              </w:rPr>
            </w:pPr>
            <w:r w:rsidRPr="005050BC">
              <w:rPr>
                <w:b/>
                <w:bCs/>
              </w:rPr>
              <w:t>Stack</w:t>
            </w:r>
          </w:p>
        </w:tc>
        <w:tc>
          <w:tcPr>
            <w:tcW w:w="2551" w:type="dxa"/>
          </w:tcPr>
          <w:p w14:paraId="5978D4F5" w14:textId="77777777" w:rsidR="00AC4AD8" w:rsidRDefault="00AC4AD8" w:rsidP="005A1513">
            <w:pPr>
              <w:spacing w:line="360" w:lineRule="auto"/>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Default="00604535" w:rsidP="007F4DCA">
      <w:pPr>
        <w:pStyle w:val="1111Loaten3"/>
        <w:numPr>
          <w:ilvl w:val="0"/>
          <w:numId w:val="0"/>
        </w:numPr>
        <w:spacing w:line="360" w:lineRule="auto"/>
        <w:ind w:right="-284"/>
        <w:outlineLvl w:val="9"/>
      </w:pPr>
      <w:r w:rsidRPr="00A748BB">
        <w:t>Interne : propre à chaque composant</w:t>
      </w:r>
    </w:p>
    <w:p w14:paraId="7D63768B" w14:textId="77777777" w:rsidR="00CE3E18" w:rsidRPr="00A748BB" w:rsidRDefault="00CE3E18" w:rsidP="007F4DCA">
      <w:pPr>
        <w:pStyle w:val="1111Loaten3"/>
        <w:numPr>
          <w:ilvl w:val="0"/>
          <w:numId w:val="0"/>
        </w:numPr>
        <w:spacing w:line="360" w:lineRule="auto"/>
        <w:ind w:right="-284"/>
        <w:outlineLvl w:val="9"/>
      </w:pPr>
    </w:p>
    <w:p w14:paraId="00CBEFBF" w14:textId="2115F557" w:rsidR="008B44BE" w:rsidRPr="00A748BB" w:rsidRDefault="0030194A" w:rsidP="008B44BE">
      <w:pPr>
        <w:pStyle w:val="1111Loaten3"/>
        <w:spacing w:line="360" w:lineRule="auto"/>
      </w:pPr>
      <w:r w:rsidRPr="00A748BB">
        <w:lastRenderedPageBreak/>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4E4DB2EE" w:rsidR="008B44BE" w:rsidRPr="00A748BB" w:rsidRDefault="000257C3" w:rsidP="007F4DCA">
      <w:pPr>
        <w:pStyle w:val="1111Loaten3"/>
        <w:numPr>
          <w:ilvl w:val="0"/>
          <w:numId w:val="0"/>
        </w:numPr>
        <w:spacing w:line="360" w:lineRule="auto"/>
        <w:ind w:right="-284"/>
        <w:outlineLvl w:val="9"/>
      </w:pPr>
      <w:r>
        <w:t>Q</w:t>
      </w:r>
      <w:r w:rsidR="008B44BE" w:rsidRPr="00A748BB">
        <w:t>uelque</w:t>
      </w:r>
      <w:r w:rsidR="00D60A01">
        <w:t xml:space="preserve"> exemple</w:t>
      </w:r>
      <w:r w:rsidR="008B44BE" w:rsidRPr="00A748BB">
        <w:t xml:space="preserve">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lastRenderedPageBreak/>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C825FB7" w14:textId="34823A94" w:rsidR="0044206F"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6526CE7C" w14:textId="523A858E" w:rsidR="003514A7" w:rsidRPr="00A748BB" w:rsidRDefault="00B1652D" w:rsidP="00963817">
      <w:pPr>
        <w:pStyle w:val="11Loaten1"/>
        <w:spacing w:line="360" w:lineRule="auto"/>
      </w:pPr>
      <w:bookmarkStart w:id="116" w:name="_Toc212721002"/>
      <w:r w:rsidRPr="00A748BB">
        <w:t>Logiciels de développement</w:t>
      </w:r>
      <w:bookmarkEnd w:id="116"/>
    </w:p>
    <w:p w14:paraId="6C2596F7" w14:textId="015158A8" w:rsidR="0036447D" w:rsidRPr="00A748BB" w:rsidRDefault="0036447D" w:rsidP="00963817">
      <w:pPr>
        <w:pStyle w:val="111Loaten2"/>
        <w:spacing w:line="360" w:lineRule="auto"/>
      </w:pPr>
      <w:bookmarkStart w:id="117" w:name="_Toc212721003"/>
      <w:r w:rsidRPr="00A748BB">
        <w:t>Visual Studio Code</w:t>
      </w:r>
      <w:bookmarkEnd w:id="117"/>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01A0A9D3" w14:textId="77777777" w:rsidR="00C118F4" w:rsidRPr="00A748BB" w:rsidRDefault="00C118F4" w:rsidP="00C118F4">
      <w:pPr>
        <w:pStyle w:val="111Loaten2"/>
        <w:numPr>
          <w:ilvl w:val="0"/>
          <w:numId w:val="0"/>
        </w:numPr>
        <w:spacing w:line="360" w:lineRule="auto"/>
        <w:ind w:left="720" w:right="-284" w:hanging="720"/>
        <w:outlineLvl w:val="9"/>
        <w:rPr>
          <w:b w:val="0"/>
          <w:bCs/>
          <w:i w:val="0"/>
          <w:iCs/>
        </w:rPr>
      </w:pPr>
    </w:p>
    <w:p w14:paraId="66C59B9B" w14:textId="2761CF9A" w:rsidR="0036447D" w:rsidRPr="00A748BB" w:rsidRDefault="0036447D" w:rsidP="00963817">
      <w:pPr>
        <w:pStyle w:val="111Loaten2"/>
        <w:spacing w:line="360" w:lineRule="auto"/>
      </w:pPr>
      <w:bookmarkStart w:id="118" w:name="_Toc212721004"/>
      <w:r w:rsidRPr="00A748BB">
        <w:lastRenderedPageBreak/>
        <w:t>Visual Paradigm</w:t>
      </w:r>
      <w:bookmarkEnd w:id="118"/>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9" w:name="_Toc212721005"/>
      <w:r w:rsidRPr="00A748BB">
        <w:t>Plateforme GitHub</w:t>
      </w:r>
      <w:bookmarkEnd w:id="119"/>
    </w:p>
    <w:p w14:paraId="4C8C89AE" w14:textId="02D79262" w:rsidR="00A029B6" w:rsidRPr="00A748BB" w:rsidRDefault="00A029B6" w:rsidP="0098003E">
      <w:pPr>
        <w:ind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20" w:name="_Toc212721006"/>
      <w:r w:rsidRPr="00A748BB">
        <w:t>Plateforme Node.JS</w:t>
      </w:r>
      <w:bookmarkEnd w:id="120"/>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r w:rsidRPr="00A748BB">
        <w:t>Grâce à une vaste liste de fonctionnalités, Node.JS a connu une croissance rapide au cours de ces dernière année : [3.17]</w:t>
      </w:r>
    </w:p>
    <w:p w14:paraId="31F8912A"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21" w:name="_Toc212721007"/>
      <w:r w:rsidRPr="00A748BB">
        <w:t>Logiciel</w:t>
      </w:r>
      <w:r w:rsidR="0036447D" w:rsidRPr="00A748BB">
        <w:t xml:space="preserve"> X(cross) Apache MariaDB Perl </w:t>
      </w:r>
      <w:r w:rsidR="00934419" w:rsidRPr="00A748BB">
        <w:t>PHP :</w:t>
      </w:r>
      <w:r w:rsidR="0036447D" w:rsidRPr="00A748BB">
        <w:t xml:space="preserve"> Xampp</w:t>
      </w:r>
      <w:bookmarkEnd w:id="121"/>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7E954A70" w:rsidR="00B1652D" w:rsidRPr="00A748BB" w:rsidRDefault="001C0191" w:rsidP="00963817">
      <w:pPr>
        <w:pStyle w:val="11Loaten1"/>
        <w:spacing w:line="360" w:lineRule="auto"/>
      </w:pPr>
      <w:bookmarkStart w:id="122" w:name="_Toc212721008"/>
      <w:r w:rsidRPr="00A748BB">
        <w:t>Base de données</w:t>
      </w:r>
      <w:r w:rsidR="00F01F44">
        <w:t xml:space="preserve"> </w:t>
      </w:r>
      <w:r w:rsidRPr="00A748BB">
        <w:t>MySQL</w:t>
      </w:r>
      <w:bookmarkEnd w:id="122"/>
    </w:p>
    <w:p w14:paraId="3130389F" w14:textId="77777777" w:rsidR="0059322C" w:rsidRPr="00A748BB" w:rsidRDefault="00E75B13" w:rsidP="00C820FE">
      <w:pPr>
        <w:ind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Paragraphedeliste"/>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23" w:name="_Toc212721009"/>
      <w:r w:rsidRPr="00A748BB">
        <w:t>Interfaces graphiques</w:t>
      </w:r>
      <w:bookmarkEnd w:id="123"/>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24" w:name="_Toc212721010"/>
      <w:r w:rsidRPr="00A748BB">
        <w:t>Page d’accueil d’UniSphere</w:t>
      </w:r>
      <w:bookmarkEnd w:id="124"/>
    </w:p>
    <w:p w14:paraId="38DCEAEF" w14:textId="2BED7514" w:rsidR="00866005" w:rsidRPr="00866005" w:rsidRDefault="0085169B" w:rsidP="0085169B">
      <w:pPr>
        <w:ind w:firstLine="708"/>
      </w:pPr>
      <w:r>
        <w:t>La page d’accueil de l’</w:t>
      </w:r>
      <w:r w:rsidR="00A32A98">
        <w:t>UniSphere</w:t>
      </w:r>
      <w:r>
        <w:t xml:space="preserve"> s’affiche lorsque l’on arrive sur la plateforme</w:t>
      </w:r>
      <w:r w:rsidR="00F107FE">
        <w:t>. Elle contient quelque description a son propos.</w:t>
      </w:r>
    </w:p>
    <w:p w14:paraId="0CD4287A" w14:textId="2FE2C88F" w:rsidR="00F3493F" w:rsidRDefault="0062360D" w:rsidP="00423823">
      <w:pPr>
        <w:pStyle w:val="111Loaten2"/>
        <w:numPr>
          <w:ilvl w:val="0"/>
          <w:numId w:val="0"/>
        </w:numPr>
        <w:spacing w:line="360" w:lineRule="auto"/>
        <w:ind w:right="-284"/>
        <w:jc w:val="center"/>
        <w:outlineLvl w:val="9"/>
        <w:rPr>
          <w:i w:val="0"/>
          <w:iCs/>
        </w:rPr>
      </w:pPr>
      <w:r>
        <w:rPr>
          <w:i w:val="0"/>
          <w:iCs/>
          <w:noProof/>
        </w:rPr>
        <w:drawing>
          <wp:inline distT="0" distB="0" distL="0" distR="0" wp14:anchorId="2A34E094" wp14:editId="6EBB90C7">
            <wp:extent cx="6029960" cy="3014980"/>
            <wp:effectExtent l="0" t="0" r="8890" b="0"/>
            <wp:docPr id="6457744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4405" name="Image 645774405"/>
                    <pic:cNvPicPr/>
                  </pic:nvPicPr>
                  <pic:blipFill>
                    <a:blip r:embed="rId3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C6CF738" w14:textId="235D8B05" w:rsidR="00F257B2" w:rsidRDefault="007F4481" w:rsidP="006C4D27">
      <w:pPr>
        <w:pStyle w:val="Figure"/>
      </w:pPr>
      <w:bookmarkStart w:id="125" w:name="_Toc212721166"/>
      <w:r>
        <w:t>P</w:t>
      </w:r>
      <w:r w:rsidR="00927B11">
        <w:t>age d’accueil de l’UniSphere</w:t>
      </w:r>
      <w:bookmarkEnd w:id="125"/>
    </w:p>
    <w:p w14:paraId="284CBF8F" w14:textId="7B8D65D5" w:rsidR="00927B11" w:rsidRPr="00F257B2" w:rsidRDefault="00F257B2" w:rsidP="00F257B2">
      <w:pPr>
        <w:rPr>
          <w:rFonts w:cstheme="minorBidi"/>
          <w:i/>
          <w:color w:val="auto"/>
          <w:szCs w:val="22"/>
        </w:rPr>
      </w:pPr>
      <w:r>
        <w:br w:type="page"/>
      </w:r>
    </w:p>
    <w:p w14:paraId="4CEB3FB9" w14:textId="2301BCAC" w:rsidR="00D574F0" w:rsidRDefault="00D574F0" w:rsidP="008008FC">
      <w:pPr>
        <w:pStyle w:val="111Loaten2"/>
        <w:spacing w:line="360" w:lineRule="auto"/>
      </w:pPr>
      <w:bookmarkStart w:id="126" w:name="_Toc212721011"/>
      <w:r w:rsidRPr="00A748BB">
        <w:lastRenderedPageBreak/>
        <w:t>Page d’authentification</w:t>
      </w:r>
      <w:bookmarkEnd w:id="126"/>
    </w:p>
    <w:p w14:paraId="59F62358" w14:textId="6637C77E" w:rsidR="003C5DA9" w:rsidRDefault="00AB5896" w:rsidP="007374F9">
      <w:pPr>
        <w:ind w:firstLine="708"/>
      </w:pPr>
      <w:r>
        <w:t>Sur le même module que la page d’accueil, la page d’authentification permet aux utilisateurs de se connecter sur la plateforme et d’accéder au tableau de bords selon leur r</w:t>
      </w:r>
      <w:r w:rsidR="00CA77CD">
        <w:t>ô</w:t>
      </w:r>
      <w:r>
        <w:t>le</w:t>
      </w:r>
      <w:r w:rsidR="00CA77CD">
        <w:t xml:space="preserve"> respectif</w:t>
      </w:r>
      <w:r>
        <w:t>.</w:t>
      </w:r>
    </w:p>
    <w:p w14:paraId="26DDE187" w14:textId="669AB7F4" w:rsidR="00D31B68" w:rsidRDefault="0062360D" w:rsidP="00423823">
      <w:pPr>
        <w:pStyle w:val="111Loaten2"/>
        <w:numPr>
          <w:ilvl w:val="0"/>
          <w:numId w:val="0"/>
        </w:numPr>
        <w:spacing w:line="360" w:lineRule="auto"/>
        <w:ind w:right="-284"/>
        <w:jc w:val="center"/>
        <w:outlineLvl w:val="9"/>
        <w:rPr>
          <w:i w:val="0"/>
          <w:iCs/>
        </w:rPr>
      </w:pPr>
      <w:r>
        <w:rPr>
          <w:i w:val="0"/>
          <w:iCs/>
          <w:noProof/>
        </w:rPr>
        <w:drawing>
          <wp:inline distT="0" distB="0" distL="0" distR="0" wp14:anchorId="58900732" wp14:editId="6EBDB929">
            <wp:extent cx="6029960" cy="4634865"/>
            <wp:effectExtent l="0" t="0" r="8890" b="0"/>
            <wp:docPr id="773828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28020" name="Image 773828020"/>
                    <pic:cNvPicPr/>
                  </pic:nvPicPr>
                  <pic:blipFill>
                    <a:blip r:embed="rId37">
                      <a:extLst>
                        <a:ext uri="{28A0092B-C50C-407E-A947-70E740481C1C}">
                          <a14:useLocalDpi xmlns:a14="http://schemas.microsoft.com/office/drawing/2010/main" val="0"/>
                        </a:ext>
                      </a:extLst>
                    </a:blip>
                    <a:stretch>
                      <a:fillRect/>
                    </a:stretch>
                  </pic:blipFill>
                  <pic:spPr>
                    <a:xfrm>
                      <a:off x="0" y="0"/>
                      <a:ext cx="6029960" cy="4634865"/>
                    </a:xfrm>
                    <a:prstGeom prst="rect">
                      <a:avLst/>
                    </a:prstGeom>
                  </pic:spPr>
                </pic:pic>
              </a:graphicData>
            </a:graphic>
          </wp:inline>
        </w:drawing>
      </w:r>
    </w:p>
    <w:p w14:paraId="14C093B3" w14:textId="1BEFD42C" w:rsidR="007F4481" w:rsidRPr="007F4481" w:rsidRDefault="007F4481" w:rsidP="00427772">
      <w:pPr>
        <w:pStyle w:val="Figure"/>
      </w:pPr>
      <w:bookmarkStart w:id="127" w:name="_Toc212721167"/>
      <w:r>
        <w:t>Page d’authentification</w:t>
      </w:r>
      <w:bookmarkEnd w:id="127"/>
    </w:p>
    <w:p w14:paraId="371E7A03" w14:textId="515DEF81" w:rsidR="00D574F0" w:rsidRDefault="00D574F0" w:rsidP="008008FC">
      <w:pPr>
        <w:pStyle w:val="111Loaten2"/>
        <w:spacing w:line="360" w:lineRule="auto"/>
      </w:pPr>
      <w:bookmarkStart w:id="128" w:name="_Toc212721012"/>
      <w:r w:rsidRPr="00A748BB">
        <w:t>Tableau de bord étudiant</w:t>
      </w:r>
      <w:bookmarkEnd w:id="128"/>
    </w:p>
    <w:p w14:paraId="6302C049" w14:textId="7003B1D5" w:rsidR="00C54571" w:rsidRPr="00C54571" w:rsidRDefault="00845F2E" w:rsidP="00170A47">
      <w:pPr>
        <w:ind w:firstLine="708"/>
      </w:pPr>
      <w:r>
        <w:t>Après l’authentification,</w:t>
      </w:r>
      <w:r w:rsidR="0029073A">
        <w:t xml:space="preserve"> si l’utilisateur possède le rôle d’étudiant alors</w:t>
      </w:r>
      <w:r>
        <w:t xml:space="preserve"> nous accédons au module de l’étudiant, elle nous affiche </w:t>
      </w:r>
      <w:r w:rsidR="001D691D">
        <w:t xml:space="preserve">un simple </w:t>
      </w:r>
      <w:r>
        <w:t>tableau de bord qui offre une vue d’ensemble du contenu du module.</w:t>
      </w:r>
    </w:p>
    <w:p w14:paraId="64C220C0" w14:textId="679CECF7" w:rsidR="00065294" w:rsidRPr="0041427C" w:rsidRDefault="0062360D" w:rsidP="00F14532">
      <w:pPr>
        <w:pStyle w:val="111Loaten2"/>
        <w:numPr>
          <w:ilvl w:val="0"/>
          <w:numId w:val="0"/>
        </w:numPr>
        <w:spacing w:line="360" w:lineRule="auto"/>
        <w:ind w:right="-284"/>
        <w:jc w:val="center"/>
        <w:outlineLvl w:val="9"/>
        <w:rPr>
          <w:b w:val="0"/>
          <w:bCs/>
          <w:i w:val="0"/>
          <w:iCs/>
        </w:rPr>
      </w:pPr>
      <w:r>
        <w:rPr>
          <w:b w:val="0"/>
          <w:bCs/>
          <w:i w:val="0"/>
          <w:iCs/>
          <w:noProof/>
        </w:rPr>
        <w:lastRenderedPageBreak/>
        <w:drawing>
          <wp:inline distT="0" distB="0" distL="0" distR="0" wp14:anchorId="0A3BAFAD" wp14:editId="58E7FE11">
            <wp:extent cx="6029960" cy="3220279"/>
            <wp:effectExtent l="0" t="0" r="8890" b="0"/>
            <wp:docPr id="150711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9388" name="Image 1507119388"/>
                    <pic:cNvPicPr/>
                  </pic:nvPicPr>
                  <pic:blipFill>
                    <a:blip r:embed="rId38">
                      <a:extLst>
                        <a:ext uri="{28A0092B-C50C-407E-A947-70E740481C1C}">
                          <a14:useLocalDpi xmlns:a14="http://schemas.microsoft.com/office/drawing/2010/main" val="0"/>
                        </a:ext>
                      </a:extLst>
                    </a:blip>
                    <a:stretch>
                      <a:fillRect/>
                    </a:stretch>
                  </pic:blipFill>
                  <pic:spPr>
                    <a:xfrm>
                      <a:off x="0" y="0"/>
                      <a:ext cx="6035550" cy="3223264"/>
                    </a:xfrm>
                    <a:prstGeom prst="rect">
                      <a:avLst/>
                    </a:prstGeom>
                  </pic:spPr>
                </pic:pic>
              </a:graphicData>
            </a:graphic>
          </wp:inline>
        </w:drawing>
      </w:r>
    </w:p>
    <w:p w14:paraId="4CDCC740" w14:textId="52A760D8" w:rsidR="0041427C" w:rsidRPr="0041427C" w:rsidRDefault="00E61AC6" w:rsidP="00427772">
      <w:pPr>
        <w:pStyle w:val="Figure"/>
      </w:pPr>
      <w:bookmarkStart w:id="129" w:name="_Toc212721168"/>
      <w:r>
        <w:t>Tableau de bord : Etudiant</w:t>
      </w:r>
      <w:bookmarkEnd w:id="129"/>
    </w:p>
    <w:p w14:paraId="4C6F8A93" w14:textId="2B4686CD" w:rsidR="00D574F0" w:rsidRDefault="004E5641" w:rsidP="008008FC">
      <w:pPr>
        <w:pStyle w:val="111Loaten2"/>
        <w:spacing w:line="360" w:lineRule="auto"/>
      </w:pPr>
      <w:bookmarkStart w:id="130" w:name="_Toc212721013"/>
      <w:r w:rsidRPr="00A748BB">
        <w:t>Liste des cours de l’étudiant</w:t>
      </w:r>
      <w:bookmarkEnd w:id="130"/>
    </w:p>
    <w:p w14:paraId="25A8E08A" w14:textId="71958E80" w:rsidR="00A12179" w:rsidRPr="00A12179" w:rsidRDefault="00BD4AC0" w:rsidP="00C2433A">
      <w:pPr>
        <w:ind w:firstLine="708"/>
      </w:pPr>
      <w:r>
        <w:t>Dans ce module, l’étudiant a alors accès au cours qui appartient à ça classe. L’illustration ci-dessous nous présente la page qui contient la liste des cours.</w:t>
      </w:r>
    </w:p>
    <w:p w14:paraId="7BA9761B" w14:textId="3F4818B3" w:rsidR="00ED6A92" w:rsidRDefault="0062360D"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4BE8579B" wp14:editId="592E55DE">
            <wp:extent cx="6029960" cy="3236181"/>
            <wp:effectExtent l="0" t="0" r="8890" b="2540"/>
            <wp:docPr id="160803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47" name="Image 16080347"/>
                    <pic:cNvPicPr/>
                  </pic:nvPicPr>
                  <pic:blipFill>
                    <a:blip r:embed="rId39">
                      <a:extLst>
                        <a:ext uri="{28A0092B-C50C-407E-A947-70E740481C1C}">
                          <a14:useLocalDpi xmlns:a14="http://schemas.microsoft.com/office/drawing/2010/main" val="0"/>
                        </a:ext>
                      </a:extLst>
                    </a:blip>
                    <a:stretch>
                      <a:fillRect/>
                    </a:stretch>
                  </pic:blipFill>
                  <pic:spPr>
                    <a:xfrm>
                      <a:off x="0" y="0"/>
                      <a:ext cx="6036666" cy="3239780"/>
                    </a:xfrm>
                    <a:prstGeom prst="rect">
                      <a:avLst/>
                    </a:prstGeom>
                  </pic:spPr>
                </pic:pic>
              </a:graphicData>
            </a:graphic>
          </wp:inline>
        </w:drawing>
      </w:r>
    </w:p>
    <w:p w14:paraId="25A11B26" w14:textId="3E71B333" w:rsidR="00AB21E5" w:rsidRPr="00607BAF" w:rsidRDefault="00067C3B" w:rsidP="00427772">
      <w:pPr>
        <w:pStyle w:val="Figure"/>
      </w:pPr>
      <w:bookmarkStart w:id="131" w:name="_Toc212721169"/>
      <w:r>
        <w:t>Liste des cours : Etudiant</w:t>
      </w:r>
      <w:bookmarkEnd w:id="131"/>
    </w:p>
    <w:p w14:paraId="731D5A50" w14:textId="5B0F72F1" w:rsidR="004E5641" w:rsidRDefault="004E5641" w:rsidP="008008FC">
      <w:pPr>
        <w:pStyle w:val="111Loaten2"/>
        <w:spacing w:line="360" w:lineRule="auto"/>
      </w:pPr>
      <w:bookmarkStart w:id="132" w:name="_Toc212721014"/>
      <w:r w:rsidRPr="00A748BB">
        <w:lastRenderedPageBreak/>
        <w:t>Affichage d’un cours</w:t>
      </w:r>
      <w:bookmarkEnd w:id="132"/>
    </w:p>
    <w:p w14:paraId="3640E992" w14:textId="00A246B9" w:rsidR="00A02A85" w:rsidRPr="00A02A85" w:rsidRDefault="008D489D" w:rsidP="007709B0">
      <w:pPr>
        <w:ind w:firstLine="708"/>
      </w:pPr>
      <w:r>
        <w:t xml:space="preserve">Lorsque l’étudiant sélectionne un cours, il sera </w:t>
      </w:r>
      <w:r w:rsidR="00A32A98">
        <w:t>redirigé</w:t>
      </w:r>
      <w:r>
        <w:t xml:space="preserve"> vers une autre page qui contient les informations du cours ainsi que </w:t>
      </w:r>
      <w:r w:rsidR="00970730">
        <w:t>les supports de cours</w:t>
      </w:r>
      <w:r>
        <w:t xml:space="preserve"> qui lui son associé</w:t>
      </w:r>
      <w:r w:rsidR="00BA549C">
        <w:t>.</w:t>
      </w:r>
    </w:p>
    <w:p w14:paraId="0569B14F" w14:textId="7282C63A" w:rsidR="008C5094" w:rsidRDefault="0062360D"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1DFBA2DF" wp14:editId="350B32C3">
            <wp:extent cx="6029960" cy="3014980"/>
            <wp:effectExtent l="0" t="0" r="8890" b="0"/>
            <wp:docPr id="8309275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7574" name="Image 830927574"/>
                    <pic:cNvPicPr/>
                  </pic:nvPicPr>
                  <pic:blipFill>
                    <a:blip r:embed="rId4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19FD85E" w14:textId="03461114" w:rsidR="002D3EEB" w:rsidRPr="00752B64" w:rsidRDefault="002D3EEB" w:rsidP="00427772">
      <w:pPr>
        <w:pStyle w:val="Figure"/>
      </w:pPr>
      <w:bookmarkStart w:id="133" w:name="_Toc212721170"/>
      <w:r>
        <w:t>Affichage d’un cours : Etudiant</w:t>
      </w:r>
      <w:bookmarkEnd w:id="133"/>
    </w:p>
    <w:p w14:paraId="37668DA5" w14:textId="2589CF8D" w:rsidR="004E5641" w:rsidRDefault="004E5641" w:rsidP="008008FC">
      <w:pPr>
        <w:pStyle w:val="111Loaten2"/>
        <w:spacing w:line="360" w:lineRule="auto"/>
      </w:pPr>
      <w:bookmarkStart w:id="134" w:name="_Toc212721015"/>
      <w:r w:rsidRPr="00A748BB">
        <w:t>Tableau de bord enseignants</w:t>
      </w:r>
      <w:bookmarkEnd w:id="134"/>
    </w:p>
    <w:p w14:paraId="285D334B" w14:textId="2020F51E" w:rsidR="00DC077C" w:rsidRPr="00DC077C" w:rsidRDefault="001F498B" w:rsidP="00CB2F05">
      <w:pPr>
        <w:ind w:firstLine="708"/>
      </w:pPr>
      <w:r>
        <w:t xml:space="preserve">Apres l’authentification, </w:t>
      </w:r>
      <w:r w:rsidR="007E0008">
        <w:t xml:space="preserve">si l’utilisateur possède le rôle d’enseignant </w:t>
      </w:r>
      <w:r>
        <w:t>nous accédons</w:t>
      </w:r>
      <w:r w:rsidR="007E0008">
        <w:t xml:space="preserve"> au module de l’enseignant</w:t>
      </w:r>
      <w:r w:rsidR="00DD1219">
        <w:t>. Elle nous affiche le tableau de bord de l’enseignant.</w:t>
      </w:r>
    </w:p>
    <w:p w14:paraId="7D99636B" w14:textId="5CC0049C" w:rsidR="00944726" w:rsidRDefault="0062360D" w:rsidP="0062360D">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4D7DC2BE" wp14:editId="56F8F95B">
            <wp:extent cx="5518206" cy="2759103"/>
            <wp:effectExtent l="0" t="0" r="6350" b="3175"/>
            <wp:docPr id="177801623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6230" name="Image 17780162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2128" cy="2766064"/>
                    </a:xfrm>
                    <a:prstGeom prst="rect">
                      <a:avLst/>
                    </a:prstGeom>
                  </pic:spPr>
                </pic:pic>
              </a:graphicData>
            </a:graphic>
          </wp:inline>
        </w:drawing>
      </w:r>
    </w:p>
    <w:p w14:paraId="3ED3B977" w14:textId="5E721148" w:rsidR="002D3EEB" w:rsidRPr="00944726" w:rsidRDefault="002D3EEB" w:rsidP="00427772">
      <w:pPr>
        <w:pStyle w:val="Figure"/>
      </w:pPr>
      <w:bookmarkStart w:id="135" w:name="_Toc212721171"/>
      <w:r>
        <w:t>Tableau de bord : Enseignant</w:t>
      </w:r>
      <w:bookmarkEnd w:id="135"/>
    </w:p>
    <w:p w14:paraId="25C79A7E" w14:textId="58804405" w:rsidR="004E5641" w:rsidRDefault="004E5641" w:rsidP="008008FC">
      <w:pPr>
        <w:pStyle w:val="111Loaten2"/>
        <w:spacing w:line="360" w:lineRule="auto"/>
      </w:pPr>
      <w:bookmarkStart w:id="136" w:name="_Toc212721016"/>
      <w:r w:rsidRPr="00A748BB">
        <w:lastRenderedPageBreak/>
        <w:t>Liste des classes de l’enseignant</w:t>
      </w:r>
      <w:bookmarkEnd w:id="136"/>
    </w:p>
    <w:p w14:paraId="7A99CB8C" w14:textId="7DB6571C" w:rsidR="00000ECA" w:rsidRPr="00000ECA" w:rsidRDefault="00492623" w:rsidP="0069576A">
      <w:pPr>
        <w:ind w:firstLine="708"/>
      </w:pPr>
      <w:r>
        <w:t xml:space="preserve">L’enseignant a accès </w:t>
      </w:r>
      <w:r w:rsidR="00A32A98">
        <w:t>à</w:t>
      </w:r>
      <w:r>
        <w:t xml:space="preserve"> une liste de classe dont il enseigne au moins une matière. L’illustration ci-dessous présente la page qui contient la liste de classe de l’enseignant.</w:t>
      </w:r>
    </w:p>
    <w:p w14:paraId="20DA5E12" w14:textId="5C2FAFE0" w:rsidR="000A00D9" w:rsidRDefault="0062360D"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2C7B058F" wp14:editId="5AADC204">
            <wp:extent cx="5072932" cy="2536466"/>
            <wp:effectExtent l="0" t="0" r="0" b="0"/>
            <wp:docPr id="776644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433" name="Image 776644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8696" cy="2544348"/>
                    </a:xfrm>
                    <a:prstGeom prst="rect">
                      <a:avLst/>
                    </a:prstGeom>
                  </pic:spPr>
                </pic:pic>
              </a:graphicData>
            </a:graphic>
          </wp:inline>
        </w:drawing>
      </w:r>
    </w:p>
    <w:p w14:paraId="751A7FCB" w14:textId="11B24385" w:rsidR="000F7D88" w:rsidRPr="000A00D9" w:rsidRDefault="000F7D88" w:rsidP="00427772">
      <w:pPr>
        <w:pStyle w:val="Figure"/>
      </w:pPr>
      <w:bookmarkStart w:id="137" w:name="_Toc212721172"/>
      <w:r>
        <w:t>Liste des classes : Enseignant</w:t>
      </w:r>
      <w:bookmarkEnd w:id="137"/>
    </w:p>
    <w:p w14:paraId="62988AF4" w14:textId="13A9EA43" w:rsidR="004E5641" w:rsidRDefault="004E5641" w:rsidP="008008FC">
      <w:pPr>
        <w:pStyle w:val="111Loaten2"/>
        <w:spacing w:line="360" w:lineRule="auto"/>
      </w:pPr>
      <w:bookmarkStart w:id="138" w:name="_Toc212721017"/>
      <w:r w:rsidRPr="00A748BB">
        <w:t>Liste des cours de l’enseignant</w:t>
      </w:r>
      <w:bookmarkEnd w:id="138"/>
    </w:p>
    <w:p w14:paraId="22B4A834" w14:textId="2536C16B" w:rsidR="00C2446D" w:rsidRPr="00C2446D" w:rsidRDefault="00460B07" w:rsidP="00506576">
      <w:pPr>
        <w:ind w:firstLine="708"/>
      </w:pPr>
      <w:r>
        <w:t>L’enseignant a accès à une liste de cours dont il est titulaire. L’illustration ci-dessous nous présente la liste des cours de l’enseignant.</w:t>
      </w:r>
    </w:p>
    <w:p w14:paraId="268A5CC4" w14:textId="174F7B21" w:rsidR="00467B21" w:rsidRDefault="0062360D" w:rsidP="00F14532">
      <w:pPr>
        <w:pStyle w:val="111Loaten2"/>
        <w:numPr>
          <w:ilvl w:val="0"/>
          <w:numId w:val="0"/>
        </w:numPr>
        <w:spacing w:line="360" w:lineRule="auto"/>
        <w:ind w:right="-284"/>
        <w:jc w:val="center"/>
        <w:outlineLvl w:val="9"/>
        <w:rPr>
          <w:b w:val="0"/>
          <w:bCs/>
          <w:i w:val="0"/>
          <w:iCs/>
        </w:rPr>
      </w:pPr>
      <w:r>
        <w:rPr>
          <w:b w:val="0"/>
          <w:bCs/>
          <w:i w:val="0"/>
          <w:iCs/>
          <w:noProof/>
        </w:rPr>
        <w:lastRenderedPageBreak/>
        <w:drawing>
          <wp:inline distT="0" distB="0" distL="0" distR="0" wp14:anchorId="5F336DCA" wp14:editId="0A36281E">
            <wp:extent cx="5576484" cy="5168348"/>
            <wp:effectExtent l="0" t="0" r="5715" b="0"/>
            <wp:docPr id="20000778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77875" name="Image 200007787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93424" cy="5184048"/>
                    </a:xfrm>
                    <a:prstGeom prst="rect">
                      <a:avLst/>
                    </a:prstGeom>
                  </pic:spPr>
                </pic:pic>
              </a:graphicData>
            </a:graphic>
          </wp:inline>
        </w:drawing>
      </w:r>
    </w:p>
    <w:p w14:paraId="5CE0ABBA" w14:textId="01504176" w:rsidR="000F726C" w:rsidRPr="00467B21" w:rsidRDefault="000F726C" w:rsidP="00427772">
      <w:pPr>
        <w:pStyle w:val="Figure"/>
      </w:pPr>
      <w:bookmarkStart w:id="139" w:name="_Toc212721173"/>
      <w:r>
        <w:t>Liste des cours : Enseignant</w:t>
      </w:r>
      <w:bookmarkEnd w:id="139"/>
    </w:p>
    <w:p w14:paraId="265DB85B" w14:textId="788DFB67" w:rsidR="00390685" w:rsidRDefault="00390685" w:rsidP="008008FC">
      <w:pPr>
        <w:pStyle w:val="111Loaten2"/>
        <w:spacing w:line="360" w:lineRule="auto"/>
      </w:pPr>
      <w:bookmarkStart w:id="140" w:name="_Toc212721018"/>
      <w:r w:rsidRPr="00A748BB">
        <w:t>Tableau de bord de l’administrateur</w:t>
      </w:r>
      <w:bookmarkEnd w:id="140"/>
    </w:p>
    <w:p w14:paraId="06DBEBEC" w14:textId="36DCB8BD" w:rsidR="00180154" w:rsidRPr="00180154" w:rsidRDefault="00870E0A" w:rsidP="00B14085">
      <w:pPr>
        <w:ind w:firstLine="708"/>
      </w:pPr>
      <w:r>
        <w:t xml:space="preserve">Apres l’authentification, si l’utilisateur possède le rôle de </w:t>
      </w:r>
      <w:r w:rsidR="007C3E64">
        <w:t>l’</w:t>
      </w:r>
      <w:r>
        <w:t>administrateur, nous accédons au tableau de bord de l’administrateur qui contient les données de l’ensemble de la plateforme.</w:t>
      </w:r>
    </w:p>
    <w:p w14:paraId="4D83F36E" w14:textId="012BD417" w:rsidR="00332607" w:rsidRDefault="0062360D" w:rsidP="00F14532">
      <w:pPr>
        <w:pStyle w:val="111Loaten2"/>
        <w:numPr>
          <w:ilvl w:val="0"/>
          <w:numId w:val="0"/>
        </w:numPr>
        <w:spacing w:line="360" w:lineRule="auto"/>
        <w:ind w:right="-284"/>
        <w:jc w:val="center"/>
        <w:outlineLvl w:val="9"/>
        <w:rPr>
          <w:b w:val="0"/>
          <w:bCs/>
          <w:i w:val="0"/>
          <w:iCs/>
        </w:rPr>
      </w:pPr>
      <w:r>
        <w:rPr>
          <w:b w:val="0"/>
          <w:bCs/>
          <w:i w:val="0"/>
          <w:iCs/>
          <w:noProof/>
        </w:rPr>
        <w:lastRenderedPageBreak/>
        <w:drawing>
          <wp:inline distT="0" distB="0" distL="0" distR="0" wp14:anchorId="097416A7" wp14:editId="0EB9D9A9">
            <wp:extent cx="6029960" cy="3315694"/>
            <wp:effectExtent l="0" t="0" r="0" b="0"/>
            <wp:docPr id="8825202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20228" name="Image 882520228"/>
                    <pic:cNvPicPr/>
                  </pic:nvPicPr>
                  <pic:blipFill>
                    <a:blip r:embed="rId44">
                      <a:extLst>
                        <a:ext uri="{28A0092B-C50C-407E-A947-70E740481C1C}">
                          <a14:useLocalDpi xmlns:a14="http://schemas.microsoft.com/office/drawing/2010/main" val="0"/>
                        </a:ext>
                      </a:extLst>
                    </a:blip>
                    <a:stretch>
                      <a:fillRect/>
                    </a:stretch>
                  </pic:blipFill>
                  <pic:spPr>
                    <a:xfrm>
                      <a:off x="0" y="0"/>
                      <a:ext cx="6034236" cy="3318045"/>
                    </a:xfrm>
                    <a:prstGeom prst="rect">
                      <a:avLst/>
                    </a:prstGeom>
                  </pic:spPr>
                </pic:pic>
              </a:graphicData>
            </a:graphic>
          </wp:inline>
        </w:drawing>
      </w:r>
    </w:p>
    <w:p w14:paraId="27092067" w14:textId="2CC12C81" w:rsidR="007E4081" w:rsidRPr="00767558" w:rsidRDefault="007E4081" w:rsidP="00427772">
      <w:pPr>
        <w:pStyle w:val="Figure"/>
      </w:pPr>
      <w:bookmarkStart w:id="141" w:name="_Toc212721174"/>
      <w:r>
        <w:t>Tableau de bord : Administrateur</w:t>
      </w:r>
      <w:bookmarkEnd w:id="141"/>
    </w:p>
    <w:p w14:paraId="687D50F5" w14:textId="4C61036E" w:rsidR="00390685" w:rsidRDefault="00390685" w:rsidP="008008FC">
      <w:pPr>
        <w:pStyle w:val="111Loaten2"/>
        <w:spacing w:line="360" w:lineRule="auto"/>
      </w:pPr>
      <w:bookmarkStart w:id="142" w:name="_Toc212721019"/>
      <w:r w:rsidRPr="00A748BB">
        <w:t>Gestionnaire des classes</w:t>
      </w:r>
      <w:bookmarkEnd w:id="142"/>
    </w:p>
    <w:p w14:paraId="7B52B991" w14:textId="7236C39A" w:rsidR="008A5B30" w:rsidRPr="008A5B30" w:rsidRDefault="008A5B30" w:rsidP="00856E04">
      <w:pPr>
        <w:ind w:firstLine="708"/>
      </w:pPr>
      <w:r>
        <w:t>L’administrateur a accès à la page de gestion des classes. Il peut ajouter, modifier ou supprimer une classe.</w:t>
      </w:r>
    </w:p>
    <w:p w14:paraId="0B0E7283" w14:textId="4C1B5E6D" w:rsidR="00A06FD8" w:rsidRDefault="0062360D" w:rsidP="00F14532">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5102683E" wp14:editId="245FEB3E">
            <wp:extent cx="6029960" cy="3196424"/>
            <wp:effectExtent l="0" t="0" r="0" b="4445"/>
            <wp:docPr id="12383209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20906" name="Image 1238320906"/>
                    <pic:cNvPicPr/>
                  </pic:nvPicPr>
                  <pic:blipFill>
                    <a:blip r:embed="rId45">
                      <a:extLst>
                        <a:ext uri="{28A0092B-C50C-407E-A947-70E740481C1C}">
                          <a14:useLocalDpi xmlns:a14="http://schemas.microsoft.com/office/drawing/2010/main" val="0"/>
                        </a:ext>
                      </a:extLst>
                    </a:blip>
                    <a:stretch>
                      <a:fillRect/>
                    </a:stretch>
                  </pic:blipFill>
                  <pic:spPr>
                    <a:xfrm>
                      <a:off x="0" y="0"/>
                      <a:ext cx="6036296" cy="3199782"/>
                    </a:xfrm>
                    <a:prstGeom prst="rect">
                      <a:avLst/>
                    </a:prstGeom>
                  </pic:spPr>
                </pic:pic>
              </a:graphicData>
            </a:graphic>
          </wp:inline>
        </w:drawing>
      </w:r>
    </w:p>
    <w:p w14:paraId="735F864E" w14:textId="47E08F6A" w:rsidR="00B35DF5" w:rsidRPr="00A06FD8" w:rsidRDefault="00B35DF5" w:rsidP="00427772">
      <w:pPr>
        <w:pStyle w:val="Figure"/>
      </w:pPr>
      <w:bookmarkStart w:id="143" w:name="_Toc212721175"/>
      <w:r>
        <w:t>Gestionnaire des classes</w:t>
      </w:r>
      <w:bookmarkEnd w:id="143"/>
    </w:p>
    <w:p w14:paraId="266BC846" w14:textId="060F0A7C" w:rsidR="00390685" w:rsidRDefault="00390685" w:rsidP="008008FC">
      <w:pPr>
        <w:pStyle w:val="111Loaten2"/>
        <w:spacing w:line="360" w:lineRule="auto"/>
      </w:pPr>
      <w:bookmarkStart w:id="144" w:name="_Toc212721020"/>
      <w:r w:rsidRPr="00A748BB">
        <w:lastRenderedPageBreak/>
        <w:t>Gestionnaire des cours</w:t>
      </w:r>
      <w:bookmarkEnd w:id="144"/>
    </w:p>
    <w:p w14:paraId="56C01805" w14:textId="63C891CD" w:rsidR="00693F22" w:rsidRDefault="00B37D2B" w:rsidP="00341FD5">
      <w:pPr>
        <w:ind w:firstLine="708"/>
      </w:pPr>
      <w:r>
        <w:t xml:space="preserve">Le gestionnaire des cours fait </w:t>
      </w:r>
      <w:r w:rsidR="00A32A98">
        <w:t>partie</w:t>
      </w:r>
      <w:r>
        <w:t xml:space="preserve"> des pages auxquelles l’administrateur a accès. Ce qui lui permet de manipuler les informations concernant les cours c’est-à-dire ajouter, modifier et supprimer un cours. L’administrateur peut aussi changer le titulaire des cours selon la situation.</w:t>
      </w:r>
    </w:p>
    <w:p w14:paraId="7A6B1FF0" w14:textId="69F80064" w:rsidR="001235DC" w:rsidRDefault="0062360D" w:rsidP="007F17C8">
      <w:pPr>
        <w:pStyle w:val="111Loaten2"/>
        <w:numPr>
          <w:ilvl w:val="0"/>
          <w:numId w:val="0"/>
        </w:numPr>
        <w:spacing w:line="360" w:lineRule="auto"/>
        <w:ind w:right="-284"/>
        <w:jc w:val="center"/>
        <w:outlineLvl w:val="9"/>
        <w:rPr>
          <w:b w:val="0"/>
          <w:bCs/>
          <w:i w:val="0"/>
          <w:iCs/>
        </w:rPr>
      </w:pPr>
      <w:r>
        <w:rPr>
          <w:b w:val="0"/>
          <w:bCs/>
          <w:i w:val="0"/>
          <w:iCs/>
          <w:noProof/>
        </w:rPr>
        <w:drawing>
          <wp:inline distT="0" distB="0" distL="0" distR="0" wp14:anchorId="6A33F20A" wp14:editId="7B12ECE1">
            <wp:extent cx="5709036" cy="2854518"/>
            <wp:effectExtent l="0" t="0" r="6350" b="3175"/>
            <wp:docPr id="59266439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4399" name="Image 592664399"/>
                    <pic:cNvPicPr/>
                  </pic:nvPicPr>
                  <pic:blipFill>
                    <a:blip r:embed="rId46">
                      <a:extLst>
                        <a:ext uri="{28A0092B-C50C-407E-A947-70E740481C1C}">
                          <a14:useLocalDpi xmlns:a14="http://schemas.microsoft.com/office/drawing/2010/main" val="0"/>
                        </a:ext>
                      </a:extLst>
                    </a:blip>
                    <a:stretch>
                      <a:fillRect/>
                    </a:stretch>
                  </pic:blipFill>
                  <pic:spPr>
                    <a:xfrm>
                      <a:off x="0" y="0"/>
                      <a:ext cx="5713722" cy="2856861"/>
                    </a:xfrm>
                    <a:prstGeom prst="rect">
                      <a:avLst/>
                    </a:prstGeom>
                  </pic:spPr>
                </pic:pic>
              </a:graphicData>
            </a:graphic>
          </wp:inline>
        </w:drawing>
      </w:r>
    </w:p>
    <w:p w14:paraId="3F959106" w14:textId="13B7E58A" w:rsidR="00837393" w:rsidRPr="001235DC" w:rsidRDefault="00837393" w:rsidP="00427772">
      <w:pPr>
        <w:pStyle w:val="Figure"/>
      </w:pPr>
      <w:bookmarkStart w:id="145" w:name="_Toc212721176"/>
      <w:r>
        <w:t>Gestionnaire des cours</w:t>
      </w:r>
      <w:bookmarkEnd w:id="145"/>
    </w:p>
    <w:p w14:paraId="6A5C5F80" w14:textId="689C20D8" w:rsidR="00390685" w:rsidRDefault="00390685" w:rsidP="008008FC">
      <w:pPr>
        <w:pStyle w:val="111Loaten2"/>
        <w:spacing w:line="360" w:lineRule="auto"/>
      </w:pPr>
      <w:bookmarkStart w:id="146" w:name="_Toc212721021"/>
      <w:r w:rsidRPr="00A748BB">
        <w:t>Gestionnaire des annonces</w:t>
      </w:r>
      <w:bookmarkEnd w:id="146"/>
    </w:p>
    <w:p w14:paraId="655E7E60" w14:textId="0EC0537A" w:rsidR="00E326B6" w:rsidRDefault="003B36A8" w:rsidP="006D6B08">
      <w:pPr>
        <w:ind w:firstLine="708"/>
      </w:pPr>
      <w:r>
        <w:t xml:space="preserve">La page de gestion des annonces permet à l’administrateur de poster, modifier, supprimer des annonces sur la plateforme. Ces annonces seront </w:t>
      </w:r>
      <w:r w:rsidR="00CD2EA7">
        <w:t>accessibles</w:t>
      </w:r>
      <w:r>
        <w:t xml:space="preserve"> </w:t>
      </w:r>
      <w:r w:rsidR="00A32A98">
        <w:t>à</w:t>
      </w:r>
      <w:r>
        <w:t xml:space="preserve"> toute utilisateur </w:t>
      </w:r>
      <w:r w:rsidR="00CD2EA7">
        <w:t>connecter</w:t>
      </w:r>
      <w:r>
        <w:t xml:space="preserve"> </w:t>
      </w:r>
      <w:r w:rsidR="00A3272E">
        <w:t>sur l’UniSphere</w:t>
      </w:r>
      <w:r w:rsidR="00D2576A">
        <w:t>.</w:t>
      </w:r>
    </w:p>
    <w:p w14:paraId="052517CA" w14:textId="272D1FBC" w:rsidR="001865BA" w:rsidRDefault="005E59D2" w:rsidP="007F17C8">
      <w:pPr>
        <w:pStyle w:val="111Loaten2"/>
        <w:numPr>
          <w:ilvl w:val="0"/>
          <w:numId w:val="0"/>
        </w:numPr>
        <w:spacing w:line="360" w:lineRule="auto"/>
        <w:ind w:right="-284"/>
        <w:jc w:val="center"/>
        <w:outlineLvl w:val="9"/>
        <w:rPr>
          <w:i w:val="0"/>
          <w:iCs/>
        </w:rPr>
      </w:pPr>
      <w:r>
        <w:rPr>
          <w:i w:val="0"/>
          <w:iCs/>
          <w:noProof/>
        </w:rPr>
        <w:lastRenderedPageBreak/>
        <w:drawing>
          <wp:inline distT="0" distB="0" distL="0" distR="0" wp14:anchorId="092749D0" wp14:editId="215BAB98">
            <wp:extent cx="6029960" cy="6170930"/>
            <wp:effectExtent l="0" t="0" r="8890" b="1270"/>
            <wp:docPr id="36642389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3895" name="Image 366423895"/>
                    <pic:cNvPicPr/>
                  </pic:nvPicPr>
                  <pic:blipFill>
                    <a:blip r:embed="rId47">
                      <a:extLst>
                        <a:ext uri="{28A0092B-C50C-407E-A947-70E740481C1C}">
                          <a14:useLocalDpi xmlns:a14="http://schemas.microsoft.com/office/drawing/2010/main" val="0"/>
                        </a:ext>
                      </a:extLst>
                    </a:blip>
                    <a:stretch>
                      <a:fillRect/>
                    </a:stretch>
                  </pic:blipFill>
                  <pic:spPr>
                    <a:xfrm>
                      <a:off x="0" y="0"/>
                      <a:ext cx="6029960" cy="6170930"/>
                    </a:xfrm>
                    <a:prstGeom prst="rect">
                      <a:avLst/>
                    </a:prstGeom>
                  </pic:spPr>
                </pic:pic>
              </a:graphicData>
            </a:graphic>
          </wp:inline>
        </w:drawing>
      </w:r>
    </w:p>
    <w:p w14:paraId="0E20871B" w14:textId="5A689606" w:rsidR="00FC5716" w:rsidRPr="00FC5716" w:rsidRDefault="00FC5716" w:rsidP="00427772">
      <w:pPr>
        <w:pStyle w:val="Figure"/>
      </w:pPr>
      <w:bookmarkStart w:id="147" w:name="_Toc212721177"/>
      <w:r>
        <w:t>Gestionnaire des annonces</w:t>
      </w:r>
      <w:bookmarkEnd w:id="147"/>
    </w:p>
    <w:p w14:paraId="78EB2AC5" w14:textId="6220BF62" w:rsidR="00390685" w:rsidRDefault="00390685" w:rsidP="008008FC">
      <w:pPr>
        <w:pStyle w:val="111Loaten2"/>
        <w:spacing w:line="360" w:lineRule="auto"/>
      </w:pPr>
      <w:bookmarkStart w:id="148" w:name="_Toc212721022"/>
      <w:r w:rsidRPr="00A748BB">
        <w:t>Messagerie</w:t>
      </w:r>
      <w:bookmarkEnd w:id="148"/>
    </w:p>
    <w:p w14:paraId="0172D833" w14:textId="09F7F167" w:rsidR="008376F8" w:rsidRDefault="004050EC" w:rsidP="004551E2">
      <w:pPr>
        <w:ind w:firstLine="708"/>
      </w:pPr>
      <w:r>
        <w:t xml:space="preserve">La fonctionnalité de messagerie est disponible pour les utilisateurs du module étudiant et du module enseignant. Elle leur permet d’envoyer et </w:t>
      </w:r>
      <w:r w:rsidR="001F0610">
        <w:t>recevoir</w:t>
      </w:r>
      <w:r>
        <w:t xml:space="preserve"> des messages textes ou des fichiers.</w:t>
      </w:r>
    </w:p>
    <w:p w14:paraId="62319462" w14:textId="74DF0353" w:rsidR="0052355D" w:rsidRDefault="005E59D2" w:rsidP="00FF2D19">
      <w:pPr>
        <w:pStyle w:val="111Loaten2"/>
        <w:numPr>
          <w:ilvl w:val="0"/>
          <w:numId w:val="0"/>
        </w:numPr>
        <w:spacing w:line="360" w:lineRule="auto"/>
        <w:ind w:right="-284"/>
        <w:jc w:val="center"/>
        <w:outlineLvl w:val="9"/>
        <w:rPr>
          <w:i w:val="0"/>
          <w:iCs/>
        </w:rPr>
      </w:pPr>
      <w:r>
        <w:rPr>
          <w:i w:val="0"/>
          <w:iCs/>
          <w:noProof/>
        </w:rPr>
        <w:lastRenderedPageBreak/>
        <w:drawing>
          <wp:inline distT="0" distB="0" distL="0" distR="0" wp14:anchorId="2A8F7214" wp14:editId="57196B0C">
            <wp:extent cx="4947913" cy="3546282"/>
            <wp:effectExtent l="0" t="0" r="5715" b="0"/>
            <wp:docPr id="169214654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46543" name="Image 16921465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4961" cy="3551333"/>
                    </a:xfrm>
                    <a:prstGeom prst="rect">
                      <a:avLst/>
                    </a:prstGeom>
                  </pic:spPr>
                </pic:pic>
              </a:graphicData>
            </a:graphic>
          </wp:inline>
        </w:drawing>
      </w:r>
    </w:p>
    <w:p w14:paraId="18AC4704" w14:textId="2CB40ECC" w:rsidR="005E59D2" w:rsidRPr="008855D1" w:rsidRDefault="00FB54EC" w:rsidP="008855D1">
      <w:pPr>
        <w:pStyle w:val="Figure"/>
      </w:pPr>
      <w:bookmarkStart w:id="149" w:name="_Toc212721178"/>
      <w:r>
        <w:t>Messagerie</w:t>
      </w:r>
      <w:r w:rsidR="005E59D2">
        <w:t xml:space="preserve"> (1)</w:t>
      </w:r>
      <w:bookmarkEnd w:id="149"/>
    </w:p>
    <w:p w14:paraId="1BE71947" w14:textId="7807D850" w:rsidR="008855D1" w:rsidRDefault="008855D1" w:rsidP="008855D1">
      <w:pPr>
        <w:jc w:val="center"/>
      </w:pPr>
      <w:r>
        <w:rPr>
          <w:noProof/>
        </w:rPr>
        <w:drawing>
          <wp:inline distT="0" distB="0" distL="0" distR="0" wp14:anchorId="60027843" wp14:editId="17060356">
            <wp:extent cx="5347295" cy="3832529"/>
            <wp:effectExtent l="0" t="0" r="6350" b="0"/>
            <wp:docPr id="68164548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5481" name="Image 68164548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84553" cy="3859233"/>
                    </a:xfrm>
                    <a:prstGeom prst="rect">
                      <a:avLst/>
                    </a:prstGeom>
                  </pic:spPr>
                </pic:pic>
              </a:graphicData>
            </a:graphic>
          </wp:inline>
        </w:drawing>
      </w:r>
    </w:p>
    <w:p w14:paraId="4EE4A243" w14:textId="7ADEA58A" w:rsidR="005E59D2" w:rsidRPr="005E59D2" w:rsidRDefault="005E59D2" w:rsidP="005E59D2">
      <w:pPr>
        <w:pStyle w:val="Figure"/>
      </w:pPr>
      <w:bookmarkStart w:id="150" w:name="_Toc212721179"/>
      <w:r>
        <w:t>Messagerie (2)</w:t>
      </w:r>
      <w:bookmarkEnd w:id="150"/>
    </w:p>
    <w:p w14:paraId="6B67E85F" w14:textId="7975935D" w:rsidR="00D574F0" w:rsidRPr="00A748BB" w:rsidRDefault="00056FA9" w:rsidP="003A382C">
      <w:pPr>
        <w:pStyle w:val="11Loaten1"/>
        <w:spacing w:line="360" w:lineRule="auto"/>
      </w:pPr>
      <w:bookmarkStart w:id="151" w:name="_Toc212721023"/>
      <w:r w:rsidRPr="00A748BB">
        <w:lastRenderedPageBreak/>
        <w:t>Conclusion</w:t>
      </w:r>
      <w:bookmarkEnd w:id="151"/>
    </w:p>
    <w:p w14:paraId="708D3F2B" w14:textId="77777777" w:rsidR="00EC44AB" w:rsidRPr="00A748BB" w:rsidRDefault="003A382C" w:rsidP="00C820FE">
      <w:pPr>
        <w:ind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5971C5">
      <w:pPr>
        <w:pStyle w:val="Titre1"/>
        <w:rPr>
          <w:rStyle w:val="hps"/>
          <w:szCs w:val="24"/>
        </w:rPr>
      </w:pPr>
      <w:bookmarkStart w:id="152" w:name="_Toc212721024"/>
      <w:r w:rsidRPr="00A748BB">
        <w:rPr>
          <w:rStyle w:val="hps"/>
          <w:szCs w:val="24"/>
        </w:rPr>
        <w:lastRenderedPageBreak/>
        <w:t>EVALUATION ET PERSPECTIVE D’AMELIORATION DU PROJET</w:t>
      </w:r>
      <w:bookmarkEnd w:id="152"/>
    </w:p>
    <w:p w14:paraId="70E4ED1D" w14:textId="77777777" w:rsidR="00776FC8" w:rsidRPr="00A748BB" w:rsidRDefault="00776FC8" w:rsidP="00A2551F">
      <w:pPr>
        <w:pStyle w:val="11Loaten1"/>
        <w:spacing w:line="360" w:lineRule="auto"/>
      </w:pPr>
      <w:bookmarkStart w:id="153" w:name="_Toc212721025"/>
      <w:r w:rsidRPr="00A748BB">
        <w:t>Introduction</w:t>
      </w:r>
      <w:bookmarkEnd w:id="153"/>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54"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54"/>
      <w:r w:rsidRPr="00A748BB">
        <w:rPr>
          <w:b w:val="0"/>
          <w:bCs/>
        </w:rPr>
        <w:t>rojet.</w:t>
      </w:r>
    </w:p>
    <w:p w14:paraId="17E9F208" w14:textId="0E8BD2A6" w:rsidR="00B001E9" w:rsidRPr="00A748BB" w:rsidRDefault="00FE4B97" w:rsidP="00A2551F">
      <w:pPr>
        <w:pStyle w:val="11Loaten1"/>
        <w:spacing w:line="360" w:lineRule="auto"/>
      </w:pPr>
      <w:bookmarkStart w:id="155" w:name="_Toc212721026"/>
      <w:r w:rsidRPr="00A748BB">
        <w:t>Méthodologie</w:t>
      </w:r>
      <w:r w:rsidR="00C20632" w:rsidRPr="00A748BB">
        <w:t xml:space="preserve"> d’évaluation</w:t>
      </w:r>
      <w:bookmarkEnd w:id="155"/>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56" w:name="_Toc212721027"/>
      <w:r w:rsidRPr="00A748BB">
        <w:t>Cadre méthodologie générale</w:t>
      </w:r>
      <w:bookmarkEnd w:id="156"/>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57" w:name="_Toc212721028"/>
      <w:r w:rsidRPr="00A748BB">
        <w:lastRenderedPageBreak/>
        <w:t>Protocol d’évaluation détaillé</w:t>
      </w:r>
      <w:bookmarkEnd w:id="157"/>
    </w:p>
    <w:p w14:paraId="10F979A6" w14:textId="2590FD37" w:rsidR="0019768E" w:rsidRPr="00A748BB" w:rsidRDefault="006C59C5" w:rsidP="00052AA5">
      <w:pPr>
        <w:pStyle w:val="Tabilao"/>
      </w:pPr>
      <w:bookmarkStart w:id="158" w:name="_Toc212721094"/>
      <w:r w:rsidRPr="00A748BB">
        <w:t>Méthodologie d’évaluation de la plateforme</w:t>
      </w:r>
      <w:bookmarkEnd w:id="158"/>
    </w:p>
    <w:tbl>
      <w:tblPr>
        <w:tblStyle w:val="Grilledutableau"/>
        <w:tblW w:w="10423" w:type="dxa"/>
        <w:tblInd w:w="-856" w:type="dxa"/>
        <w:tblLook w:val="04A0" w:firstRow="1" w:lastRow="0" w:firstColumn="1" w:lastColumn="0" w:noHBand="0" w:noVBand="1"/>
      </w:tblPr>
      <w:tblGrid>
        <w:gridCol w:w="1603"/>
        <w:gridCol w:w="1716"/>
        <w:gridCol w:w="1696"/>
        <w:gridCol w:w="1096"/>
        <w:gridCol w:w="1723"/>
        <w:gridCol w:w="2696"/>
      </w:tblGrid>
      <w:tr w:rsidR="00490515" w:rsidRPr="00932659" w14:paraId="2CF89143" w14:textId="77777777" w:rsidTr="00A325FA">
        <w:tc>
          <w:tcPr>
            <w:tcW w:w="1496" w:type="dxa"/>
          </w:tcPr>
          <w:p w14:paraId="343E2FDF" w14:textId="77777777" w:rsidR="00490515" w:rsidRPr="00932659" w:rsidRDefault="00490515" w:rsidP="002E6719">
            <w:pPr>
              <w:spacing w:line="360" w:lineRule="auto"/>
              <w:jc w:val="left"/>
              <w:rPr>
                <w:b/>
                <w:bCs/>
              </w:rPr>
            </w:pPr>
            <w:r w:rsidRPr="00932659">
              <w:rPr>
                <w:b/>
                <w:bCs/>
              </w:rPr>
              <w:t>Type d’évaluation</w:t>
            </w:r>
          </w:p>
        </w:tc>
        <w:tc>
          <w:tcPr>
            <w:tcW w:w="1716" w:type="dxa"/>
          </w:tcPr>
          <w:p w14:paraId="50BF3EAD" w14:textId="77777777" w:rsidR="00490515" w:rsidRPr="00932659" w:rsidRDefault="00490515" w:rsidP="002E6719">
            <w:pPr>
              <w:spacing w:line="360" w:lineRule="auto"/>
              <w:jc w:val="left"/>
              <w:rPr>
                <w:b/>
                <w:bCs/>
              </w:rPr>
            </w:pPr>
            <w:r w:rsidRPr="00932659">
              <w:rPr>
                <w:b/>
                <w:bCs/>
              </w:rPr>
              <w:t>Méthode utilisée</w:t>
            </w:r>
          </w:p>
        </w:tc>
        <w:tc>
          <w:tcPr>
            <w:tcW w:w="1467" w:type="dxa"/>
          </w:tcPr>
          <w:p w14:paraId="53D44352" w14:textId="77777777" w:rsidR="00490515" w:rsidRPr="00932659" w:rsidRDefault="00490515" w:rsidP="002E6719">
            <w:pPr>
              <w:spacing w:line="360" w:lineRule="auto"/>
              <w:jc w:val="left"/>
              <w:rPr>
                <w:b/>
                <w:bCs/>
              </w:rPr>
            </w:pPr>
            <w:r w:rsidRPr="00932659">
              <w:rPr>
                <w:b/>
                <w:bCs/>
              </w:rPr>
              <w:t>Participants</w:t>
            </w:r>
          </w:p>
        </w:tc>
        <w:tc>
          <w:tcPr>
            <w:tcW w:w="1325" w:type="dxa"/>
          </w:tcPr>
          <w:p w14:paraId="11277DC7" w14:textId="77777777" w:rsidR="00490515" w:rsidRPr="00932659" w:rsidRDefault="00490515" w:rsidP="002E6719">
            <w:pPr>
              <w:spacing w:line="360" w:lineRule="auto"/>
              <w:jc w:val="left"/>
              <w:rPr>
                <w:b/>
                <w:bCs/>
              </w:rPr>
            </w:pPr>
            <w:r w:rsidRPr="00932659">
              <w:rPr>
                <w:b/>
                <w:bCs/>
              </w:rPr>
              <w:t>Durée</w:t>
            </w:r>
          </w:p>
        </w:tc>
        <w:tc>
          <w:tcPr>
            <w:tcW w:w="1723" w:type="dxa"/>
          </w:tcPr>
          <w:p w14:paraId="3310FEBB" w14:textId="77777777" w:rsidR="00490515" w:rsidRPr="00932659" w:rsidRDefault="00490515" w:rsidP="002E6719">
            <w:pPr>
              <w:spacing w:line="360" w:lineRule="auto"/>
              <w:jc w:val="left"/>
              <w:rPr>
                <w:b/>
                <w:bCs/>
              </w:rPr>
            </w:pPr>
            <w:r w:rsidRPr="00932659">
              <w:rPr>
                <w:b/>
                <w:bCs/>
              </w:rPr>
              <w:t>Objectifs spécifiques</w:t>
            </w:r>
          </w:p>
        </w:tc>
        <w:tc>
          <w:tcPr>
            <w:tcW w:w="2696" w:type="dxa"/>
          </w:tcPr>
          <w:p w14:paraId="2E0911B1" w14:textId="77777777" w:rsidR="00490515" w:rsidRPr="00932659" w:rsidRDefault="00490515" w:rsidP="002E6719">
            <w:pPr>
              <w:spacing w:line="360" w:lineRule="auto"/>
              <w:jc w:val="left"/>
              <w:rPr>
                <w:b/>
                <w:bCs/>
              </w:rPr>
            </w:pPr>
            <w:r w:rsidRPr="00932659">
              <w:rPr>
                <w:b/>
                <w:bCs/>
              </w:rPr>
              <w:t>Indicateur mesures</w:t>
            </w:r>
          </w:p>
        </w:tc>
      </w:tr>
      <w:tr w:rsidR="00490515" w:rsidRPr="00A748BB" w14:paraId="34400421" w14:textId="77777777" w:rsidTr="00A325FA">
        <w:tc>
          <w:tcPr>
            <w:tcW w:w="1496" w:type="dxa"/>
          </w:tcPr>
          <w:p w14:paraId="56E988A3" w14:textId="77777777" w:rsidR="00490515" w:rsidRPr="00932659" w:rsidRDefault="00490515" w:rsidP="002E6719">
            <w:pPr>
              <w:spacing w:line="360" w:lineRule="auto"/>
              <w:jc w:val="left"/>
              <w:rPr>
                <w:b/>
                <w:bCs/>
              </w:rPr>
            </w:pPr>
            <w:r w:rsidRPr="00932659">
              <w:rPr>
                <w:b/>
                <w:bCs/>
              </w:rPr>
              <w:t>Test fonctionnels</w:t>
            </w:r>
          </w:p>
        </w:tc>
        <w:tc>
          <w:tcPr>
            <w:tcW w:w="1716" w:type="dxa"/>
          </w:tcPr>
          <w:p w14:paraId="582BB220" w14:textId="7436C1EE" w:rsidR="00490515" w:rsidRPr="00A748BB" w:rsidRDefault="00490515" w:rsidP="002E6719">
            <w:pPr>
              <w:spacing w:line="360" w:lineRule="auto"/>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jc w:val="left"/>
            </w:pPr>
            <w:r w:rsidRPr="00A748BB">
              <w:t>Développeur 1 personne</w:t>
            </w:r>
          </w:p>
        </w:tc>
        <w:tc>
          <w:tcPr>
            <w:tcW w:w="1325" w:type="dxa"/>
          </w:tcPr>
          <w:p w14:paraId="5B174A62" w14:textId="77777777" w:rsidR="00490515" w:rsidRPr="00A748BB" w:rsidRDefault="00490515" w:rsidP="002E6719">
            <w:pPr>
              <w:spacing w:line="360" w:lineRule="auto"/>
              <w:jc w:val="left"/>
            </w:pPr>
            <w:r w:rsidRPr="00A748BB">
              <w:t>3 semaines</w:t>
            </w:r>
          </w:p>
        </w:tc>
        <w:tc>
          <w:tcPr>
            <w:tcW w:w="1723" w:type="dxa"/>
          </w:tcPr>
          <w:p w14:paraId="278D6F30" w14:textId="77777777" w:rsidR="00490515" w:rsidRPr="00A748BB" w:rsidRDefault="00490515" w:rsidP="002E6719">
            <w:pPr>
              <w:spacing w:line="360" w:lineRule="auto"/>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932659" w:rsidRDefault="00490515" w:rsidP="002E6719">
            <w:pPr>
              <w:spacing w:line="360" w:lineRule="auto"/>
              <w:jc w:val="left"/>
              <w:rPr>
                <w:b/>
                <w:bCs/>
              </w:rPr>
            </w:pPr>
            <w:r w:rsidRPr="00932659">
              <w:rPr>
                <w:b/>
                <w:bCs/>
              </w:rPr>
              <w:t>Tests de performance</w:t>
            </w:r>
          </w:p>
        </w:tc>
        <w:tc>
          <w:tcPr>
            <w:tcW w:w="1716" w:type="dxa"/>
          </w:tcPr>
          <w:p w14:paraId="5B106D45" w14:textId="6C851B3D" w:rsidR="00490515" w:rsidRPr="00A748BB" w:rsidRDefault="00490515" w:rsidP="002E6719">
            <w:pPr>
              <w:spacing w:line="360" w:lineRule="auto"/>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pPr>
            <w:r w:rsidRPr="00A748BB">
              <w:t>Environnement de test dédié</w:t>
            </w:r>
          </w:p>
        </w:tc>
        <w:tc>
          <w:tcPr>
            <w:tcW w:w="1325" w:type="dxa"/>
          </w:tcPr>
          <w:p w14:paraId="5AFD2E34" w14:textId="77777777" w:rsidR="00490515" w:rsidRPr="00A748BB" w:rsidRDefault="00490515" w:rsidP="002E6719">
            <w:pPr>
              <w:spacing w:line="360" w:lineRule="auto"/>
            </w:pPr>
            <w:r w:rsidRPr="00A748BB">
              <w:t>1 semaine</w:t>
            </w:r>
          </w:p>
        </w:tc>
        <w:tc>
          <w:tcPr>
            <w:tcW w:w="1723" w:type="dxa"/>
          </w:tcPr>
          <w:p w14:paraId="3DE27A33" w14:textId="77777777" w:rsidR="00490515" w:rsidRPr="00A748BB" w:rsidRDefault="00490515" w:rsidP="002E6719">
            <w:pPr>
              <w:spacing w:line="360" w:lineRule="auto"/>
            </w:pPr>
            <w:r w:rsidRPr="00A748BB">
              <w:t>Mesurer les temps de réponse et la capacité de charge</w:t>
            </w:r>
          </w:p>
        </w:tc>
        <w:tc>
          <w:tcPr>
            <w:tcW w:w="2696" w:type="dxa"/>
          </w:tcPr>
          <w:p w14:paraId="3476D34A" w14:textId="77777777" w:rsidR="00490515" w:rsidRPr="00A748BB" w:rsidRDefault="00490515" w:rsidP="002E6719">
            <w:pPr>
              <w:spacing w:line="360" w:lineRule="auto"/>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932659" w:rsidRDefault="00490515" w:rsidP="002E6719">
            <w:pPr>
              <w:spacing w:line="360" w:lineRule="auto"/>
              <w:jc w:val="left"/>
              <w:rPr>
                <w:b/>
                <w:bCs/>
              </w:rPr>
            </w:pPr>
            <w:r w:rsidRPr="00932659">
              <w:rPr>
                <w:b/>
                <w:bCs/>
              </w:rPr>
              <w:t>Test de sécurité</w:t>
            </w:r>
          </w:p>
        </w:tc>
        <w:tc>
          <w:tcPr>
            <w:tcW w:w="1716" w:type="dxa"/>
          </w:tcPr>
          <w:p w14:paraId="5562F558" w14:textId="596DFE03" w:rsidR="00490515" w:rsidRPr="00A748BB" w:rsidRDefault="00490515" w:rsidP="002E6719">
            <w:pPr>
              <w:spacing w:line="360" w:lineRule="auto"/>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pPr>
            <w:r w:rsidRPr="00A748BB">
              <w:t>Equipe sécurité</w:t>
            </w:r>
          </w:p>
          <w:p w14:paraId="35D81561" w14:textId="40632FFB" w:rsidR="00490515" w:rsidRPr="00A748BB" w:rsidRDefault="00B7057E" w:rsidP="002E6719">
            <w:pPr>
              <w:spacing w:line="360" w:lineRule="auto"/>
            </w:pPr>
            <w:r>
              <w:t>2</w:t>
            </w:r>
            <w:r w:rsidR="00490515" w:rsidRPr="00A748BB">
              <w:t xml:space="preserve"> personnes</w:t>
            </w:r>
          </w:p>
        </w:tc>
        <w:tc>
          <w:tcPr>
            <w:tcW w:w="1325" w:type="dxa"/>
          </w:tcPr>
          <w:p w14:paraId="3DB90773" w14:textId="77777777" w:rsidR="00490515" w:rsidRPr="00A748BB" w:rsidRDefault="00490515" w:rsidP="002E6719">
            <w:pPr>
              <w:spacing w:line="360" w:lineRule="auto"/>
            </w:pPr>
            <w:r w:rsidRPr="00A748BB">
              <w:t>1 semaine</w:t>
            </w:r>
          </w:p>
        </w:tc>
        <w:tc>
          <w:tcPr>
            <w:tcW w:w="1723" w:type="dxa"/>
          </w:tcPr>
          <w:p w14:paraId="7E5F9F1D" w14:textId="77777777" w:rsidR="00490515" w:rsidRPr="00A748BB" w:rsidRDefault="00490515" w:rsidP="002E6719">
            <w:pPr>
              <w:spacing w:line="360" w:lineRule="auto"/>
            </w:pPr>
            <w:r w:rsidRPr="00A748BB">
              <w:t>Identifier les vulnérabilité potentielles</w:t>
            </w:r>
          </w:p>
        </w:tc>
        <w:tc>
          <w:tcPr>
            <w:tcW w:w="2696" w:type="dxa"/>
          </w:tcPr>
          <w:p w14:paraId="356821A8" w14:textId="77777777" w:rsidR="00490515" w:rsidRPr="00A748BB" w:rsidRDefault="00490515" w:rsidP="002E6719">
            <w:pPr>
              <w:spacing w:line="360" w:lineRule="auto"/>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932659" w:rsidRDefault="00490515" w:rsidP="002E6719">
            <w:pPr>
              <w:spacing w:line="360" w:lineRule="auto"/>
              <w:jc w:val="left"/>
              <w:rPr>
                <w:b/>
                <w:bCs/>
              </w:rPr>
            </w:pPr>
            <w:r w:rsidRPr="00932659">
              <w:rPr>
                <w:b/>
                <w:bCs/>
              </w:rPr>
              <w:t>Test utilisateurs</w:t>
            </w:r>
          </w:p>
        </w:tc>
        <w:tc>
          <w:tcPr>
            <w:tcW w:w="1716" w:type="dxa"/>
          </w:tcPr>
          <w:p w14:paraId="50C2023E" w14:textId="5626E685" w:rsidR="00490515" w:rsidRPr="00A748BB" w:rsidRDefault="00490515" w:rsidP="002E6719">
            <w:pPr>
              <w:spacing w:line="360" w:lineRule="auto"/>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pPr>
            <w:r>
              <w:t xml:space="preserve">15 </w:t>
            </w:r>
            <w:r w:rsidR="00490515" w:rsidRPr="00A748BB">
              <w:t xml:space="preserve">utilisateurs </w:t>
            </w:r>
          </w:p>
          <w:p w14:paraId="5BEF971B" w14:textId="449EC8FD" w:rsidR="00490515" w:rsidRPr="00A748BB" w:rsidRDefault="00165A51" w:rsidP="002E6719">
            <w:pPr>
              <w:spacing w:line="360" w:lineRule="auto"/>
            </w:pPr>
            <w:r>
              <w:t>5</w:t>
            </w:r>
            <w:r w:rsidR="00490515" w:rsidRPr="00A748BB">
              <w:t xml:space="preserve"> par profil</w:t>
            </w:r>
          </w:p>
        </w:tc>
        <w:tc>
          <w:tcPr>
            <w:tcW w:w="1325" w:type="dxa"/>
          </w:tcPr>
          <w:p w14:paraId="1184C020" w14:textId="77777777" w:rsidR="00490515" w:rsidRPr="00A748BB" w:rsidRDefault="00490515" w:rsidP="002E6719">
            <w:pPr>
              <w:spacing w:line="360" w:lineRule="auto"/>
            </w:pPr>
            <w:r w:rsidRPr="00A748BB">
              <w:t>2 semaines</w:t>
            </w:r>
          </w:p>
        </w:tc>
        <w:tc>
          <w:tcPr>
            <w:tcW w:w="1723" w:type="dxa"/>
          </w:tcPr>
          <w:p w14:paraId="2CCB52E2" w14:textId="77777777" w:rsidR="00490515" w:rsidRPr="00A748BB" w:rsidRDefault="00490515" w:rsidP="002E6719">
            <w:pPr>
              <w:spacing w:line="360" w:lineRule="auto"/>
            </w:pPr>
            <w:r w:rsidRPr="00A748BB">
              <w:t>Evaluer l’expérience utilisateur et l’utilité perçue</w:t>
            </w:r>
          </w:p>
        </w:tc>
        <w:tc>
          <w:tcPr>
            <w:tcW w:w="2696" w:type="dxa"/>
          </w:tcPr>
          <w:p w14:paraId="0F3777FA" w14:textId="77777777" w:rsidR="00490515" w:rsidRPr="00A748BB" w:rsidRDefault="00490515" w:rsidP="002E6719">
            <w:pPr>
              <w:spacing w:line="360" w:lineRule="auto"/>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932659" w:rsidRDefault="00490515" w:rsidP="002E6719">
            <w:pPr>
              <w:spacing w:line="360" w:lineRule="auto"/>
              <w:jc w:val="left"/>
              <w:rPr>
                <w:b/>
                <w:bCs/>
              </w:rPr>
            </w:pPr>
            <w:r w:rsidRPr="00932659">
              <w:rPr>
                <w:b/>
                <w:bCs/>
              </w:rPr>
              <w:t>Comparaison avec les plateforme existants</w:t>
            </w:r>
          </w:p>
        </w:tc>
        <w:tc>
          <w:tcPr>
            <w:tcW w:w="1716" w:type="dxa"/>
          </w:tcPr>
          <w:p w14:paraId="2EC46257" w14:textId="77777777" w:rsidR="00490515" w:rsidRPr="00A748BB" w:rsidRDefault="00490515" w:rsidP="002E6719">
            <w:pPr>
              <w:spacing w:line="360" w:lineRule="auto"/>
            </w:pPr>
            <w:r w:rsidRPr="00A748BB">
              <w:t>Analyse comparative structurée</w:t>
            </w:r>
          </w:p>
        </w:tc>
        <w:tc>
          <w:tcPr>
            <w:tcW w:w="1467" w:type="dxa"/>
          </w:tcPr>
          <w:p w14:paraId="3EFD7760" w14:textId="65E4C309" w:rsidR="00490515" w:rsidRPr="00FE3EF7" w:rsidRDefault="00490515" w:rsidP="002E6719">
            <w:pPr>
              <w:spacing w:line="360" w:lineRule="auto"/>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59" w:name="_Toc212721029"/>
      <w:r w:rsidRPr="00A748BB">
        <w:t>Profile</w:t>
      </w:r>
      <w:r w:rsidR="00490515" w:rsidRPr="00A748BB">
        <w:t xml:space="preserve"> des utilisateurs pour les tests</w:t>
      </w:r>
      <w:bookmarkEnd w:id="159"/>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160" w:name="_Toc212721095"/>
      <w:r w:rsidRPr="00A748BB">
        <w:lastRenderedPageBreak/>
        <w:t>Caractéristiques détaillées</w:t>
      </w:r>
      <w:r w:rsidR="003B2CB0" w:rsidRPr="00A748BB">
        <w:t xml:space="preserve"> des utilisateurs participants à l’évaluation</w:t>
      </w:r>
      <w:bookmarkEnd w:id="160"/>
    </w:p>
    <w:tbl>
      <w:tblPr>
        <w:tblStyle w:val="Grilledutableau"/>
        <w:tblW w:w="9918" w:type="dxa"/>
        <w:tblLook w:val="04A0" w:firstRow="1" w:lastRow="0" w:firstColumn="1" w:lastColumn="0" w:noHBand="0" w:noVBand="1"/>
      </w:tblPr>
      <w:tblGrid>
        <w:gridCol w:w="1910"/>
        <w:gridCol w:w="1155"/>
        <w:gridCol w:w="2033"/>
        <w:gridCol w:w="2193"/>
        <w:gridCol w:w="2627"/>
      </w:tblGrid>
      <w:tr w:rsidR="00603DBC" w:rsidRPr="00932659" w14:paraId="5FD11BD5" w14:textId="77777777" w:rsidTr="00D57D1A">
        <w:tc>
          <w:tcPr>
            <w:tcW w:w="1910" w:type="dxa"/>
          </w:tcPr>
          <w:p w14:paraId="4053C784" w14:textId="77777777" w:rsidR="00603DBC" w:rsidRPr="00932659" w:rsidRDefault="00603DBC" w:rsidP="002E6719">
            <w:pPr>
              <w:spacing w:line="360" w:lineRule="auto"/>
              <w:rPr>
                <w:b/>
                <w:bCs/>
              </w:rPr>
            </w:pPr>
            <w:r w:rsidRPr="00932659">
              <w:rPr>
                <w:b/>
                <w:bCs/>
              </w:rPr>
              <w:t>Profil</w:t>
            </w:r>
          </w:p>
        </w:tc>
        <w:tc>
          <w:tcPr>
            <w:tcW w:w="1155" w:type="dxa"/>
          </w:tcPr>
          <w:p w14:paraId="6919DCD5" w14:textId="77777777" w:rsidR="00603DBC" w:rsidRPr="00932659" w:rsidRDefault="00603DBC" w:rsidP="002E6719">
            <w:pPr>
              <w:spacing w:line="360" w:lineRule="auto"/>
              <w:rPr>
                <w:b/>
                <w:bCs/>
              </w:rPr>
            </w:pPr>
            <w:r w:rsidRPr="00932659">
              <w:rPr>
                <w:b/>
                <w:bCs/>
              </w:rPr>
              <w:t>Nombre</w:t>
            </w:r>
          </w:p>
        </w:tc>
        <w:tc>
          <w:tcPr>
            <w:tcW w:w="2033" w:type="dxa"/>
          </w:tcPr>
          <w:p w14:paraId="2039B4F7" w14:textId="77777777" w:rsidR="00603DBC" w:rsidRPr="00932659" w:rsidRDefault="00603DBC" w:rsidP="002E6719">
            <w:pPr>
              <w:spacing w:line="360" w:lineRule="auto"/>
              <w:rPr>
                <w:b/>
                <w:bCs/>
              </w:rPr>
            </w:pPr>
            <w:r w:rsidRPr="00932659">
              <w:rPr>
                <w:b/>
                <w:bCs/>
              </w:rPr>
              <w:t>Niveau technique</w:t>
            </w:r>
          </w:p>
        </w:tc>
        <w:tc>
          <w:tcPr>
            <w:tcW w:w="2193" w:type="dxa"/>
          </w:tcPr>
          <w:p w14:paraId="60E03C8C" w14:textId="77777777" w:rsidR="00603DBC" w:rsidRPr="00932659" w:rsidRDefault="00603DBC" w:rsidP="002E6719">
            <w:pPr>
              <w:spacing w:line="360" w:lineRule="auto"/>
              <w:rPr>
                <w:b/>
                <w:bCs/>
              </w:rPr>
            </w:pPr>
            <w:r w:rsidRPr="00932659">
              <w:rPr>
                <w:b/>
                <w:bCs/>
              </w:rPr>
              <w:t>Expérience avec les LMS</w:t>
            </w:r>
          </w:p>
        </w:tc>
        <w:tc>
          <w:tcPr>
            <w:tcW w:w="2627" w:type="dxa"/>
          </w:tcPr>
          <w:p w14:paraId="157FB861" w14:textId="77777777" w:rsidR="00603DBC" w:rsidRPr="00932659" w:rsidRDefault="00603DBC" w:rsidP="002E6719">
            <w:pPr>
              <w:spacing w:line="360" w:lineRule="auto"/>
              <w:rPr>
                <w:b/>
                <w:bCs/>
              </w:rPr>
            </w:pPr>
            <w:r w:rsidRPr="00932659">
              <w:rPr>
                <w:b/>
                <w:bCs/>
              </w:rPr>
              <w:t>Fréquence d’utilisation prévue</w:t>
            </w:r>
          </w:p>
        </w:tc>
      </w:tr>
      <w:tr w:rsidR="00603DBC" w:rsidRPr="00A748BB" w14:paraId="2BDECC88" w14:textId="77777777" w:rsidTr="00D57D1A">
        <w:tc>
          <w:tcPr>
            <w:tcW w:w="1910" w:type="dxa"/>
          </w:tcPr>
          <w:p w14:paraId="742595DD" w14:textId="77777777" w:rsidR="00603DBC" w:rsidRPr="00932659" w:rsidRDefault="00603DBC" w:rsidP="002E6719">
            <w:pPr>
              <w:spacing w:line="360" w:lineRule="auto"/>
              <w:rPr>
                <w:b/>
                <w:bCs/>
              </w:rPr>
            </w:pPr>
            <w:r w:rsidRPr="00932659">
              <w:rPr>
                <w:b/>
                <w:bCs/>
              </w:rPr>
              <w:t>Etudiants</w:t>
            </w:r>
          </w:p>
        </w:tc>
        <w:tc>
          <w:tcPr>
            <w:tcW w:w="1155" w:type="dxa"/>
          </w:tcPr>
          <w:p w14:paraId="60F3372B" w14:textId="1AA0F16E" w:rsidR="00603DBC" w:rsidRPr="00A748BB" w:rsidRDefault="00FE3EF7" w:rsidP="00AF1E97">
            <w:pPr>
              <w:spacing w:line="360" w:lineRule="auto"/>
              <w:jc w:val="center"/>
            </w:pPr>
            <w:r>
              <w:t>5</w:t>
            </w:r>
          </w:p>
        </w:tc>
        <w:tc>
          <w:tcPr>
            <w:tcW w:w="2033" w:type="dxa"/>
          </w:tcPr>
          <w:p w14:paraId="6D985E6F" w14:textId="77777777" w:rsidR="00603DBC" w:rsidRPr="00A748BB" w:rsidRDefault="00603DBC" w:rsidP="002E6719">
            <w:pPr>
              <w:spacing w:line="360" w:lineRule="auto"/>
            </w:pPr>
            <w:r w:rsidRPr="00A748BB">
              <w:t>Intermédiaire</w:t>
            </w:r>
          </w:p>
        </w:tc>
        <w:tc>
          <w:tcPr>
            <w:tcW w:w="2193" w:type="dxa"/>
          </w:tcPr>
          <w:p w14:paraId="096BC529" w14:textId="77777777" w:rsidR="00603DBC" w:rsidRPr="00A748BB" w:rsidRDefault="00603DBC" w:rsidP="002E6719">
            <w:pPr>
              <w:spacing w:line="360" w:lineRule="auto"/>
            </w:pPr>
            <w:r w:rsidRPr="00A748BB">
              <w:t>Aucune</w:t>
            </w:r>
          </w:p>
        </w:tc>
        <w:tc>
          <w:tcPr>
            <w:tcW w:w="2627" w:type="dxa"/>
          </w:tcPr>
          <w:p w14:paraId="06775AB0" w14:textId="77777777" w:rsidR="00603DBC" w:rsidRPr="00A748BB" w:rsidRDefault="00603DBC" w:rsidP="002E6719">
            <w:pPr>
              <w:spacing w:line="360" w:lineRule="auto"/>
            </w:pPr>
            <w:r w:rsidRPr="00A748BB">
              <w:t>Quotidienne à hebdomadaire</w:t>
            </w:r>
          </w:p>
        </w:tc>
      </w:tr>
      <w:tr w:rsidR="00603DBC" w:rsidRPr="00A748BB" w14:paraId="29BFBE46" w14:textId="77777777" w:rsidTr="00D57D1A">
        <w:tc>
          <w:tcPr>
            <w:tcW w:w="1910" w:type="dxa"/>
          </w:tcPr>
          <w:p w14:paraId="1D5958E5" w14:textId="77777777" w:rsidR="00603DBC" w:rsidRPr="00A748BB" w:rsidRDefault="00603DBC" w:rsidP="002E6719">
            <w:pPr>
              <w:spacing w:line="360" w:lineRule="auto"/>
            </w:pPr>
            <w:r w:rsidRPr="00932659">
              <w:rPr>
                <w:b/>
                <w:bCs/>
              </w:rPr>
              <w:t>Enseignants</w:t>
            </w:r>
          </w:p>
        </w:tc>
        <w:tc>
          <w:tcPr>
            <w:tcW w:w="1155" w:type="dxa"/>
          </w:tcPr>
          <w:p w14:paraId="07B41AB8" w14:textId="7F672086" w:rsidR="00603DBC" w:rsidRPr="00A748BB" w:rsidRDefault="00FE3EF7" w:rsidP="00AF1E97">
            <w:pPr>
              <w:spacing w:line="360" w:lineRule="auto"/>
              <w:jc w:val="center"/>
            </w:pPr>
            <w:r>
              <w:t>5</w:t>
            </w:r>
          </w:p>
        </w:tc>
        <w:tc>
          <w:tcPr>
            <w:tcW w:w="2033" w:type="dxa"/>
          </w:tcPr>
          <w:p w14:paraId="2371A9EF" w14:textId="77777777" w:rsidR="00603DBC" w:rsidRPr="00A748BB" w:rsidRDefault="00603DBC" w:rsidP="002E6719">
            <w:pPr>
              <w:spacing w:line="360" w:lineRule="auto"/>
            </w:pPr>
            <w:r w:rsidRPr="00A748BB">
              <w:t>Débutant à intermédiaire</w:t>
            </w:r>
          </w:p>
        </w:tc>
        <w:tc>
          <w:tcPr>
            <w:tcW w:w="2193" w:type="dxa"/>
          </w:tcPr>
          <w:p w14:paraId="5A910C4A" w14:textId="77777777" w:rsidR="00603DBC" w:rsidRPr="00A748BB" w:rsidRDefault="00603DBC" w:rsidP="002E6719">
            <w:pPr>
              <w:spacing w:line="360" w:lineRule="auto"/>
            </w:pPr>
            <w:r w:rsidRPr="00A748BB">
              <w:t>Aucune</w:t>
            </w:r>
          </w:p>
        </w:tc>
        <w:tc>
          <w:tcPr>
            <w:tcW w:w="2627" w:type="dxa"/>
          </w:tcPr>
          <w:p w14:paraId="09916441" w14:textId="77777777" w:rsidR="00603DBC" w:rsidRPr="00A748BB" w:rsidRDefault="00603DBC" w:rsidP="002E6719">
            <w:pPr>
              <w:spacing w:line="360" w:lineRule="auto"/>
            </w:pPr>
            <w:r w:rsidRPr="00A748BB">
              <w:t>Quotidienne à hebdomadaire</w:t>
            </w:r>
          </w:p>
        </w:tc>
      </w:tr>
      <w:tr w:rsidR="00603DBC" w:rsidRPr="00A748BB" w14:paraId="76891353" w14:textId="77777777" w:rsidTr="00D57D1A">
        <w:tc>
          <w:tcPr>
            <w:tcW w:w="1910" w:type="dxa"/>
          </w:tcPr>
          <w:p w14:paraId="3BF340CC" w14:textId="77777777" w:rsidR="00603DBC" w:rsidRPr="00A748BB" w:rsidRDefault="00603DBC" w:rsidP="002E6719">
            <w:pPr>
              <w:spacing w:line="360" w:lineRule="auto"/>
            </w:pPr>
            <w:r w:rsidRPr="00932659">
              <w:rPr>
                <w:b/>
                <w:bCs/>
              </w:rPr>
              <w:t>Administrateurs</w:t>
            </w:r>
          </w:p>
        </w:tc>
        <w:tc>
          <w:tcPr>
            <w:tcW w:w="1155" w:type="dxa"/>
          </w:tcPr>
          <w:p w14:paraId="7E09A2E1" w14:textId="094F859E" w:rsidR="00603DBC" w:rsidRPr="00A748BB" w:rsidRDefault="00FE3EF7" w:rsidP="00AF1E97">
            <w:pPr>
              <w:spacing w:line="360" w:lineRule="auto"/>
              <w:jc w:val="center"/>
            </w:pPr>
            <w:r>
              <w:t>5</w:t>
            </w:r>
          </w:p>
        </w:tc>
        <w:tc>
          <w:tcPr>
            <w:tcW w:w="2033" w:type="dxa"/>
          </w:tcPr>
          <w:p w14:paraId="52BA8A99" w14:textId="77777777" w:rsidR="00603DBC" w:rsidRPr="00A748BB" w:rsidRDefault="00603DBC" w:rsidP="002E6719">
            <w:pPr>
              <w:spacing w:line="360" w:lineRule="auto"/>
            </w:pPr>
            <w:r w:rsidRPr="00A748BB">
              <w:t>Avancé</w:t>
            </w:r>
          </w:p>
        </w:tc>
        <w:tc>
          <w:tcPr>
            <w:tcW w:w="2193" w:type="dxa"/>
          </w:tcPr>
          <w:p w14:paraId="5963E8F8" w14:textId="77777777" w:rsidR="00603DBC" w:rsidRPr="00A748BB" w:rsidRDefault="00603DBC" w:rsidP="002E6719">
            <w:pPr>
              <w:spacing w:line="360" w:lineRule="auto"/>
            </w:pPr>
            <w:r w:rsidRPr="00A748BB">
              <w:t>Expérimenté</w:t>
            </w:r>
          </w:p>
        </w:tc>
        <w:tc>
          <w:tcPr>
            <w:tcW w:w="2627" w:type="dxa"/>
          </w:tcPr>
          <w:p w14:paraId="68ED66AE" w14:textId="77777777" w:rsidR="00603DBC" w:rsidRPr="00A748BB" w:rsidRDefault="00603DBC" w:rsidP="002E6719">
            <w:pPr>
              <w:spacing w:line="360" w:lineRule="auto"/>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61" w:name="_Toc212721030"/>
      <w:r w:rsidRPr="00A748BB">
        <w:t>Instrument de collecte de données</w:t>
      </w:r>
      <w:bookmarkEnd w:id="161"/>
    </w:p>
    <w:p w14:paraId="3B6221AC" w14:textId="77777777" w:rsidR="00B821F1" w:rsidRPr="00A748BB" w:rsidRDefault="00B821F1" w:rsidP="001F2355">
      <w:pPr>
        <w:ind w:firstLine="709"/>
      </w:pPr>
      <w:r w:rsidRPr="00A748BB">
        <w:t>Nous avons développé et adapté plusieurs instruments de collecte de données spécifiquement pour cette évaluation</w:t>
      </w:r>
    </w:p>
    <w:p w14:paraId="3EB29621" w14:textId="1F264AD4"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Paragraphedeliste"/>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62" w:name="_Toc212721031"/>
      <w:r w:rsidRPr="00A748BB">
        <w:t>Résultats</w:t>
      </w:r>
      <w:r w:rsidR="00FA1916" w:rsidRPr="00A748BB">
        <w:t xml:space="preserve"> de l’évaluation fonctionnelle</w:t>
      </w:r>
      <w:bookmarkEnd w:id="162"/>
    </w:p>
    <w:p w14:paraId="506703C9" w14:textId="6F754D87" w:rsidR="003B0227" w:rsidRDefault="00651544" w:rsidP="009E3F89">
      <w:pPr>
        <w:pStyle w:val="11Loaten1"/>
        <w:numPr>
          <w:ilvl w:val="0"/>
          <w:numId w:val="0"/>
        </w:numPr>
        <w:spacing w:before="120"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63" w:name="_Toc212721032"/>
      <w:r w:rsidRPr="00A748BB">
        <w:lastRenderedPageBreak/>
        <w:t>Etat d’avancement des fonctionnalités</w:t>
      </w:r>
      <w:bookmarkEnd w:id="163"/>
    </w:p>
    <w:p w14:paraId="7AA4883E" w14:textId="3B040920" w:rsidR="00FE71D9" w:rsidRPr="00A748BB" w:rsidRDefault="00D86E08" w:rsidP="003E3389">
      <w:pPr>
        <w:pStyle w:val="Tabilao"/>
      </w:pPr>
      <w:bookmarkStart w:id="164" w:name="_Toc212721096"/>
      <w:r w:rsidRPr="00A748BB">
        <w:t>Etat détaillé de la réalisation des fonctionnalité principales</w:t>
      </w:r>
      <w:bookmarkEnd w:id="164"/>
    </w:p>
    <w:tbl>
      <w:tblPr>
        <w:tblStyle w:val="Grilledutableau"/>
        <w:tblW w:w="10632" w:type="dxa"/>
        <w:tblInd w:w="-714" w:type="dxa"/>
        <w:tblLook w:val="04A0" w:firstRow="1" w:lastRow="0" w:firstColumn="1" w:lastColumn="0" w:noHBand="0" w:noVBand="1"/>
      </w:tblPr>
      <w:tblGrid>
        <w:gridCol w:w="2610"/>
        <w:gridCol w:w="1501"/>
        <w:gridCol w:w="2268"/>
        <w:gridCol w:w="1559"/>
        <w:gridCol w:w="2694"/>
      </w:tblGrid>
      <w:tr w:rsidR="00FE71D9" w:rsidRPr="006F4B9D" w14:paraId="28026C79" w14:textId="77777777" w:rsidTr="009E3F89">
        <w:tc>
          <w:tcPr>
            <w:tcW w:w="2610" w:type="dxa"/>
          </w:tcPr>
          <w:p w14:paraId="0CD23B2A" w14:textId="77777777" w:rsidR="00FE71D9" w:rsidRPr="006F4B9D" w:rsidRDefault="00FE71D9" w:rsidP="009E3F89">
            <w:pPr>
              <w:spacing w:line="360" w:lineRule="auto"/>
              <w:jc w:val="left"/>
              <w:rPr>
                <w:b/>
                <w:bCs/>
              </w:rPr>
            </w:pPr>
            <w:r w:rsidRPr="006F4B9D">
              <w:rPr>
                <w:b/>
                <w:bCs/>
              </w:rPr>
              <w:t>Fonctionnalité</w:t>
            </w:r>
          </w:p>
        </w:tc>
        <w:tc>
          <w:tcPr>
            <w:tcW w:w="1501" w:type="dxa"/>
          </w:tcPr>
          <w:p w14:paraId="78346411" w14:textId="77777777" w:rsidR="00FE71D9" w:rsidRPr="006F4B9D" w:rsidRDefault="00FE71D9" w:rsidP="009E3F89">
            <w:pPr>
              <w:spacing w:line="360" w:lineRule="auto"/>
              <w:jc w:val="left"/>
              <w:rPr>
                <w:b/>
                <w:bCs/>
              </w:rPr>
            </w:pPr>
            <w:r w:rsidRPr="006F4B9D">
              <w:rPr>
                <w:b/>
                <w:bCs/>
              </w:rPr>
              <w:t>Etat</w:t>
            </w:r>
          </w:p>
        </w:tc>
        <w:tc>
          <w:tcPr>
            <w:tcW w:w="2268" w:type="dxa"/>
          </w:tcPr>
          <w:p w14:paraId="0CEFC7A8" w14:textId="77777777" w:rsidR="00FE71D9" w:rsidRPr="006F4B9D" w:rsidRDefault="00FE71D9" w:rsidP="009E3F89">
            <w:pPr>
              <w:spacing w:line="360" w:lineRule="auto"/>
              <w:jc w:val="left"/>
              <w:rPr>
                <w:b/>
                <w:bCs/>
              </w:rPr>
            </w:pPr>
            <w:r w:rsidRPr="006F4B9D">
              <w:rPr>
                <w:b/>
                <w:bCs/>
              </w:rPr>
              <w:t>Taux de réalisation</w:t>
            </w:r>
          </w:p>
        </w:tc>
        <w:tc>
          <w:tcPr>
            <w:tcW w:w="1559" w:type="dxa"/>
          </w:tcPr>
          <w:p w14:paraId="65CB25A9" w14:textId="77777777" w:rsidR="00FE71D9" w:rsidRPr="006F4B9D" w:rsidRDefault="00FE71D9" w:rsidP="009E3F89">
            <w:pPr>
              <w:spacing w:line="360" w:lineRule="auto"/>
              <w:jc w:val="left"/>
              <w:rPr>
                <w:b/>
                <w:bCs/>
              </w:rPr>
            </w:pPr>
            <w:r w:rsidRPr="006F4B9D">
              <w:rPr>
                <w:b/>
                <w:bCs/>
              </w:rPr>
              <w:t>Complexité</w:t>
            </w:r>
          </w:p>
        </w:tc>
        <w:tc>
          <w:tcPr>
            <w:tcW w:w="2694" w:type="dxa"/>
          </w:tcPr>
          <w:p w14:paraId="3D70B5FC" w14:textId="77777777" w:rsidR="00FE71D9" w:rsidRPr="006F4B9D" w:rsidRDefault="00FE71D9" w:rsidP="009E3F89">
            <w:pPr>
              <w:spacing w:line="360" w:lineRule="auto"/>
              <w:jc w:val="left"/>
              <w:rPr>
                <w:b/>
                <w:bCs/>
              </w:rPr>
            </w:pPr>
            <w:r w:rsidRPr="006F4B9D">
              <w:rPr>
                <w:b/>
                <w:bCs/>
              </w:rPr>
              <w:t>Notes d’implémentation</w:t>
            </w:r>
          </w:p>
        </w:tc>
      </w:tr>
      <w:tr w:rsidR="00FE71D9" w:rsidRPr="00A748BB" w14:paraId="377A150E" w14:textId="77777777" w:rsidTr="009E3F89">
        <w:tc>
          <w:tcPr>
            <w:tcW w:w="2610" w:type="dxa"/>
          </w:tcPr>
          <w:p w14:paraId="00083554" w14:textId="77777777" w:rsidR="00FE71D9" w:rsidRPr="006F4B9D" w:rsidRDefault="00FE71D9" w:rsidP="009E3F89">
            <w:pPr>
              <w:spacing w:line="360" w:lineRule="auto"/>
              <w:jc w:val="left"/>
              <w:rPr>
                <w:b/>
                <w:bCs/>
              </w:rPr>
            </w:pPr>
            <w:r w:rsidRPr="006F4B9D">
              <w:rPr>
                <w:b/>
                <w:bCs/>
              </w:rPr>
              <w:t>Authentification</w:t>
            </w:r>
          </w:p>
        </w:tc>
        <w:tc>
          <w:tcPr>
            <w:tcW w:w="1501" w:type="dxa"/>
          </w:tcPr>
          <w:p w14:paraId="55F2830C" w14:textId="77777777" w:rsidR="00FE71D9" w:rsidRPr="00A748BB" w:rsidRDefault="00FE71D9" w:rsidP="002E6719">
            <w:pPr>
              <w:spacing w:line="360" w:lineRule="auto"/>
            </w:pPr>
            <w:r w:rsidRPr="00A748BB">
              <w:t>Implémentée</w:t>
            </w:r>
          </w:p>
        </w:tc>
        <w:tc>
          <w:tcPr>
            <w:tcW w:w="2268" w:type="dxa"/>
          </w:tcPr>
          <w:p w14:paraId="539A51A8" w14:textId="77777777" w:rsidR="00FE71D9" w:rsidRPr="00A748BB" w:rsidRDefault="00FE71D9" w:rsidP="006619F0">
            <w:pPr>
              <w:spacing w:line="360" w:lineRule="auto"/>
              <w:jc w:val="center"/>
            </w:pPr>
            <w:r w:rsidRPr="00A748BB">
              <w:t>90 %</w:t>
            </w:r>
          </w:p>
        </w:tc>
        <w:tc>
          <w:tcPr>
            <w:tcW w:w="1559" w:type="dxa"/>
          </w:tcPr>
          <w:p w14:paraId="623B6987" w14:textId="77777777" w:rsidR="00FE71D9" w:rsidRPr="00A748BB" w:rsidRDefault="00FE71D9" w:rsidP="002E6719">
            <w:pPr>
              <w:spacing w:line="360" w:lineRule="auto"/>
            </w:pPr>
            <w:r w:rsidRPr="00A748BB">
              <w:t>Faible</w:t>
            </w:r>
          </w:p>
        </w:tc>
        <w:tc>
          <w:tcPr>
            <w:tcW w:w="2694" w:type="dxa"/>
          </w:tcPr>
          <w:p w14:paraId="1C4C5588" w14:textId="77777777" w:rsidR="00FE71D9" w:rsidRPr="00A748BB" w:rsidRDefault="00FE71D9" w:rsidP="002E6719">
            <w:pPr>
              <w:spacing w:line="360" w:lineRule="auto"/>
            </w:pPr>
            <w:r w:rsidRPr="00A748BB">
              <w:t>JWT avec expiration configurable</w:t>
            </w:r>
          </w:p>
        </w:tc>
      </w:tr>
      <w:tr w:rsidR="00FE71D9" w:rsidRPr="00A748BB" w14:paraId="06A5EB93" w14:textId="77777777" w:rsidTr="009E3F89">
        <w:tc>
          <w:tcPr>
            <w:tcW w:w="2610" w:type="dxa"/>
          </w:tcPr>
          <w:p w14:paraId="61867AF9" w14:textId="77777777" w:rsidR="00FE71D9" w:rsidRPr="006F4B9D" w:rsidRDefault="00FE71D9" w:rsidP="00B2768F">
            <w:pPr>
              <w:spacing w:line="360" w:lineRule="auto"/>
              <w:jc w:val="left"/>
              <w:rPr>
                <w:b/>
                <w:bCs/>
              </w:rPr>
            </w:pPr>
            <w:r w:rsidRPr="006F4B9D">
              <w:rPr>
                <w:b/>
                <w:bCs/>
              </w:rPr>
              <w:t>Gestion des utilisateurs</w:t>
            </w:r>
          </w:p>
        </w:tc>
        <w:tc>
          <w:tcPr>
            <w:tcW w:w="1501" w:type="dxa"/>
          </w:tcPr>
          <w:p w14:paraId="7F2887D5" w14:textId="77777777" w:rsidR="00FE71D9" w:rsidRPr="00A748BB" w:rsidRDefault="00FE71D9" w:rsidP="00B2768F">
            <w:pPr>
              <w:spacing w:line="360" w:lineRule="auto"/>
              <w:jc w:val="left"/>
            </w:pPr>
            <w:r w:rsidRPr="00A748BB">
              <w:t>Implémentée</w:t>
            </w:r>
          </w:p>
        </w:tc>
        <w:tc>
          <w:tcPr>
            <w:tcW w:w="2268" w:type="dxa"/>
          </w:tcPr>
          <w:p w14:paraId="50EFED5D" w14:textId="77777777" w:rsidR="00FE71D9" w:rsidRPr="00A748BB" w:rsidRDefault="00FE71D9" w:rsidP="004B66B3">
            <w:pPr>
              <w:spacing w:line="360" w:lineRule="auto"/>
              <w:jc w:val="center"/>
            </w:pPr>
            <w:r w:rsidRPr="00A748BB">
              <w:t>90 %</w:t>
            </w:r>
          </w:p>
        </w:tc>
        <w:tc>
          <w:tcPr>
            <w:tcW w:w="1559" w:type="dxa"/>
          </w:tcPr>
          <w:p w14:paraId="1F71F3B6" w14:textId="77777777" w:rsidR="00FE71D9" w:rsidRPr="00A748BB" w:rsidRDefault="00FE71D9" w:rsidP="00B2768F">
            <w:pPr>
              <w:spacing w:line="360" w:lineRule="auto"/>
              <w:jc w:val="left"/>
            </w:pPr>
            <w:r w:rsidRPr="00A748BB">
              <w:t>Moyenne</w:t>
            </w:r>
          </w:p>
        </w:tc>
        <w:tc>
          <w:tcPr>
            <w:tcW w:w="2694" w:type="dxa"/>
          </w:tcPr>
          <w:p w14:paraId="719F484F" w14:textId="77777777" w:rsidR="00FE71D9" w:rsidRPr="00A748BB" w:rsidRDefault="00FE71D9" w:rsidP="00B2768F">
            <w:pPr>
              <w:spacing w:line="360" w:lineRule="auto"/>
              <w:jc w:val="left"/>
            </w:pPr>
            <w:r w:rsidRPr="00A748BB">
              <w:t>Interface admin complète, gestion des rôles</w:t>
            </w:r>
          </w:p>
        </w:tc>
      </w:tr>
      <w:tr w:rsidR="00FE71D9" w:rsidRPr="00A748BB" w14:paraId="70A437DC" w14:textId="77777777" w:rsidTr="009E3F89">
        <w:tc>
          <w:tcPr>
            <w:tcW w:w="2610" w:type="dxa"/>
          </w:tcPr>
          <w:p w14:paraId="264B1708" w14:textId="77777777" w:rsidR="00FE71D9" w:rsidRPr="006F4B9D" w:rsidRDefault="00FE71D9" w:rsidP="009E3F89">
            <w:pPr>
              <w:spacing w:line="360" w:lineRule="auto"/>
              <w:jc w:val="left"/>
              <w:rPr>
                <w:b/>
                <w:bCs/>
              </w:rPr>
            </w:pPr>
            <w:r w:rsidRPr="006F4B9D">
              <w:rPr>
                <w:b/>
                <w:bCs/>
              </w:rPr>
              <w:t>Messagerie instantanée</w:t>
            </w:r>
          </w:p>
        </w:tc>
        <w:tc>
          <w:tcPr>
            <w:tcW w:w="1501" w:type="dxa"/>
          </w:tcPr>
          <w:p w14:paraId="29BF6354" w14:textId="77777777" w:rsidR="00FE71D9" w:rsidRPr="00A748BB" w:rsidRDefault="00FE71D9" w:rsidP="002E6719">
            <w:pPr>
              <w:spacing w:line="360" w:lineRule="auto"/>
            </w:pPr>
            <w:r w:rsidRPr="00A748BB">
              <w:t>Implémentée</w:t>
            </w:r>
          </w:p>
        </w:tc>
        <w:tc>
          <w:tcPr>
            <w:tcW w:w="2268" w:type="dxa"/>
          </w:tcPr>
          <w:p w14:paraId="2E5243B1" w14:textId="29A8E340" w:rsidR="00FE71D9" w:rsidRPr="00A748BB" w:rsidRDefault="00320224" w:rsidP="006619F0">
            <w:pPr>
              <w:spacing w:line="360" w:lineRule="auto"/>
              <w:jc w:val="center"/>
            </w:pPr>
            <w:r>
              <w:t>75</w:t>
            </w:r>
            <w:r w:rsidR="00FE71D9" w:rsidRPr="00A748BB">
              <w:t xml:space="preserve"> %</w:t>
            </w:r>
          </w:p>
        </w:tc>
        <w:tc>
          <w:tcPr>
            <w:tcW w:w="1559" w:type="dxa"/>
          </w:tcPr>
          <w:p w14:paraId="24FB9D4B" w14:textId="77777777" w:rsidR="00FE71D9" w:rsidRPr="00A748BB" w:rsidRDefault="00FE71D9" w:rsidP="002E6719">
            <w:pPr>
              <w:spacing w:line="360" w:lineRule="auto"/>
            </w:pPr>
            <w:r w:rsidRPr="00A748BB">
              <w:t>Elevée</w:t>
            </w:r>
          </w:p>
        </w:tc>
        <w:tc>
          <w:tcPr>
            <w:tcW w:w="2694" w:type="dxa"/>
          </w:tcPr>
          <w:p w14:paraId="63CDFE5E" w14:textId="7ABB7EA6" w:rsidR="00FE71D9" w:rsidRPr="00A748BB" w:rsidRDefault="00FE71D9" w:rsidP="002E6719">
            <w:pPr>
              <w:spacing w:line="360" w:lineRule="auto"/>
            </w:pPr>
            <w:r w:rsidRPr="00A748BB">
              <w:t>Socket.IO</w:t>
            </w:r>
            <w:r w:rsidR="00B2768F">
              <w:t xml:space="preserve"> </w:t>
            </w:r>
            <w:r w:rsidRPr="00A748BB">
              <w:t>avec transfert de fichiers</w:t>
            </w:r>
          </w:p>
        </w:tc>
      </w:tr>
      <w:tr w:rsidR="00FE71D9" w:rsidRPr="00A748BB" w14:paraId="4DF9E1DF" w14:textId="77777777" w:rsidTr="009E3F89">
        <w:tc>
          <w:tcPr>
            <w:tcW w:w="2610" w:type="dxa"/>
          </w:tcPr>
          <w:p w14:paraId="66FFD959" w14:textId="77777777" w:rsidR="00FE71D9" w:rsidRPr="006F4B9D" w:rsidRDefault="00FE71D9" w:rsidP="009E3F89">
            <w:pPr>
              <w:spacing w:line="360" w:lineRule="auto"/>
              <w:jc w:val="left"/>
              <w:rPr>
                <w:b/>
                <w:bCs/>
              </w:rPr>
            </w:pPr>
            <w:r w:rsidRPr="006F4B9D">
              <w:rPr>
                <w:b/>
                <w:bCs/>
              </w:rPr>
              <w:t>Gestion des annonces</w:t>
            </w:r>
          </w:p>
        </w:tc>
        <w:tc>
          <w:tcPr>
            <w:tcW w:w="1501" w:type="dxa"/>
          </w:tcPr>
          <w:p w14:paraId="004210DD" w14:textId="77777777" w:rsidR="00FE71D9" w:rsidRPr="00A748BB" w:rsidRDefault="00FE71D9" w:rsidP="002E6719">
            <w:pPr>
              <w:spacing w:line="360" w:lineRule="auto"/>
            </w:pPr>
            <w:r w:rsidRPr="00A748BB">
              <w:t>Implémentée</w:t>
            </w:r>
          </w:p>
        </w:tc>
        <w:tc>
          <w:tcPr>
            <w:tcW w:w="2268" w:type="dxa"/>
          </w:tcPr>
          <w:p w14:paraId="018DA67C" w14:textId="77777777" w:rsidR="00FE71D9" w:rsidRPr="00A748BB" w:rsidRDefault="00FE71D9" w:rsidP="006619F0">
            <w:pPr>
              <w:spacing w:line="360" w:lineRule="auto"/>
              <w:jc w:val="center"/>
            </w:pPr>
            <w:r w:rsidRPr="00A748BB">
              <w:t>90 %</w:t>
            </w:r>
          </w:p>
        </w:tc>
        <w:tc>
          <w:tcPr>
            <w:tcW w:w="1559" w:type="dxa"/>
          </w:tcPr>
          <w:p w14:paraId="32389F5E" w14:textId="77777777" w:rsidR="00FE71D9" w:rsidRPr="00A748BB" w:rsidRDefault="00FE71D9" w:rsidP="002E6719">
            <w:pPr>
              <w:spacing w:line="360" w:lineRule="auto"/>
            </w:pPr>
            <w:r w:rsidRPr="00A748BB">
              <w:t>Moyenne</w:t>
            </w:r>
          </w:p>
        </w:tc>
        <w:tc>
          <w:tcPr>
            <w:tcW w:w="2694" w:type="dxa"/>
          </w:tcPr>
          <w:p w14:paraId="4146A377" w14:textId="77777777" w:rsidR="00FE71D9" w:rsidRPr="00A748BB" w:rsidRDefault="00FE71D9" w:rsidP="002E6719">
            <w:pPr>
              <w:spacing w:line="360" w:lineRule="auto"/>
            </w:pPr>
            <w:r w:rsidRPr="00A748BB">
              <w:t>Ciblage multi-niveaux, pièces jointes</w:t>
            </w:r>
          </w:p>
        </w:tc>
      </w:tr>
      <w:tr w:rsidR="00FE71D9" w:rsidRPr="00A748BB" w14:paraId="46F9175B" w14:textId="77777777" w:rsidTr="009E3F89">
        <w:tc>
          <w:tcPr>
            <w:tcW w:w="2610" w:type="dxa"/>
          </w:tcPr>
          <w:p w14:paraId="065B1975" w14:textId="77777777" w:rsidR="00FE71D9" w:rsidRPr="006F4B9D" w:rsidRDefault="00FE71D9" w:rsidP="009E3F89">
            <w:pPr>
              <w:spacing w:line="360" w:lineRule="auto"/>
              <w:jc w:val="left"/>
              <w:rPr>
                <w:b/>
                <w:bCs/>
              </w:rPr>
            </w:pPr>
            <w:r w:rsidRPr="006F4B9D">
              <w:rPr>
                <w:b/>
                <w:bCs/>
              </w:rPr>
              <w:t>Gestion des cours</w:t>
            </w:r>
          </w:p>
        </w:tc>
        <w:tc>
          <w:tcPr>
            <w:tcW w:w="1501" w:type="dxa"/>
          </w:tcPr>
          <w:p w14:paraId="6FEC5120" w14:textId="77777777" w:rsidR="00FE71D9" w:rsidRPr="00A748BB" w:rsidRDefault="00FE71D9" w:rsidP="002E6719">
            <w:pPr>
              <w:spacing w:line="360" w:lineRule="auto"/>
            </w:pPr>
            <w:r w:rsidRPr="00A748BB">
              <w:t>Implémentée</w:t>
            </w:r>
          </w:p>
        </w:tc>
        <w:tc>
          <w:tcPr>
            <w:tcW w:w="2268" w:type="dxa"/>
          </w:tcPr>
          <w:p w14:paraId="57F13E98" w14:textId="77777777" w:rsidR="00FE71D9" w:rsidRPr="00A748BB" w:rsidRDefault="00FE71D9" w:rsidP="006619F0">
            <w:pPr>
              <w:spacing w:line="360" w:lineRule="auto"/>
              <w:jc w:val="center"/>
            </w:pPr>
            <w:r w:rsidRPr="00A748BB">
              <w:t>90 %</w:t>
            </w:r>
          </w:p>
        </w:tc>
        <w:tc>
          <w:tcPr>
            <w:tcW w:w="1559" w:type="dxa"/>
          </w:tcPr>
          <w:p w14:paraId="5CFB44BA" w14:textId="77777777" w:rsidR="00FE71D9" w:rsidRPr="00A748BB" w:rsidRDefault="00FE71D9" w:rsidP="002E6719">
            <w:pPr>
              <w:spacing w:line="360" w:lineRule="auto"/>
            </w:pPr>
            <w:r w:rsidRPr="00A748BB">
              <w:t>Moyenne</w:t>
            </w:r>
          </w:p>
        </w:tc>
        <w:tc>
          <w:tcPr>
            <w:tcW w:w="2694" w:type="dxa"/>
          </w:tcPr>
          <w:p w14:paraId="2E8888E9" w14:textId="6F586257" w:rsidR="00FE71D9" w:rsidRPr="00A748BB" w:rsidRDefault="000C1857" w:rsidP="002E6719">
            <w:pPr>
              <w:spacing w:line="360" w:lineRule="auto"/>
            </w:pPr>
            <w:r w:rsidRPr="00A748BB">
              <w:t>Uploadé</w:t>
            </w:r>
            <w:r w:rsidR="00FE71D9" w:rsidRPr="00A748BB">
              <w:t xml:space="preserve"> multiples, validation formats</w:t>
            </w:r>
          </w:p>
        </w:tc>
      </w:tr>
      <w:tr w:rsidR="003048C8" w:rsidRPr="00A748BB" w14:paraId="498406EC" w14:textId="77777777" w:rsidTr="009E3F89">
        <w:tc>
          <w:tcPr>
            <w:tcW w:w="2610" w:type="dxa"/>
          </w:tcPr>
          <w:p w14:paraId="63B1BF13" w14:textId="05A826FE" w:rsidR="003048C8" w:rsidRPr="006F4B9D" w:rsidRDefault="003048C8" w:rsidP="00B03E5A">
            <w:pPr>
              <w:spacing w:line="360" w:lineRule="auto"/>
              <w:jc w:val="left"/>
              <w:rPr>
                <w:b/>
                <w:bCs/>
              </w:rPr>
            </w:pPr>
            <w:r>
              <w:rPr>
                <w:b/>
                <w:bCs/>
              </w:rPr>
              <w:t xml:space="preserve">Gestion de l’emploi du temps </w:t>
            </w:r>
          </w:p>
        </w:tc>
        <w:tc>
          <w:tcPr>
            <w:tcW w:w="1501" w:type="dxa"/>
          </w:tcPr>
          <w:p w14:paraId="34FC15F8" w14:textId="2F4F2C25" w:rsidR="003048C8" w:rsidRPr="00A748BB" w:rsidRDefault="003048C8" w:rsidP="00B03E5A">
            <w:pPr>
              <w:spacing w:line="360" w:lineRule="auto"/>
              <w:jc w:val="left"/>
            </w:pPr>
            <w:r>
              <w:t>Implémentée</w:t>
            </w:r>
          </w:p>
        </w:tc>
        <w:tc>
          <w:tcPr>
            <w:tcW w:w="2268" w:type="dxa"/>
          </w:tcPr>
          <w:p w14:paraId="45E38B4F" w14:textId="37E1E711" w:rsidR="003048C8" w:rsidRPr="00A748BB" w:rsidRDefault="003048C8" w:rsidP="00B03E5A">
            <w:pPr>
              <w:spacing w:line="360" w:lineRule="auto"/>
              <w:jc w:val="center"/>
            </w:pPr>
            <w:r>
              <w:t>35%</w:t>
            </w:r>
          </w:p>
        </w:tc>
        <w:tc>
          <w:tcPr>
            <w:tcW w:w="1559" w:type="dxa"/>
          </w:tcPr>
          <w:p w14:paraId="456422BA" w14:textId="36B32568" w:rsidR="003048C8" w:rsidRPr="00A748BB" w:rsidRDefault="00B2768F" w:rsidP="00B03E5A">
            <w:pPr>
              <w:spacing w:line="360" w:lineRule="auto"/>
              <w:jc w:val="left"/>
            </w:pPr>
            <w:r>
              <w:t>Elevée</w:t>
            </w:r>
          </w:p>
        </w:tc>
        <w:tc>
          <w:tcPr>
            <w:tcW w:w="2694" w:type="dxa"/>
          </w:tcPr>
          <w:p w14:paraId="2D9508EC" w14:textId="76FC974C" w:rsidR="003048C8" w:rsidRPr="00A748BB" w:rsidRDefault="00B2768F" w:rsidP="00B03E5A">
            <w:pPr>
              <w:spacing w:line="360" w:lineRule="auto"/>
              <w:jc w:val="left"/>
            </w:pPr>
            <w:r>
              <w:t>Système manipulation des emplois du temps</w:t>
            </w:r>
          </w:p>
        </w:tc>
      </w:tr>
      <w:tr w:rsidR="00FE71D9" w:rsidRPr="00A748BB" w14:paraId="65DD74CC" w14:textId="77777777" w:rsidTr="009E3F89">
        <w:tc>
          <w:tcPr>
            <w:tcW w:w="2610" w:type="dxa"/>
          </w:tcPr>
          <w:p w14:paraId="5D01C730" w14:textId="77777777" w:rsidR="00FE71D9" w:rsidRPr="006F4B9D" w:rsidRDefault="00FE71D9" w:rsidP="009E3F89">
            <w:pPr>
              <w:spacing w:line="360" w:lineRule="auto"/>
              <w:jc w:val="left"/>
              <w:rPr>
                <w:b/>
                <w:bCs/>
              </w:rPr>
            </w:pPr>
            <w:r w:rsidRPr="006F4B9D">
              <w:rPr>
                <w:b/>
                <w:bCs/>
              </w:rPr>
              <w:t>Système de note</w:t>
            </w:r>
          </w:p>
        </w:tc>
        <w:tc>
          <w:tcPr>
            <w:tcW w:w="1501" w:type="dxa"/>
          </w:tcPr>
          <w:p w14:paraId="28436111" w14:textId="77777777" w:rsidR="00FE71D9" w:rsidRPr="00A748BB" w:rsidRDefault="00FE71D9" w:rsidP="002E6719">
            <w:pPr>
              <w:spacing w:line="360" w:lineRule="auto"/>
            </w:pPr>
            <w:r w:rsidRPr="00A748BB">
              <w:t>Implémentée</w:t>
            </w:r>
          </w:p>
        </w:tc>
        <w:tc>
          <w:tcPr>
            <w:tcW w:w="2268" w:type="dxa"/>
          </w:tcPr>
          <w:p w14:paraId="3BEFA0D8" w14:textId="56B5E965" w:rsidR="00FE71D9" w:rsidRPr="00A748BB" w:rsidRDefault="00320224" w:rsidP="006619F0">
            <w:pPr>
              <w:spacing w:line="360" w:lineRule="auto"/>
              <w:jc w:val="center"/>
            </w:pPr>
            <w:r>
              <w:t>85</w:t>
            </w:r>
            <w:r w:rsidR="00FE71D9" w:rsidRPr="00A748BB">
              <w:t xml:space="preserve"> %</w:t>
            </w:r>
          </w:p>
        </w:tc>
        <w:tc>
          <w:tcPr>
            <w:tcW w:w="1559" w:type="dxa"/>
          </w:tcPr>
          <w:p w14:paraId="72FA45DF" w14:textId="77777777" w:rsidR="00FE71D9" w:rsidRPr="00A748BB" w:rsidRDefault="00FE71D9" w:rsidP="002E6719">
            <w:pPr>
              <w:spacing w:line="360" w:lineRule="auto"/>
            </w:pPr>
            <w:r w:rsidRPr="00A748BB">
              <w:t>Moyenne</w:t>
            </w:r>
          </w:p>
        </w:tc>
        <w:tc>
          <w:tcPr>
            <w:tcW w:w="2694" w:type="dxa"/>
          </w:tcPr>
          <w:p w14:paraId="06578030" w14:textId="77777777" w:rsidR="00FE71D9" w:rsidRPr="00A748BB" w:rsidRDefault="00FE71D9" w:rsidP="002E6719">
            <w:pPr>
              <w:spacing w:line="360" w:lineRule="auto"/>
            </w:pPr>
            <w:r w:rsidRPr="00A748BB">
              <w:t>Calcul automatique, historisation</w:t>
            </w:r>
          </w:p>
        </w:tc>
      </w:tr>
      <w:tr w:rsidR="00FE71D9" w:rsidRPr="00A748BB" w14:paraId="44C3DDEF" w14:textId="77777777" w:rsidTr="009E3F89">
        <w:tc>
          <w:tcPr>
            <w:tcW w:w="2610" w:type="dxa"/>
          </w:tcPr>
          <w:p w14:paraId="7BD69B42" w14:textId="77777777" w:rsidR="00FE71D9" w:rsidRPr="006F4B9D" w:rsidRDefault="00FE71D9" w:rsidP="009E3F89">
            <w:pPr>
              <w:spacing w:line="360" w:lineRule="auto"/>
              <w:jc w:val="left"/>
              <w:rPr>
                <w:b/>
                <w:bCs/>
              </w:rPr>
            </w:pPr>
            <w:r w:rsidRPr="006F4B9D">
              <w:rPr>
                <w:b/>
                <w:bCs/>
              </w:rPr>
              <w:t>Interface responsive</w:t>
            </w:r>
          </w:p>
        </w:tc>
        <w:tc>
          <w:tcPr>
            <w:tcW w:w="1501" w:type="dxa"/>
          </w:tcPr>
          <w:p w14:paraId="730F3B6B" w14:textId="77777777" w:rsidR="00FE71D9" w:rsidRPr="00A748BB" w:rsidRDefault="00FE71D9" w:rsidP="002E6719">
            <w:pPr>
              <w:spacing w:line="360" w:lineRule="auto"/>
            </w:pPr>
            <w:r w:rsidRPr="00A748BB">
              <w:t>Implémentée</w:t>
            </w:r>
          </w:p>
        </w:tc>
        <w:tc>
          <w:tcPr>
            <w:tcW w:w="2268" w:type="dxa"/>
          </w:tcPr>
          <w:p w14:paraId="2A676F3C" w14:textId="5E4A2B5E" w:rsidR="00FE71D9" w:rsidRPr="00A748BB" w:rsidRDefault="00320224" w:rsidP="006619F0">
            <w:pPr>
              <w:spacing w:line="360" w:lineRule="auto"/>
              <w:jc w:val="center"/>
            </w:pPr>
            <w:r>
              <w:t>75</w:t>
            </w:r>
            <w:r w:rsidR="00FE71D9" w:rsidRPr="00A748BB">
              <w:t xml:space="preserve"> %</w:t>
            </w:r>
          </w:p>
        </w:tc>
        <w:tc>
          <w:tcPr>
            <w:tcW w:w="1559" w:type="dxa"/>
          </w:tcPr>
          <w:p w14:paraId="5D2311E8" w14:textId="77777777" w:rsidR="00FE71D9" w:rsidRPr="00A748BB" w:rsidRDefault="00FE71D9" w:rsidP="002E6719">
            <w:pPr>
              <w:spacing w:line="360" w:lineRule="auto"/>
            </w:pPr>
            <w:r w:rsidRPr="00A748BB">
              <w:t>Elevée</w:t>
            </w:r>
          </w:p>
        </w:tc>
        <w:tc>
          <w:tcPr>
            <w:tcW w:w="2694" w:type="dxa"/>
          </w:tcPr>
          <w:p w14:paraId="2572EB91" w14:textId="77777777" w:rsidR="00FE71D9" w:rsidRPr="00A748BB" w:rsidRDefault="00FE71D9" w:rsidP="002E6719">
            <w:pPr>
              <w:spacing w:line="360" w:lineRule="auto"/>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65" w:name="_Toc212721033"/>
      <w:r w:rsidRPr="00A748BB">
        <w:t>A</w:t>
      </w:r>
      <w:r w:rsidR="00DD7EDC" w:rsidRPr="00A748BB">
        <w:t>nalyse des écarts fonctionnels</w:t>
      </w:r>
      <w:bookmarkEnd w:id="165"/>
    </w:p>
    <w:p w14:paraId="4B91A125" w14:textId="77777777" w:rsidR="0044211A" w:rsidRPr="00A748BB" w:rsidRDefault="0044211A" w:rsidP="00171834">
      <w:pPr>
        <w:ind w:firstLine="709"/>
      </w:pPr>
      <w:r w:rsidRPr="00A748BB">
        <w:t xml:space="preserve">Malgré un taux de réalisation global élevée, il y a quelque écart par rapport aux spécification initiales qui ont été identifier : </w:t>
      </w:r>
    </w:p>
    <w:p w14:paraId="080EC86C" w14:textId="33D711CC" w:rsidR="0044211A" w:rsidRPr="00A748BB" w:rsidRDefault="0044211A">
      <w:pPr>
        <w:pStyle w:val="Paragraphedeliste"/>
        <w:numPr>
          <w:ilvl w:val="0"/>
          <w:numId w:val="15"/>
        </w:numPr>
        <w:tabs>
          <w:tab w:val="clear" w:pos="142"/>
          <w:tab w:val="clear" w:pos="8789"/>
        </w:tabs>
        <w:spacing w:before="0" w:after="160" w:line="360" w:lineRule="auto"/>
        <w:ind w:right="0"/>
        <w:jc w:val="both"/>
        <w:rPr>
          <w:b w:val="0"/>
          <w:sz w:val="24"/>
        </w:rPr>
      </w:pPr>
      <w:r w:rsidRPr="00A748BB">
        <w:rPr>
          <w:b w:val="0"/>
          <w:sz w:val="24"/>
        </w:rPr>
        <w:t>Fonctionnalité de gestion des emplois du temps : reportée à une version ultérieure pour des raisons de complexité technique</w:t>
      </w:r>
      <w:r w:rsidR="005B6E33">
        <w:rPr>
          <w:b w:val="0"/>
          <w:sz w:val="24"/>
        </w:rPr>
        <w:t> ;</w:t>
      </w:r>
    </w:p>
    <w:p w14:paraId="14F86E07" w14:textId="381979D0" w:rsidR="009E3F89" w:rsidRDefault="0044211A" w:rsidP="009E3F89">
      <w:pPr>
        <w:pStyle w:val="Paragraphedeliste"/>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w:t>
      </w:r>
      <w:r w:rsidR="00C217C2">
        <w:rPr>
          <w:b w:val="0"/>
          <w:sz w:val="24"/>
        </w:rPr>
        <w:t> ;</w:t>
      </w:r>
    </w:p>
    <w:p w14:paraId="3CFC497B" w14:textId="3E94F80F" w:rsidR="009E3F89" w:rsidRDefault="009E3F89" w:rsidP="009E3F89">
      <w:pPr>
        <w:pStyle w:val="Paragraphedeliste"/>
        <w:numPr>
          <w:ilvl w:val="0"/>
          <w:numId w:val="15"/>
        </w:numPr>
        <w:tabs>
          <w:tab w:val="clear" w:pos="142"/>
          <w:tab w:val="clear" w:pos="8789"/>
        </w:tabs>
        <w:spacing w:before="0" w:after="160" w:line="360" w:lineRule="auto"/>
        <w:ind w:right="0"/>
        <w:jc w:val="both"/>
        <w:rPr>
          <w:b w:val="0"/>
          <w:sz w:val="24"/>
        </w:rPr>
      </w:pPr>
      <w:r>
        <w:rPr>
          <w:b w:val="0"/>
          <w:sz w:val="24"/>
        </w:rPr>
        <w:t>Système de notifications : non implémenter</w:t>
      </w:r>
      <w:r w:rsidR="006A6D02">
        <w:rPr>
          <w:b w:val="0"/>
          <w:sz w:val="24"/>
        </w:rPr>
        <w:t>.</w:t>
      </w:r>
    </w:p>
    <w:p w14:paraId="312E3161" w14:textId="5429303A" w:rsidR="00E7422C" w:rsidRDefault="00E7422C">
      <w:pPr>
        <w:ind w:left="578" w:hanging="578"/>
      </w:pPr>
      <w:r>
        <w:br w:type="page"/>
      </w:r>
    </w:p>
    <w:p w14:paraId="2D9DC16D" w14:textId="0F945224" w:rsidR="00C360F1" w:rsidRPr="00A748BB" w:rsidRDefault="00C360F1" w:rsidP="003E3389">
      <w:pPr>
        <w:pStyle w:val="Tabilao"/>
      </w:pPr>
      <w:bookmarkStart w:id="166" w:name="_Toc212721097"/>
      <w:r w:rsidRPr="00A748BB">
        <w:lastRenderedPageBreak/>
        <w:t>Analyse des écarts fonctionnels et leur impact</w:t>
      </w:r>
      <w:bookmarkEnd w:id="166"/>
    </w:p>
    <w:tbl>
      <w:tblPr>
        <w:tblStyle w:val="Grilledutableau"/>
        <w:tblW w:w="10207" w:type="dxa"/>
        <w:tblInd w:w="-5" w:type="dxa"/>
        <w:tblLook w:val="04A0" w:firstRow="1" w:lastRow="0" w:firstColumn="1" w:lastColumn="0" w:noHBand="0" w:noVBand="1"/>
      </w:tblPr>
      <w:tblGrid>
        <w:gridCol w:w="3261"/>
        <w:gridCol w:w="2126"/>
        <w:gridCol w:w="2268"/>
        <w:gridCol w:w="2552"/>
      </w:tblGrid>
      <w:tr w:rsidR="00C360F1" w:rsidRPr="00572461" w14:paraId="73116E2C" w14:textId="77777777" w:rsidTr="009E3F89">
        <w:tc>
          <w:tcPr>
            <w:tcW w:w="3261" w:type="dxa"/>
          </w:tcPr>
          <w:p w14:paraId="36AFF348" w14:textId="77777777" w:rsidR="00C360F1" w:rsidRPr="00572461" w:rsidRDefault="00C360F1" w:rsidP="003B0227">
            <w:pPr>
              <w:spacing w:line="360" w:lineRule="auto"/>
              <w:jc w:val="left"/>
              <w:rPr>
                <w:b/>
                <w:bCs/>
              </w:rPr>
            </w:pPr>
            <w:r w:rsidRPr="00572461">
              <w:rPr>
                <w:b/>
                <w:bCs/>
              </w:rPr>
              <w:t>Fonctionnalité manquante</w:t>
            </w:r>
          </w:p>
        </w:tc>
        <w:tc>
          <w:tcPr>
            <w:tcW w:w="2126" w:type="dxa"/>
          </w:tcPr>
          <w:p w14:paraId="1714DA97" w14:textId="77777777" w:rsidR="00C360F1" w:rsidRPr="00572461" w:rsidRDefault="00C360F1" w:rsidP="003B0227">
            <w:pPr>
              <w:spacing w:line="360" w:lineRule="auto"/>
              <w:jc w:val="left"/>
              <w:rPr>
                <w:b/>
                <w:bCs/>
              </w:rPr>
            </w:pPr>
            <w:r w:rsidRPr="00572461">
              <w:rPr>
                <w:b/>
                <w:bCs/>
              </w:rPr>
              <w:t>Impact utilisateur</w:t>
            </w:r>
          </w:p>
        </w:tc>
        <w:tc>
          <w:tcPr>
            <w:tcW w:w="2268" w:type="dxa"/>
          </w:tcPr>
          <w:p w14:paraId="161286A2" w14:textId="77777777" w:rsidR="00C360F1" w:rsidRPr="00572461" w:rsidRDefault="00C360F1" w:rsidP="003B0227">
            <w:pPr>
              <w:spacing w:line="360" w:lineRule="auto"/>
              <w:jc w:val="left"/>
              <w:rPr>
                <w:b/>
                <w:bCs/>
              </w:rPr>
            </w:pPr>
            <w:r w:rsidRPr="00572461">
              <w:rPr>
                <w:b/>
                <w:bCs/>
              </w:rPr>
              <w:t>Solution alternative</w:t>
            </w:r>
          </w:p>
        </w:tc>
        <w:tc>
          <w:tcPr>
            <w:tcW w:w="2552" w:type="dxa"/>
          </w:tcPr>
          <w:p w14:paraId="5FC3BC08" w14:textId="77777777" w:rsidR="00C360F1" w:rsidRPr="00572461" w:rsidRDefault="00C360F1" w:rsidP="003B0227">
            <w:pPr>
              <w:spacing w:line="360" w:lineRule="auto"/>
              <w:jc w:val="left"/>
              <w:rPr>
                <w:b/>
                <w:bCs/>
              </w:rPr>
            </w:pPr>
            <w:r w:rsidRPr="00572461">
              <w:rPr>
                <w:b/>
                <w:bCs/>
              </w:rPr>
              <w:t>Planning de correction</w:t>
            </w:r>
          </w:p>
        </w:tc>
      </w:tr>
      <w:tr w:rsidR="00C360F1" w:rsidRPr="00A748BB" w14:paraId="42EE8B1D" w14:textId="77777777" w:rsidTr="009E3F89">
        <w:tc>
          <w:tcPr>
            <w:tcW w:w="3261" w:type="dxa"/>
          </w:tcPr>
          <w:p w14:paraId="7EBC8411" w14:textId="77777777" w:rsidR="00C360F1" w:rsidRPr="00572461" w:rsidRDefault="00C360F1" w:rsidP="002E6719">
            <w:pPr>
              <w:spacing w:line="360" w:lineRule="auto"/>
              <w:rPr>
                <w:b/>
                <w:bCs/>
              </w:rPr>
            </w:pPr>
            <w:r w:rsidRPr="00572461">
              <w:rPr>
                <w:b/>
                <w:bCs/>
              </w:rPr>
              <w:t>Gestion des emplois du temps</w:t>
            </w:r>
          </w:p>
        </w:tc>
        <w:tc>
          <w:tcPr>
            <w:tcW w:w="2126" w:type="dxa"/>
          </w:tcPr>
          <w:p w14:paraId="21238A92" w14:textId="77777777" w:rsidR="00C360F1" w:rsidRPr="00A748BB" w:rsidRDefault="00C360F1" w:rsidP="002E6719">
            <w:pPr>
              <w:spacing w:line="360" w:lineRule="auto"/>
            </w:pPr>
            <w:r w:rsidRPr="00A748BB">
              <w:t>Elevée</w:t>
            </w:r>
          </w:p>
        </w:tc>
        <w:tc>
          <w:tcPr>
            <w:tcW w:w="2268" w:type="dxa"/>
          </w:tcPr>
          <w:p w14:paraId="6B87C965" w14:textId="77777777" w:rsidR="00C360F1" w:rsidRPr="00A748BB" w:rsidRDefault="00C360F1" w:rsidP="002E6719">
            <w:pPr>
              <w:spacing w:line="360" w:lineRule="auto"/>
            </w:pPr>
            <w:r w:rsidRPr="00A748BB">
              <w:t>-</w:t>
            </w:r>
          </w:p>
        </w:tc>
        <w:tc>
          <w:tcPr>
            <w:tcW w:w="2552" w:type="dxa"/>
          </w:tcPr>
          <w:p w14:paraId="53461709" w14:textId="24694210" w:rsidR="00C360F1" w:rsidRPr="00A748BB" w:rsidRDefault="005633EE" w:rsidP="002E6719">
            <w:pPr>
              <w:spacing w:line="360" w:lineRule="auto"/>
            </w:pPr>
            <w:r>
              <w:t>-</w:t>
            </w:r>
          </w:p>
        </w:tc>
      </w:tr>
      <w:tr w:rsidR="00C360F1" w:rsidRPr="00A748BB" w14:paraId="679FA0BE" w14:textId="77777777" w:rsidTr="009E3F89">
        <w:tc>
          <w:tcPr>
            <w:tcW w:w="3261" w:type="dxa"/>
          </w:tcPr>
          <w:p w14:paraId="545B9F04" w14:textId="77777777" w:rsidR="00C360F1" w:rsidRPr="00572461" w:rsidRDefault="00C360F1" w:rsidP="002E6719">
            <w:pPr>
              <w:spacing w:line="360" w:lineRule="auto"/>
              <w:rPr>
                <w:b/>
                <w:bCs/>
              </w:rPr>
            </w:pPr>
            <w:r w:rsidRPr="00572461">
              <w:rPr>
                <w:b/>
                <w:bCs/>
              </w:rPr>
              <w:t>Export donnée avancé</w:t>
            </w:r>
          </w:p>
        </w:tc>
        <w:tc>
          <w:tcPr>
            <w:tcW w:w="2126" w:type="dxa"/>
          </w:tcPr>
          <w:p w14:paraId="59F0413B" w14:textId="77777777" w:rsidR="00C360F1" w:rsidRPr="00A748BB" w:rsidRDefault="00C360F1" w:rsidP="002E6719">
            <w:pPr>
              <w:spacing w:line="360" w:lineRule="auto"/>
            </w:pPr>
            <w:r w:rsidRPr="00A748BB">
              <w:t>Moyen</w:t>
            </w:r>
          </w:p>
        </w:tc>
        <w:tc>
          <w:tcPr>
            <w:tcW w:w="2268" w:type="dxa"/>
          </w:tcPr>
          <w:p w14:paraId="71035A09" w14:textId="77777777" w:rsidR="00C360F1" w:rsidRPr="00A748BB" w:rsidRDefault="00C360F1" w:rsidP="002E6719">
            <w:pPr>
              <w:spacing w:line="360" w:lineRule="auto"/>
            </w:pPr>
            <w:r w:rsidRPr="00A748BB">
              <w:t>Exports basique disponibles</w:t>
            </w:r>
          </w:p>
        </w:tc>
        <w:tc>
          <w:tcPr>
            <w:tcW w:w="2552" w:type="dxa"/>
          </w:tcPr>
          <w:p w14:paraId="28A1F0CD" w14:textId="77777777" w:rsidR="00C360F1" w:rsidRPr="00A748BB" w:rsidRDefault="00C360F1" w:rsidP="002E6719">
            <w:pPr>
              <w:spacing w:line="360" w:lineRule="auto"/>
            </w:pPr>
            <w:r w:rsidRPr="00A748BB">
              <w:t>Dans 3 mois</w:t>
            </w:r>
          </w:p>
        </w:tc>
      </w:tr>
    </w:tbl>
    <w:p w14:paraId="11FEC642" w14:textId="06662812" w:rsidR="00B001E9" w:rsidRPr="00A748BB" w:rsidRDefault="00970573" w:rsidP="00AC413B">
      <w:pPr>
        <w:pStyle w:val="11Loaten1"/>
        <w:spacing w:line="360" w:lineRule="auto"/>
      </w:pPr>
      <w:bookmarkStart w:id="167" w:name="_Toc212721034"/>
      <w:r w:rsidRPr="00A748BB">
        <w:t>Résultats de l’évaluation technique</w:t>
      </w:r>
      <w:bookmarkEnd w:id="167"/>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68" w:name="_Toc212721035"/>
      <w:r w:rsidRPr="00A748BB">
        <w:t>Test de performance</w:t>
      </w:r>
      <w:bookmarkEnd w:id="168"/>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69" w:name="_Toc212721098"/>
      <w:r w:rsidRPr="00A748BB">
        <w:t>Résultats détaillés des test</w:t>
      </w:r>
      <w:r w:rsidR="009D667E" w:rsidRPr="00A748BB">
        <w:t>s</w:t>
      </w:r>
      <w:r w:rsidRPr="00A748BB">
        <w:t xml:space="preserve"> de performance</w:t>
      </w:r>
      <w:bookmarkEnd w:id="169"/>
    </w:p>
    <w:tbl>
      <w:tblPr>
        <w:tblStyle w:val="Grilledutableau"/>
        <w:tblW w:w="10490" w:type="dxa"/>
        <w:tblInd w:w="-289" w:type="dxa"/>
        <w:tblLook w:val="04A0" w:firstRow="1" w:lastRow="0" w:firstColumn="1" w:lastColumn="0" w:noHBand="0" w:noVBand="1"/>
      </w:tblPr>
      <w:tblGrid>
        <w:gridCol w:w="2269"/>
        <w:gridCol w:w="956"/>
        <w:gridCol w:w="1170"/>
        <w:gridCol w:w="2181"/>
        <w:gridCol w:w="1326"/>
        <w:gridCol w:w="2588"/>
      </w:tblGrid>
      <w:tr w:rsidR="004505A6" w:rsidRPr="00572461" w14:paraId="167F1BE9" w14:textId="77777777" w:rsidTr="00572461">
        <w:tc>
          <w:tcPr>
            <w:tcW w:w="2269" w:type="dxa"/>
          </w:tcPr>
          <w:p w14:paraId="4029BFDB" w14:textId="77777777" w:rsidR="004505A6" w:rsidRPr="00572461" w:rsidRDefault="004505A6" w:rsidP="005B4DF7">
            <w:pPr>
              <w:spacing w:line="360" w:lineRule="auto"/>
              <w:rPr>
                <w:b/>
                <w:bCs/>
              </w:rPr>
            </w:pPr>
            <w:r w:rsidRPr="00572461">
              <w:rPr>
                <w:b/>
                <w:bCs/>
              </w:rPr>
              <w:t xml:space="preserve">Métrique </w:t>
            </w:r>
          </w:p>
        </w:tc>
        <w:tc>
          <w:tcPr>
            <w:tcW w:w="956" w:type="dxa"/>
          </w:tcPr>
          <w:p w14:paraId="1CB1FDEA" w14:textId="77777777" w:rsidR="004505A6" w:rsidRPr="00572461" w:rsidRDefault="004505A6" w:rsidP="005B4DF7">
            <w:pPr>
              <w:spacing w:line="360" w:lineRule="auto"/>
              <w:rPr>
                <w:b/>
                <w:bCs/>
              </w:rPr>
            </w:pPr>
            <w:r w:rsidRPr="00572461">
              <w:rPr>
                <w:b/>
                <w:bCs/>
              </w:rPr>
              <w:t>Valeur</w:t>
            </w:r>
          </w:p>
        </w:tc>
        <w:tc>
          <w:tcPr>
            <w:tcW w:w="1170" w:type="dxa"/>
          </w:tcPr>
          <w:p w14:paraId="7366CD2D" w14:textId="77777777" w:rsidR="004505A6" w:rsidRPr="00572461" w:rsidRDefault="004505A6" w:rsidP="005B4DF7">
            <w:pPr>
              <w:spacing w:line="360" w:lineRule="auto"/>
              <w:rPr>
                <w:b/>
                <w:bCs/>
              </w:rPr>
            </w:pPr>
            <w:r w:rsidRPr="00572461">
              <w:rPr>
                <w:b/>
                <w:bCs/>
              </w:rPr>
              <w:t xml:space="preserve">Objectif </w:t>
            </w:r>
          </w:p>
        </w:tc>
        <w:tc>
          <w:tcPr>
            <w:tcW w:w="2181" w:type="dxa"/>
          </w:tcPr>
          <w:p w14:paraId="49DA2903" w14:textId="77777777" w:rsidR="004505A6" w:rsidRPr="00572461" w:rsidRDefault="004505A6" w:rsidP="005B4DF7">
            <w:pPr>
              <w:spacing w:line="360" w:lineRule="auto"/>
              <w:rPr>
                <w:b/>
                <w:bCs/>
              </w:rPr>
            </w:pPr>
            <w:r w:rsidRPr="00572461">
              <w:rPr>
                <w:b/>
                <w:bCs/>
              </w:rPr>
              <w:t>Seuil d’acceptation</w:t>
            </w:r>
          </w:p>
        </w:tc>
        <w:tc>
          <w:tcPr>
            <w:tcW w:w="1326" w:type="dxa"/>
          </w:tcPr>
          <w:p w14:paraId="5164470F" w14:textId="77777777" w:rsidR="004505A6" w:rsidRPr="00572461" w:rsidRDefault="004505A6" w:rsidP="005B4DF7">
            <w:pPr>
              <w:spacing w:line="360" w:lineRule="auto"/>
              <w:rPr>
                <w:b/>
                <w:bCs/>
              </w:rPr>
            </w:pPr>
            <w:r w:rsidRPr="00572461">
              <w:rPr>
                <w:b/>
                <w:bCs/>
              </w:rPr>
              <w:t>Statut</w:t>
            </w:r>
          </w:p>
        </w:tc>
        <w:tc>
          <w:tcPr>
            <w:tcW w:w="2588" w:type="dxa"/>
          </w:tcPr>
          <w:p w14:paraId="0F06E4AB" w14:textId="77777777" w:rsidR="004505A6" w:rsidRPr="00572461" w:rsidRDefault="004505A6" w:rsidP="005B4DF7">
            <w:pPr>
              <w:spacing w:line="360" w:lineRule="auto"/>
              <w:rPr>
                <w:b/>
                <w:bCs/>
              </w:rPr>
            </w:pPr>
            <w:r w:rsidRPr="00572461">
              <w:rPr>
                <w:b/>
                <w:bCs/>
              </w:rPr>
              <w:t>Observation</w:t>
            </w:r>
          </w:p>
        </w:tc>
      </w:tr>
      <w:tr w:rsidR="004505A6" w:rsidRPr="00A748BB" w14:paraId="7F8943F3" w14:textId="77777777" w:rsidTr="00572461">
        <w:tc>
          <w:tcPr>
            <w:tcW w:w="2269" w:type="dxa"/>
          </w:tcPr>
          <w:p w14:paraId="255E7E6E" w14:textId="77777777" w:rsidR="004505A6" w:rsidRPr="00572461" w:rsidRDefault="004505A6" w:rsidP="005B4DF7">
            <w:pPr>
              <w:spacing w:line="360" w:lineRule="auto"/>
              <w:rPr>
                <w:b/>
                <w:bCs/>
              </w:rPr>
            </w:pPr>
            <w:r w:rsidRPr="00572461">
              <w:rPr>
                <w:b/>
                <w:bCs/>
              </w:rPr>
              <w:t>Temps de réponse moyen</w:t>
            </w:r>
          </w:p>
        </w:tc>
        <w:tc>
          <w:tcPr>
            <w:tcW w:w="956" w:type="dxa"/>
          </w:tcPr>
          <w:p w14:paraId="3525120F" w14:textId="77777777" w:rsidR="004505A6" w:rsidRPr="00A748BB" w:rsidRDefault="004505A6" w:rsidP="00D57D1A">
            <w:pPr>
              <w:spacing w:line="360" w:lineRule="auto"/>
              <w:jc w:val="center"/>
            </w:pPr>
            <w:r w:rsidRPr="00A748BB">
              <w:t>187ms</w:t>
            </w:r>
          </w:p>
        </w:tc>
        <w:tc>
          <w:tcPr>
            <w:tcW w:w="1170" w:type="dxa"/>
          </w:tcPr>
          <w:p w14:paraId="6A32A9F4" w14:textId="77777777" w:rsidR="004505A6" w:rsidRPr="00A748BB" w:rsidRDefault="004505A6" w:rsidP="00D57D1A">
            <w:pPr>
              <w:spacing w:line="360" w:lineRule="auto"/>
              <w:jc w:val="center"/>
            </w:pPr>
            <w:r w:rsidRPr="00A748BB">
              <w:t>&lt; 500ms</w:t>
            </w:r>
          </w:p>
        </w:tc>
        <w:tc>
          <w:tcPr>
            <w:tcW w:w="2181" w:type="dxa"/>
          </w:tcPr>
          <w:p w14:paraId="34AEF40C" w14:textId="77777777" w:rsidR="004505A6" w:rsidRPr="00A748BB" w:rsidRDefault="004505A6" w:rsidP="00D57D1A">
            <w:pPr>
              <w:spacing w:line="360" w:lineRule="auto"/>
              <w:jc w:val="center"/>
            </w:pPr>
            <w:r w:rsidRPr="00A748BB">
              <w:t>&lt; 1000ms</w:t>
            </w:r>
          </w:p>
        </w:tc>
        <w:tc>
          <w:tcPr>
            <w:tcW w:w="1326" w:type="dxa"/>
          </w:tcPr>
          <w:p w14:paraId="36D5343F" w14:textId="77777777" w:rsidR="004505A6" w:rsidRPr="00A748BB" w:rsidRDefault="004505A6" w:rsidP="005B4DF7">
            <w:pPr>
              <w:spacing w:line="360" w:lineRule="auto"/>
            </w:pPr>
            <w:r w:rsidRPr="00A748BB">
              <w:t>Atteint</w:t>
            </w:r>
          </w:p>
        </w:tc>
        <w:tc>
          <w:tcPr>
            <w:tcW w:w="2588" w:type="dxa"/>
          </w:tcPr>
          <w:p w14:paraId="2C421E18" w14:textId="77777777" w:rsidR="004505A6" w:rsidRPr="00A748BB" w:rsidRDefault="004505A6" w:rsidP="005B4DF7">
            <w:pPr>
              <w:spacing w:line="360" w:lineRule="auto"/>
            </w:pPr>
            <w:r w:rsidRPr="00A748BB">
              <w:t>Excellente réactivité</w:t>
            </w:r>
          </w:p>
        </w:tc>
      </w:tr>
      <w:tr w:rsidR="004505A6" w:rsidRPr="00A748BB" w14:paraId="07981331" w14:textId="77777777" w:rsidTr="00572461">
        <w:tc>
          <w:tcPr>
            <w:tcW w:w="2269" w:type="dxa"/>
          </w:tcPr>
          <w:p w14:paraId="5000BB2F" w14:textId="77777777" w:rsidR="004505A6" w:rsidRPr="00572461" w:rsidRDefault="004505A6" w:rsidP="005B4DF7">
            <w:pPr>
              <w:spacing w:line="360" w:lineRule="auto"/>
              <w:rPr>
                <w:b/>
                <w:bCs/>
              </w:rPr>
            </w:pPr>
            <w:r w:rsidRPr="00572461">
              <w:rPr>
                <w:b/>
                <w:bCs/>
              </w:rPr>
              <w:t>Utilisateurs simultanés</w:t>
            </w:r>
          </w:p>
        </w:tc>
        <w:tc>
          <w:tcPr>
            <w:tcW w:w="956" w:type="dxa"/>
          </w:tcPr>
          <w:p w14:paraId="4719E84B" w14:textId="77777777" w:rsidR="004505A6" w:rsidRPr="00A748BB" w:rsidRDefault="004505A6" w:rsidP="00D57D1A">
            <w:pPr>
              <w:spacing w:line="360" w:lineRule="auto"/>
              <w:jc w:val="center"/>
            </w:pPr>
            <w:r w:rsidRPr="00A748BB">
              <w:t>512</w:t>
            </w:r>
          </w:p>
        </w:tc>
        <w:tc>
          <w:tcPr>
            <w:tcW w:w="1170" w:type="dxa"/>
          </w:tcPr>
          <w:p w14:paraId="47F16681" w14:textId="77777777" w:rsidR="004505A6" w:rsidRPr="00A748BB" w:rsidRDefault="004505A6" w:rsidP="00D57D1A">
            <w:pPr>
              <w:spacing w:line="360" w:lineRule="auto"/>
              <w:jc w:val="center"/>
            </w:pPr>
            <w:r w:rsidRPr="00A748BB">
              <w:t>300</w:t>
            </w:r>
          </w:p>
        </w:tc>
        <w:tc>
          <w:tcPr>
            <w:tcW w:w="2181" w:type="dxa"/>
          </w:tcPr>
          <w:p w14:paraId="12F633DD" w14:textId="77777777" w:rsidR="004505A6" w:rsidRPr="00A748BB" w:rsidRDefault="004505A6" w:rsidP="00D57D1A">
            <w:pPr>
              <w:spacing w:line="360" w:lineRule="auto"/>
              <w:jc w:val="center"/>
            </w:pPr>
            <w:r w:rsidRPr="00A748BB">
              <w:t>200</w:t>
            </w:r>
          </w:p>
        </w:tc>
        <w:tc>
          <w:tcPr>
            <w:tcW w:w="1326" w:type="dxa"/>
          </w:tcPr>
          <w:p w14:paraId="0A306654" w14:textId="77777777" w:rsidR="004505A6" w:rsidRPr="00A748BB" w:rsidRDefault="004505A6" w:rsidP="005B4DF7">
            <w:pPr>
              <w:spacing w:line="360" w:lineRule="auto"/>
            </w:pPr>
            <w:r w:rsidRPr="00A748BB">
              <w:t>Dépassé</w:t>
            </w:r>
          </w:p>
        </w:tc>
        <w:tc>
          <w:tcPr>
            <w:tcW w:w="2588" w:type="dxa"/>
          </w:tcPr>
          <w:p w14:paraId="7DD24B1A" w14:textId="77777777" w:rsidR="004505A6" w:rsidRPr="00A748BB" w:rsidRDefault="004505A6" w:rsidP="005B4DF7">
            <w:pPr>
              <w:spacing w:line="360" w:lineRule="auto"/>
            </w:pPr>
            <w:r w:rsidRPr="00A748BB">
              <w:t>Bonne scalabilité</w:t>
            </w:r>
          </w:p>
        </w:tc>
      </w:tr>
      <w:tr w:rsidR="004505A6" w:rsidRPr="00A748BB" w14:paraId="07E14360" w14:textId="77777777" w:rsidTr="00572461">
        <w:tc>
          <w:tcPr>
            <w:tcW w:w="2269" w:type="dxa"/>
          </w:tcPr>
          <w:p w14:paraId="70250442" w14:textId="77777777" w:rsidR="004505A6" w:rsidRPr="00572461" w:rsidRDefault="004505A6" w:rsidP="005B4DF7">
            <w:pPr>
              <w:spacing w:line="360" w:lineRule="auto"/>
              <w:rPr>
                <w:b/>
                <w:bCs/>
              </w:rPr>
            </w:pPr>
            <w:r w:rsidRPr="00572461">
              <w:rPr>
                <w:b/>
                <w:bCs/>
              </w:rPr>
              <w:t>Taux d’erreurs</w:t>
            </w:r>
          </w:p>
        </w:tc>
        <w:tc>
          <w:tcPr>
            <w:tcW w:w="956" w:type="dxa"/>
          </w:tcPr>
          <w:p w14:paraId="5721406D" w14:textId="77777777" w:rsidR="004505A6" w:rsidRPr="00A748BB" w:rsidRDefault="004505A6" w:rsidP="00D57D1A">
            <w:pPr>
              <w:spacing w:line="360" w:lineRule="auto"/>
              <w:jc w:val="center"/>
            </w:pPr>
            <w:r w:rsidRPr="00A748BB">
              <w:t>0.18%</w:t>
            </w:r>
          </w:p>
        </w:tc>
        <w:tc>
          <w:tcPr>
            <w:tcW w:w="1170" w:type="dxa"/>
          </w:tcPr>
          <w:p w14:paraId="31B17788" w14:textId="77777777" w:rsidR="004505A6" w:rsidRPr="00A748BB" w:rsidRDefault="004505A6" w:rsidP="00D57D1A">
            <w:pPr>
              <w:spacing w:line="360" w:lineRule="auto"/>
              <w:jc w:val="center"/>
            </w:pPr>
            <w:r w:rsidRPr="00A748BB">
              <w:t>&lt; 1%</w:t>
            </w:r>
          </w:p>
        </w:tc>
        <w:tc>
          <w:tcPr>
            <w:tcW w:w="2181" w:type="dxa"/>
          </w:tcPr>
          <w:p w14:paraId="00435F65" w14:textId="77777777" w:rsidR="004505A6" w:rsidRPr="00A748BB" w:rsidRDefault="004505A6" w:rsidP="00D57D1A">
            <w:pPr>
              <w:spacing w:line="360" w:lineRule="auto"/>
              <w:jc w:val="center"/>
            </w:pPr>
            <w:r w:rsidRPr="00A748BB">
              <w:t>&lt;5%</w:t>
            </w:r>
          </w:p>
        </w:tc>
        <w:tc>
          <w:tcPr>
            <w:tcW w:w="1326" w:type="dxa"/>
          </w:tcPr>
          <w:p w14:paraId="33AF6801" w14:textId="77777777" w:rsidR="004505A6" w:rsidRPr="00A748BB" w:rsidRDefault="004505A6" w:rsidP="005B4DF7">
            <w:pPr>
              <w:spacing w:line="360" w:lineRule="auto"/>
            </w:pPr>
            <w:r w:rsidRPr="00A748BB">
              <w:t>Atteint</w:t>
            </w:r>
          </w:p>
        </w:tc>
        <w:tc>
          <w:tcPr>
            <w:tcW w:w="2588" w:type="dxa"/>
          </w:tcPr>
          <w:p w14:paraId="6B35BEB0" w14:textId="77777777" w:rsidR="004505A6" w:rsidRPr="00A748BB" w:rsidRDefault="004505A6" w:rsidP="005B4DF7">
            <w:pPr>
              <w:spacing w:line="360" w:lineRule="auto"/>
            </w:pPr>
            <w:r w:rsidRPr="00A748BB">
              <w:t>Très faible taux d'erreur</w:t>
            </w:r>
          </w:p>
        </w:tc>
      </w:tr>
      <w:tr w:rsidR="004505A6" w:rsidRPr="00A748BB" w14:paraId="55EA4E65" w14:textId="77777777" w:rsidTr="00572461">
        <w:tc>
          <w:tcPr>
            <w:tcW w:w="2269" w:type="dxa"/>
          </w:tcPr>
          <w:p w14:paraId="67E280D4" w14:textId="77777777" w:rsidR="004505A6" w:rsidRPr="00572461" w:rsidRDefault="004505A6" w:rsidP="005B4DF7">
            <w:pPr>
              <w:spacing w:line="360" w:lineRule="auto"/>
              <w:rPr>
                <w:b/>
                <w:bCs/>
              </w:rPr>
            </w:pPr>
            <w:r w:rsidRPr="00572461">
              <w:rPr>
                <w:b/>
                <w:bCs/>
              </w:rPr>
              <w:t>Temps de chargement de page</w:t>
            </w:r>
          </w:p>
        </w:tc>
        <w:tc>
          <w:tcPr>
            <w:tcW w:w="956" w:type="dxa"/>
          </w:tcPr>
          <w:p w14:paraId="777545BD" w14:textId="77777777" w:rsidR="004505A6" w:rsidRPr="00A748BB" w:rsidRDefault="004505A6" w:rsidP="00D57D1A">
            <w:pPr>
              <w:spacing w:line="360" w:lineRule="auto"/>
              <w:jc w:val="center"/>
            </w:pPr>
            <w:r w:rsidRPr="00A748BB">
              <w:t>1.8 s</w:t>
            </w:r>
          </w:p>
        </w:tc>
        <w:tc>
          <w:tcPr>
            <w:tcW w:w="1170" w:type="dxa"/>
          </w:tcPr>
          <w:p w14:paraId="6901661C" w14:textId="77777777" w:rsidR="004505A6" w:rsidRPr="00A748BB" w:rsidRDefault="004505A6" w:rsidP="00D57D1A">
            <w:pPr>
              <w:spacing w:line="360" w:lineRule="auto"/>
              <w:jc w:val="center"/>
            </w:pPr>
            <w:r w:rsidRPr="00A748BB">
              <w:t>&lt; 3s</w:t>
            </w:r>
          </w:p>
        </w:tc>
        <w:tc>
          <w:tcPr>
            <w:tcW w:w="2181" w:type="dxa"/>
          </w:tcPr>
          <w:p w14:paraId="75B72326" w14:textId="77777777" w:rsidR="004505A6" w:rsidRPr="00A748BB" w:rsidRDefault="004505A6" w:rsidP="00D57D1A">
            <w:pPr>
              <w:spacing w:line="360" w:lineRule="auto"/>
              <w:jc w:val="center"/>
            </w:pPr>
            <w:r w:rsidRPr="00A748BB">
              <w:t>&lt; 5s</w:t>
            </w:r>
          </w:p>
        </w:tc>
        <w:tc>
          <w:tcPr>
            <w:tcW w:w="1326" w:type="dxa"/>
          </w:tcPr>
          <w:p w14:paraId="0DCC66FD" w14:textId="77777777" w:rsidR="004505A6" w:rsidRPr="00A748BB" w:rsidRDefault="004505A6" w:rsidP="005B4DF7">
            <w:pPr>
              <w:spacing w:line="360" w:lineRule="auto"/>
            </w:pPr>
            <w:r w:rsidRPr="00A748BB">
              <w:t>Atteint</w:t>
            </w:r>
          </w:p>
        </w:tc>
        <w:tc>
          <w:tcPr>
            <w:tcW w:w="2588" w:type="dxa"/>
          </w:tcPr>
          <w:p w14:paraId="7597A6E3" w14:textId="77777777" w:rsidR="004505A6" w:rsidRPr="00A748BB" w:rsidRDefault="004505A6" w:rsidP="005B4DF7">
            <w:pPr>
              <w:spacing w:line="360" w:lineRule="auto"/>
            </w:pPr>
            <w:r w:rsidRPr="00A748BB">
              <w:t>Optimisation correcte</w:t>
            </w:r>
          </w:p>
        </w:tc>
      </w:tr>
      <w:tr w:rsidR="004505A6" w:rsidRPr="00A748BB" w14:paraId="2DD7BA20" w14:textId="77777777" w:rsidTr="00572461">
        <w:tc>
          <w:tcPr>
            <w:tcW w:w="2269" w:type="dxa"/>
          </w:tcPr>
          <w:p w14:paraId="18CE6351" w14:textId="77777777" w:rsidR="004505A6" w:rsidRPr="00572461" w:rsidRDefault="004505A6" w:rsidP="005B4DF7">
            <w:pPr>
              <w:spacing w:line="360" w:lineRule="auto"/>
              <w:rPr>
                <w:b/>
                <w:bCs/>
              </w:rPr>
            </w:pPr>
            <w:r w:rsidRPr="00572461">
              <w:rPr>
                <w:b/>
                <w:bCs/>
              </w:rPr>
              <w:t xml:space="preserve">Disponibilité </w:t>
            </w:r>
          </w:p>
        </w:tc>
        <w:tc>
          <w:tcPr>
            <w:tcW w:w="956" w:type="dxa"/>
          </w:tcPr>
          <w:p w14:paraId="40C4E01C" w14:textId="77777777" w:rsidR="004505A6" w:rsidRPr="00A748BB" w:rsidRDefault="004505A6" w:rsidP="00D57D1A">
            <w:pPr>
              <w:spacing w:line="360" w:lineRule="auto"/>
              <w:jc w:val="center"/>
            </w:pPr>
            <w:r w:rsidRPr="00A748BB">
              <w:t>99.82%</w:t>
            </w:r>
          </w:p>
        </w:tc>
        <w:tc>
          <w:tcPr>
            <w:tcW w:w="1170" w:type="dxa"/>
          </w:tcPr>
          <w:p w14:paraId="5BD6692A" w14:textId="77777777" w:rsidR="004505A6" w:rsidRPr="00A748BB" w:rsidRDefault="004505A6" w:rsidP="00D57D1A">
            <w:pPr>
              <w:spacing w:line="360" w:lineRule="auto"/>
              <w:jc w:val="center"/>
            </w:pPr>
            <w:r w:rsidRPr="00A748BB">
              <w:t>&gt; 99.5%</w:t>
            </w:r>
          </w:p>
        </w:tc>
        <w:tc>
          <w:tcPr>
            <w:tcW w:w="2181" w:type="dxa"/>
          </w:tcPr>
          <w:p w14:paraId="4B8D45AD" w14:textId="77777777" w:rsidR="004505A6" w:rsidRPr="00A748BB" w:rsidRDefault="004505A6" w:rsidP="00D57D1A">
            <w:pPr>
              <w:spacing w:line="360" w:lineRule="auto"/>
              <w:jc w:val="center"/>
            </w:pPr>
            <w:r w:rsidRPr="00A748BB">
              <w:t>&gt; 99%</w:t>
            </w:r>
          </w:p>
        </w:tc>
        <w:tc>
          <w:tcPr>
            <w:tcW w:w="1326" w:type="dxa"/>
          </w:tcPr>
          <w:p w14:paraId="05B6DA63" w14:textId="77777777" w:rsidR="004505A6" w:rsidRPr="00A748BB" w:rsidRDefault="004505A6" w:rsidP="005B4DF7">
            <w:pPr>
              <w:spacing w:line="360" w:lineRule="auto"/>
            </w:pPr>
            <w:r w:rsidRPr="00A748BB">
              <w:t>Atteint</w:t>
            </w:r>
          </w:p>
        </w:tc>
        <w:tc>
          <w:tcPr>
            <w:tcW w:w="2588" w:type="dxa"/>
          </w:tcPr>
          <w:p w14:paraId="52E4C7F4" w14:textId="77777777" w:rsidR="004505A6" w:rsidRPr="00A748BB" w:rsidRDefault="004505A6" w:rsidP="005B4DF7">
            <w:pPr>
              <w:spacing w:line="360" w:lineRule="auto"/>
            </w:pPr>
            <w:r w:rsidRPr="00A748BB">
              <w:t>Haute disponibilité</w:t>
            </w:r>
          </w:p>
        </w:tc>
      </w:tr>
      <w:tr w:rsidR="004505A6" w:rsidRPr="00A748BB" w14:paraId="4BEEE6BA" w14:textId="77777777" w:rsidTr="00572461">
        <w:tc>
          <w:tcPr>
            <w:tcW w:w="2269" w:type="dxa"/>
          </w:tcPr>
          <w:p w14:paraId="480C3956" w14:textId="1303582E" w:rsidR="004505A6" w:rsidRPr="00572461" w:rsidRDefault="004505A6" w:rsidP="005B4DF7">
            <w:pPr>
              <w:spacing w:line="360" w:lineRule="auto"/>
              <w:rPr>
                <w:b/>
                <w:bCs/>
              </w:rPr>
            </w:pPr>
            <w:r w:rsidRPr="00572461">
              <w:rPr>
                <w:b/>
                <w:bCs/>
              </w:rPr>
              <w:t xml:space="preserve">Utilisation </w:t>
            </w:r>
            <w:r w:rsidR="00B27E1F" w:rsidRPr="00572461">
              <w:rPr>
                <w:b/>
                <w:bCs/>
              </w:rPr>
              <w:t>CPU</w:t>
            </w:r>
          </w:p>
        </w:tc>
        <w:tc>
          <w:tcPr>
            <w:tcW w:w="956" w:type="dxa"/>
          </w:tcPr>
          <w:p w14:paraId="18007EAC" w14:textId="12DDED31" w:rsidR="004505A6" w:rsidRPr="00A748BB" w:rsidRDefault="004505A6" w:rsidP="00D57D1A">
            <w:pPr>
              <w:spacing w:line="360" w:lineRule="auto"/>
              <w:jc w:val="center"/>
            </w:pPr>
            <w:r w:rsidRPr="00A748BB">
              <w:t>68% pic</w:t>
            </w:r>
          </w:p>
        </w:tc>
        <w:tc>
          <w:tcPr>
            <w:tcW w:w="1170" w:type="dxa"/>
          </w:tcPr>
          <w:p w14:paraId="66084B92" w14:textId="77777777" w:rsidR="004505A6" w:rsidRPr="00A748BB" w:rsidRDefault="004505A6" w:rsidP="00D57D1A">
            <w:pPr>
              <w:spacing w:line="360" w:lineRule="auto"/>
              <w:jc w:val="center"/>
            </w:pPr>
            <w:r w:rsidRPr="00A748BB">
              <w:t>&lt; 80%</w:t>
            </w:r>
          </w:p>
        </w:tc>
        <w:tc>
          <w:tcPr>
            <w:tcW w:w="2181" w:type="dxa"/>
          </w:tcPr>
          <w:p w14:paraId="67481DFE" w14:textId="77777777" w:rsidR="004505A6" w:rsidRPr="00A748BB" w:rsidRDefault="004505A6" w:rsidP="00D57D1A">
            <w:pPr>
              <w:spacing w:line="360" w:lineRule="auto"/>
              <w:jc w:val="center"/>
            </w:pPr>
            <w:r w:rsidRPr="00A748BB">
              <w:t>&lt;90%</w:t>
            </w:r>
          </w:p>
        </w:tc>
        <w:tc>
          <w:tcPr>
            <w:tcW w:w="1326" w:type="dxa"/>
          </w:tcPr>
          <w:p w14:paraId="54B38013" w14:textId="77777777" w:rsidR="004505A6" w:rsidRPr="00A748BB" w:rsidRDefault="004505A6" w:rsidP="005B4DF7">
            <w:pPr>
              <w:spacing w:line="360" w:lineRule="auto"/>
            </w:pPr>
            <w:r w:rsidRPr="00A748BB">
              <w:t>Atteint</w:t>
            </w:r>
          </w:p>
        </w:tc>
        <w:tc>
          <w:tcPr>
            <w:tcW w:w="2588" w:type="dxa"/>
          </w:tcPr>
          <w:p w14:paraId="05453AD6" w14:textId="77777777" w:rsidR="004505A6" w:rsidRPr="00A748BB" w:rsidRDefault="004505A6" w:rsidP="005B4DF7">
            <w:pPr>
              <w:spacing w:line="360" w:lineRule="auto"/>
            </w:pPr>
            <w:r w:rsidRPr="00A748BB">
              <w:t>Marge de manœuvre</w:t>
            </w:r>
          </w:p>
        </w:tc>
      </w:tr>
    </w:tbl>
    <w:p w14:paraId="3B2F0CB6" w14:textId="01652A23" w:rsidR="004505A6" w:rsidRPr="00A748BB" w:rsidRDefault="006F78B1" w:rsidP="000B0586">
      <w:pPr>
        <w:ind w:left="578" w:hanging="578"/>
        <w:rPr>
          <w:b/>
          <w:bCs/>
          <w:i/>
          <w:iCs/>
        </w:rPr>
      </w:pPr>
      <w:r>
        <w:rPr>
          <w:b/>
          <w:bCs/>
          <w:i/>
          <w:iCs/>
        </w:rPr>
        <w:br w:type="page"/>
      </w:r>
    </w:p>
    <w:p w14:paraId="0BA9C64C" w14:textId="19E78508" w:rsidR="00754092" w:rsidRPr="00A748BB" w:rsidRDefault="00CD4913" w:rsidP="00AC527A">
      <w:pPr>
        <w:pStyle w:val="111Loaten2"/>
        <w:spacing w:line="360" w:lineRule="auto"/>
      </w:pPr>
      <w:bookmarkStart w:id="170" w:name="_Toc212721036"/>
      <w:r w:rsidRPr="00A748BB">
        <w:lastRenderedPageBreak/>
        <w:t>Evaluation de sécurité</w:t>
      </w:r>
      <w:bookmarkEnd w:id="170"/>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71" w:name="_Toc212721099"/>
      <w:r w:rsidRPr="00A748BB">
        <w:t>Résultats de l’audit de sécurité</w:t>
      </w:r>
      <w:bookmarkEnd w:id="171"/>
    </w:p>
    <w:tbl>
      <w:tblPr>
        <w:tblStyle w:val="Grilledutableau"/>
        <w:tblW w:w="10348" w:type="dxa"/>
        <w:tblInd w:w="-714" w:type="dxa"/>
        <w:tblLook w:val="04A0" w:firstRow="1" w:lastRow="0" w:firstColumn="1" w:lastColumn="0" w:noHBand="0" w:noVBand="1"/>
      </w:tblPr>
      <w:tblGrid>
        <w:gridCol w:w="2127"/>
        <w:gridCol w:w="2693"/>
        <w:gridCol w:w="1843"/>
        <w:gridCol w:w="1300"/>
        <w:gridCol w:w="2385"/>
      </w:tblGrid>
      <w:tr w:rsidR="00F46D14" w:rsidRPr="00572461" w14:paraId="25F3B3D8" w14:textId="77777777" w:rsidTr="00B30196">
        <w:tc>
          <w:tcPr>
            <w:tcW w:w="2127" w:type="dxa"/>
          </w:tcPr>
          <w:p w14:paraId="35462910" w14:textId="77777777" w:rsidR="00F46D14" w:rsidRPr="00572461" w:rsidRDefault="00F46D14" w:rsidP="00A83FAA">
            <w:pPr>
              <w:spacing w:line="360" w:lineRule="auto"/>
              <w:jc w:val="left"/>
              <w:rPr>
                <w:b/>
                <w:bCs/>
              </w:rPr>
            </w:pPr>
            <w:r w:rsidRPr="00572461">
              <w:rPr>
                <w:b/>
                <w:bCs/>
              </w:rPr>
              <w:t xml:space="preserve">Catégorie de risque </w:t>
            </w:r>
          </w:p>
        </w:tc>
        <w:tc>
          <w:tcPr>
            <w:tcW w:w="2693" w:type="dxa"/>
          </w:tcPr>
          <w:p w14:paraId="5FA20B06" w14:textId="77777777" w:rsidR="00F46D14" w:rsidRPr="00572461" w:rsidRDefault="00F46D14" w:rsidP="00A83FAA">
            <w:pPr>
              <w:spacing w:line="360" w:lineRule="auto"/>
              <w:jc w:val="left"/>
              <w:rPr>
                <w:b/>
                <w:bCs/>
              </w:rPr>
            </w:pPr>
            <w:r w:rsidRPr="00572461">
              <w:rPr>
                <w:b/>
                <w:bCs/>
              </w:rPr>
              <w:t>Nombre de vulnérabilité</w:t>
            </w:r>
          </w:p>
        </w:tc>
        <w:tc>
          <w:tcPr>
            <w:tcW w:w="1843" w:type="dxa"/>
          </w:tcPr>
          <w:p w14:paraId="668DD891" w14:textId="77777777" w:rsidR="00F46D14" w:rsidRPr="00572461" w:rsidRDefault="00F46D14" w:rsidP="00A83FAA">
            <w:pPr>
              <w:spacing w:line="360" w:lineRule="auto"/>
              <w:jc w:val="left"/>
              <w:rPr>
                <w:b/>
                <w:bCs/>
              </w:rPr>
            </w:pPr>
            <w:r w:rsidRPr="00572461">
              <w:rPr>
                <w:b/>
                <w:bCs/>
              </w:rPr>
              <w:t xml:space="preserve">Niveau de risque </w:t>
            </w:r>
          </w:p>
        </w:tc>
        <w:tc>
          <w:tcPr>
            <w:tcW w:w="1300" w:type="dxa"/>
          </w:tcPr>
          <w:p w14:paraId="6ABA2863" w14:textId="77777777" w:rsidR="00F46D14" w:rsidRPr="00572461" w:rsidRDefault="00F46D14" w:rsidP="00A83FAA">
            <w:pPr>
              <w:spacing w:line="360" w:lineRule="auto"/>
              <w:jc w:val="left"/>
              <w:rPr>
                <w:b/>
                <w:bCs/>
              </w:rPr>
            </w:pPr>
            <w:r w:rsidRPr="00572461">
              <w:rPr>
                <w:b/>
                <w:bCs/>
              </w:rPr>
              <w:t>Statut</w:t>
            </w:r>
          </w:p>
        </w:tc>
        <w:tc>
          <w:tcPr>
            <w:tcW w:w="2385" w:type="dxa"/>
          </w:tcPr>
          <w:p w14:paraId="02AC4585" w14:textId="77777777" w:rsidR="00F46D14" w:rsidRPr="00572461" w:rsidRDefault="00F46D14" w:rsidP="00A83FAA">
            <w:pPr>
              <w:spacing w:line="360" w:lineRule="auto"/>
              <w:jc w:val="left"/>
              <w:rPr>
                <w:b/>
                <w:bCs/>
              </w:rPr>
            </w:pPr>
            <w:r w:rsidRPr="00572461">
              <w:rPr>
                <w:b/>
                <w:bCs/>
              </w:rPr>
              <w:t>Mesure correctives</w:t>
            </w:r>
          </w:p>
        </w:tc>
      </w:tr>
      <w:tr w:rsidR="00F46D14" w:rsidRPr="00A748BB" w14:paraId="25A6A068" w14:textId="77777777" w:rsidTr="00B30196">
        <w:tc>
          <w:tcPr>
            <w:tcW w:w="2127" w:type="dxa"/>
          </w:tcPr>
          <w:p w14:paraId="1147259D" w14:textId="77777777" w:rsidR="00F46D14" w:rsidRPr="00572461" w:rsidRDefault="00F46D14" w:rsidP="002E6719">
            <w:pPr>
              <w:spacing w:line="360" w:lineRule="auto"/>
              <w:rPr>
                <w:b/>
                <w:bCs/>
              </w:rPr>
            </w:pPr>
            <w:r w:rsidRPr="00572461">
              <w:rPr>
                <w:b/>
                <w:bCs/>
              </w:rPr>
              <w:t>Critique</w:t>
            </w:r>
          </w:p>
        </w:tc>
        <w:tc>
          <w:tcPr>
            <w:tcW w:w="2693" w:type="dxa"/>
          </w:tcPr>
          <w:p w14:paraId="717AAEBB" w14:textId="77777777" w:rsidR="00F46D14" w:rsidRPr="00A748BB" w:rsidRDefault="00F46D14" w:rsidP="00D57D1A">
            <w:pPr>
              <w:spacing w:line="360" w:lineRule="auto"/>
              <w:jc w:val="center"/>
            </w:pPr>
            <w:r w:rsidRPr="00A748BB">
              <w:t>0</w:t>
            </w:r>
          </w:p>
        </w:tc>
        <w:tc>
          <w:tcPr>
            <w:tcW w:w="1843" w:type="dxa"/>
          </w:tcPr>
          <w:p w14:paraId="0A8E2CB4" w14:textId="77777777" w:rsidR="00F46D14" w:rsidRPr="00A748BB" w:rsidRDefault="00F46D14" w:rsidP="002E6719">
            <w:pPr>
              <w:spacing w:line="360" w:lineRule="auto"/>
            </w:pPr>
            <w:r w:rsidRPr="00A748BB">
              <w:t>Aucun</w:t>
            </w:r>
          </w:p>
        </w:tc>
        <w:tc>
          <w:tcPr>
            <w:tcW w:w="1300" w:type="dxa"/>
          </w:tcPr>
          <w:p w14:paraId="0B55B71B" w14:textId="77777777" w:rsidR="00F46D14" w:rsidRPr="00A748BB" w:rsidRDefault="00F46D14" w:rsidP="002E6719">
            <w:pPr>
              <w:spacing w:line="360" w:lineRule="auto"/>
            </w:pPr>
            <w:r w:rsidRPr="00A748BB">
              <w:t>Conforme</w:t>
            </w:r>
          </w:p>
        </w:tc>
        <w:tc>
          <w:tcPr>
            <w:tcW w:w="2385" w:type="dxa"/>
          </w:tcPr>
          <w:p w14:paraId="725E45BF" w14:textId="77777777" w:rsidR="00F46D14" w:rsidRPr="00A748BB" w:rsidRDefault="00F46D14" w:rsidP="002E6719">
            <w:pPr>
              <w:spacing w:line="360" w:lineRule="auto"/>
            </w:pPr>
          </w:p>
        </w:tc>
      </w:tr>
      <w:tr w:rsidR="00F46D14" w:rsidRPr="00A748BB" w14:paraId="49EC1889" w14:textId="77777777" w:rsidTr="00B30196">
        <w:tc>
          <w:tcPr>
            <w:tcW w:w="2127" w:type="dxa"/>
          </w:tcPr>
          <w:p w14:paraId="04647E8A" w14:textId="77777777" w:rsidR="00F46D14" w:rsidRPr="00572461" w:rsidRDefault="00F46D14" w:rsidP="002E6719">
            <w:pPr>
              <w:spacing w:line="360" w:lineRule="auto"/>
              <w:rPr>
                <w:b/>
                <w:bCs/>
              </w:rPr>
            </w:pPr>
            <w:r w:rsidRPr="00572461">
              <w:rPr>
                <w:b/>
                <w:bCs/>
              </w:rPr>
              <w:t>Élevée</w:t>
            </w:r>
          </w:p>
        </w:tc>
        <w:tc>
          <w:tcPr>
            <w:tcW w:w="2693" w:type="dxa"/>
          </w:tcPr>
          <w:p w14:paraId="1E5735EC" w14:textId="77777777" w:rsidR="00F46D14" w:rsidRPr="00A748BB" w:rsidRDefault="00F46D14" w:rsidP="00D57D1A">
            <w:pPr>
              <w:spacing w:line="360" w:lineRule="auto"/>
              <w:jc w:val="center"/>
            </w:pPr>
            <w:r w:rsidRPr="00A748BB">
              <w:t>2</w:t>
            </w:r>
          </w:p>
        </w:tc>
        <w:tc>
          <w:tcPr>
            <w:tcW w:w="1843" w:type="dxa"/>
          </w:tcPr>
          <w:p w14:paraId="12BC64A5" w14:textId="77777777" w:rsidR="00F46D14" w:rsidRPr="00A748BB" w:rsidRDefault="00F46D14" w:rsidP="002E6719">
            <w:pPr>
              <w:spacing w:line="360" w:lineRule="auto"/>
            </w:pPr>
            <w:r w:rsidRPr="00A748BB">
              <w:t>Faible</w:t>
            </w:r>
          </w:p>
        </w:tc>
        <w:tc>
          <w:tcPr>
            <w:tcW w:w="1300" w:type="dxa"/>
          </w:tcPr>
          <w:p w14:paraId="606DD379" w14:textId="040A2F28" w:rsidR="00F46D14" w:rsidRPr="00A748BB" w:rsidRDefault="00B30196" w:rsidP="002E6719">
            <w:pPr>
              <w:spacing w:line="360" w:lineRule="auto"/>
            </w:pPr>
            <w:r>
              <w:t>A modifier</w:t>
            </w:r>
          </w:p>
        </w:tc>
        <w:tc>
          <w:tcPr>
            <w:tcW w:w="2385" w:type="dxa"/>
          </w:tcPr>
          <w:p w14:paraId="7056B85F" w14:textId="55BA6960" w:rsidR="00F46D14" w:rsidRPr="00A748BB" w:rsidRDefault="00F46D14" w:rsidP="002E6719">
            <w:pPr>
              <w:spacing w:line="360" w:lineRule="auto"/>
            </w:pPr>
            <w:r w:rsidRPr="00A748BB">
              <w:t>Validation renforcée</w:t>
            </w:r>
          </w:p>
        </w:tc>
      </w:tr>
      <w:tr w:rsidR="00F46D14" w:rsidRPr="00A748BB" w14:paraId="00EE9A18" w14:textId="77777777" w:rsidTr="00B30196">
        <w:tc>
          <w:tcPr>
            <w:tcW w:w="2127" w:type="dxa"/>
          </w:tcPr>
          <w:p w14:paraId="01761BB6" w14:textId="77777777" w:rsidR="00F46D14" w:rsidRPr="00572461" w:rsidRDefault="00F46D14" w:rsidP="002E6719">
            <w:pPr>
              <w:spacing w:line="360" w:lineRule="auto"/>
              <w:rPr>
                <w:b/>
                <w:bCs/>
              </w:rPr>
            </w:pPr>
            <w:r w:rsidRPr="00572461">
              <w:rPr>
                <w:b/>
                <w:bCs/>
              </w:rPr>
              <w:t>Moyen</w:t>
            </w:r>
          </w:p>
        </w:tc>
        <w:tc>
          <w:tcPr>
            <w:tcW w:w="2693" w:type="dxa"/>
          </w:tcPr>
          <w:p w14:paraId="2B11C3B9" w14:textId="77777777" w:rsidR="00F46D14" w:rsidRPr="00A748BB" w:rsidRDefault="00F46D14" w:rsidP="00D57D1A">
            <w:pPr>
              <w:spacing w:line="360" w:lineRule="auto"/>
              <w:jc w:val="center"/>
            </w:pPr>
            <w:r w:rsidRPr="00A748BB">
              <w:t>5</w:t>
            </w:r>
          </w:p>
        </w:tc>
        <w:tc>
          <w:tcPr>
            <w:tcW w:w="1843" w:type="dxa"/>
          </w:tcPr>
          <w:p w14:paraId="638E694C" w14:textId="77777777" w:rsidR="00F46D14" w:rsidRPr="00A748BB" w:rsidRDefault="00F46D14" w:rsidP="002E6719">
            <w:pPr>
              <w:spacing w:line="360" w:lineRule="auto"/>
            </w:pPr>
            <w:r w:rsidRPr="00A748BB">
              <w:t>Acceptable</w:t>
            </w:r>
          </w:p>
        </w:tc>
        <w:tc>
          <w:tcPr>
            <w:tcW w:w="1300" w:type="dxa"/>
          </w:tcPr>
          <w:p w14:paraId="696A6CD3" w14:textId="77777777" w:rsidR="00F46D14" w:rsidRPr="00A748BB" w:rsidRDefault="00F46D14" w:rsidP="002E6719">
            <w:pPr>
              <w:spacing w:line="360" w:lineRule="auto"/>
            </w:pPr>
            <w:r w:rsidRPr="00A748BB">
              <w:t>Conforme</w:t>
            </w:r>
          </w:p>
        </w:tc>
        <w:tc>
          <w:tcPr>
            <w:tcW w:w="2385" w:type="dxa"/>
          </w:tcPr>
          <w:p w14:paraId="32DDC580" w14:textId="77777777" w:rsidR="00F46D14" w:rsidRPr="00A748BB" w:rsidRDefault="00F46D14" w:rsidP="002E6719">
            <w:pPr>
              <w:spacing w:line="360" w:lineRule="auto"/>
            </w:pPr>
            <w:r w:rsidRPr="00A748BB">
              <w:t>Surveillance continue</w:t>
            </w:r>
          </w:p>
        </w:tc>
      </w:tr>
      <w:tr w:rsidR="00F46D14" w:rsidRPr="00A748BB" w14:paraId="6555224F" w14:textId="77777777" w:rsidTr="00B30196">
        <w:tc>
          <w:tcPr>
            <w:tcW w:w="2127" w:type="dxa"/>
          </w:tcPr>
          <w:p w14:paraId="5C9A2EFC" w14:textId="77777777" w:rsidR="00F46D14" w:rsidRPr="00572461" w:rsidRDefault="00F46D14" w:rsidP="002E6719">
            <w:pPr>
              <w:spacing w:line="360" w:lineRule="auto"/>
              <w:rPr>
                <w:b/>
                <w:bCs/>
              </w:rPr>
            </w:pPr>
            <w:r w:rsidRPr="00572461">
              <w:rPr>
                <w:b/>
                <w:bCs/>
              </w:rPr>
              <w:t>Faible</w:t>
            </w:r>
          </w:p>
        </w:tc>
        <w:tc>
          <w:tcPr>
            <w:tcW w:w="2693" w:type="dxa"/>
          </w:tcPr>
          <w:p w14:paraId="22095018" w14:textId="77777777" w:rsidR="00F46D14" w:rsidRPr="00A748BB" w:rsidRDefault="00F46D14" w:rsidP="00D57D1A">
            <w:pPr>
              <w:spacing w:line="360" w:lineRule="auto"/>
              <w:jc w:val="center"/>
            </w:pPr>
            <w:r w:rsidRPr="00A748BB">
              <w:t>12</w:t>
            </w:r>
          </w:p>
        </w:tc>
        <w:tc>
          <w:tcPr>
            <w:tcW w:w="1843" w:type="dxa"/>
          </w:tcPr>
          <w:p w14:paraId="5A525FCA" w14:textId="77777777" w:rsidR="00F46D14" w:rsidRPr="00A748BB" w:rsidRDefault="00F46D14" w:rsidP="002E6719">
            <w:pPr>
              <w:spacing w:line="360" w:lineRule="auto"/>
            </w:pPr>
            <w:r w:rsidRPr="00A748BB">
              <w:t>Négligeable</w:t>
            </w:r>
          </w:p>
        </w:tc>
        <w:tc>
          <w:tcPr>
            <w:tcW w:w="1300" w:type="dxa"/>
          </w:tcPr>
          <w:p w14:paraId="2531B5A1" w14:textId="77777777" w:rsidR="00F46D14" w:rsidRPr="00A748BB" w:rsidRDefault="00F46D14" w:rsidP="002E6719">
            <w:pPr>
              <w:spacing w:line="360" w:lineRule="auto"/>
            </w:pPr>
            <w:r w:rsidRPr="00A748BB">
              <w:t>Accepté</w:t>
            </w:r>
          </w:p>
        </w:tc>
        <w:tc>
          <w:tcPr>
            <w:tcW w:w="2385" w:type="dxa"/>
          </w:tcPr>
          <w:p w14:paraId="7F11B4E1" w14:textId="720CBD55" w:rsidR="00F46D14" w:rsidRPr="00A748BB" w:rsidRDefault="00F46D14" w:rsidP="002E6719">
            <w:pPr>
              <w:spacing w:line="360" w:lineRule="auto"/>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72" w:name="_Toc212721037"/>
      <w:r w:rsidRPr="00A748BB">
        <w:t>Qualité du code et maintenabilité</w:t>
      </w:r>
      <w:bookmarkEnd w:id="172"/>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73" w:name="_Toc212721100"/>
      <w:r w:rsidRPr="00A748BB">
        <w:t>Métrique de qualité du code</w:t>
      </w:r>
      <w:bookmarkEnd w:id="173"/>
    </w:p>
    <w:tbl>
      <w:tblPr>
        <w:tblStyle w:val="Grilledutableau"/>
        <w:tblW w:w="9493" w:type="dxa"/>
        <w:tblLook w:val="04A0" w:firstRow="1" w:lastRow="0" w:firstColumn="1" w:lastColumn="0" w:noHBand="0" w:noVBand="1"/>
      </w:tblPr>
      <w:tblGrid>
        <w:gridCol w:w="3823"/>
        <w:gridCol w:w="992"/>
        <w:gridCol w:w="1981"/>
        <w:gridCol w:w="2697"/>
      </w:tblGrid>
      <w:tr w:rsidR="00140444" w:rsidRPr="00572461" w14:paraId="020B3120" w14:textId="77777777" w:rsidTr="00572461">
        <w:trPr>
          <w:trHeight w:val="443"/>
        </w:trPr>
        <w:tc>
          <w:tcPr>
            <w:tcW w:w="3823" w:type="dxa"/>
          </w:tcPr>
          <w:p w14:paraId="0DC73583" w14:textId="77777777" w:rsidR="00140444" w:rsidRPr="00572461" w:rsidRDefault="00140444" w:rsidP="002E6719">
            <w:pPr>
              <w:spacing w:line="360" w:lineRule="auto"/>
              <w:jc w:val="left"/>
              <w:rPr>
                <w:b/>
                <w:bCs/>
              </w:rPr>
            </w:pPr>
            <w:r w:rsidRPr="00572461">
              <w:rPr>
                <w:b/>
                <w:bCs/>
              </w:rPr>
              <w:t xml:space="preserve">Métrique </w:t>
            </w:r>
          </w:p>
        </w:tc>
        <w:tc>
          <w:tcPr>
            <w:tcW w:w="992" w:type="dxa"/>
          </w:tcPr>
          <w:p w14:paraId="2E5C95C4" w14:textId="77777777" w:rsidR="00140444" w:rsidRPr="00572461" w:rsidRDefault="00140444" w:rsidP="002E6719">
            <w:pPr>
              <w:spacing w:line="360" w:lineRule="auto"/>
              <w:jc w:val="left"/>
              <w:rPr>
                <w:b/>
                <w:bCs/>
              </w:rPr>
            </w:pPr>
            <w:r w:rsidRPr="00572461">
              <w:rPr>
                <w:b/>
                <w:bCs/>
              </w:rPr>
              <w:t>Valeur</w:t>
            </w:r>
          </w:p>
        </w:tc>
        <w:tc>
          <w:tcPr>
            <w:tcW w:w="1981" w:type="dxa"/>
          </w:tcPr>
          <w:p w14:paraId="30EA5C5E" w14:textId="77777777" w:rsidR="00140444" w:rsidRPr="00572461" w:rsidRDefault="00140444" w:rsidP="002E6719">
            <w:pPr>
              <w:spacing w:line="360" w:lineRule="auto"/>
              <w:jc w:val="left"/>
              <w:rPr>
                <w:b/>
                <w:bCs/>
              </w:rPr>
            </w:pPr>
            <w:r w:rsidRPr="00572461">
              <w:rPr>
                <w:b/>
                <w:bCs/>
              </w:rPr>
              <w:t>Seuil acceptable</w:t>
            </w:r>
          </w:p>
        </w:tc>
        <w:tc>
          <w:tcPr>
            <w:tcW w:w="2697" w:type="dxa"/>
          </w:tcPr>
          <w:p w14:paraId="29E645A9" w14:textId="77777777" w:rsidR="00140444" w:rsidRPr="00572461" w:rsidRDefault="00140444" w:rsidP="002E6719">
            <w:pPr>
              <w:spacing w:line="360" w:lineRule="auto"/>
              <w:jc w:val="left"/>
              <w:rPr>
                <w:b/>
                <w:bCs/>
              </w:rPr>
            </w:pPr>
            <w:r w:rsidRPr="00572461">
              <w:rPr>
                <w:b/>
                <w:bCs/>
              </w:rPr>
              <w:t>Interprétation</w:t>
            </w:r>
          </w:p>
        </w:tc>
      </w:tr>
      <w:tr w:rsidR="00140444" w:rsidRPr="00A748BB" w14:paraId="45EAB182" w14:textId="77777777" w:rsidTr="00572461">
        <w:tc>
          <w:tcPr>
            <w:tcW w:w="3823" w:type="dxa"/>
          </w:tcPr>
          <w:p w14:paraId="02684C1B" w14:textId="77777777" w:rsidR="00140444" w:rsidRPr="00572461" w:rsidRDefault="00140444" w:rsidP="002E6719">
            <w:pPr>
              <w:spacing w:line="360" w:lineRule="auto"/>
              <w:jc w:val="left"/>
              <w:rPr>
                <w:b/>
                <w:bCs/>
              </w:rPr>
            </w:pPr>
            <w:r w:rsidRPr="00572461">
              <w:rPr>
                <w:b/>
                <w:bCs/>
              </w:rPr>
              <w:t>Complexité cyclomatique moyenne</w:t>
            </w:r>
          </w:p>
        </w:tc>
        <w:tc>
          <w:tcPr>
            <w:tcW w:w="992" w:type="dxa"/>
          </w:tcPr>
          <w:p w14:paraId="763C531E" w14:textId="77777777" w:rsidR="00140444" w:rsidRPr="00A748BB" w:rsidRDefault="00140444" w:rsidP="00D57D1A">
            <w:pPr>
              <w:spacing w:line="360" w:lineRule="auto"/>
              <w:jc w:val="center"/>
            </w:pPr>
            <w:r w:rsidRPr="00A748BB">
              <w:t>8.2</w:t>
            </w:r>
          </w:p>
        </w:tc>
        <w:tc>
          <w:tcPr>
            <w:tcW w:w="1981" w:type="dxa"/>
          </w:tcPr>
          <w:p w14:paraId="034D964A" w14:textId="77777777" w:rsidR="00140444" w:rsidRPr="00A748BB" w:rsidRDefault="00140444" w:rsidP="00D57D1A">
            <w:pPr>
              <w:spacing w:line="360" w:lineRule="auto"/>
              <w:jc w:val="center"/>
            </w:pPr>
            <w:r w:rsidRPr="00A748BB">
              <w:t>&lt;15</w:t>
            </w:r>
          </w:p>
        </w:tc>
        <w:tc>
          <w:tcPr>
            <w:tcW w:w="2697" w:type="dxa"/>
          </w:tcPr>
          <w:p w14:paraId="528B528C" w14:textId="77777777" w:rsidR="00140444" w:rsidRPr="00A748BB" w:rsidRDefault="00140444" w:rsidP="002E6719">
            <w:pPr>
              <w:spacing w:line="360" w:lineRule="auto"/>
              <w:jc w:val="left"/>
            </w:pPr>
            <w:r w:rsidRPr="00A748BB">
              <w:t>Bonne maintenabilité</w:t>
            </w:r>
          </w:p>
        </w:tc>
      </w:tr>
      <w:tr w:rsidR="00140444" w:rsidRPr="00A748BB" w14:paraId="23F1F443" w14:textId="77777777" w:rsidTr="00572461">
        <w:tc>
          <w:tcPr>
            <w:tcW w:w="3823" w:type="dxa"/>
          </w:tcPr>
          <w:p w14:paraId="57A8A13E" w14:textId="77777777" w:rsidR="00140444" w:rsidRPr="00572461" w:rsidRDefault="00140444" w:rsidP="002E6719">
            <w:pPr>
              <w:spacing w:line="360" w:lineRule="auto"/>
              <w:jc w:val="left"/>
              <w:rPr>
                <w:b/>
                <w:bCs/>
              </w:rPr>
            </w:pPr>
            <w:r w:rsidRPr="00572461">
              <w:rPr>
                <w:b/>
                <w:bCs/>
              </w:rPr>
              <w:t>Taux de duplication du code</w:t>
            </w:r>
          </w:p>
        </w:tc>
        <w:tc>
          <w:tcPr>
            <w:tcW w:w="992" w:type="dxa"/>
          </w:tcPr>
          <w:p w14:paraId="7B3E9944" w14:textId="77777777" w:rsidR="00140444" w:rsidRPr="00A748BB" w:rsidRDefault="00140444" w:rsidP="00D57D1A">
            <w:pPr>
              <w:spacing w:line="360" w:lineRule="auto"/>
              <w:jc w:val="center"/>
            </w:pPr>
            <w:r w:rsidRPr="00A748BB">
              <w:t>3.1%</w:t>
            </w:r>
          </w:p>
        </w:tc>
        <w:tc>
          <w:tcPr>
            <w:tcW w:w="1981" w:type="dxa"/>
          </w:tcPr>
          <w:p w14:paraId="2B8ACC6D" w14:textId="77777777" w:rsidR="00140444" w:rsidRPr="00A748BB" w:rsidRDefault="00140444" w:rsidP="00D57D1A">
            <w:pPr>
              <w:spacing w:line="360" w:lineRule="auto"/>
              <w:jc w:val="center"/>
            </w:pPr>
            <w:r w:rsidRPr="00A748BB">
              <w:t>&lt;5%</w:t>
            </w:r>
          </w:p>
        </w:tc>
        <w:tc>
          <w:tcPr>
            <w:tcW w:w="2697" w:type="dxa"/>
          </w:tcPr>
          <w:p w14:paraId="06D13BDB" w14:textId="77777777" w:rsidR="00140444" w:rsidRPr="00A748BB" w:rsidRDefault="00140444" w:rsidP="002E6719">
            <w:pPr>
              <w:spacing w:line="360" w:lineRule="auto"/>
              <w:jc w:val="left"/>
            </w:pPr>
            <w:r w:rsidRPr="00A748BB">
              <w:t>Très faible duplication</w:t>
            </w:r>
          </w:p>
        </w:tc>
      </w:tr>
      <w:tr w:rsidR="00140444" w:rsidRPr="00A748BB" w14:paraId="53E2460E" w14:textId="77777777" w:rsidTr="00572461">
        <w:tc>
          <w:tcPr>
            <w:tcW w:w="3823" w:type="dxa"/>
          </w:tcPr>
          <w:p w14:paraId="14346E8E" w14:textId="77777777" w:rsidR="00140444" w:rsidRPr="00572461" w:rsidRDefault="00140444" w:rsidP="002E6719">
            <w:pPr>
              <w:spacing w:line="360" w:lineRule="auto"/>
              <w:jc w:val="left"/>
              <w:rPr>
                <w:b/>
                <w:bCs/>
              </w:rPr>
            </w:pPr>
            <w:r w:rsidRPr="00572461">
              <w:rPr>
                <w:b/>
                <w:bCs/>
              </w:rPr>
              <w:t>Couverture des tests</w:t>
            </w:r>
          </w:p>
        </w:tc>
        <w:tc>
          <w:tcPr>
            <w:tcW w:w="992" w:type="dxa"/>
          </w:tcPr>
          <w:p w14:paraId="3A820A9D" w14:textId="77777777" w:rsidR="00140444" w:rsidRPr="00A748BB" w:rsidRDefault="00140444" w:rsidP="00D57D1A">
            <w:pPr>
              <w:spacing w:line="360" w:lineRule="auto"/>
              <w:jc w:val="center"/>
            </w:pPr>
            <w:r w:rsidRPr="00A748BB">
              <w:t>78%</w:t>
            </w:r>
          </w:p>
        </w:tc>
        <w:tc>
          <w:tcPr>
            <w:tcW w:w="1981" w:type="dxa"/>
          </w:tcPr>
          <w:p w14:paraId="29DDF863" w14:textId="77777777" w:rsidR="00140444" w:rsidRPr="00A748BB" w:rsidRDefault="00140444" w:rsidP="00D57D1A">
            <w:pPr>
              <w:spacing w:line="360" w:lineRule="auto"/>
              <w:jc w:val="center"/>
            </w:pPr>
            <w:r w:rsidRPr="00A748BB">
              <w:t>&gt;70%</w:t>
            </w:r>
          </w:p>
        </w:tc>
        <w:tc>
          <w:tcPr>
            <w:tcW w:w="2697" w:type="dxa"/>
          </w:tcPr>
          <w:p w14:paraId="438EAF27" w14:textId="77777777" w:rsidR="00140444" w:rsidRPr="00A748BB" w:rsidRDefault="00140444" w:rsidP="002E6719">
            <w:pPr>
              <w:spacing w:line="360" w:lineRule="auto"/>
              <w:jc w:val="left"/>
            </w:pPr>
            <w:r w:rsidRPr="00A748BB">
              <w:t>Couverture satisfaisante</w:t>
            </w:r>
          </w:p>
        </w:tc>
      </w:tr>
      <w:tr w:rsidR="00140444" w:rsidRPr="00A748BB" w14:paraId="0F76F88D" w14:textId="77777777" w:rsidTr="00572461">
        <w:tc>
          <w:tcPr>
            <w:tcW w:w="3823" w:type="dxa"/>
          </w:tcPr>
          <w:p w14:paraId="2AA66D97" w14:textId="77777777" w:rsidR="00140444" w:rsidRPr="00572461" w:rsidRDefault="00140444" w:rsidP="002E6719">
            <w:pPr>
              <w:spacing w:line="360" w:lineRule="auto"/>
              <w:jc w:val="left"/>
              <w:rPr>
                <w:b/>
                <w:bCs/>
              </w:rPr>
            </w:pPr>
            <w:r w:rsidRPr="00572461">
              <w:rPr>
                <w:b/>
                <w:bCs/>
              </w:rPr>
              <w:t>Dettes techniques</w:t>
            </w:r>
          </w:p>
        </w:tc>
        <w:tc>
          <w:tcPr>
            <w:tcW w:w="992" w:type="dxa"/>
          </w:tcPr>
          <w:p w14:paraId="4DC6FFEA" w14:textId="28DAAC50" w:rsidR="00140444" w:rsidRPr="00A748BB" w:rsidRDefault="00140444" w:rsidP="00D57D1A">
            <w:pPr>
              <w:spacing w:line="360" w:lineRule="auto"/>
              <w:jc w:val="center"/>
            </w:pPr>
            <w:r w:rsidRPr="00A748BB">
              <w:t>12jours</w:t>
            </w:r>
          </w:p>
        </w:tc>
        <w:tc>
          <w:tcPr>
            <w:tcW w:w="1981" w:type="dxa"/>
          </w:tcPr>
          <w:p w14:paraId="6654877A" w14:textId="77777777" w:rsidR="00140444" w:rsidRPr="00A748BB" w:rsidRDefault="00140444" w:rsidP="00D57D1A">
            <w:pPr>
              <w:spacing w:line="360" w:lineRule="auto"/>
              <w:jc w:val="center"/>
            </w:pPr>
            <w:r w:rsidRPr="00A748BB">
              <w:t>&lt;30 jours</w:t>
            </w:r>
          </w:p>
        </w:tc>
        <w:tc>
          <w:tcPr>
            <w:tcW w:w="2697" w:type="dxa"/>
          </w:tcPr>
          <w:p w14:paraId="53DE3A7F" w14:textId="77777777" w:rsidR="00140444" w:rsidRPr="00A748BB" w:rsidRDefault="00140444" w:rsidP="002E6719">
            <w:pPr>
              <w:spacing w:line="360" w:lineRule="auto"/>
              <w:jc w:val="left"/>
            </w:pPr>
            <w:r w:rsidRPr="00A748BB">
              <w:t>Niveau acceptable</w:t>
            </w:r>
          </w:p>
        </w:tc>
      </w:tr>
      <w:tr w:rsidR="00140444" w:rsidRPr="00A748BB" w14:paraId="17F43C9E" w14:textId="77777777" w:rsidTr="00572461">
        <w:tc>
          <w:tcPr>
            <w:tcW w:w="3823" w:type="dxa"/>
          </w:tcPr>
          <w:p w14:paraId="6229E79A" w14:textId="77777777" w:rsidR="00140444" w:rsidRPr="00572461" w:rsidRDefault="00140444" w:rsidP="002E6719">
            <w:pPr>
              <w:spacing w:line="360" w:lineRule="auto"/>
              <w:jc w:val="left"/>
              <w:rPr>
                <w:b/>
                <w:bCs/>
              </w:rPr>
            </w:pPr>
            <w:r w:rsidRPr="00572461">
              <w:rPr>
                <w:b/>
                <w:bCs/>
              </w:rPr>
              <w:t>Violations des règles de codage</w:t>
            </w:r>
          </w:p>
        </w:tc>
        <w:tc>
          <w:tcPr>
            <w:tcW w:w="992" w:type="dxa"/>
          </w:tcPr>
          <w:p w14:paraId="7CA6E97D" w14:textId="77777777" w:rsidR="00140444" w:rsidRPr="00A748BB" w:rsidRDefault="00140444" w:rsidP="00D57D1A">
            <w:pPr>
              <w:spacing w:line="360" w:lineRule="auto"/>
              <w:jc w:val="center"/>
            </w:pPr>
            <w:r w:rsidRPr="00A748BB">
              <w:t>45</w:t>
            </w:r>
          </w:p>
        </w:tc>
        <w:tc>
          <w:tcPr>
            <w:tcW w:w="1981" w:type="dxa"/>
          </w:tcPr>
          <w:p w14:paraId="2A586BDA" w14:textId="77777777" w:rsidR="00140444" w:rsidRPr="00A748BB" w:rsidRDefault="00140444" w:rsidP="00D57D1A">
            <w:pPr>
              <w:spacing w:line="360" w:lineRule="auto"/>
              <w:jc w:val="center"/>
            </w:pPr>
            <w:r w:rsidRPr="00A748BB">
              <w:t>&gt;100</w:t>
            </w:r>
          </w:p>
        </w:tc>
        <w:tc>
          <w:tcPr>
            <w:tcW w:w="2697" w:type="dxa"/>
          </w:tcPr>
          <w:p w14:paraId="1D2E6563" w14:textId="77777777" w:rsidR="00140444" w:rsidRPr="00A748BB" w:rsidRDefault="00140444" w:rsidP="002E6719">
            <w:pPr>
              <w:spacing w:line="360" w:lineRule="auto"/>
              <w:jc w:val="left"/>
            </w:pPr>
            <w:r w:rsidRPr="00A748BB">
              <w:t>Qualité de code bonne</w:t>
            </w:r>
          </w:p>
        </w:tc>
      </w:tr>
    </w:tbl>
    <w:p w14:paraId="7C97C26F" w14:textId="77777777" w:rsidR="00247F47" w:rsidRDefault="00247F47">
      <w:pPr>
        <w:ind w:left="578" w:hanging="578"/>
        <w:rPr>
          <w:rFonts w:eastAsia="Calibri"/>
          <w:bCs/>
          <w:iCs/>
          <w:color w:val="auto"/>
        </w:rPr>
      </w:pPr>
      <w:r>
        <w:rPr>
          <w:b/>
          <w:bCs/>
          <w:i/>
          <w:iCs/>
        </w:rPr>
        <w:br w:type="page"/>
      </w:r>
    </w:p>
    <w:p w14:paraId="02D75D82" w14:textId="01994F2C" w:rsidR="00970573" w:rsidRPr="00A748BB" w:rsidRDefault="00970573" w:rsidP="00AC527A">
      <w:pPr>
        <w:pStyle w:val="11Loaten1"/>
        <w:spacing w:line="360" w:lineRule="auto"/>
      </w:pPr>
      <w:bookmarkStart w:id="174" w:name="_Toc212721038"/>
      <w:r w:rsidRPr="00A748BB">
        <w:lastRenderedPageBreak/>
        <w:t>Evaluation de l’</w:t>
      </w:r>
      <w:r w:rsidR="006B36AA" w:rsidRPr="00A748BB">
        <w:t>expérience</w:t>
      </w:r>
      <w:r w:rsidRPr="00A748BB">
        <w:t xml:space="preserve"> utilisateur</w:t>
      </w:r>
      <w:bookmarkEnd w:id="174"/>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75" w:name="_Toc212721039"/>
      <w:r w:rsidRPr="00A748BB">
        <w:t>Résultats quantitatifs</w:t>
      </w:r>
      <w:bookmarkEnd w:id="175"/>
    </w:p>
    <w:p w14:paraId="65EB4A51" w14:textId="5DB29CA2" w:rsidR="00CB344E" w:rsidRPr="00A748BB" w:rsidRDefault="00EB6132" w:rsidP="00666ED3">
      <w:pPr>
        <w:pStyle w:val="Tabilao"/>
      </w:pPr>
      <w:bookmarkStart w:id="176" w:name="_Toc212721101"/>
      <w:r w:rsidRPr="00A748BB">
        <w:t>Résultats détaillé</w:t>
      </w:r>
      <w:r w:rsidR="00AF0BA5" w:rsidRPr="00A748BB">
        <w:t>s</w:t>
      </w:r>
      <w:r w:rsidRPr="00A748BB">
        <w:t xml:space="preserve"> du questionnaire de satisfaction sur une échelle de 1 à 5</w:t>
      </w:r>
      <w:bookmarkEnd w:id="176"/>
    </w:p>
    <w:tbl>
      <w:tblPr>
        <w:tblStyle w:val="Grilledutableau"/>
        <w:tblW w:w="0" w:type="auto"/>
        <w:tblLook w:val="04A0" w:firstRow="1" w:lastRow="0" w:firstColumn="1" w:lastColumn="0" w:noHBand="0" w:noVBand="1"/>
      </w:tblPr>
      <w:tblGrid>
        <w:gridCol w:w="1803"/>
        <w:gridCol w:w="1463"/>
        <w:gridCol w:w="1499"/>
        <w:gridCol w:w="1910"/>
        <w:gridCol w:w="1437"/>
        <w:gridCol w:w="1374"/>
      </w:tblGrid>
      <w:tr w:rsidR="002E6719" w:rsidRPr="004D28C4" w14:paraId="0CEDFAB2" w14:textId="77777777" w:rsidTr="00A8651B">
        <w:tc>
          <w:tcPr>
            <w:tcW w:w="1803" w:type="dxa"/>
          </w:tcPr>
          <w:p w14:paraId="5153C167" w14:textId="77777777" w:rsidR="00F72600" w:rsidRPr="004D28C4" w:rsidRDefault="00F72600" w:rsidP="002E6719">
            <w:pPr>
              <w:spacing w:line="360" w:lineRule="auto"/>
              <w:rPr>
                <w:b/>
                <w:bCs/>
              </w:rPr>
            </w:pPr>
            <w:r w:rsidRPr="004D28C4">
              <w:rPr>
                <w:b/>
                <w:bCs/>
              </w:rPr>
              <w:t>Critère d’évaluation</w:t>
            </w:r>
          </w:p>
        </w:tc>
        <w:tc>
          <w:tcPr>
            <w:tcW w:w="1463" w:type="dxa"/>
          </w:tcPr>
          <w:p w14:paraId="152F6F67" w14:textId="77777777" w:rsidR="00F72600" w:rsidRPr="004D28C4" w:rsidRDefault="00F72600" w:rsidP="002E6719">
            <w:pPr>
              <w:spacing w:line="360" w:lineRule="auto"/>
              <w:rPr>
                <w:b/>
                <w:bCs/>
              </w:rPr>
            </w:pPr>
            <w:r w:rsidRPr="004D28C4">
              <w:rPr>
                <w:b/>
                <w:bCs/>
              </w:rPr>
              <w:t>Étudiants (moyenne)</w:t>
            </w:r>
          </w:p>
        </w:tc>
        <w:tc>
          <w:tcPr>
            <w:tcW w:w="1499" w:type="dxa"/>
          </w:tcPr>
          <w:p w14:paraId="57D173DF" w14:textId="77777777" w:rsidR="00F72600" w:rsidRPr="004D28C4" w:rsidRDefault="00F72600" w:rsidP="002E6719">
            <w:pPr>
              <w:spacing w:line="360" w:lineRule="auto"/>
              <w:rPr>
                <w:b/>
                <w:bCs/>
              </w:rPr>
            </w:pPr>
            <w:r w:rsidRPr="004D28C4">
              <w:rPr>
                <w:b/>
                <w:bCs/>
              </w:rPr>
              <w:t>Enseignants (moyenne)</w:t>
            </w:r>
          </w:p>
        </w:tc>
        <w:tc>
          <w:tcPr>
            <w:tcW w:w="1910" w:type="dxa"/>
          </w:tcPr>
          <w:p w14:paraId="1957075C" w14:textId="77777777" w:rsidR="00F72600" w:rsidRPr="004D28C4" w:rsidRDefault="00F72600" w:rsidP="002E6719">
            <w:pPr>
              <w:spacing w:line="360" w:lineRule="auto"/>
              <w:rPr>
                <w:b/>
                <w:bCs/>
              </w:rPr>
            </w:pPr>
            <w:r w:rsidRPr="004D28C4">
              <w:rPr>
                <w:b/>
                <w:bCs/>
              </w:rPr>
              <w:t>Administrateurs (moyenne)</w:t>
            </w:r>
          </w:p>
        </w:tc>
        <w:tc>
          <w:tcPr>
            <w:tcW w:w="1437" w:type="dxa"/>
          </w:tcPr>
          <w:p w14:paraId="3AC203A1" w14:textId="77777777" w:rsidR="00F72600" w:rsidRPr="004D28C4" w:rsidRDefault="00F72600" w:rsidP="002E6719">
            <w:pPr>
              <w:spacing w:line="360" w:lineRule="auto"/>
              <w:rPr>
                <w:b/>
                <w:bCs/>
              </w:rPr>
            </w:pPr>
            <w:r w:rsidRPr="004D28C4">
              <w:rPr>
                <w:b/>
                <w:bCs/>
              </w:rPr>
              <w:t>Moyenne générale</w:t>
            </w:r>
          </w:p>
        </w:tc>
        <w:tc>
          <w:tcPr>
            <w:tcW w:w="1374" w:type="dxa"/>
          </w:tcPr>
          <w:p w14:paraId="4011FB99" w14:textId="77777777" w:rsidR="00F72600" w:rsidRPr="004D28C4" w:rsidRDefault="00F72600" w:rsidP="002E6719">
            <w:pPr>
              <w:spacing w:line="360" w:lineRule="auto"/>
              <w:rPr>
                <w:b/>
                <w:bCs/>
              </w:rPr>
            </w:pPr>
            <w:r w:rsidRPr="004D28C4">
              <w:rPr>
                <w:b/>
                <w:bCs/>
              </w:rPr>
              <w:t>Écart-type</w:t>
            </w:r>
          </w:p>
        </w:tc>
      </w:tr>
      <w:tr w:rsidR="002E6719" w:rsidRPr="00A748BB" w14:paraId="10FE38E3" w14:textId="77777777" w:rsidTr="00A8651B">
        <w:tc>
          <w:tcPr>
            <w:tcW w:w="1803" w:type="dxa"/>
          </w:tcPr>
          <w:p w14:paraId="20B73789" w14:textId="77777777" w:rsidR="00F72600" w:rsidRPr="004D28C4" w:rsidRDefault="00F72600" w:rsidP="002E6719">
            <w:pPr>
              <w:spacing w:line="360" w:lineRule="auto"/>
              <w:rPr>
                <w:b/>
                <w:bCs/>
              </w:rPr>
            </w:pPr>
            <w:r w:rsidRPr="004D28C4">
              <w:rPr>
                <w:b/>
                <w:bCs/>
              </w:rPr>
              <w:t>Facilité d’utilisation</w:t>
            </w:r>
          </w:p>
        </w:tc>
        <w:tc>
          <w:tcPr>
            <w:tcW w:w="1463" w:type="dxa"/>
          </w:tcPr>
          <w:p w14:paraId="2FDA5771" w14:textId="77777777" w:rsidR="00F72600" w:rsidRPr="00A748BB" w:rsidRDefault="00F72600" w:rsidP="00D57D1A">
            <w:pPr>
              <w:spacing w:line="360" w:lineRule="auto"/>
              <w:jc w:val="center"/>
            </w:pPr>
            <w:r w:rsidRPr="00A748BB">
              <w:t>4.2</w:t>
            </w:r>
          </w:p>
        </w:tc>
        <w:tc>
          <w:tcPr>
            <w:tcW w:w="1499" w:type="dxa"/>
          </w:tcPr>
          <w:p w14:paraId="66594744" w14:textId="77777777" w:rsidR="00F72600" w:rsidRPr="00A748BB" w:rsidRDefault="00F72600" w:rsidP="00D57D1A">
            <w:pPr>
              <w:spacing w:line="360" w:lineRule="auto"/>
              <w:jc w:val="center"/>
            </w:pPr>
            <w:r w:rsidRPr="00A748BB">
              <w:t>3.8</w:t>
            </w:r>
          </w:p>
        </w:tc>
        <w:tc>
          <w:tcPr>
            <w:tcW w:w="1910" w:type="dxa"/>
          </w:tcPr>
          <w:p w14:paraId="0A0FE4E8" w14:textId="77777777" w:rsidR="00F72600" w:rsidRPr="00A748BB" w:rsidRDefault="00F72600" w:rsidP="00D57D1A">
            <w:pPr>
              <w:spacing w:line="360" w:lineRule="auto"/>
              <w:jc w:val="center"/>
            </w:pPr>
            <w:r w:rsidRPr="00A748BB">
              <w:t>4.5</w:t>
            </w:r>
          </w:p>
        </w:tc>
        <w:tc>
          <w:tcPr>
            <w:tcW w:w="1437" w:type="dxa"/>
          </w:tcPr>
          <w:p w14:paraId="1ECD4CA9" w14:textId="77777777" w:rsidR="00F72600" w:rsidRPr="00A748BB" w:rsidRDefault="00F72600" w:rsidP="00D57D1A">
            <w:pPr>
              <w:spacing w:line="360" w:lineRule="auto"/>
              <w:jc w:val="center"/>
            </w:pPr>
            <w:r w:rsidRPr="00A748BB">
              <w:t>4.2</w:t>
            </w:r>
          </w:p>
        </w:tc>
        <w:tc>
          <w:tcPr>
            <w:tcW w:w="1374" w:type="dxa"/>
          </w:tcPr>
          <w:p w14:paraId="4502A199" w14:textId="77777777" w:rsidR="00F72600" w:rsidRPr="00A748BB" w:rsidRDefault="00F72600" w:rsidP="00D57D1A">
            <w:pPr>
              <w:spacing w:line="360" w:lineRule="auto"/>
              <w:jc w:val="center"/>
            </w:pPr>
            <w:r w:rsidRPr="00A748BB">
              <w:t>0.35</w:t>
            </w:r>
          </w:p>
        </w:tc>
      </w:tr>
      <w:tr w:rsidR="002E6719" w:rsidRPr="00A748BB" w14:paraId="107B181C" w14:textId="77777777" w:rsidTr="00A8651B">
        <w:tc>
          <w:tcPr>
            <w:tcW w:w="1803" w:type="dxa"/>
          </w:tcPr>
          <w:p w14:paraId="03D908D4" w14:textId="77777777" w:rsidR="00F72600" w:rsidRPr="004D28C4" w:rsidRDefault="00F72600" w:rsidP="002E6719">
            <w:pPr>
              <w:spacing w:line="360" w:lineRule="auto"/>
              <w:rPr>
                <w:b/>
                <w:bCs/>
              </w:rPr>
            </w:pPr>
            <w:r w:rsidRPr="004D28C4">
              <w:rPr>
                <w:b/>
                <w:bCs/>
              </w:rPr>
              <w:t>Performance perçue</w:t>
            </w:r>
          </w:p>
        </w:tc>
        <w:tc>
          <w:tcPr>
            <w:tcW w:w="1463" w:type="dxa"/>
          </w:tcPr>
          <w:p w14:paraId="38344E82" w14:textId="77777777" w:rsidR="00F72600" w:rsidRPr="00A748BB" w:rsidRDefault="00F72600" w:rsidP="00D57D1A">
            <w:pPr>
              <w:spacing w:line="360" w:lineRule="auto"/>
              <w:jc w:val="center"/>
            </w:pPr>
            <w:r w:rsidRPr="00A748BB">
              <w:t>4.0</w:t>
            </w:r>
          </w:p>
        </w:tc>
        <w:tc>
          <w:tcPr>
            <w:tcW w:w="1499" w:type="dxa"/>
          </w:tcPr>
          <w:p w14:paraId="49B4B27C" w14:textId="77777777" w:rsidR="00F72600" w:rsidRPr="00A748BB" w:rsidRDefault="00F72600" w:rsidP="00D57D1A">
            <w:pPr>
              <w:spacing w:line="360" w:lineRule="auto"/>
              <w:jc w:val="center"/>
            </w:pPr>
            <w:r w:rsidRPr="00A748BB">
              <w:t>4.2</w:t>
            </w:r>
          </w:p>
        </w:tc>
        <w:tc>
          <w:tcPr>
            <w:tcW w:w="1910" w:type="dxa"/>
          </w:tcPr>
          <w:p w14:paraId="3430100C" w14:textId="77777777" w:rsidR="00F72600" w:rsidRPr="00A748BB" w:rsidRDefault="00F72600" w:rsidP="00D57D1A">
            <w:pPr>
              <w:spacing w:line="360" w:lineRule="auto"/>
              <w:jc w:val="center"/>
            </w:pPr>
            <w:r w:rsidRPr="00A748BB">
              <w:t>4.3</w:t>
            </w:r>
          </w:p>
        </w:tc>
        <w:tc>
          <w:tcPr>
            <w:tcW w:w="1437" w:type="dxa"/>
          </w:tcPr>
          <w:p w14:paraId="32E45D66" w14:textId="77777777" w:rsidR="00F72600" w:rsidRPr="00A748BB" w:rsidRDefault="00F72600" w:rsidP="00D57D1A">
            <w:pPr>
              <w:spacing w:line="360" w:lineRule="auto"/>
              <w:jc w:val="center"/>
            </w:pPr>
            <w:r w:rsidRPr="00A748BB">
              <w:t>4.2</w:t>
            </w:r>
          </w:p>
        </w:tc>
        <w:tc>
          <w:tcPr>
            <w:tcW w:w="1374" w:type="dxa"/>
          </w:tcPr>
          <w:p w14:paraId="7DDFDF01" w14:textId="77777777" w:rsidR="00F72600" w:rsidRPr="00A748BB" w:rsidRDefault="00F72600" w:rsidP="00D57D1A">
            <w:pPr>
              <w:spacing w:line="360" w:lineRule="auto"/>
              <w:jc w:val="center"/>
            </w:pPr>
            <w:r w:rsidRPr="00A748BB">
              <w:t>0.15</w:t>
            </w:r>
          </w:p>
        </w:tc>
      </w:tr>
      <w:tr w:rsidR="002E6719" w:rsidRPr="00A748BB" w14:paraId="5C437286" w14:textId="77777777" w:rsidTr="00A8651B">
        <w:tc>
          <w:tcPr>
            <w:tcW w:w="1803" w:type="dxa"/>
          </w:tcPr>
          <w:p w14:paraId="5D58AFA1" w14:textId="77777777" w:rsidR="00F72600" w:rsidRPr="004D28C4" w:rsidRDefault="00F72600" w:rsidP="002E6719">
            <w:pPr>
              <w:spacing w:line="360" w:lineRule="auto"/>
              <w:rPr>
                <w:b/>
                <w:bCs/>
              </w:rPr>
            </w:pPr>
            <w:r w:rsidRPr="004D28C4">
              <w:rPr>
                <w:b/>
                <w:bCs/>
              </w:rPr>
              <w:t>Utilité perçue</w:t>
            </w:r>
          </w:p>
        </w:tc>
        <w:tc>
          <w:tcPr>
            <w:tcW w:w="1463" w:type="dxa"/>
          </w:tcPr>
          <w:p w14:paraId="2E569BF1" w14:textId="77777777" w:rsidR="00F72600" w:rsidRPr="00A748BB" w:rsidRDefault="00F72600" w:rsidP="00D57D1A">
            <w:pPr>
              <w:spacing w:line="360" w:lineRule="auto"/>
              <w:jc w:val="center"/>
            </w:pPr>
            <w:r w:rsidRPr="00A748BB">
              <w:t>4.5</w:t>
            </w:r>
          </w:p>
        </w:tc>
        <w:tc>
          <w:tcPr>
            <w:tcW w:w="1499" w:type="dxa"/>
          </w:tcPr>
          <w:p w14:paraId="4BA927F8" w14:textId="77777777" w:rsidR="00F72600" w:rsidRPr="00A748BB" w:rsidRDefault="00F72600" w:rsidP="00D57D1A">
            <w:pPr>
              <w:spacing w:line="360" w:lineRule="auto"/>
              <w:jc w:val="center"/>
            </w:pPr>
            <w:r w:rsidRPr="00A748BB">
              <w:t>4.3</w:t>
            </w:r>
          </w:p>
        </w:tc>
        <w:tc>
          <w:tcPr>
            <w:tcW w:w="1910" w:type="dxa"/>
          </w:tcPr>
          <w:p w14:paraId="336F3082" w14:textId="77777777" w:rsidR="00F72600" w:rsidRPr="00A748BB" w:rsidRDefault="00F72600" w:rsidP="00D57D1A">
            <w:pPr>
              <w:spacing w:line="360" w:lineRule="auto"/>
              <w:jc w:val="center"/>
            </w:pPr>
            <w:r w:rsidRPr="00A748BB">
              <w:t>4.7</w:t>
            </w:r>
          </w:p>
        </w:tc>
        <w:tc>
          <w:tcPr>
            <w:tcW w:w="1437" w:type="dxa"/>
          </w:tcPr>
          <w:p w14:paraId="4BA4B5C8" w14:textId="77777777" w:rsidR="00F72600" w:rsidRPr="00A748BB" w:rsidRDefault="00F72600" w:rsidP="00D57D1A">
            <w:pPr>
              <w:spacing w:line="360" w:lineRule="auto"/>
              <w:jc w:val="center"/>
            </w:pPr>
            <w:r w:rsidRPr="00A748BB">
              <w:t>4.5</w:t>
            </w:r>
          </w:p>
        </w:tc>
        <w:tc>
          <w:tcPr>
            <w:tcW w:w="1374" w:type="dxa"/>
          </w:tcPr>
          <w:p w14:paraId="08DE893C" w14:textId="77777777" w:rsidR="00F72600" w:rsidRPr="00A748BB" w:rsidRDefault="00F72600" w:rsidP="00D57D1A">
            <w:pPr>
              <w:spacing w:line="360" w:lineRule="auto"/>
              <w:jc w:val="center"/>
            </w:pPr>
            <w:r w:rsidRPr="00A748BB">
              <w:t>0.20</w:t>
            </w:r>
          </w:p>
        </w:tc>
      </w:tr>
      <w:tr w:rsidR="002E6719" w:rsidRPr="00A748BB" w14:paraId="5B2F1EE2" w14:textId="77777777" w:rsidTr="00A8651B">
        <w:tc>
          <w:tcPr>
            <w:tcW w:w="1803" w:type="dxa"/>
          </w:tcPr>
          <w:p w14:paraId="228D7392" w14:textId="77777777" w:rsidR="00F72600" w:rsidRPr="004D28C4" w:rsidRDefault="00F72600" w:rsidP="002E6719">
            <w:pPr>
              <w:spacing w:line="360" w:lineRule="auto"/>
              <w:rPr>
                <w:b/>
                <w:bCs/>
              </w:rPr>
            </w:pPr>
            <w:r w:rsidRPr="004D28C4">
              <w:rPr>
                <w:b/>
                <w:bCs/>
              </w:rPr>
              <w:t>Design de l'interface</w:t>
            </w:r>
          </w:p>
        </w:tc>
        <w:tc>
          <w:tcPr>
            <w:tcW w:w="1463" w:type="dxa"/>
          </w:tcPr>
          <w:p w14:paraId="2797694E" w14:textId="77777777" w:rsidR="00F72600" w:rsidRPr="00A748BB" w:rsidRDefault="00F72600" w:rsidP="00D57D1A">
            <w:pPr>
              <w:spacing w:line="360" w:lineRule="auto"/>
              <w:jc w:val="center"/>
            </w:pPr>
            <w:r w:rsidRPr="00A748BB">
              <w:t>4.1</w:t>
            </w:r>
          </w:p>
        </w:tc>
        <w:tc>
          <w:tcPr>
            <w:tcW w:w="1499" w:type="dxa"/>
          </w:tcPr>
          <w:p w14:paraId="76AF90D3" w14:textId="77777777" w:rsidR="00F72600" w:rsidRPr="00A748BB" w:rsidRDefault="00F72600" w:rsidP="00D57D1A">
            <w:pPr>
              <w:spacing w:line="360" w:lineRule="auto"/>
              <w:jc w:val="center"/>
            </w:pPr>
            <w:r w:rsidRPr="00A748BB">
              <w:t>3.9</w:t>
            </w:r>
          </w:p>
        </w:tc>
        <w:tc>
          <w:tcPr>
            <w:tcW w:w="1910" w:type="dxa"/>
          </w:tcPr>
          <w:p w14:paraId="4853F765" w14:textId="77777777" w:rsidR="00F72600" w:rsidRPr="00A748BB" w:rsidRDefault="00F72600" w:rsidP="00D57D1A">
            <w:pPr>
              <w:spacing w:line="360" w:lineRule="auto"/>
              <w:jc w:val="center"/>
            </w:pPr>
            <w:r w:rsidRPr="00A748BB">
              <w:t>4.2</w:t>
            </w:r>
          </w:p>
        </w:tc>
        <w:tc>
          <w:tcPr>
            <w:tcW w:w="1437" w:type="dxa"/>
          </w:tcPr>
          <w:p w14:paraId="5846CA90" w14:textId="77777777" w:rsidR="00F72600" w:rsidRPr="00A748BB" w:rsidRDefault="00F72600" w:rsidP="00D57D1A">
            <w:pPr>
              <w:spacing w:line="360" w:lineRule="auto"/>
              <w:jc w:val="center"/>
            </w:pPr>
            <w:r w:rsidRPr="00A748BB">
              <w:t>4.1</w:t>
            </w:r>
          </w:p>
        </w:tc>
        <w:tc>
          <w:tcPr>
            <w:tcW w:w="1374" w:type="dxa"/>
          </w:tcPr>
          <w:p w14:paraId="2ED5CD3B" w14:textId="77777777" w:rsidR="00F72600" w:rsidRPr="00A748BB" w:rsidRDefault="00F72600" w:rsidP="00D57D1A">
            <w:pPr>
              <w:spacing w:line="360" w:lineRule="auto"/>
              <w:jc w:val="center"/>
            </w:pPr>
            <w:r w:rsidRPr="00A748BB">
              <w:t>0.15</w:t>
            </w:r>
          </w:p>
        </w:tc>
      </w:tr>
      <w:tr w:rsidR="002E6719" w:rsidRPr="00A748BB" w14:paraId="2A8B92EA" w14:textId="77777777" w:rsidTr="00A8651B">
        <w:tc>
          <w:tcPr>
            <w:tcW w:w="1803" w:type="dxa"/>
          </w:tcPr>
          <w:p w14:paraId="39C0A4C2" w14:textId="77777777" w:rsidR="00F72600" w:rsidRPr="004D28C4" w:rsidRDefault="00F72600" w:rsidP="002E6719">
            <w:pPr>
              <w:spacing w:line="360" w:lineRule="auto"/>
              <w:rPr>
                <w:b/>
                <w:bCs/>
              </w:rPr>
            </w:pPr>
            <w:r w:rsidRPr="004D28C4">
              <w:rPr>
                <w:b/>
                <w:bCs/>
              </w:rPr>
              <w:t>Fonctionnalités communication</w:t>
            </w:r>
          </w:p>
        </w:tc>
        <w:tc>
          <w:tcPr>
            <w:tcW w:w="1463" w:type="dxa"/>
          </w:tcPr>
          <w:p w14:paraId="2E7D8C75" w14:textId="77777777" w:rsidR="00F72600" w:rsidRPr="00A748BB" w:rsidRDefault="00F72600" w:rsidP="00D57D1A">
            <w:pPr>
              <w:spacing w:line="360" w:lineRule="auto"/>
              <w:jc w:val="center"/>
            </w:pPr>
            <w:r w:rsidRPr="00A748BB">
              <w:t>4.7</w:t>
            </w:r>
          </w:p>
        </w:tc>
        <w:tc>
          <w:tcPr>
            <w:tcW w:w="1499" w:type="dxa"/>
          </w:tcPr>
          <w:p w14:paraId="21822026" w14:textId="77777777" w:rsidR="00F72600" w:rsidRPr="00A748BB" w:rsidRDefault="00F72600" w:rsidP="00D57D1A">
            <w:pPr>
              <w:spacing w:line="360" w:lineRule="auto"/>
              <w:jc w:val="center"/>
            </w:pPr>
            <w:r w:rsidRPr="00A748BB">
              <w:t>4.5</w:t>
            </w:r>
          </w:p>
        </w:tc>
        <w:tc>
          <w:tcPr>
            <w:tcW w:w="1910" w:type="dxa"/>
          </w:tcPr>
          <w:p w14:paraId="18181BC3" w14:textId="77777777" w:rsidR="00F72600" w:rsidRPr="00A748BB" w:rsidRDefault="00F72600" w:rsidP="00D57D1A">
            <w:pPr>
              <w:spacing w:line="360" w:lineRule="auto"/>
              <w:jc w:val="center"/>
            </w:pPr>
            <w:r w:rsidRPr="00A748BB">
              <w:t>4.3</w:t>
            </w:r>
          </w:p>
        </w:tc>
        <w:tc>
          <w:tcPr>
            <w:tcW w:w="1437" w:type="dxa"/>
          </w:tcPr>
          <w:p w14:paraId="6FEDC607" w14:textId="77777777" w:rsidR="00F72600" w:rsidRPr="00A748BB" w:rsidRDefault="00F72600" w:rsidP="00D57D1A">
            <w:pPr>
              <w:spacing w:line="360" w:lineRule="auto"/>
              <w:jc w:val="center"/>
            </w:pPr>
            <w:r w:rsidRPr="00A748BB">
              <w:t>4.5</w:t>
            </w:r>
          </w:p>
        </w:tc>
        <w:tc>
          <w:tcPr>
            <w:tcW w:w="1374" w:type="dxa"/>
          </w:tcPr>
          <w:p w14:paraId="0FD2F19B" w14:textId="77777777" w:rsidR="00F72600" w:rsidRPr="00A748BB" w:rsidRDefault="00F72600" w:rsidP="00D57D1A">
            <w:pPr>
              <w:spacing w:line="360" w:lineRule="auto"/>
              <w:jc w:val="center"/>
            </w:pPr>
            <w:r w:rsidRPr="00A748BB">
              <w:t>0.20</w:t>
            </w:r>
          </w:p>
        </w:tc>
      </w:tr>
      <w:tr w:rsidR="002E6719" w:rsidRPr="00A748BB" w14:paraId="68156889" w14:textId="77777777" w:rsidTr="00A8651B">
        <w:tc>
          <w:tcPr>
            <w:tcW w:w="1803" w:type="dxa"/>
          </w:tcPr>
          <w:p w14:paraId="478FD90C" w14:textId="77777777" w:rsidR="00F72600" w:rsidRPr="004D28C4" w:rsidRDefault="00F72600" w:rsidP="002E6719">
            <w:pPr>
              <w:spacing w:line="360" w:lineRule="auto"/>
              <w:rPr>
                <w:b/>
                <w:bCs/>
              </w:rPr>
            </w:pPr>
            <w:r w:rsidRPr="004D28C4">
              <w:rPr>
                <w:b/>
                <w:bCs/>
              </w:rPr>
              <w:t>Gestion des documents</w:t>
            </w:r>
          </w:p>
        </w:tc>
        <w:tc>
          <w:tcPr>
            <w:tcW w:w="1463" w:type="dxa"/>
          </w:tcPr>
          <w:p w14:paraId="74868A7B" w14:textId="77777777" w:rsidR="00F72600" w:rsidRPr="00A748BB" w:rsidRDefault="00F72600" w:rsidP="00D57D1A">
            <w:pPr>
              <w:spacing w:line="360" w:lineRule="auto"/>
              <w:jc w:val="center"/>
            </w:pPr>
            <w:r w:rsidRPr="00A748BB">
              <w:t>4.3</w:t>
            </w:r>
          </w:p>
        </w:tc>
        <w:tc>
          <w:tcPr>
            <w:tcW w:w="1499" w:type="dxa"/>
          </w:tcPr>
          <w:p w14:paraId="687B8AD1" w14:textId="77777777" w:rsidR="00F72600" w:rsidRPr="00A748BB" w:rsidRDefault="00F72600" w:rsidP="00D57D1A">
            <w:pPr>
              <w:spacing w:line="360" w:lineRule="auto"/>
              <w:jc w:val="center"/>
            </w:pPr>
            <w:r w:rsidRPr="00A748BB">
              <w:t>4.4</w:t>
            </w:r>
          </w:p>
        </w:tc>
        <w:tc>
          <w:tcPr>
            <w:tcW w:w="1910" w:type="dxa"/>
          </w:tcPr>
          <w:p w14:paraId="668950C3" w14:textId="77777777" w:rsidR="00F72600" w:rsidRPr="00A748BB" w:rsidRDefault="00F72600" w:rsidP="00D57D1A">
            <w:pPr>
              <w:spacing w:line="360" w:lineRule="auto"/>
              <w:jc w:val="center"/>
            </w:pPr>
            <w:r w:rsidRPr="00A748BB">
              <w:t>4.6</w:t>
            </w:r>
          </w:p>
        </w:tc>
        <w:tc>
          <w:tcPr>
            <w:tcW w:w="1437" w:type="dxa"/>
          </w:tcPr>
          <w:p w14:paraId="3CEC24B4" w14:textId="77777777" w:rsidR="00F72600" w:rsidRPr="00A748BB" w:rsidRDefault="00F72600" w:rsidP="00D57D1A">
            <w:pPr>
              <w:spacing w:line="360" w:lineRule="auto"/>
              <w:jc w:val="center"/>
            </w:pPr>
            <w:r w:rsidRPr="00A748BB">
              <w:t>4.4</w:t>
            </w:r>
          </w:p>
        </w:tc>
        <w:tc>
          <w:tcPr>
            <w:tcW w:w="1374" w:type="dxa"/>
          </w:tcPr>
          <w:p w14:paraId="4A48DB64" w14:textId="77777777" w:rsidR="00F72600" w:rsidRPr="00A748BB" w:rsidRDefault="00F72600" w:rsidP="00D57D1A">
            <w:pPr>
              <w:spacing w:line="360" w:lineRule="auto"/>
              <w:jc w:val="center"/>
            </w:pPr>
            <w:r w:rsidRPr="00A748BB">
              <w:t>0.15</w:t>
            </w:r>
          </w:p>
        </w:tc>
      </w:tr>
      <w:tr w:rsidR="002E6719" w:rsidRPr="00A748BB" w14:paraId="282B2479" w14:textId="77777777" w:rsidTr="00A8651B">
        <w:tc>
          <w:tcPr>
            <w:tcW w:w="1803" w:type="dxa"/>
          </w:tcPr>
          <w:p w14:paraId="18584E7A" w14:textId="77777777" w:rsidR="00F72600" w:rsidRPr="004D28C4" w:rsidRDefault="00F72600" w:rsidP="002E6719">
            <w:pPr>
              <w:spacing w:line="360" w:lineRule="auto"/>
              <w:rPr>
                <w:b/>
                <w:bCs/>
              </w:rPr>
            </w:pPr>
            <w:r w:rsidRPr="004D28C4">
              <w:rPr>
                <w:b/>
                <w:bCs/>
              </w:rPr>
              <w:t>Navigation générale</w:t>
            </w:r>
          </w:p>
        </w:tc>
        <w:tc>
          <w:tcPr>
            <w:tcW w:w="1463" w:type="dxa"/>
          </w:tcPr>
          <w:p w14:paraId="0EC757B8" w14:textId="77777777" w:rsidR="00F72600" w:rsidRPr="00A748BB" w:rsidRDefault="00F72600" w:rsidP="00D57D1A">
            <w:pPr>
              <w:spacing w:line="360" w:lineRule="auto"/>
              <w:jc w:val="center"/>
            </w:pPr>
            <w:r w:rsidRPr="00A748BB">
              <w:t>4.0</w:t>
            </w:r>
          </w:p>
        </w:tc>
        <w:tc>
          <w:tcPr>
            <w:tcW w:w="1499" w:type="dxa"/>
          </w:tcPr>
          <w:p w14:paraId="107CE691" w14:textId="77777777" w:rsidR="00F72600" w:rsidRPr="00A748BB" w:rsidRDefault="00F72600" w:rsidP="00D57D1A">
            <w:pPr>
              <w:spacing w:line="360" w:lineRule="auto"/>
              <w:jc w:val="center"/>
            </w:pPr>
            <w:r w:rsidRPr="00A748BB">
              <w:t>3.7</w:t>
            </w:r>
          </w:p>
        </w:tc>
        <w:tc>
          <w:tcPr>
            <w:tcW w:w="1910" w:type="dxa"/>
          </w:tcPr>
          <w:p w14:paraId="22A60F69" w14:textId="77777777" w:rsidR="00F72600" w:rsidRPr="00A748BB" w:rsidRDefault="00F72600" w:rsidP="00D57D1A">
            <w:pPr>
              <w:spacing w:line="360" w:lineRule="auto"/>
              <w:jc w:val="center"/>
            </w:pPr>
            <w:r w:rsidRPr="00A748BB">
              <w:t>4.4</w:t>
            </w:r>
          </w:p>
        </w:tc>
        <w:tc>
          <w:tcPr>
            <w:tcW w:w="1437" w:type="dxa"/>
          </w:tcPr>
          <w:p w14:paraId="57A9F49A" w14:textId="77777777" w:rsidR="00F72600" w:rsidRPr="00A748BB" w:rsidRDefault="00F72600" w:rsidP="00D57D1A">
            <w:pPr>
              <w:spacing w:line="360" w:lineRule="auto"/>
              <w:jc w:val="center"/>
            </w:pPr>
            <w:r w:rsidRPr="00A748BB">
              <w:t>4.0</w:t>
            </w:r>
          </w:p>
        </w:tc>
        <w:tc>
          <w:tcPr>
            <w:tcW w:w="1374" w:type="dxa"/>
          </w:tcPr>
          <w:p w14:paraId="2E19A066" w14:textId="77777777" w:rsidR="00F72600" w:rsidRPr="00A748BB" w:rsidRDefault="00F72600" w:rsidP="00D57D1A">
            <w:pPr>
              <w:spacing w:line="360" w:lineRule="auto"/>
              <w:jc w:val="center"/>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77" w:name="_Toc212721040"/>
      <w:r w:rsidRPr="00A748BB">
        <w:t>Analyse qualitative des retours utilisateurs</w:t>
      </w:r>
      <w:bookmarkEnd w:id="177"/>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lastRenderedPageBreak/>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78" w:name="_Toc212721041"/>
      <w:r w:rsidRPr="00A748BB">
        <w:t>Analyse des tâches utilisateurs</w:t>
      </w:r>
      <w:bookmarkEnd w:id="178"/>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79" w:name="_Toc212721102"/>
      <w:r w:rsidRPr="00A748BB">
        <w:t>Temps de réalisation des tâches principales</w:t>
      </w:r>
      <w:r w:rsidR="003277B2" w:rsidRPr="00A748BB">
        <w:t xml:space="preserve"> (en seco</w:t>
      </w:r>
      <w:r w:rsidR="00EF5A3E" w:rsidRPr="00A748BB">
        <w:t>n</w:t>
      </w:r>
      <w:r w:rsidR="003277B2" w:rsidRPr="00A748BB">
        <w:t>des)</w:t>
      </w:r>
      <w:bookmarkEnd w:id="179"/>
    </w:p>
    <w:tbl>
      <w:tblPr>
        <w:tblStyle w:val="Grilledutableau"/>
        <w:tblW w:w="0" w:type="auto"/>
        <w:tblLook w:val="04A0" w:firstRow="1" w:lastRow="0" w:firstColumn="1" w:lastColumn="0" w:noHBand="0" w:noVBand="1"/>
      </w:tblPr>
      <w:tblGrid>
        <w:gridCol w:w="2547"/>
        <w:gridCol w:w="1701"/>
        <w:gridCol w:w="1188"/>
        <w:gridCol w:w="1080"/>
        <w:gridCol w:w="2546"/>
      </w:tblGrid>
      <w:tr w:rsidR="003277B2" w:rsidRPr="004D28C4" w14:paraId="4A1F5AEA" w14:textId="77777777" w:rsidTr="007B31A5">
        <w:tc>
          <w:tcPr>
            <w:tcW w:w="2547" w:type="dxa"/>
          </w:tcPr>
          <w:p w14:paraId="1D3DD083" w14:textId="77777777" w:rsidR="003277B2" w:rsidRPr="004D28C4" w:rsidRDefault="003277B2" w:rsidP="000C5B14">
            <w:pPr>
              <w:spacing w:line="360" w:lineRule="auto"/>
              <w:rPr>
                <w:b/>
                <w:bCs/>
              </w:rPr>
            </w:pPr>
            <w:r w:rsidRPr="004D28C4">
              <w:rPr>
                <w:b/>
                <w:bCs/>
              </w:rPr>
              <w:t>Tâche</w:t>
            </w:r>
          </w:p>
        </w:tc>
        <w:tc>
          <w:tcPr>
            <w:tcW w:w="1701" w:type="dxa"/>
          </w:tcPr>
          <w:p w14:paraId="6775032F" w14:textId="77777777" w:rsidR="003277B2" w:rsidRPr="004D28C4" w:rsidRDefault="003277B2" w:rsidP="000C5B14">
            <w:pPr>
              <w:spacing w:line="360" w:lineRule="auto"/>
              <w:rPr>
                <w:b/>
                <w:bCs/>
              </w:rPr>
            </w:pPr>
            <w:r w:rsidRPr="004D28C4">
              <w:rPr>
                <w:b/>
                <w:bCs/>
              </w:rPr>
              <w:t>Expert</w:t>
            </w:r>
          </w:p>
        </w:tc>
        <w:tc>
          <w:tcPr>
            <w:tcW w:w="1188" w:type="dxa"/>
          </w:tcPr>
          <w:p w14:paraId="0F081ADD" w14:textId="77777777" w:rsidR="003277B2" w:rsidRPr="004D28C4" w:rsidRDefault="003277B2" w:rsidP="000C5B14">
            <w:pPr>
              <w:spacing w:line="360" w:lineRule="auto"/>
              <w:rPr>
                <w:b/>
                <w:bCs/>
              </w:rPr>
            </w:pPr>
            <w:r w:rsidRPr="004D28C4">
              <w:rPr>
                <w:b/>
                <w:bCs/>
              </w:rPr>
              <w:t>Novice</w:t>
            </w:r>
          </w:p>
        </w:tc>
        <w:tc>
          <w:tcPr>
            <w:tcW w:w="1080" w:type="dxa"/>
          </w:tcPr>
          <w:p w14:paraId="44FB3C45" w14:textId="77777777" w:rsidR="003277B2" w:rsidRPr="004D28C4" w:rsidRDefault="003277B2" w:rsidP="000C5B14">
            <w:pPr>
              <w:spacing w:line="360" w:lineRule="auto"/>
              <w:rPr>
                <w:b/>
                <w:bCs/>
              </w:rPr>
            </w:pPr>
            <w:r w:rsidRPr="004D28C4">
              <w:rPr>
                <w:b/>
                <w:bCs/>
              </w:rPr>
              <w:t>Écart</w:t>
            </w:r>
          </w:p>
        </w:tc>
        <w:tc>
          <w:tcPr>
            <w:tcW w:w="2546" w:type="dxa"/>
          </w:tcPr>
          <w:p w14:paraId="7543EE71" w14:textId="77777777" w:rsidR="003277B2" w:rsidRPr="004D28C4" w:rsidRDefault="003277B2" w:rsidP="000C5B14">
            <w:pPr>
              <w:spacing w:line="360" w:lineRule="auto"/>
              <w:rPr>
                <w:b/>
                <w:bCs/>
              </w:rPr>
            </w:pPr>
            <w:r w:rsidRPr="004D28C4">
              <w:rPr>
                <w:b/>
                <w:bCs/>
              </w:rPr>
              <w:t>Difficulté perçue (1-5)</w:t>
            </w:r>
          </w:p>
        </w:tc>
      </w:tr>
      <w:tr w:rsidR="003277B2" w:rsidRPr="00A748BB" w14:paraId="412A28ED" w14:textId="77777777" w:rsidTr="007B31A5">
        <w:tc>
          <w:tcPr>
            <w:tcW w:w="2547" w:type="dxa"/>
          </w:tcPr>
          <w:p w14:paraId="2FEF9235" w14:textId="77777777" w:rsidR="003277B2" w:rsidRPr="004D28C4" w:rsidRDefault="003277B2" w:rsidP="000C5B14">
            <w:pPr>
              <w:spacing w:line="360" w:lineRule="auto"/>
              <w:rPr>
                <w:b/>
                <w:bCs/>
              </w:rPr>
            </w:pPr>
            <w:r w:rsidRPr="004D28C4">
              <w:rPr>
                <w:b/>
                <w:bCs/>
              </w:rPr>
              <w:t>Se connecter</w:t>
            </w:r>
          </w:p>
        </w:tc>
        <w:tc>
          <w:tcPr>
            <w:tcW w:w="1701" w:type="dxa"/>
          </w:tcPr>
          <w:p w14:paraId="14C8D4DF" w14:textId="77777777" w:rsidR="003277B2" w:rsidRPr="00A748BB" w:rsidRDefault="003277B2" w:rsidP="00AF1E97">
            <w:pPr>
              <w:spacing w:line="360" w:lineRule="auto"/>
              <w:jc w:val="center"/>
            </w:pPr>
            <w:r w:rsidRPr="00A748BB">
              <w:t>8.2</w:t>
            </w:r>
          </w:p>
        </w:tc>
        <w:tc>
          <w:tcPr>
            <w:tcW w:w="1188" w:type="dxa"/>
          </w:tcPr>
          <w:p w14:paraId="779B2BC7" w14:textId="77777777" w:rsidR="003277B2" w:rsidRPr="00A748BB" w:rsidRDefault="003277B2" w:rsidP="00AF1E97">
            <w:pPr>
              <w:spacing w:line="360" w:lineRule="auto"/>
              <w:jc w:val="center"/>
            </w:pPr>
            <w:r w:rsidRPr="00A748BB">
              <w:t>12.5</w:t>
            </w:r>
          </w:p>
        </w:tc>
        <w:tc>
          <w:tcPr>
            <w:tcW w:w="1080" w:type="dxa"/>
          </w:tcPr>
          <w:p w14:paraId="16EB570C" w14:textId="77777777" w:rsidR="003277B2" w:rsidRPr="00A748BB" w:rsidRDefault="003277B2" w:rsidP="00AF1E97">
            <w:pPr>
              <w:spacing w:line="360" w:lineRule="auto"/>
              <w:jc w:val="center"/>
            </w:pPr>
            <w:r w:rsidRPr="00A748BB">
              <w:t>4.3</w:t>
            </w:r>
          </w:p>
        </w:tc>
        <w:tc>
          <w:tcPr>
            <w:tcW w:w="2546" w:type="dxa"/>
          </w:tcPr>
          <w:p w14:paraId="5D77349C" w14:textId="77777777" w:rsidR="003277B2" w:rsidRPr="00A748BB" w:rsidRDefault="003277B2" w:rsidP="00AF1E97">
            <w:pPr>
              <w:spacing w:line="360" w:lineRule="auto"/>
              <w:jc w:val="center"/>
            </w:pPr>
            <w:r w:rsidRPr="00A748BB">
              <w:t>1.2</w:t>
            </w:r>
          </w:p>
        </w:tc>
      </w:tr>
      <w:tr w:rsidR="003277B2" w:rsidRPr="00A748BB" w14:paraId="540DC882" w14:textId="77777777" w:rsidTr="007B31A5">
        <w:tc>
          <w:tcPr>
            <w:tcW w:w="2547" w:type="dxa"/>
          </w:tcPr>
          <w:p w14:paraId="0970E74A" w14:textId="77777777" w:rsidR="003277B2" w:rsidRPr="004D28C4" w:rsidRDefault="003277B2" w:rsidP="000C5B14">
            <w:pPr>
              <w:spacing w:line="360" w:lineRule="auto"/>
              <w:rPr>
                <w:b/>
                <w:bCs/>
              </w:rPr>
            </w:pPr>
            <w:r w:rsidRPr="004D28C4">
              <w:rPr>
                <w:b/>
                <w:bCs/>
              </w:rPr>
              <w:t>Consulter un cours</w:t>
            </w:r>
          </w:p>
        </w:tc>
        <w:tc>
          <w:tcPr>
            <w:tcW w:w="1701" w:type="dxa"/>
          </w:tcPr>
          <w:p w14:paraId="4B65B788" w14:textId="77777777" w:rsidR="003277B2" w:rsidRPr="00A748BB" w:rsidRDefault="003277B2" w:rsidP="00AF1E97">
            <w:pPr>
              <w:spacing w:line="360" w:lineRule="auto"/>
              <w:jc w:val="center"/>
            </w:pPr>
            <w:r w:rsidRPr="00A748BB">
              <w:t>5.3</w:t>
            </w:r>
          </w:p>
        </w:tc>
        <w:tc>
          <w:tcPr>
            <w:tcW w:w="1188" w:type="dxa"/>
          </w:tcPr>
          <w:p w14:paraId="183EB859" w14:textId="77777777" w:rsidR="003277B2" w:rsidRPr="00A748BB" w:rsidRDefault="003277B2" w:rsidP="00AF1E97">
            <w:pPr>
              <w:spacing w:line="360" w:lineRule="auto"/>
              <w:jc w:val="center"/>
            </w:pPr>
            <w:r w:rsidRPr="00A748BB">
              <w:t>15.8</w:t>
            </w:r>
          </w:p>
        </w:tc>
        <w:tc>
          <w:tcPr>
            <w:tcW w:w="1080" w:type="dxa"/>
          </w:tcPr>
          <w:p w14:paraId="3932DCF0" w14:textId="77777777" w:rsidR="003277B2" w:rsidRPr="00A748BB" w:rsidRDefault="003277B2" w:rsidP="00AF1E97">
            <w:pPr>
              <w:spacing w:line="360" w:lineRule="auto"/>
              <w:jc w:val="center"/>
            </w:pPr>
            <w:r w:rsidRPr="00A748BB">
              <w:t>10.5</w:t>
            </w:r>
          </w:p>
        </w:tc>
        <w:tc>
          <w:tcPr>
            <w:tcW w:w="2546" w:type="dxa"/>
          </w:tcPr>
          <w:p w14:paraId="6F52BC46" w14:textId="77777777" w:rsidR="003277B2" w:rsidRPr="00A748BB" w:rsidRDefault="003277B2" w:rsidP="00AF1E97">
            <w:pPr>
              <w:spacing w:line="360" w:lineRule="auto"/>
              <w:jc w:val="center"/>
            </w:pPr>
            <w:r w:rsidRPr="00A748BB">
              <w:t>1.8</w:t>
            </w:r>
          </w:p>
        </w:tc>
      </w:tr>
      <w:tr w:rsidR="003277B2" w:rsidRPr="00A748BB" w14:paraId="37F216C0" w14:textId="77777777" w:rsidTr="007B31A5">
        <w:tc>
          <w:tcPr>
            <w:tcW w:w="2547" w:type="dxa"/>
          </w:tcPr>
          <w:p w14:paraId="2FD1FF77" w14:textId="77777777" w:rsidR="003277B2" w:rsidRPr="004D28C4" w:rsidRDefault="003277B2" w:rsidP="000C5B14">
            <w:pPr>
              <w:spacing w:line="360" w:lineRule="auto"/>
              <w:rPr>
                <w:b/>
                <w:bCs/>
              </w:rPr>
            </w:pPr>
            <w:r w:rsidRPr="004D28C4">
              <w:rPr>
                <w:b/>
                <w:bCs/>
              </w:rPr>
              <w:t>Envoyer un message</w:t>
            </w:r>
          </w:p>
        </w:tc>
        <w:tc>
          <w:tcPr>
            <w:tcW w:w="1701" w:type="dxa"/>
          </w:tcPr>
          <w:p w14:paraId="264242B6" w14:textId="77777777" w:rsidR="003277B2" w:rsidRPr="00A748BB" w:rsidRDefault="003277B2" w:rsidP="00AF1E97">
            <w:pPr>
              <w:spacing w:line="360" w:lineRule="auto"/>
              <w:jc w:val="center"/>
            </w:pPr>
            <w:r w:rsidRPr="00A748BB">
              <w:t>12.1</w:t>
            </w:r>
          </w:p>
        </w:tc>
        <w:tc>
          <w:tcPr>
            <w:tcW w:w="1188" w:type="dxa"/>
          </w:tcPr>
          <w:p w14:paraId="570608B9" w14:textId="77777777" w:rsidR="003277B2" w:rsidRPr="00A748BB" w:rsidRDefault="003277B2" w:rsidP="00AF1E97">
            <w:pPr>
              <w:spacing w:line="360" w:lineRule="auto"/>
              <w:jc w:val="center"/>
            </w:pPr>
            <w:r w:rsidRPr="00A748BB">
              <w:t>28.4</w:t>
            </w:r>
          </w:p>
        </w:tc>
        <w:tc>
          <w:tcPr>
            <w:tcW w:w="1080" w:type="dxa"/>
          </w:tcPr>
          <w:p w14:paraId="1D897B6C" w14:textId="77777777" w:rsidR="003277B2" w:rsidRPr="00A748BB" w:rsidRDefault="003277B2" w:rsidP="00AF1E97">
            <w:pPr>
              <w:spacing w:line="360" w:lineRule="auto"/>
              <w:jc w:val="center"/>
            </w:pPr>
            <w:r w:rsidRPr="00A748BB">
              <w:t>16.3</w:t>
            </w:r>
          </w:p>
        </w:tc>
        <w:tc>
          <w:tcPr>
            <w:tcW w:w="2546" w:type="dxa"/>
          </w:tcPr>
          <w:p w14:paraId="3E50AC63" w14:textId="77777777" w:rsidR="003277B2" w:rsidRPr="00A748BB" w:rsidRDefault="003277B2" w:rsidP="00AF1E97">
            <w:pPr>
              <w:spacing w:line="360" w:lineRule="auto"/>
              <w:jc w:val="center"/>
            </w:pPr>
            <w:r w:rsidRPr="00A748BB">
              <w:t>2.4</w:t>
            </w:r>
          </w:p>
        </w:tc>
      </w:tr>
      <w:tr w:rsidR="003277B2" w:rsidRPr="00A748BB" w14:paraId="364FC3F6" w14:textId="77777777" w:rsidTr="007B31A5">
        <w:tc>
          <w:tcPr>
            <w:tcW w:w="2547" w:type="dxa"/>
          </w:tcPr>
          <w:p w14:paraId="5D5F93D9" w14:textId="77777777" w:rsidR="003277B2" w:rsidRPr="004D28C4" w:rsidRDefault="003277B2" w:rsidP="000C5B14">
            <w:pPr>
              <w:spacing w:line="360" w:lineRule="auto"/>
              <w:rPr>
                <w:b/>
                <w:bCs/>
              </w:rPr>
            </w:pPr>
            <w:r w:rsidRPr="004D28C4">
              <w:rPr>
                <w:b/>
                <w:bCs/>
              </w:rPr>
              <w:t>Uploader un fichier</w:t>
            </w:r>
          </w:p>
        </w:tc>
        <w:tc>
          <w:tcPr>
            <w:tcW w:w="1701" w:type="dxa"/>
          </w:tcPr>
          <w:p w14:paraId="36B7CC57" w14:textId="77777777" w:rsidR="003277B2" w:rsidRPr="00A748BB" w:rsidRDefault="003277B2" w:rsidP="00AF1E97">
            <w:pPr>
              <w:spacing w:line="360" w:lineRule="auto"/>
              <w:jc w:val="center"/>
            </w:pPr>
            <w:r w:rsidRPr="00A748BB">
              <w:t>15.7</w:t>
            </w:r>
          </w:p>
        </w:tc>
        <w:tc>
          <w:tcPr>
            <w:tcW w:w="1188" w:type="dxa"/>
          </w:tcPr>
          <w:p w14:paraId="4426FDA5" w14:textId="77777777" w:rsidR="003277B2" w:rsidRPr="00A748BB" w:rsidRDefault="003277B2" w:rsidP="00AF1E97">
            <w:pPr>
              <w:spacing w:line="360" w:lineRule="auto"/>
              <w:jc w:val="center"/>
            </w:pPr>
            <w:r w:rsidRPr="00A748BB">
              <w:t>42.3</w:t>
            </w:r>
          </w:p>
        </w:tc>
        <w:tc>
          <w:tcPr>
            <w:tcW w:w="1080" w:type="dxa"/>
          </w:tcPr>
          <w:p w14:paraId="26DD8D31" w14:textId="77777777" w:rsidR="003277B2" w:rsidRPr="00A748BB" w:rsidRDefault="003277B2" w:rsidP="00AF1E97">
            <w:pPr>
              <w:spacing w:line="360" w:lineRule="auto"/>
              <w:jc w:val="center"/>
            </w:pPr>
            <w:r w:rsidRPr="00A748BB">
              <w:t>26.6</w:t>
            </w:r>
          </w:p>
        </w:tc>
        <w:tc>
          <w:tcPr>
            <w:tcW w:w="2546" w:type="dxa"/>
          </w:tcPr>
          <w:p w14:paraId="1C7E5A02" w14:textId="77777777" w:rsidR="003277B2" w:rsidRPr="00A748BB" w:rsidRDefault="003277B2" w:rsidP="00AF1E97">
            <w:pPr>
              <w:spacing w:line="360" w:lineRule="auto"/>
              <w:jc w:val="center"/>
            </w:pPr>
            <w:r w:rsidRPr="00A748BB">
              <w:t>3.1</w:t>
            </w:r>
          </w:p>
        </w:tc>
      </w:tr>
      <w:tr w:rsidR="003277B2" w:rsidRPr="00A748BB" w14:paraId="319F9402" w14:textId="77777777" w:rsidTr="007B31A5">
        <w:tc>
          <w:tcPr>
            <w:tcW w:w="2547" w:type="dxa"/>
          </w:tcPr>
          <w:p w14:paraId="2D1D87EA" w14:textId="77777777" w:rsidR="003277B2" w:rsidRPr="004D28C4" w:rsidRDefault="003277B2" w:rsidP="000C5B14">
            <w:pPr>
              <w:spacing w:line="360" w:lineRule="auto"/>
              <w:rPr>
                <w:b/>
                <w:bCs/>
              </w:rPr>
            </w:pPr>
            <w:r w:rsidRPr="004D28C4">
              <w:rPr>
                <w:b/>
                <w:bCs/>
              </w:rPr>
              <w:t>Créer une annonce</w:t>
            </w:r>
          </w:p>
        </w:tc>
        <w:tc>
          <w:tcPr>
            <w:tcW w:w="1701" w:type="dxa"/>
          </w:tcPr>
          <w:p w14:paraId="60F3E3CA" w14:textId="77777777" w:rsidR="003277B2" w:rsidRPr="00A748BB" w:rsidRDefault="003277B2" w:rsidP="00AF1E97">
            <w:pPr>
              <w:spacing w:line="360" w:lineRule="auto"/>
              <w:jc w:val="center"/>
            </w:pPr>
            <w:r w:rsidRPr="00A748BB">
              <w:t>25.4</w:t>
            </w:r>
          </w:p>
        </w:tc>
        <w:tc>
          <w:tcPr>
            <w:tcW w:w="1188" w:type="dxa"/>
          </w:tcPr>
          <w:p w14:paraId="077696AD" w14:textId="77777777" w:rsidR="003277B2" w:rsidRPr="00A748BB" w:rsidRDefault="003277B2" w:rsidP="00AF1E97">
            <w:pPr>
              <w:spacing w:line="360" w:lineRule="auto"/>
              <w:jc w:val="center"/>
            </w:pPr>
            <w:r w:rsidRPr="00A748BB">
              <w:t>68.9</w:t>
            </w:r>
          </w:p>
        </w:tc>
        <w:tc>
          <w:tcPr>
            <w:tcW w:w="1080" w:type="dxa"/>
          </w:tcPr>
          <w:p w14:paraId="6B7F199A" w14:textId="77777777" w:rsidR="003277B2" w:rsidRPr="00A748BB" w:rsidRDefault="003277B2" w:rsidP="00AF1E97">
            <w:pPr>
              <w:spacing w:line="360" w:lineRule="auto"/>
              <w:jc w:val="center"/>
            </w:pPr>
            <w:r w:rsidRPr="00A748BB">
              <w:t>43.5</w:t>
            </w:r>
          </w:p>
        </w:tc>
        <w:tc>
          <w:tcPr>
            <w:tcW w:w="2546" w:type="dxa"/>
          </w:tcPr>
          <w:p w14:paraId="06060FFA" w14:textId="77777777" w:rsidR="003277B2" w:rsidRPr="00A748BB" w:rsidRDefault="003277B2" w:rsidP="00AF1E97">
            <w:pPr>
              <w:spacing w:line="360" w:lineRule="auto"/>
              <w:jc w:val="center"/>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80" w:name="_Toc212721042"/>
      <w:r w:rsidRPr="00A748BB">
        <w:t>Comparaison avec les plateformes existantes</w:t>
      </w:r>
      <w:bookmarkEnd w:id="180"/>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81" w:name="_Toc212721043"/>
      <w:r w:rsidRPr="00A748BB">
        <w:t>Méthodologie</w:t>
      </w:r>
      <w:r w:rsidR="006262B5" w:rsidRPr="00A748BB">
        <w:t xml:space="preserve"> de comparaison</w:t>
      </w:r>
      <w:bookmarkEnd w:id="181"/>
    </w:p>
    <w:p w14:paraId="093FEA73" w14:textId="7B6D1E68" w:rsidR="004D28C4" w:rsidRDefault="000C5774" w:rsidP="00247F47">
      <w:pPr>
        <w:pStyle w:val="111Loaten2"/>
        <w:numPr>
          <w:ilvl w:val="0"/>
          <w:numId w:val="0"/>
        </w:numPr>
        <w:spacing w:line="360" w:lineRule="auto"/>
        <w:ind w:right="-284" w:firstLine="709"/>
        <w:outlineLvl w:val="9"/>
        <w:rPr>
          <w:bCs/>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r w:rsidR="004D28C4">
        <w:rPr>
          <w:bCs/>
          <w:iCs/>
        </w:rPr>
        <w:br w:type="page"/>
      </w:r>
    </w:p>
    <w:p w14:paraId="532A885D" w14:textId="202D0EA9" w:rsidR="00707DC8" w:rsidRPr="00A748BB" w:rsidRDefault="00707DC8" w:rsidP="007449BA">
      <w:pPr>
        <w:pStyle w:val="Tabilao"/>
      </w:pPr>
      <w:bookmarkStart w:id="182" w:name="_Toc212721103"/>
      <w:r w:rsidRPr="00A748BB">
        <w:lastRenderedPageBreak/>
        <w:t>Grille d’évaluation comparative détaillée</w:t>
      </w:r>
      <w:bookmarkEnd w:id="182"/>
    </w:p>
    <w:tbl>
      <w:tblPr>
        <w:tblStyle w:val="Grilledutableau"/>
        <w:tblW w:w="10060" w:type="dxa"/>
        <w:tblLook w:val="04A0" w:firstRow="1" w:lastRow="0" w:firstColumn="1" w:lastColumn="0" w:noHBand="0" w:noVBand="1"/>
      </w:tblPr>
      <w:tblGrid>
        <w:gridCol w:w="1791"/>
        <w:gridCol w:w="1947"/>
        <w:gridCol w:w="1483"/>
        <w:gridCol w:w="1473"/>
        <w:gridCol w:w="1098"/>
        <w:gridCol w:w="2268"/>
      </w:tblGrid>
      <w:tr w:rsidR="001C6E90" w:rsidRPr="004D28C4" w14:paraId="38D0ED19" w14:textId="77777777" w:rsidTr="004D28C4">
        <w:tc>
          <w:tcPr>
            <w:tcW w:w="1791" w:type="dxa"/>
          </w:tcPr>
          <w:p w14:paraId="0E882CF4" w14:textId="77777777" w:rsidR="001C6E90" w:rsidRPr="004D28C4" w:rsidRDefault="001C6E90" w:rsidP="000C5B14">
            <w:pPr>
              <w:spacing w:line="360" w:lineRule="auto"/>
              <w:rPr>
                <w:b/>
                <w:bCs/>
              </w:rPr>
            </w:pPr>
            <w:r w:rsidRPr="004D28C4">
              <w:rPr>
                <w:b/>
                <w:bCs/>
              </w:rPr>
              <w:t>Catégorie</w:t>
            </w:r>
          </w:p>
        </w:tc>
        <w:tc>
          <w:tcPr>
            <w:tcW w:w="1947" w:type="dxa"/>
          </w:tcPr>
          <w:p w14:paraId="193147FD" w14:textId="77777777" w:rsidR="001C6E90" w:rsidRPr="004D28C4" w:rsidRDefault="001C6E90" w:rsidP="000C5B14">
            <w:pPr>
              <w:spacing w:line="360" w:lineRule="auto"/>
              <w:rPr>
                <w:b/>
                <w:bCs/>
              </w:rPr>
            </w:pPr>
            <w:r w:rsidRPr="004D28C4">
              <w:rPr>
                <w:b/>
                <w:bCs/>
              </w:rPr>
              <w:t>Critère</w:t>
            </w:r>
          </w:p>
        </w:tc>
        <w:tc>
          <w:tcPr>
            <w:tcW w:w="1483" w:type="dxa"/>
          </w:tcPr>
          <w:p w14:paraId="12A36E7F" w14:textId="77777777" w:rsidR="001C6E90" w:rsidRPr="004D28C4" w:rsidRDefault="001C6E90" w:rsidP="000C5B14">
            <w:pPr>
              <w:spacing w:line="360" w:lineRule="auto"/>
              <w:rPr>
                <w:b/>
                <w:bCs/>
              </w:rPr>
            </w:pPr>
            <w:r w:rsidRPr="004D28C4">
              <w:rPr>
                <w:b/>
                <w:bCs/>
              </w:rPr>
              <w:t>Pondération</w:t>
            </w:r>
          </w:p>
        </w:tc>
        <w:tc>
          <w:tcPr>
            <w:tcW w:w="1473" w:type="dxa"/>
          </w:tcPr>
          <w:p w14:paraId="22D2B519" w14:textId="77777777" w:rsidR="001C6E90" w:rsidRPr="004D28C4" w:rsidRDefault="001C6E90" w:rsidP="000C5B14">
            <w:pPr>
              <w:spacing w:line="360" w:lineRule="auto"/>
              <w:rPr>
                <w:b/>
                <w:bCs/>
              </w:rPr>
            </w:pPr>
            <w:r w:rsidRPr="004D28C4">
              <w:rPr>
                <w:b/>
                <w:bCs/>
              </w:rPr>
              <w:t>UniSphere</w:t>
            </w:r>
          </w:p>
        </w:tc>
        <w:tc>
          <w:tcPr>
            <w:tcW w:w="1098" w:type="dxa"/>
          </w:tcPr>
          <w:p w14:paraId="087A4FB2" w14:textId="77777777" w:rsidR="001C6E90" w:rsidRPr="004D28C4" w:rsidRDefault="001C6E90" w:rsidP="000C5B14">
            <w:pPr>
              <w:spacing w:line="360" w:lineRule="auto"/>
              <w:rPr>
                <w:b/>
                <w:bCs/>
              </w:rPr>
            </w:pPr>
            <w:r w:rsidRPr="004D28C4">
              <w:rPr>
                <w:b/>
                <w:bCs/>
              </w:rPr>
              <w:t>Moodle</w:t>
            </w:r>
          </w:p>
        </w:tc>
        <w:tc>
          <w:tcPr>
            <w:tcW w:w="2268" w:type="dxa"/>
          </w:tcPr>
          <w:p w14:paraId="5750260F" w14:textId="77777777" w:rsidR="001C6E90" w:rsidRPr="004D28C4" w:rsidRDefault="001C6E90" w:rsidP="000C5B14">
            <w:pPr>
              <w:spacing w:line="360" w:lineRule="auto"/>
              <w:rPr>
                <w:b/>
                <w:bCs/>
              </w:rPr>
            </w:pPr>
            <w:r w:rsidRPr="004D28C4">
              <w:rPr>
                <w:b/>
                <w:bCs/>
              </w:rPr>
              <w:t>Google Classroom</w:t>
            </w:r>
          </w:p>
        </w:tc>
      </w:tr>
      <w:tr w:rsidR="001C6E90" w:rsidRPr="00A748BB" w14:paraId="303C3618" w14:textId="77777777" w:rsidTr="004D28C4">
        <w:tc>
          <w:tcPr>
            <w:tcW w:w="1791" w:type="dxa"/>
          </w:tcPr>
          <w:p w14:paraId="42249992" w14:textId="77777777" w:rsidR="001C6E90" w:rsidRPr="004D28C4" w:rsidRDefault="001C6E90" w:rsidP="000C5B14">
            <w:pPr>
              <w:spacing w:line="360" w:lineRule="auto"/>
              <w:rPr>
                <w:b/>
                <w:bCs/>
              </w:rPr>
            </w:pPr>
            <w:r w:rsidRPr="004D28C4">
              <w:rPr>
                <w:b/>
                <w:bCs/>
              </w:rPr>
              <w:t>Fonctionnalités</w:t>
            </w:r>
          </w:p>
        </w:tc>
        <w:tc>
          <w:tcPr>
            <w:tcW w:w="1947" w:type="dxa"/>
          </w:tcPr>
          <w:p w14:paraId="11244671" w14:textId="77777777" w:rsidR="001C6E90" w:rsidRPr="00A748BB" w:rsidRDefault="001C6E90" w:rsidP="000C5B14">
            <w:pPr>
              <w:spacing w:line="360" w:lineRule="auto"/>
            </w:pPr>
            <w:r w:rsidRPr="00A748BB">
              <w:t>Gestion des cours</w:t>
            </w:r>
          </w:p>
        </w:tc>
        <w:tc>
          <w:tcPr>
            <w:tcW w:w="1483" w:type="dxa"/>
          </w:tcPr>
          <w:p w14:paraId="37AF0CB5" w14:textId="77777777" w:rsidR="001C6E90" w:rsidRPr="00A748BB" w:rsidRDefault="001C6E90" w:rsidP="00AF1E97">
            <w:pPr>
              <w:spacing w:line="360" w:lineRule="auto"/>
              <w:jc w:val="center"/>
            </w:pPr>
            <w:r w:rsidRPr="00A748BB">
              <w:t>5%</w:t>
            </w:r>
          </w:p>
        </w:tc>
        <w:tc>
          <w:tcPr>
            <w:tcW w:w="1473" w:type="dxa"/>
          </w:tcPr>
          <w:p w14:paraId="5187434F" w14:textId="77777777" w:rsidR="001C6E90" w:rsidRPr="00A748BB" w:rsidRDefault="001C6E90" w:rsidP="00AF1E97">
            <w:pPr>
              <w:spacing w:line="360" w:lineRule="auto"/>
              <w:jc w:val="center"/>
            </w:pPr>
            <w:r w:rsidRPr="00A748BB">
              <w:t>4.5</w:t>
            </w:r>
          </w:p>
        </w:tc>
        <w:tc>
          <w:tcPr>
            <w:tcW w:w="1098" w:type="dxa"/>
          </w:tcPr>
          <w:p w14:paraId="4D2E1972" w14:textId="77777777" w:rsidR="001C6E90" w:rsidRPr="00A748BB" w:rsidRDefault="001C6E90" w:rsidP="00AF1E97">
            <w:pPr>
              <w:spacing w:line="360" w:lineRule="auto"/>
              <w:jc w:val="center"/>
            </w:pPr>
            <w:r w:rsidRPr="00A748BB">
              <w:t>5</w:t>
            </w:r>
          </w:p>
        </w:tc>
        <w:tc>
          <w:tcPr>
            <w:tcW w:w="2268" w:type="dxa"/>
          </w:tcPr>
          <w:p w14:paraId="7C930BE4" w14:textId="77777777" w:rsidR="001C6E90" w:rsidRPr="00A748BB" w:rsidRDefault="001C6E90" w:rsidP="00AF1E97">
            <w:pPr>
              <w:spacing w:line="360" w:lineRule="auto"/>
              <w:jc w:val="center"/>
            </w:pPr>
            <w:r w:rsidRPr="00A748BB">
              <w:t>4</w:t>
            </w:r>
          </w:p>
        </w:tc>
      </w:tr>
      <w:tr w:rsidR="001C6E90" w:rsidRPr="00A748BB" w14:paraId="640028E2" w14:textId="77777777" w:rsidTr="004D28C4">
        <w:tc>
          <w:tcPr>
            <w:tcW w:w="1791" w:type="dxa"/>
          </w:tcPr>
          <w:p w14:paraId="10F411C3" w14:textId="77777777" w:rsidR="001C6E90" w:rsidRPr="004D28C4" w:rsidRDefault="001C6E90" w:rsidP="000C5B14">
            <w:pPr>
              <w:spacing w:line="360" w:lineRule="auto"/>
              <w:rPr>
                <w:b/>
                <w:bCs/>
              </w:rPr>
            </w:pPr>
            <w:r w:rsidRPr="004D28C4">
              <w:rPr>
                <w:b/>
                <w:bCs/>
              </w:rPr>
              <w:t>Fonctionnalités</w:t>
            </w:r>
          </w:p>
        </w:tc>
        <w:tc>
          <w:tcPr>
            <w:tcW w:w="1947" w:type="dxa"/>
          </w:tcPr>
          <w:p w14:paraId="7E5A0D8C" w14:textId="77777777" w:rsidR="001C6E90" w:rsidRPr="00A748BB" w:rsidRDefault="001C6E90" w:rsidP="000C5B14">
            <w:pPr>
              <w:spacing w:line="360" w:lineRule="auto"/>
            </w:pPr>
            <w:r w:rsidRPr="00A748BB">
              <w:t>Communication</w:t>
            </w:r>
          </w:p>
        </w:tc>
        <w:tc>
          <w:tcPr>
            <w:tcW w:w="1483" w:type="dxa"/>
          </w:tcPr>
          <w:p w14:paraId="5FC6BE66" w14:textId="77777777" w:rsidR="001C6E90" w:rsidRPr="00A748BB" w:rsidRDefault="001C6E90" w:rsidP="00AF1E97">
            <w:pPr>
              <w:spacing w:line="360" w:lineRule="auto"/>
              <w:jc w:val="center"/>
            </w:pPr>
            <w:r w:rsidRPr="00A748BB">
              <w:t>5%</w:t>
            </w:r>
          </w:p>
        </w:tc>
        <w:tc>
          <w:tcPr>
            <w:tcW w:w="1473" w:type="dxa"/>
          </w:tcPr>
          <w:p w14:paraId="668349B6" w14:textId="77777777" w:rsidR="001C6E90" w:rsidRPr="00A748BB" w:rsidRDefault="001C6E90" w:rsidP="00AF1E97">
            <w:pPr>
              <w:spacing w:line="360" w:lineRule="auto"/>
              <w:jc w:val="center"/>
            </w:pPr>
            <w:r w:rsidRPr="00A748BB">
              <w:t>5</w:t>
            </w:r>
          </w:p>
        </w:tc>
        <w:tc>
          <w:tcPr>
            <w:tcW w:w="1098" w:type="dxa"/>
          </w:tcPr>
          <w:p w14:paraId="55AFB238" w14:textId="77777777" w:rsidR="001C6E90" w:rsidRPr="00A748BB" w:rsidRDefault="001C6E90" w:rsidP="00AF1E97">
            <w:pPr>
              <w:spacing w:line="360" w:lineRule="auto"/>
              <w:jc w:val="center"/>
            </w:pPr>
            <w:r w:rsidRPr="00A748BB">
              <w:t>3</w:t>
            </w:r>
          </w:p>
        </w:tc>
        <w:tc>
          <w:tcPr>
            <w:tcW w:w="2268" w:type="dxa"/>
          </w:tcPr>
          <w:p w14:paraId="5054E5C9" w14:textId="77777777" w:rsidR="001C6E90" w:rsidRPr="00A748BB" w:rsidRDefault="001C6E90" w:rsidP="00AF1E97">
            <w:pPr>
              <w:spacing w:line="360" w:lineRule="auto"/>
              <w:jc w:val="center"/>
            </w:pPr>
            <w:r w:rsidRPr="00A748BB">
              <w:t>3.5</w:t>
            </w:r>
          </w:p>
        </w:tc>
      </w:tr>
      <w:tr w:rsidR="001C6E90" w:rsidRPr="00A748BB" w14:paraId="7512B873" w14:textId="77777777" w:rsidTr="004D28C4">
        <w:tc>
          <w:tcPr>
            <w:tcW w:w="1791" w:type="dxa"/>
          </w:tcPr>
          <w:p w14:paraId="752D5046" w14:textId="77777777" w:rsidR="001C6E90" w:rsidRPr="004D28C4" w:rsidRDefault="001C6E90" w:rsidP="000C5B14">
            <w:pPr>
              <w:spacing w:line="360" w:lineRule="auto"/>
              <w:rPr>
                <w:b/>
                <w:bCs/>
              </w:rPr>
            </w:pPr>
            <w:r w:rsidRPr="004D28C4">
              <w:rPr>
                <w:b/>
                <w:bCs/>
              </w:rPr>
              <w:t>Fonctionnalités</w:t>
            </w:r>
          </w:p>
        </w:tc>
        <w:tc>
          <w:tcPr>
            <w:tcW w:w="1947" w:type="dxa"/>
          </w:tcPr>
          <w:p w14:paraId="666D7607" w14:textId="77777777" w:rsidR="001C6E90" w:rsidRPr="00A748BB" w:rsidRDefault="001C6E90" w:rsidP="000C5B14">
            <w:pPr>
              <w:spacing w:line="360" w:lineRule="auto"/>
            </w:pPr>
            <w:r w:rsidRPr="00A748BB">
              <w:t>Évaluation</w:t>
            </w:r>
          </w:p>
        </w:tc>
        <w:tc>
          <w:tcPr>
            <w:tcW w:w="1483" w:type="dxa"/>
          </w:tcPr>
          <w:p w14:paraId="1055DA44" w14:textId="77777777" w:rsidR="001C6E90" w:rsidRPr="00A748BB" w:rsidRDefault="001C6E90" w:rsidP="00AF1E97">
            <w:pPr>
              <w:spacing w:line="360" w:lineRule="auto"/>
              <w:jc w:val="center"/>
            </w:pPr>
            <w:r w:rsidRPr="00A748BB">
              <w:t>5%</w:t>
            </w:r>
          </w:p>
        </w:tc>
        <w:tc>
          <w:tcPr>
            <w:tcW w:w="1473" w:type="dxa"/>
          </w:tcPr>
          <w:p w14:paraId="48A30F83" w14:textId="77777777" w:rsidR="001C6E90" w:rsidRPr="00A748BB" w:rsidRDefault="001C6E90" w:rsidP="00AF1E97">
            <w:pPr>
              <w:spacing w:line="360" w:lineRule="auto"/>
              <w:jc w:val="center"/>
            </w:pPr>
            <w:r w:rsidRPr="00A748BB">
              <w:t>4</w:t>
            </w:r>
          </w:p>
        </w:tc>
        <w:tc>
          <w:tcPr>
            <w:tcW w:w="1098" w:type="dxa"/>
          </w:tcPr>
          <w:p w14:paraId="3296DFE5" w14:textId="77777777" w:rsidR="001C6E90" w:rsidRPr="00A748BB" w:rsidRDefault="001C6E90" w:rsidP="00AF1E97">
            <w:pPr>
              <w:spacing w:line="360" w:lineRule="auto"/>
              <w:jc w:val="center"/>
            </w:pPr>
            <w:r w:rsidRPr="00A748BB">
              <w:t>5</w:t>
            </w:r>
          </w:p>
        </w:tc>
        <w:tc>
          <w:tcPr>
            <w:tcW w:w="2268" w:type="dxa"/>
          </w:tcPr>
          <w:p w14:paraId="61181CB8" w14:textId="77777777" w:rsidR="001C6E90" w:rsidRPr="00A748BB" w:rsidRDefault="001C6E90" w:rsidP="00AF1E97">
            <w:pPr>
              <w:spacing w:line="360" w:lineRule="auto"/>
              <w:jc w:val="center"/>
            </w:pPr>
            <w:r w:rsidRPr="00A748BB">
              <w:t>4.5</w:t>
            </w:r>
          </w:p>
        </w:tc>
      </w:tr>
      <w:tr w:rsidR="001C6E90" w:rsidRPr="00A748BB" w14:paraId="7970425F" w14:textId="77777777" w:rsidTr="004D28C4">
        <w:tc>
          <w:tcPr>
            <w:tcW w:w="1791" w:type="dxa"/>
          </w:tcPr>
          <w:p w14:paraId="6A3B0C69" w14:textId="77777777" w:rsidR="001C6E90" w:rsidRPr="004D28C4" w:rsidRDefault="001C6E90" w:rsidP="000C5B14">
            <w:pPr>
              <w:spacing w:line="360" w:lineRule="auto"/>
              <w:rPr>
                <w:b/>
                <w:bCs/>
              </w:rPr>
            </w:pPr>
            <w:r w:rsidRPr="004D28C4">
              <w:rPr>
                <w:b/>
                <w:bCs/>
              </w:rPr>
              <w:t>Technique</w:t>
            </w:r>
          </w:p>
        </w:tc>
        <w:tc>
          <w:tcPr>
            <w:tcW w:w="1947" w:type="dxa"/>
          </w:tcPr>
          <w:p w14:paraId="76580310" w14:textId="77777777" w:rsidR="001C6E90" w:rsidRPr="00A748BB" w:rsidRDefault="001C6E90" w:rsidP="000C5B14">
            <w:pPr>
              <w:spacing w:line="360" w:lineRule="auto"/>
            </w:pPr>
            <w:r w:rsidRPr="00A748BB">
              <w:t>Performance</w:t>
            </w:r>
          </w:p>
        </w:tc>
        <w:tc>
          <w:tcPr>
            <w:tcW w:w="1483" w:type="dxa"/>
          </w:tcPr>
          <w:p w14:paraId="297A84BC" w14:textId="77777777" w:rsidR="001C6E90" w:rsidRPr="00A748BB" w:rsidRDefault="001C6E90" w:rsidP="00AF1E97">
            <w:pPr>
              <w:spacing w:line="360" w:lineRule="auto"/>
              <w:jc w:val="center"/>
            </w:pPr>
            <w:r w:rsidRPr="00A748BB">
              <w:t>5%</w:t>
            </w:r>
          </w:p>
        </w:tc>
        <w:tc>
          <w:tcPr>
            <w:tcW w:w="1473" w:type="dxa"/>
          </w:tcPr>
          <w:p w14:paraId="5C42E6F4" w14:textId="77777777" w:rsidR="001C6E90" w:rsidRPr="00A748BB" w:rsidRDefault="001C6E90" w:rsidP="00AF1E97">
            <w:pPr>
              <w:spacing w:line="360" w:lineRule="auto"/>
              <w:jc w:val="center"/>
            </w:pPr>
            <w:r w:rsidRPr="00A748BB">
              <w:t>4.5</w:t>
            </w:r>
          </w:p>
        </w:tc>
        <w:tc>
          <w:tcPr>
            <w:tcW w:w="1098" w:type="dxa"/>
          </w:tcPr>
          <w:p w14:paraId="0DA3037F" w14:textId="77777777" w:rsidR="001C6E90" w:rsidRPr="00A748BB" w:rsidRDefault="001C6E90" w:rsidP="00AF1E97">
            <w:pPr>
              <w:spacing w:line="360" w:lineRule="auto"/>
              <w:jc w:val="center"/>
            </w:pPr>
            <w:r w:rsidRPr="00A748BB">
              <w:t>3.5</w:t>
            </w:r>
          </w:p>
        </w:tc>
        <w:tc>
          <w:tcPr>
            <w:tcW w:w="2268" w:type="dxa"/>
          </w:tcPr>
          <w:p w14:paraId="41C9E558" w14:textId="77777777" w:rsidR="001C6E90" w:rsidRPr="00A748BB" w:rsidRDefault="001C6E90" w:rsidP="00AF1E97">
            <w:pPr>
              <w:spacing w:line="360" w:lineRule="auto"/>
              <w:jc w:val="center"/>
            </w:pPr>
            <w:r w:rsidRPr="00A748BB">
              <w:t>4.5</w:t>
            </w:r>
          </w:p>
        </w:tc>
      </w:tr>
      <w:tr w:rsidR="001C6E90" w:rsidRPr="00A748BB" w14:paraId="6CF8FDEE" w14:textId="77777777" w:rsidTr="004D28C4">
        <w:tc>
          <w:tcPr>
            <w:tcW w:w="1791" w:type="dxa"/>
          </w:tcPr>
          <w:p w14:paraId="62AF3BCF" w14:textId="77777777" w:rsidR="001C6E90" w:rsidRPr="004D28C4" w:rsidRDefault="001C6E90" w:rsidP="000C5B14">
            <w:pPr>
              <w:spacing w:line="360" w:lineRule="auto"/>
              <w:rPr>
                <w:b/>
                <w:bCs/>
              </w:rPr>
            </w:pPr>
            <w:r w:rsidRPr="004D28C4">
              <w:rPr>
                <w:b/>
                <w:bCs/>
              </w:rPr>
              <w:t>Technique</w:t>
            </w:r>
          </w:p>
        </w:tc>
        <w:tc>
          <w:tcPr>
            <w:tcW w:w="1947" w:type="dxa"/>
          </w:tcPr>
          <w:p w14:paraId="7796536E" w14:textId="77777777" w:rsidR="001C6E90" w:rsidRPr="00A748BB" w:rsidRDefault="001C6E90" w:rsidP="000C5B14">
            <w:pPr>
              <w:spacing w:line="360" w:lineRule="auto"/>
            </w:pPr>
            <w:r w:rsidRPr="00A748BB">
              <w:t>Sécurité</w:t>
            </w:r>
          </w:p>
        </w:tc>
        <w:tc>
          <w:tcPr>
            <w:tcW w:w="1483" w:type="dxa"/>
          </w:tcPr>
          <w:p w14:paraId="5D0B9DFE" w14:textId="77777777" w:rsidR="001C6E90" w:rsidRPr="00A748BB" w:rsidRDefault="001C6E90" w:rsidP="00AF1E97">
            <w:pPr>
              <w:spacing w:line="360" w:lineRule="auto"/>
              <w:jc w:val="center"/>
            </w:pPr>
            <w:r w:rsidRPr="00A748BB">
              <w:t>5%</w:t>
            </w:r>
          </w:p>
        </w:tc>
        <w:tc>
          <w:tcPr>
            <w:tcW w:w="1473" w:type="dxa"/>
          </w:tcPr>
          <w:p w14:paraId="21B8FD01" w14:textId="77777777" w:rsidR="001C6E90" w:rsidRPr="00A748BB" w:rsidRDefault="001C6E90" w:rsidP="00AF1E97">
            <w:pPr>
              <w:spacing w:line="360" w:lineRule="auto"/>
              <w:jc w:val="center"/>
            </w:pPr>
            <w:r w:rsidRPr="00A748BB">
              <w:t>4</w:t>
            </w:r>
          </w:p>
        </w:tc>
        <w:tc>
          <w:tcPr>
            <w:tcW w:w="1098" w:type="dxa"/>
          </w:tcPr>
          <w:p w14:paraId="50CEE023" w14:textId="77777777" w:rsidR="001C6E90" w:rsidRPr="00A748BB" w:rsidRDefault="001C6E90" w:rsidP="00AF1E97">
            <w:pPr>
              <w:spacing w:line="360" w:lineRule="auto"/>
              <w:jc w:val="center"/>
            </w:pPr>
            <w:r w:rsidRPr="00A748BB">
              <w:t>4.5</w:t>
            </w:r>
          </w:p>
        </w:tc>
        <w:tc>
          <w:tcPr>
            <w:tcW w:w="2268" w:type="dxa"/>
          </w:tcPr>
          <w:p w14:paraId="2B797136" w14:textId="77777777" w:rsidR="001C6E90" w:rsidRPr="00A748BB" w:rsidRDefault="001C6E90" w:rsidP="00AF1E97">
            <w:pPr>
              <w:spacing w:line="360" w:lineRule="auto"/>
              <w:jc w:val="center"/>
            </w:pPr>
            <w:r w:rsidRPr="00A748BB">
              <w:t>4.5</w:t>
            </w:r>
          </w:p>
        </w:tc>
      </w:tr>
      <w:tr w:rsidR="001C6E90" w:rsidRPr="00A748BB" w14:paraId="535BB073" w14:textId="77777777" w:rsidTr="004D28C4">
        <w:tc>
          <w:tcPr>
            <w:tcW w:w="1791" w:type="dxa"/>
          </w:tcPr>
          <w:p w14:paraId="27328115" w14:textId="77777777" w:rsidR="001C6E90" w:rsidRPr="004D28C4" w:rsidRDefault="001C6E90" w:rsidP="000C5B14">
            <w:pPr>
              <w:spacing w:line="360" w:lineRule="auto"/>
              <w:rPr>
                <w:b/>
                <w:bCs/>
              </w:rPr>
            </w:pPr>
            <w:r w:rsidRPr="004D28C4">
              <w:rPr>
                <w:b/>
                <w:bCs/>
              </w:rPr>
              <w:t>Utilisabilité</w:t>
            </w:r>
          </w:p>
        </w:tc>
        <w:tc>
          <w:tcPr>
            <w:tcW w:w="1947" w:type="dxa"/>
          </w:tcPr>
          <w:p w14:paraId="578ED294" w14:textId="77777777" w:rsidR="001C6E90" w:rsidRPr="00A748BB" w:rsidRDefault="001C6E90" w:rsidP="000C5B14">
            <w:pPr>
              <w:spacing w:line="360" w:lineRule="auto"/>
            </w:pPr>
            <w:r w:rsidRPr="00A748BB">
              <w:t>Interface</w:t>
            </w:r>
          </w:p>
        </w:tc>
        <w:tc>
          <w:tcPr>
            <w:tcW w:w="1483" w:type="dxa"/>
          </w:tcPr>
          <w:p w14:paraId="1D314A57" w14:textId="77777777" w:rsidR="001C6E90" w:rsidRPr="00A748BB" w:rsidRDefault="001C6E90" w:rsidP="00AF1E97">
            <w:pPr>
              <w:spacing w:line="360" w:lineRule="auto"/>
              <w:jc w:val="center"/>
            </w:pPr>
            <w:r w:rsidRPr="00A748BB">
              <w:t>5%</w:t>
            </w:r>
          </w:p>
        </w:tc>
        <w:tc>
          <w:tcPr>
            <w:tcW w:w="1473" w:type="dxa"/>
          </w:tcPr>
          <w:p w14:paraId="06FDA587" w14:textId="77777777" w:rsidR="001C6E90" w:rsidRPr="00A748BB" w:rsidRDefault="001C6E90" w:rsidP="00AF1E97">
            <w:pPr>
              <w:spacing w:line="360" w:lineRule="auto"/>
              <w:jc w:val="center"/>
            </w:pPr>
            <w:r w:rsidRPr="00A748BB">
              <w:t>4.5</w:t>
            </w:r>
          </w:p>
        </w:tc>
        <w:tc>
          <w:tcPr>
            <w:tcW w:w="1098" w:type="dxa"/>
          </w:tcPr>
          <w:p w14:paraId="4BC3EF2E" w14:textId="77777777" w:rsidR="001C6E90" w:rsidRPr="00A748BB" w:rsidRDefault="001C6E90" w:rsidP="00AF1E97">
            <w:pPr>
              <w:spacing w:line="360" w:lineRule="auto"/>
              <w:jc w:val="center"/>
            </w:pPr>
            <w:r w:rsidRPr="00A748BB">
              <w:t>3</w:t>
            </w:r>
          </w:p>
        </w:tc>
        <w:tc>
          <w:tcPr>
            <w:tcW w:w="2268" w:type="dxa"/>
          </w:tcPr>
          <w:p w14:paraId="36BB87F6" w14:textId="77777777" w:rsidR="001C6E90" w:rsidRPr="00A748BB" w:rsidRDefault="001C6E90" w:rsidP="00AF1E97">
            <w:pPr>
              <w:spacing w:line="360" w:lineRule="auto"/>
              <w:jc w:val="center"/>
            </w:pPr>
            <w:r w:rsidRPr="00A748BB">
              <w:t>4.5</w:t>
            </w:r>
          </w:p>
        </w:tc>
      </w:tr>
      <w:tr w:rsidR="001C6E90" w:rsidRPr="00A748BB" w14:paraId="1B625FFB" w14:textId="77777777" w:rsidTr="004D28C4">
        <w:tc>
          <w:tcPr>
            <w:tcW w:w="1791" w:type="dxa"/>
          </w:tcPr>
          <w:p w14:paraId="7F8CFB93" w14:textId="77777777" w:rsidR="001C6E90" w:rsidRPr="004D28C4" w:rsidRDefault="001C6E90" w:rsidP="000C5B14">
            <w:pPr>
              <w:spacing w:line="360" w:lineRule="auto"/>
              <w:rPr>
                <w:b/>
                <w:bCs/>
              </w:rPr>
            </w:pPr>
            <w:r w:rsidRPr="004D28C4">
              <w:rPr>
                <w:b/>
                <w:bCs/>
              </w:rPr>
              <w:t>Utilisabilité</w:t>
            </w:r>
          </w:p>
        </w:tc>
        <w:tc>
          <w:tcPr>
            <w:tcW w:w="1947" w:type="dxa"/>
          </w:tcPr>
          <w:p w14:paraId="5E9C2166" w14:textId="77777777" w:rsidR="001C6E90" w:rsidRPr="00A748BB" w:rsidRDefault="001C6E90" w:rsidP="000C5B14">
            <w:pPr>
              <w:spacing w:line="360" w:lineRule="auto"/>
            </w:pPr>
            <w:r w:rsidRPr="00A748BB">
              <w:t>Accessibilité</w:t>
            </w:r>
          </w:p>
        </w:tc>
        <w:tc>
          <w:tcPr>
            <w:tcW w:w="1483" w:type="dxa"/>
          </w:tcPr>
          <w:p w14:paraId="26BA2E95" w14:textId="77777777" w:rsidR="001C6E90" w:rsidRPr="00A748BB" w:rsidRDefault="001C6E90" w:rsidP="00AF1E97">
            <w:pPr>
              <w:spacing w:line="360" w:lineRule="auto"/>
              <w:jc w:val="center"/>
            </w:pPr>
            <w:r w:rsidRPr="00A748BB">
              <w:t>5%</w:t>
            </w:r>
          </w:p>
        </w:tc>
        <w:tc>
          <w:tcPr>
            <w:tcW w:w="1473" w:type="dxa"/>
          </w:tcPr>
          <w:p w14:paraId="4F99CC84" w14:textId="77777777" w:rsidR="001C6E90" w:rsidRPr="00A748BB" w:rsidRDefault="001C6E90" w:rsidP="00AF1E97">
            <w:pPr>
              <w:spacing w:line="360" w:lineRule="auto"/>
              <w:jc w:val="center"/>
            </w:pPr>
            <w:r w:rsidRPr="00A748BB">
              <w:t>4</w:t>
            </w:r>
          </w:p>
        </w:tc>
        <w:tc>
          <w:tcPr>
            <w:tcW w:w="1098" w:type="dxa"/>
          </w:tcPr>
          <w:p w14:paraId="5A47BB3E" w14:textId="77777777" w:rsidR="001C6E90" w:rsidRPr="00A748BB" w:rsidRDefault="001C6E90" w:rsidP="00AF1E97">
            <w:pPr>
              <w:spacing w:line="360" w:lineRule="auto"/>
              <w:jc w:val="center"/>
            </w:pPr>
            <w:r w:rsidRPr="00A748BB">
              <w:t>3.5</w:t>
            </w:r>
          </w:p>
        </w:tc>
        <w:tc>
          <w:tcPr>
            <w:tcW w:w="2268" w:type="dxa"/>
          </w:tcPr>
          <w:p w14:paraId="0CE72AD2" w14:textId="77777777" w:rsidR="001C6E90" w:rsidRPr="00A748BB" w:rsidRDefault="001C6E90" w:rsidP="00AF1E97">
            <w:pPr>
              <w:spacing w:line="360" w:lineRule="auto"/>
              <w:jc w:val="center"/>
            </w:pPr>
            <w:r w:rsidRPr="00A748BB">
              <w:t>4</w:t>
            </w:r>
          </w:p>
        </w:tc>
      </w:tr>
      <w:tr w:rsidR="001C6E90" w:rsidRPr="00A748BB" w14:paraId="4B9E60A2" w14:textId="77777777" w:rsidTr="004D28C4">
        <w:tc>
          <w:tcPr>
            <w:tcW w:w="1791" w:type="dxa"/>
          </w:tcPr>
          <w:p w14:paraId="2808E1AC" w14:textId="77777777" w:rsidR="001C6E90" w:rsidRPr="004D28C4" w:rsidRDefault="001C6E90" w:rsidP="000C5B14">
            <w:pPr>
              <w:spacing w:line="360" w:lineRule="auto"/>
              <w:rPr>
                <w:b/>
                <w:bCs/>
              </w:rPr>
            </w:pPr>
            <w:r w:rsidRPr="004D28C4">
              <w:rPr>
                <w:b/>
                <w:bCs/>
              </w:rPr>
              <w:t>Économique</w:t>
            </w:r>
          </w:p>
        </w:tc>
        <w:tc>
          <w:tcPr>
            <w:tcW w:w="1947" w:type="dxa"/>
          </w:tcPr>
          <w:p w14:paraId="77C653E1" w14:textId="77777777" w:rsidR="001C6E90" w:rsidRPr="00A748BB" w:rsidRDefault="001C6E90" w:rsidP="000C5B14">
            <w:pPr>
              <w:spacing w:line="360" w:lineRule="auto"/>
            </w:pPr>
            <w:r w:rsidRPr="00A748BB">
              <w:t>Coût total</w:t>
            </w:r>
          </w:p>
        </w:tc>
        <w:tc>
          <w:tcPr>
            <w:tcW w:w="1483" w:type="dxa"/>
          </w:tcPr>
          <w:p w14:paraId="0E8CDB1F" w14:textId="77777777" w:rsidR="001C6E90" w:rsidRPr="00A748BB" w:rsidRDefault="001C6E90" w:rsidP="00AF1E97">
            <w:pPr>
              <w:spacing w:line="360" w:lineRule="auto"/>
              <w:jc w:val="center"/>
            </w:pPr>
            <w:r w:rsidRPr="00A748BB">
              <w:t>5%</w:t>
            </w:r>
          </w:p>
        </w:tc>
        <w:tc>
          <w:tcPr>
            <w:tcW w:w="1473" w:type="dxa"/>
          </w:tcPr>
          <w:p w14:paraId="4CBEFBD1" w14:textId="77777777" w:rsidR="001C6E90" w:rsidRPr="00A748BB" w:rsidRDefault="001C6E90" w:rsidP="00AF1E97">
            <w:pPr>
              <w:spacing w:line="360" w:lineRule="auto"/>
              <w:jc w:val="center"/>
            </w:pPr>
            <w:r w:rsidRPr="00A748BB">
              <w:t>5</w:t>
            </w:r>
          </w:p>
        </w:tc>
        <w:tc>
          <w:tcPr>
            <w:tcW w:w="1098" w:type="dxa"/>
          </w:tcPr>
          <w:p w14:paraId="55CF6CAC" w14:textId="77777777" w:rsidR="001C6E90" w:rsidRPr="00A748BB" w:rsidRDefault="001C6E90" w:rsidP="00AF1E97">
            <w:pPr>
              <w:spacing w:line="360" w:lineRule="auto"/>
              <w:jc w:val="center"/>
            </w:pPr>
            <w:r w:rsidRPr="00A748BB">
              <w:t>4</w:t>
            </w:r>
          </w:p>
        </w:tc>
        <w:tc>
          <w:tcPr>
            <w:tcW w:w="2268" w:type="dxa"/>
          </w:tcPr>
          <w:p w14:paraId="1188E3F8" w14:textId="77777777" w:rsidR="001C6E90" w:rsidRPr="00A748BB" w:rsidRDefault="001C6E90" w:rsidP="00AF1E97">
            <w:pPr>
              <w:spacing w:line="360" w:lineRule="auto"/>
              <w:jc w:val="center"/>
            </w:pPr>
            <w:r w:rsidRPr="00A748BB">
              <w:t>3.5</w:t>
            </w:r>
          </w:p>
        </w:tc>
      </w:tr>
      <w:tr w:rsidR="001C6E90" w:rsidRPr="00A748BB" w14:paraId="49E1EC00" w14:textId="77777777" w:rsidTr="004D28C4">
        <w:tc>
          <w:tcPr>
            <w:tcW w:w="1791" w:type="dxa"/>
          </w:tcPr>
          <w:p w14:paraId="15EE01E4" w14:textId="77777777" w:rsidR="001C6E90" w:rsidRPr="004D28C4" w:rsidRDefault="001C6E90" w:rsidP="000C5B14">
            <w:pPr>
              <w:spacing w:line="360" w:lineRule="auto"/>
              <w:rPr>
                <w:b/>
                <w:bCs/>
              </w:rPr>
            </w:pPr>
            <w:r w:rsidRPr="004D28C4">
              <w:rPr>
                <w:b/>
                <w:bCs/>
              </w:rPr>
              <w:t>Économique</w:t>
            </w:r>
          </w:p>
        </w:tc>
        <w:tc>
          <w:tcPr>
            <w:tcW w:w="1947" w:type="dxa"/>
          </w:tcPr>
          <w:p w14:paraId="66CB55E7" w14:textId="77777777" w:rsidR="001C6E90" w:rsidRPr="00A748BB" w:rsidRDefault="001C6E90" w:rsidP="000C5B14">
            <w:pPr>
              <w:spacing w:line="360" w:lineRule="auto"/>
            </w:pPr>
            <w:r w:rsidRPr="00A748BB">
              <w:t>Maintenance</w:t>
            </w:r>
          </w:p>
        </w:tc>
        <w:tc>
          <w:tcPr>
            <w:tcW w:w="1483" w:type="dxa"/>
          </w:tcPr>
          <w:p w14:paraId="21AB6319" w14:textId="77777777" w:rsidR="001C6E90" w:rsidRPr="00A748BB" w:rsidRDefault="001C6E90" w:rsidP="00AF1E97">
            <w:pPr>
              <w:spacing w:line="360" w:lineRule="auto"/>
              <w:jc w:val="center"/>
            </w:pPr>
            <w:r w:rsidRPr="00A748BB">
              <w:t>5%</w:t>
            </w:r>
          </w:p>
        </w:tc>
        <w:tc>
          <w:tcPr>
            <w:tcW w:w="1473" w:type="dxa"/>
          </w:tcPr>
          <w:p w14:paraId="47058A4D" w14:textId="77777777" w:rsidR="001C6E90" w:rsidRPr="00A748BB" w:rsidRDefault="001C6E90" w:rsidP="00AF1E97">
            <w:pPr>
              <w:spacing w:line="360" w:lineRule="auto"/>
              <w:jc w:val="center"/>
            </w:pPr>
            <w:r w:rsidRPr="00A748BB">
              <w:t>4</w:t>
            </w:r>
          </w:p>
        </w:tc>
        <w:tc>
          <w:tcPr>
            <w:tcW w:w="1098" w:type="dxa"/>
          </w:tcPr>
          <w:p w14:paraId="3A978C1B" w14:textId="77777777" w:rsidR="001C6E90" w:rsidRPr="00A748BB" w:rsidRDefault="001C6E90" w:rsidP="00AF1E97">
            <w:pPr>
              <w:spacing w:line="360" w:lineRule="auto"/>
              <w:jc w:val="center"/>
            </w:pPr>
            <w:r w:rsidRPr="00A748BB">
              <w:t>3</w:t>
            </w:r>
          </w:p>
        </w:tc>
        <w:tc>
          <w:tcPr>
            <w:tcW w:w="2268" w:type="dxa"/>
          </w:tcPr>
          <w:p w14:paraId="62E6C35F" w14:textId="77777777" w:rsidR="001C6E90" w:rsidRPr="00A748BB" w:rsidRDefault="001C6E90" w:rsidP="00AF1E97">
            <w:pPr>
              <w:spacing w:line="360" w:lineRule="auto"/>
              <w:jc w:val="center"/>
            </w:pPr>
            <w:r w:rsidRPr="00A748BB">
              <w:t>5</w:t>
            </w:r>
          </w:p>
        </w:tc>
      </w:tr>
      <w:tr w:rsidR="001C6E90" w:rsidRPr="00A748BB" w14:paraId="783E1A8A" w14:textId="77777777" w:rsidTr="004D28C4">
        <w:tc>
          <w:tcPr>
            <w:tcW w:w="1791" w:type="dxa"/>
          </w:tcPr>
          <w:p w14:paraId="7B27A9B1" w14:textId="77777777" w:rsidR="001C6E90" w:rsidRPr="004D28C4" w:rsidRDefault="001C6E90" w:rsidP="000C5B14">
            <w:pPr>
              <w:spacing w:line="360" w:lineRule="auto"/>
              <w:rPr>
                <w:b/>
                <w:bCs/>
              </w:rPr>
            </w:pPr>
            <w:r w:rsidRPr="004D28C4">
              <w:rPr>
                <w:b/>
                <w:bCs/>
              </w:rPr>
              <w:t>Stratégique</w:t>
            </w:r>
          </w:p>
        </w:tc>
        <w:tc>
          <w:tcPr>
            <w:tcW w:w="1947" w:type="dxa"/>
          </w:tcPr>
          <w:p w14:paraId="3BA5E882" w14:textId="77777777" w:rsidR="001C6E90" w:rsidRPr="00A748BB" w:rsidRDefault="001C6E90" w:rsidP="000C5B14">
            <w:pPr>
              <w:spacing w:line="360" w:lineRule="auto"/>
            </w:pPr>
            <w:r w:rsidRPr="00A748BB">
              <w:t>Flexibilité</w:t>
            </w:r>
          </w:p>
        </w:tc>
        <w:tc>
          <w:tcPr>
            <w:tcW w:w="1483" w:type="dxa"/>
          </w:tcPr>
          <w:p w14:paraId="66D58AC8" w14:textId="77777777" w:rsidR="001C6E90" w:rsidRPr="00A748BB" w:rsidRDefault="001C6E90" w:rsidP="00AF1E97">
            <w:pPr>
              <w:spacing w:line="360" w:lineRule="auto"/>
              <w:jc w:val="center"/>
            </w:pPr>
            <w:r w:rsidRPr="00A748BB">
              <w:t>5%</w:t>
            </w:r>
          </w:p>
        </w:tc>
        <w:tc>
          <w:tcPr>
            <w:tcW w:w="1473" w:type="dxa"/>
          </w:tcPr>
          <w:p w14:paraId="293A0668" w14:textId="77777777" w:rsidR="001C6E90" w:rsidRPr="00A748BB" w:rsidRDefault="001C6E90" w:rsidP="00AF1E97">
            <w:pPr>
              <w:spacing w:line="360" w:lineRule="auto"/>
              <w:jc w:val="center"/>
            </w:pPr>
            <w:r w:rsidRPr="00A748BB">
              <w:t>5</w:t>
            </w:r>
          </w:p>
        </w:tc>
        <w:tc>
          <w:tcPr>
            <w:tcW w:w="1098" w:type="dxa"/>
          </w:tcPr>
          <w:p w14:paraId="32147EE7" w14:textId="77777777" w:rsidR="001C6E90" w:rsidRPr="00A748BB" w:rsidRDefault="001C6E90" w:rsidP="00AF1E97">
            <w:pPr>
              <w:spacing w:line="360" w:lineRule="auto"/>
              <w:jc w:val="center"/>
            </w:pPr>
            <w:r w:rsidRPr="00A748BB">
              <w:t>4.5</w:t>
            </w:r>
          </w:p>
        </w:tc>
        <w:tc>
          <w:tcPr>
            <w:tcW w:w="2268" w:type="dxa"/>
          </w:tcPr>
          <w:p w14:paraId="57552375" w14:textId="77777777" w:rsidR="001C6E90" w:rsidRPr="00A748BB" w:rsidRDefault="001C6E90" w:rsidP="00AF1E97">
            <w:pPr>
              <w:spacing w:line="360" w:lineRule="auto"/>
              <w:jc w:val="center"/>
            </w:pPr>
            <w:r w:rsidRPr="00A748BB">
              <w:t>3</w:t>
            </w:r>
          </w:p>
        </w:tc>
      </w:tr>
    </w:tbl>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83" w:name="_Toc212721044"/>
      <w:r w:rsidRPr="00A748BB">
        <w:t>Analyse des avantages compétitifs</w:t>
      </w:r>
      <w:bookmarkEnd w:id="183"/>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84" w:name="_Toc212721045"/>
      <w:r w:rsidRPr="00A748BB">
        <w:t>Analyse des limites et contraintes</w:t>
      </w:r>
      <w:bookmarkEnd w:id="184"/>
    </w:p>
    <w:p w14:paraId="6B5D3BB0" w14:textId="2485C9A2" w:rsidR="00247F47" w:rsidRPr="007B31A5" w:rsidRDefault="00A968A5" w:rsidP="00247F47">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r w:rsidR="00247F47">
        <w:rPr>
          <w:b w:val="0"/>
          <w:bCs/>
        </w:rPr>
        <w:br w:type="page"/>
      </w:r>
    </w:p>
    <w:p w14:paraId="4578FBAE" w14:textId="262F1EA4" w:rsidR="006262B5" w:rsidRPr="00A748BB" w:rsidRDefault="006262B5" w:rsidP="00AC527A">
      <w:pPr>
        <w:pStyle w:val="111Loaten2"/>
        <w:spacing w:line="360" w:lineRule="auto"/>
      </w:pPr>
      <w:bookmarkStart w:id="185" w:name="_Toc212721046"/>
      <w:r w:rsidRPr="00A748BB">
        <w:lastRenderedPageBreak/>
        <w:t>Limitations techniques</w:t>
      </w:r>
      <w:bookmarkEnd w:id="185"/>
    </w:p>
    <w:p w14:paraId="5BAAD97A" w14:textId="29BFFCCD" w:rsidR="00C470FE" w:rsidRPr="00A748BB" w:rsidRDefault="00656373" w:rsidP="007449BA">
      <w:pPr>
        <w:pStyle w:val="Tabilao"/>
      </w:pPr>
      <w:bookmarkStart w:id="186" w:name="_Toc212721104"/>
      <w:r w:rsidRPr="00A748BB">
        <w:t>Analyse détaillée des limitations techniques</w:t>
      </w:r>
      <w:bookmarkEnd w:id="186"/>
    </w:p>
    <w:tbl>
      <w:tblPr>
        <w:tblStyle w:val="Grilledutableau"/>
        <w:tblW w:w="10632" w:type="dxa"/>
        <w:tblInd w:w="-572" w:type="dxa"/>
        <w:tblLook w:val="04A0" w:firstRow="1" w:lastRow="0" w:firstColumn="1" w:lastColumn="0" w:noHBand="0" w:noVBand="1"/>
      </w:tblPr>
      <w:tblGrid>
        <w:gridCol w:w="2127"/>
        <w:gridCol w:w="1991"/>
        <w:gridCol w:w="1123"/>
        <w:gridCol w:w="1784"/>
        <w:gridCol w:w="1470"/>
        <w:gridCol w:w="2137"/>
      </w:tblGrid>
      <w:tr w:rsidR="00BA2868" w:rsidRPr="004D28C4" w14:paraId="7C68A100" w14:textId="77777777" w:rsidTr="003E1752">
        <w:tc>
          <w:tcPr>
            <w:tcW w:w="2127" w:type="dxa"/>
          </w:tcPr>
          <w:p w14:paraId="30CD4923" w14:textId="77777777" w:rsidR="00406472" w:rsidRPr="004D28C4" w:rsidRDefault="00406472" w:rsidP="000C5B14">
            <w:pPr>
              <w:spacing w:line="360" w:lineRule="auto"/>
              <w:rPr>
                <w:b/>
                <w:bCs/>
              </w:rPr>
            </w:pPr>
            <w:r w:rsidRPr="004D28C4">
              <w:rPr>
                <w:b/>
                <w:bCs/>
              </w:rPr>
              <w:t>Limitation</w:t>
            </w:r>
          </w:p>
        </w:tc>
        <w:tc>
          <w:tcPr>
            <w:tcW w:w="1991" w:type="dxa"/>
          </w:tcPr>
          <w:p w14:paraId="4E7B8DD2" w14:textId="77777777" w:rsidR="00406472" w:rsidRPr="004D28C4" w:rsidRDefault="00406472" w:rsidP="000C5B14">
            <w:pPr>
              <w:spacing w:line="360" w:lineRule="auto"/>
              <w:rPr>
                <w:b/>
                <w:bCs/>
              </w:rPr>
            </w:pPr>
            <w:r w:rsidRPr="004D28C4">
              <w:rPr>
                <w:b/>
                <w:bCs/>
              </w:rPr>
              <w:t>Impact</w:t>
            </w:r>
          </w:p>
        </w:tc>
        <w:tc>
          <w:tcPr>
            <w:tcW w:w="1123" w:type="dxa"/>
          </w:tcPr>
          <w:p w14:paraId="74FC7D6A" w14:textId="77777777" w:rsidR="00406472" w:rsidRPr="004D28C4" w:rsidRDefault="00406472" w:rsidP="000C5B14">
            <w:pPr>
              <w:spacing w:line="360" w:lineRule="auto"/>
              <w:rPr>
                <w:b/>
                <w:bCs/>
              </w:rPr>
            </w:pPr>
            <w:r w:rsidRPr="004D28C4">
              <w:rPr>
                <w:b/>
                <w:bCs/>
              </w:rPr>
              <w:t>Gravité</w:t>
            </w:r>
          </w:p>
        </w:tc>
        <w:tc>
          <w:tcPr>
            <w:tcW w:w="1784" w:type="dxa"/>
          </w:tcPr>
          <w:p w14:paraId="15643A54" w14:textId="77777777" w:rsidR="00406472" w:rsidRPr="004D28C4" w:rsidRDefault="00406472" w:rsidP="000C5B14">
            <w:pPr>
              <w:spacing w:line="360" w:lineRule="auto"/>
              <w:rPr>
                <w:b/>
                <w:bCs/>
              </w:rPr>
            </w:pPr>
            <w:r w:rsidRPr="004D28C4">
              <w:rPr>
                <w:b/>
                <w:bCs/>
              </w:rPr>
              <w:t>Cause racine</w:t>
            </w:r>
          </w:p>
        </w:tc>
        <w:tc>
          <w:tcPr>
            <w:tcW w:w="1470" w:type="dxa"/>
          </w:tcPr>
          <w:p w14:paraId="411E74DE" w14:textId="77777777" w:rsidR="00406472" w:rsidRPr="004D28C4" w:rsidRDefault="00406472" w:rsidP="000C5B14">
            <w:pPr>
              <w:spacing w:line="360" w:lineRule="auto"/>
              <w:rPr>
                <w:b/>
                <w:bCs/>
              </w:rPr>
            </w:pPr>
            <w:r w:rsidRPr="004D28C4">
              <w:rPr>
                <w:b/>
                <w:bCs/>
              </w:rPr>
              <w:t>Solution temporaire</w:t>
            </w:r>
          </w:p>
        </w:tc>
        <w:tc>
          <w:tcPr>
            <w:tcW w:w="2137" w:type="dxa"/>
          </w:tcPr>
          <w:p w14:paraId="48764602" w14:textId="77777777" w:rsidR="00406472" w:rsidRPr="004D28C4" w:rsidRDefault="00406472" w:rsidP="000C5B14">
            <w:pPr>
              <w:spacing w:line="360" w:lineRule="auto"/>
              <w:rPr>
                <w:b/>
                <w:bCs/>
              </w:rPr>
            </w:pPr>
            <w:r w:rsidRPr="004D28C4">
              <w:rPr>
                <w:b/>
                <w:bCs/>
              </w:rPr>
              <w:t>Solution long terme</w:t>
            </w:r>
          </w:p>
        </w:tc>
      </w:tr>
      <w:tr w:rsidR="00BA2868" w:rsidRPr="00A748BB" w14:paraId="02073D8A" w14:textId="77777777" w:rsidTr="003E1752">
        <w:tc>
          <w:tcPr>
            <w:tcW w:w="2127" w:type="dxa"/>
          </w:tcPr>
          <w:p w14:paraId="54F57AE1" w14:textId="77777777" w:rsidR="00406472" w:rsidRPr="004D28C4" w:rsidRDefault="00406472" w:rsidP="000C5B14">
            <w:pPr>
              <w:spacing w:line="360" w:lineRule="auto"/>
              <w:rPr>
                <w:b/>
                <w:bCs/>
              </w:rPr>
            </w:pPr>
            <w:r w:rsidRPr="004D28C4">
              <w:rPr>
                <w:b/>
                <w:bCs/>
              </w:rPr>
              <w:t>Dépendance Internet</w:t>
            </w:r>
          </w:p>
        </w:tc>
        <w:tc>
          <w:tcPr>
            <w:tcW w:w="1991" w:type="dxa"/>
          </w:tcPr>
          <w:p w14:paraId="6877E992" w14:textId="77777777" w:rsidR="00406472" w:rsidRPr="00A748BB" w:rsidRDefault="00406472" w:rsidP="000C5B14">
            <w:pPr>
              <w:spacing w:line="360" w:lineRule="auto"/>
            </w:pPr>
            <w:r w:rsidRPr="00A748BB">
              <w:t>Accès impossible hors ligne</w:t>
            </w:r>
          </w:p>
        </w:tc>
        <w:tc>
          <w:tcPr>
            <w:tcW w:w="1123" w:type="dxa"/>
          </w:tcPr>
          <w:p w14:paraId="5B486C17" w14:textId="77777777" w:rsidR="00406472" w:rsidRPr="00A748BB" w:rsidRDefault="00406472" w:rsidP="000C5B14">
            <w:pPr>
              <w:spacing w:line="360" w:lineRule="auto"/>
            </w:pPr>
            <w:r w:rsidRPr="00A748BB">
              <w:t>Élevée</w:t>
            </w:r>
          </w:p>
        </w:tc>
        <w:tc>
          <w:tcPr>
            <w:tcW w:w="1784" w:type="dxa"/>
          </w:tcPr>
          <w:p w14:paraId="04679755" w14:textId="77777777" w:rsidR="00406472" w:rsidRPr="00A748BB" w:rsidRDefault="00406472" w:rsidP="000C5B14">
            <w:pPr>
              <w:spacing w:line="360" w:lineRule="auto"/>
            </w:pPr>
            <w:r w:rsidRPr="00A748BB">
              <w:t>Architecture web classique</w:t>
            </w:r>
          </w:p>
        </w:tc>
        <w:tc>
          <w:tcPr>
            <w:tcW w:w="1470" w:type="dxa"/>
          </w:tcPr>
          <w:p w14:paraId="15255DB7" w14:textId="77777777" w:rsidR="00406472" w:rsidRPr="00A748BB" w:rsidRDefault="00406472" w:rsidP="000C5B14">
            <w:pPr>
              <w:spacing w:line="360" w:lineRule="auto"/>
            </w:pPr>
            <w:r w:rsidRPr="00A748BB">
              <w:t>Aucune</w:t>
            </w:r>
          </w:p>
        </w:tc>
        <w:tc>
          <w:tcPr>
            <w:tcW w:w="2137" w:type="dxa"/>
          </w:tcPr>
          <w:p w14:paraId="5588F40B" w14:textId="77777777" w:rsidR="00406472" w:rsidRPr="00A748BB" w:rsidRDefault="00406472" w:rsidP="000C5B14">
            <w:pPr>
              <w:spacing w:line="360" w:lineRule="auto"/>
            </w:pPr>
            <w:r w:rsidRPr="00A748BB">
              <w:t>Application mobile offline (V2)</w:t>
            </w:r>
          </w:p>
        </w:tc>
      </w:tr>
      <w:tr w:rsidR="00BA2868" w:rsidRPr="00A748BB" w14:paraId="51A5E105" w14:textId="77777777" w:rsidTr="003E1752">
        <w:tc>
          <w:tcPr>
            <w:tcW w:w="2127" w:type="dxa"/>
          </w:tcPr>
          <w:p w14:paraId="6AD08E0E" w14:textId="77777777" w:rsidR="00406472" w:rsidRPr="004D28C4" w:rsidRDefault="00406472" w:rsidP="000C5B14">
            <w:pPr>
              <w:spacing w:line="360" w:lineRule="auto"/>
              <w:rPr>
                <w:b/>
                <w:bCs/>
              </w:rPr>
            </w:pPr>
            <w:r w:rsidRPr="004D28C4">
              <w:rPr>
                <w:b/>
                <w:bCs/>
              </w:rPr>
              <w:t>Compatibilité IE</w:t>
            </w:r>
          </w:p>
        </w:tc>
        <w:tc>
          <w:tcPr>
            <w:tcW w:w="1991" w:type="dxa"/>
          </w:tcPr>
          <w:p w14:paraId="5DE68E65" w14:textId="77777777" w:rsidR="00406472" w:rsidRPr="00A748BB" w:rsidRDefault="00406472" w:rsidP="000C5B14">
            <w:pPr>
              <w:spacing w:line="360" w:lineRule="auto"/>
            </w:pPr>
            <w:r w:rsidRPr="00A748BB">
              <w:t>Non supporté</w:t>
            </w:r>
          </w:p>
        </w:tc>
        <w:tc>
          <w:tcPr>
            <w:tcW w:w="1123" w:type="dxa"/>
          </w:tcPr>
          <w:p w14:paraId="70F1AB67" w14:textId="77777777" w:rsidR="00406472" w:rsidRPr="00A748BB" w:rsidRDefault="00406472" w:rsidP="000C5B14">
            <w:pPr>
              <w:spacing w:line="360" w:lineRule="auto"/>
            </w:pPr>
            <w:r w:rsidRPr="00A748BB">
              <w:t>Moyenne</w:t>
            </w:r>
          </w:p>
        </w:tc>
        <w:tc>
          <w:tcPr>
            <w:tcW w:w="1784" w:type="dxa"/>
          </w:tcPr>
          <w:p w14:paraId="02499225" w14:textId="77777777" w:rsidR="00406472" w:rsidRPr="00A748BB" w:rsidRDefault="00406472" w:rsidP="000C5B14">
            <w:pPr>
              <w:spacing w:line="360" w:lineRule="auto"/>
            </w:pPr>
            <w:r w:rsidRPr="00A748BB">
              <w:t>Technologies modernes</w:t>
            </w:r>
          </w:p>
        </w:tc>
        <w:tc>
          <w:tcPr>
            <w:tcW w:w="1470" w:type="dxa"/>
          </w:tcPr>
          <w:p w14:paraId="5B785581" w14:textId="77777777" w:rsidR="00406472" w:rsidRPr="00A748BB" w:rsidRDefault="00406472" w:rsidP="000C5B14">
            <w:pPr>
              <w:spacing w:line="360" w:lineRule="auto"/>
            </w:pPr>
            <w:r w:rsidRPr="00A748BB">
              <w:t>Message d'orientation</w:t>
            </w:r>
          </w:p>
        </w:tc>
        <w:tc>
          <w:tcPr>
            <w:tcW w:w="2137" w:type="dxa"/>
          </w:tcPr>
          <w:p w14:paraId="32751B52" w14:textId="77777777" w:rsidR="00406472" w:rsidRPr="00A748BB" w:rsidRDefault="00406472" w:rsidP="000C5B14">
            <w:pPr>
              <w:spacing w:line="360" w:lineRule="auto"/>
            </w:pPr>
            <w:r w:rsidRPr="00A748BB">
              <w:t>Pas de support planifié</w:t>
            </w:r>
          </w:p>
        </w:tc>
      </w:tr>
      <w:tr w:rsidR="00BA2868" w:rsidRPr="00A748BB" w14:paraId="748906AE" w14:textId="77777777" w:rsidTr="003E1752">
        <w:tc>
          <w:tcPr>
            <w:tcW w:w="2127" w:type="dxa"/>
          </w:tcPr>
          <w:p w14:paraId="63B65A8D" w14:textId="77777777" w:rsidR="00406472" w:rsidRPr="004D28C4" w:rsidRDefault="00406472" w:rsidP="000C5B14">
            <w:pPr>
              <w:spacing w:line="360" w:lineRule="auto"/>
              <w:rPr>
                <w:b/>
                <w:bCs/>
              </w:rPr>
            </w:pPr>
            <w:r w:rsidRPr="004D28C4">
              <w:rPr>
                <w:b/>
                <w:bCs/>
              </w:rPr>
              <w:t>Stockage fichiers</w:t>
            </w:r>
          </w:p>
        </w:tc>
        <w:tc>
          <w:tcPr>
            <w:tcW w:w="1991" w:type="dxa"/>
          </w:tcPr>
          <w:p w14:paraId="65BCB5FA" w14:textId="77777777" w:rsidR="00406472" w:rsidRPr="00A748BB" w:rsidRDefault="00406472" w:rsidP="000C5B14">
            <w:pPr>
              <w:spacing w:line="360" w:lineRule="auto"/>
            </w:pPr>
            <w:r w:rsidRPr="00A748BB">
              <w:t>Limite espace disque</w:t>
            </w:r>
          </w:p>
        </w:tc>
        <w:tc>
          <w:tcPr>
            <w:tcW w:w="1123" w:type="dxa"/>
          </w:tcPr>
          <w:p w14:paraId="139E2119" w14:textId="77777777" w:rsidR="00406472" w:rsidRPr="00A748BB" w:rsidRDefault="00406472" w:rsidP="000C5B14">
            <w:pPr>
              <w:spacing w:line="360" w:lineRule="auto"/>
            </w:pPr>
            <w:r w:rsidRPr="00A748BB">
              <w:t>Moyenne</w:t>
            </w:r>
          </w:p>
        </w:tc>
        <w:tc>
          <w:tcPr>
            <w:tcW w:w="1784" w:type="dxa"/>
          </w:tcPr>
          <w:p w14:paraId="3468776D" w14:textId="77777777" w:rsidR="00406472" w:rsidRPr="00A748BB" w:rsidRDefault="00406472" w:rsidP="000C5B14">
            <w:pPr>
              <w:spacing w:line="360" w:lineRule="auto"/>
            </w:pPr>
            <w:r w:rsidRPr="00A748BB">
              <w:t>Architecture monolithique</w:t>
            </w:r>
          </w:p>
        </w:tc>
        <w:tc>
          <w:tcPr>
            <w:tcW w:w="1470" w:type="dxa"/>
          </w:tcPr>
          <w:p w14:paraId="26BA650B" w14:textId="77777777" w:rsidR="00406472" w:rsidRPr="00A748BB" w:rsidRDefault="00406472" w:rsidP="000C5B14">
            <w:pPr>
              <w:spacing w:line="360" w:lineRule="auto"/>
            </w:pPr>
            <w:r w:rsidRPr="00A748BB">
              <w:t>Politique de rétention</w:t>
            </w:r>
          </w:p>
        </w:tc>
        <w:tc>
          <w:tcPr>
            <w:tcW w:w="2137" w:type="dxa"/>
          </w:tcPr>
          <w:p w14:paraId="57C325AB" w14:textId="77777777" w:rsidR="00406472" w:rsidRPr="00A748BB" w:rsidRDefault="00406472" w:rsidP="000C5B14">
            <w:pPr>
              <w:spacing w:line="360" w:lineRule="auto"/>
            </w:pPr>
            <w:r w:rsidRPr="00A748BB">
              <w:t>Stockage cloud scalable</w:t>
            </w:r>
          </w:p>
        </w:tc>
      </w:tr>
      <w:tr w:rsidR="00BA2868" w:rsidRPr="00A748BB" w14:paraId="07554B23" w14:textId="77777777" w:rsidTr="003E1752">
        <w:tc>
          <w:tcPr>
            <w:tcW w:w="2127" w:type="dxa"/>
          </w:tcPr>
          <w:p w14:paraId="47D24130" w14:textId="77777777" w:rsidR="00406472" w:rsidRPr="004D28C4" w:rsidRDefault="00406472" w:rsidP="000C5B14">
            <w:pPr>
              <w:spacing w:line="360" w:lineRule="auto"/>
              <w:rPr>
                <w:b/>
                <w:bCs/>
              </w:rPr>
            </w:pPr>
            <w:r w:rsidRPr="004D28C4">
              <w:rPr>
                <w:b/>
                <w:bCs/>
              </w:rPr>
              <w:t>Performance mobile</w:t>
            </w:r>
          </w:p>
        </w:tc>
        <w:tc>
          <w:tcPr>
            <w:tcW w:w="1991" w:type="dxa"/>
          </w:tcPr>
          <w:p w14:paraId="681BB191" w14:textId="77777777" w:rsidR="00406472" w:rsidRPr="00A748BB" w:rsidRDefault="00406472" w:rsidP="000C5B14">
            <w:pPr>
              <w:spacing w:line="360" w:lineRule="auto"/>
            </w:pPr>
            <w:r w:rsidRPr="00A748BB">
              <w:t>Interface moins fluide</w:t>
            </w:r>
          </w:p>
        </w:tc>
        <w:tc>
          <w:tcPr>
            <w:tcW w:w="1123" w:type="dxa"/>
          </w:tcPr>
          <w:p w14:paraId="0977ED6F" w14:textId="77777777" w:rsidR="00406472" w:rsidRPr="00A748BB" w:rsidRDefault="00406472" w:rsidP="000C5B14">
            <w:pPr>
              <w:spacing w:line="360" w:lineRule="auto"/>
            </w:pPr>
            <w:r w:rsidRPr="00A748BB">
              <w:t>Faible</w:t>
            </w:r>
          </w:p>
        </w:tc>
        <w:tc>
          <w:tcPr>
            <w:tcW w:w="1784" w:type="dxa"/>
          </w:tcPr>
          <w:p w14:paraId="58DC6210" w14:textId="77777777" w:rsidR="00406472" w:rsidRPr="00A748BB" w:rsidRDefault="00406472" w:rsidP="000C5B14">
            <w:pPr>
              <w:spacing w:line="360" w:lineRule="auto"/>
            </w:pPr>
            <w:r w:rsidRPr="00A748BB">
              <w:t>Optimisations insuffisantes</w:t>
            </w:r>
          </w:p>
        </w:tc>
        <w:tc>
          <w:tcPr>
            <w:tcW w:w="1470" w:type="dxa"/>
          </w:tcPr>
          <w:p w14:paraId="19AAD622" w14:textId="77777777" w:rsidR="00406472" w:rsidRPr="00A748BB" w:rsidRDefault="00406472" w:rsidP="000C5B14">
            <w:pPr>
              <w:spacing w:line="360" w:lineRule="auto"/>
            </w:pPr>
          </w:p>
        </w:tc>
        <w:tc>
          <w:tcPr>
            <w:tcW w:w="2137" w:type="dxa"/>
          </w:tcPr>
          <w:p w14:paraId="49E5936B" w14:textId="77777777" w:rsidR="00406472" w:rsidRPr="00A748BB" w:rsidRDefault="00406472" w:rsidP="000C5B14">
            <w:pPr>
              <w:spacing w:line="360" w:lineRule="auto"/>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87" w:name="_Toc212721047"/>
      <w:r w:rsidRPr="00A748BB">
        <w:t>Limitations fonctionnelles</w:t>
      </w:r>
      <w:bookmarkEnd w:id="187"/>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321CE236" w:rsidR="0096186F" w:rsidRPr="00DA4AE8" w:rsidRDefault="006B14FB">
      <w:pPr>
        <w:numPr>
          <w:ilvl w:val="0"/>
          <w:numId w:val="21"/>
        </w:numPr>
        <w:spacing w:after="120"/>
        <w:ind w:left="714" w:hanging="357"/>
      </w:pPr>
      <w:r>
        <w:t>Gestion des emplois du temps partiellement implémenter</w:t>
      </w:r>
      <w:r w:rsidR="001A3809">
        <w:t> ;</w:t>
      </w:r>
    </w:p>
    <w:p w14:paraId="4E4E2C27" w14:textId="53A3403B" w:rsidR="0096186F" w:rsidRPr="00DA4AE8" w:rsidRDefault="0096186F">
      <w:pPr>
        <w:numPr>
          <w:ilvl w:val="0"/>
          <w:numId w:val="21"/>
        </w:numPr>
        <w:spacing w:after="120"/>
        <w:ind w:left="714" w:hanging="357"/>
      </w:pPr>
      <w:r w:rsidRPr="00DA4AE8">
        <w:t>Pas de système de visioconférence natif</w:t>
      </w:r>
      <w:r w:rsidR="001A3809">
        <w:t> ;</w:t>
      </w:r>
    </w:p>
    <w:p w14:paraId="2800B773" w14:textId="1E243FA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r w:rsidR="001A3809">
        <w:t> ;</w:t>
      </w:r>
    </w:p>
    <w:p w14:paraId="218D5A9E" w14:textId="01668E95" w:rsidR="00B04D28" w:rsidRPr="00A748BB" w:rsidRDefault="00EE7D8F">
      <w:pPr>
        <w:numPr>
          <w:ilvl w:val="0"/>
          <w:numId w:val="21"/>
        </w:numPr>
        <w:spacing w:after="120"/>
        <w:ind w:left="714" w:hanging="357"/>
      </w:pPr>
      <w:r>
        <w:t>Exportation des données comme les notes de cours</w:t>
      </w:r>
      <w:r w:rsidR="001A3809">
        <w:t> ;</w:t>
      </w:r>
    </w:p>
    <w:p w14:paraId="6D3C63B1" w14:textId="1F446D3B" w:rsidR="004A1D30" w:rsidRPr="00A748BB" w:rsidRDefault="0096186F" w:rsidP="004A1D30">
      <w:pPr>
        <w:numPr>
          <w:ilvl w:val="0"/>
          <w:numId w:val="21"/>
        </w:numPr>
        <w:spacing w:after="120"/>
        <w:ind w:left="714" w:hanging="357"/>
      </w:pPr>
      <w:r w:rsidRPr="00A748BB">
        <w:rPr>
          <w:bCs/>
        </w:rPr>
        <w:t>Personnalisation de l'interface utilisateur restreinte</w:t>
      </w:r>
      <w:r w:rsidR="009401B9">
        <w:rPr>
          <w:bCs/>
        </w:rPr>
        <w:t> ;</w:t>
      </w:r>
    </w:p>
    <w:p w14:paraId="670BF8C7" w14:textId="5BF9482F" w:rsidR="00B769B0" w:rsidRPr="00A748BB" w:rsidRDefault="00281D62" w:rsidP="00AC527A">
      <w:pPr>
        <w:pStyle w:val="111Loaten2"/>
        <w:spacing w:line="360" w:lineRule="auto"/>
      </w:pPr>
      <w:bookmarkStart w:id="188" w:name="_Toc212721048"/>
      <w:r w:rsidRPr="00A748BB">
        <w:t>Challenges organisationnels</w:t>
      </w:r>
      <w:bookmarkEnd w:id="188"/>
    </w:p>
    <w:p w14:paraId="0D1D23CD" w14:textId="5F600B0B" w:rsidR="007108E5" w:rsidRDefault="001170F5" w:rsidP="004A1D30">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ACDDB02" w14:textId="5E26B3F3" w:rsidR="003E1752" w:rsidRDefault="003E1752">
      <w:pPr>
        <w:ind w:left="578" w:hanging="578"/>
        <w:rPr>
          <w:rFonts w:eastAsia="Calibri"/>
          <w:bCs/>
          <w:iCs/>
          <w:color w:val="auto"/>
        </w:rPr>
      </w:pPr>
      <w:r>
        <w:rPr>
          <w:b/>
          <w:bCs/>
          <w:i/>
          <w:iCs/>
        </w:rPr>
        <w:br w:type="page"/>
      </w:r>
    </w:p>
    <w:p w14:paraId="09989D76" w14:textId="6EBB56A8" w:rsidR="00B34149" w:rsidRPr="00A748BB" w:rsidRDefault="00E15637" w:rsidP="007449BA">
      <w:pPr>
        <w:pStyle w:val="Tabilao"/>
      </w:pPr>
      <w:bookmarkStart w:id="189" w:name="_Toc212721105"/>
      <w:r w:rsidRPr="00A748BB">
        <w:lastRenderedPageBreak/>
        <w:t>Analyse des challenges organisationnels</w:t>
      </w:r>
      <w:bookmarkEnd w:id="189"/>
    </w:p>
    <w:tbl>
      <w:tblPr>
        <w:tblStyle w:val="Grilledutableau"/>
        <w:tblW w:w="0" w:type="auto"/>
        <w:tblLook w:val="04A0" w:firstRow="1" w:lastRow="0" w:firstColumn="1" w:lastColumn="0" w:noHBand="0" w:noVBand="1"/>
      </w:tblPr>
      <w:tblGrid>
        <w:gridCol w:w="1838"/>
        <w:gridCol w:w="2410"/>
        <w:gridCol w:w="2693"/>
        <w:gridCol w:w="2121"/>
      </w:tblGrid>
      <w:tr w:rsidR="001850EF" w:rsidRPr="004D28C4" w14:paraId="20562A9E" w14:textId="77777777" w:rsidTr="00172EC4">
        <w:tc>
          <w:tcPr>
            <w:tcW w:w="1838" w:type="dxa"/>
          </w:tcPr>
          <w:p w14:paraId="57420617" w14:textId="77777777" w:rsidR="001850EF" w:rsidRPr="004D28C4" w:rsidRDefault="001850EF" w:rsidP="000C5B14">
            <w:pPr>
              <w:spacing w:line="360" w:lineRule="auto"/>
              <w:rPr>
                <w:b/>
                <w:bCs/>
              </w:rPr>
            </w:pPr>
            <w:r w:rsidRPr="004D28C4">
              <w:rPr>
                <w:b/>
                <w:bCs/>
              </w:rPr>
              <w:t>Challenge</w:t>
            </w:r>
          </w:p>
        </w:tc>
        <w:tc>
          <w:tcPr>
            <w:tcW w:w="2410" w:type="dxa"/>
          </w:tcPr>
          <w:p w14:paraId="1AF0964C" w14:textId="77777777" w:rsidR="001850EF" w:rsidRPr="004D28C4" w:rsidRDefault="001850EF" w:rsidP="000C5B14">
            <w:pPr>
              <w:spacing w:line="360" w:lineRule="auto"/>
              <w:rPr>
                <w:b/>
                <w:bCs/>
              </w:rPr>
            </w:pPr>
            <w:r w:rsidRPr="004D28C4">
              <w:rPr>
                <w:b/>
                <w:bCs/>
              </w:rPr>
              <w:t>Impact potentiel</w:t>
            </w:r>
          </w:p>
        </w:tc>
        <w:tc>
          <w:tcPr>
            <w:tcW w:w="2693" w:type="dxa"/>
          </w:tcPr>
          <w:p w14:paraId="1AC29157" w14:textId="77777777" w:rsidR="001850EF" w:rsidRPr="004D28C4" w:rsidRDefault="001850EF" w:rsidP="000C5B14">
            <w:pPr>
              <w:spacing w:line="360" w:lineRule="auto"/>
              <w:rPr>
                <w:b/>
                <w:bCs/>
              </w:rPr>
            </w:pPr>
            <w:r w:rsidRPr="004D28C4">
              <w:rPr>
                <w:b/>
                <w:bCs/>
              </w:rPr>
              <w:t>Stratégie d'atténuation</w:t>
            </w:r>
          </w:p>
        </w:tc>
        <w:tc>
          <w:tcPr>
            <w:tcW w:w="2121" w:type="dxa"/>
          </w:tcPr>
          <w:p w14:paraId="354E8522" w14:textId="77777777" w:rsidR="001850EF" w:rsidRPr="004D28C4" w:rsidRDefault="001850EF" w:rsidP="000C5B14">
            <w:pPr>
              <w:spacing w:line="360" w:lineRule="auto"/>
              <w:rPr>
                <w:b/>
                <w:bCs/>
              </w:rPr>
            </w:pPr>
            <w:r w:rsidRPr="004D28C4">
              <w:rPr>
                <w:b/>
                <w:bCs/>
              </w:rPr>
              <w:t>Responsable</w:t>
            </w:r>
          </w:p>
        </w:tc>
      </w:tr>
      <w:tr w:rsidR="001850EF" w:rsidRPr="00A748BB" w14:paraId="7FD86C0D" w14:textId="77777777" w:rsidTr="00172EC4">
        <w:tc>
          <w:tcPr>
            <w:tcW w:w="1838" w:type="dxa"/>
          </w:tcPr>
          <w:p w14:paraId="24ADAAE5" w14:textId="77777777" w:rsidR="001850EF" w:rsidRPr="004D28C4" w:rsidRDefault="001850EF" w:rsidP="007B31A5">
            <w:pPr>
              <w:spacing w:line="360" w:lineRule="auto"/>
              <w:jc w:val="left"/>
              <w:rPr>
                <w:b/>
                <w:bCs/>
              </w:rPr>
            </w:pPr>
            <w:r w:rsidRPr="004D28C4">
              <w:rPr>
                <w:b/>
                <w:bCs/>
              </w:rPr>
              <w:t>Résistance au changement</w:t>
            </w:r>
          </w:p>
        </w:tc>
        <w:tc>
          <w:tcPr>
            <w:tcW w:w="2410" w:type="dxa"/>
          </w:tcPr>
          <w:p w14:paraId="3581CF36" w14:textId="77777777" w:rsidR="001850EF" w:rsidRPr="00A748BB" w:rsidRDefault="001850EF" w:rsidP="007B31A5">
            <w:pPr>
              <w:spacing w:line="360" w:lineRule="auto"/>
              <w:jc w:val="left"/>
            </w:pPr>
            <w:r w:rsidRPr="00A748BB">
              <w:t>Adoption lente</w:t>
            </w:r>
          </w:p>
        </w:tc>
        <w:tc>
          <w:tcPr>
            <w:tcW w:w="2693" w:type="dxa"/>
          </w:tcPr>
          <w:p w14:paraId="4FF7110D" w14:textId="77777777" w:rsidR="001850EF" w:rsidRPr="00A748BB" w:rsidRDefault="001850EF" w:rsidP="007B31A5">
            <w:pPr>
              <w:spacing w:line="360" w:lineRule="auto"/>
              <w:jc w:val="left"/>
            </w:pPr>
            <w:r w:rsidRPr="00A748BB">
              <w:t>Programme de formation et accompagnement</w:t>
            </w:r>
          </w:p>
        </w:tc>
        <w:tc>
          <w:tcPr>
            <w:tcW w:w="2121" w:type="dxa"/>
          </w:tcPr>
          <w:p w14:paraId="5455EFAC" w14:textId="77777777" w:rsidR="001850EF" w:rsidRPr="00A748BB" w:rsidRDefault="001850EF" w:rsidP="007B31A5">
            <w:pPr>
              <w:spacing w:line="360" w:lineRule="auto"/>
              <w:jc w:val="left"/>
            </w:pPr>
            <w:r w:rsidRPr="00A748BB">
              <w:t>Direction pédagogique</w:t>
            </w:r>
          </w:p>
        </w:tc>
      </w:tr>
      <w:tr w:rsidR="001850EF" w:rsidRPr="00A748BB" w14:paraId="3766A320" w14:textId="77777777" w:rsidTr="00172EC4">
        <w:tc>
          <w:tcPr>
            <w:tcW w:w="1838" w:type="dxa"/>
          </w:tcPr>
          <w:p w14:paraId="2CB6355F" w14:textId="77777777" w:rsidR="001850EF" w:rsidRPr="004D28C4" w:rsidRDefault="001850EF" w:rsidP="000C5B14">
            <w:pPr>
              <w:spacing w:line="360" w:lineRule="auto"/>
              <w:rPr>
                <w:b/>
                <w:bCs/>
              </w:rPr>
            </w:pPr>
            <w:r w:rsidRPr="004D28C4">
              <w:rPr>
                <w:b/>
                <w:bCs/>
              </w:rPr>
              <w:t>Besoin de formation</w:t>
            </w:r>
          </w:p>
        </w:tc>
        <w:tc>
          <w:tcPr>
            <w:tcW w:w="2410" w:type="dxa"/>
          </w:tcPr>
          <w:p w14:paraId="652A40B8" w14:textId="77777777" w:rsidR="001850EF" w:rsidRPr="00A748BB" w:rsidRDefault="001850EF" w:rsidP="000C5B14">
            <w:pPr>
              <w:spacing w:line="360" w:lineRule="auto"/>
            </w:pPr>
            <w:r w:rsidRPr="00A748BB">
              <w:t>Sous-utilisation des fonctionnalités</w:t>
            </w:r>
          </w:p>
        </w:tc>
        <w:tc>
          <w:tcPr>
            <w:tcW w:w="2693" w:type="dxa"/>
          </w:tcPr>
          <w:p w14:paraId="2101D06D" w14:textId="77777777" w:rsidR="001850EF" w:rsidRPr="00A748BB" w:rsidRDefault="001850EF" w:rsidP="000C5B14">
            <w:pPr>
              <w:spacing w:line="360" w:lineRule="auto"/>
            </w:pPr>
            <w:r w:rsidRPr="00A748BB">
              <w:t>Guides utilisateurs, tutoriels vidéo</w:t>
            </w:r>
          </w:p>
        </w:tc>
        <w:tc>
          <w:tcPr>
            <w:tcW w:w="2121" w:type="dxa"/>
          </w:tcPr>
          <w:p w14:paraId="5DA5A98E" w14:textId="77777777" w:rsidR="001850EF" w:rsidRPr="00A748BB" w:rsidRDefault="001850EF" w:rsidP="000C5B14">
            <w:pPr>
              <w:spacing w:line="360" w:lineRule="auto"/>
            </w:pPr>
            <w:r w:rsidRPr="00A748BB">
              <w:t>Équipe support</w:t>
            </w:r>
          </w:p>
        </w:tc>
      </w:tr>
      <w:tr w:rsidR="001850EF" w:rsidRPr="00A748BB" w14:paraId="4E156CF4" w14:textId="77777777" w:rsidTr="00172EC4">
        <w:tc>
          <w:tcPr>
            <w:tcW w:w="1838" w:type="dxa"/>
          </w:tcPr>
          <w:p w14:paraId="778CC3BC" w14:textId="77777777" w:rsidR="001850EF" w:rsidRPr="004D28C4" w:rsidRDefault="001850EF" w:rsidP="000C5B14">
            <w:pPr>
              <w:spacing w:line="360" w:lineRule="auto"/>
              <w:rPr>
                <w:b/>
                <w:bCs/>
              </w:rPr>
            </w:pPr>
            <w:r w:rsidRPr="004D28C4">
              <w:rPr>
                <w:b/>
                <w:bCs/>
              </w:rPr>
              <w:t>Charge administrative</w:t>
            </w:r>
          </w:p>
        </w:tc>
        <w:tc>
          <w:tcPr>
            <w:tcW w:w="2410" w:type="dxa"/>
          </w:tcPr>
          <w:p w14:paraId="6E3DFD94" w14:textId="77777777" w:rsidR="001850EF" w:rsidRPr="00A748BB" w:rsidRDefault="001850EF" w:rsidP="000C5B14">
            <w:pPr>
              <w:spacing w:line="360" w:lineRule="auto"/>
            </w:pPr>
            <w:r w:rsidRPr="00A748BB">
              <w:t>Surcharge équipe IT</w:t>
            </w:r>
          </w:p>
        </w:tc>
        <w:tc>
          <w:tcPr>
            <w:tcW w:w="2693" w:type="dxa"/>
          </w:tcPr>
          <w:p w14:paraId="5B360163" w14:textId="77777777" w:rsidR="001850EF" w:rsidRPr="00A748BB" w:rsidRDefault="001850EF" w:rsidP="000C5B14">
            <w:pPr>
              <w:spacing w:line="360" w:lineRule="auto"/>
            </w:pPr>
            <w:r w:rsidRPr="00A748BB">
              <w:t>Automatisation des processus</w:t>
            </w:r>
          </w:p>
        </w:tc>
        <w:tc>
          <w:tcPr>
            <w:tcW w:w="2121" w:type="dxa"/>
          </w:tcPr>
          <w:p w14:paraId="41E01F16" w14:textId="77777777" w:rsidR="001850EF" w:rsidRPr="00A748BB" w:rsidRDefault="001850EF" w:rsidP="000C5B14">
            <w:pPr>
              <w:spacing w:line="360" w:lineRule="auto"/>
            </w:pPr>
            <w:r w:rsidRPr="00A748BB">
              <w:t>DSI</w:t>
            </w:r>
          </w:p>
        </w:tc>
      </w:tr>
      <w:tr w:rsidR="001850EF" w:rsidRPr="00A748BB" w14:paraId="43E8CE0D" w14:textId="77777777" w:rsidTr="00172EC4">
        <w:tc>
          <w:tcPr>
            <w:tcW w:w="1838" w:type="dxa"/>
          </w:tcPr>
          <w:p w14:paraId="27019DF1" w14:textId="77777777" w:rsidR="001850EF" w:rsidRPr="004D28C4" w:rsidRDefault="001850EF" w:rsidP="000C5B14">
            <w:pPr>
              <w:spacing w:line="360" w:lineRule="auto"/>
              <w:rPr>
                <w:b/>
                <w:bCs/>
              </w:rPr>
            </w:pPr>
            <w:r w:rsidRPr="004D28C4">
              <w:rPr>
                <w:b/>
                <w:bCs/>
              </w:rPr>
              <w:t>Maintenance continue</w:t>
            </w:r>
          </w:p>
        </w:tc>
        <w:tc>
          <w:tcPr>
            <w:tcW w:w="2410" w:type="dxa"/>
          </w:tcPr>
          <w:p w14:paraId="0414DD1A" w14:textId="77777777" w:rsidR="001850EF" w:rsidRPr="00A748BB" w:rsidRDefault="001850EF" w:rsidP="000C5B14">
            <w:pPr>
              <w:spacing w:line="360" w:lineRule="auto"/>
            </w:pPr>
            <w:r w:rsidRPr="00A748BB">
              <w:t>Dégradation performance</w:t>
            </w:r>
          </w:p>
        </w:tc>
        <w:tc>
          <w:tcPr>
            <w:tcW w:w="2693" w:type="dxa"/>
          </w:tcPr>
          <w:p w14:paraId="2F72EAEA" w14:textId="77777777" w:rsidR="001850EF" w:rsidRPr="00A748BB" w:rsidRDefault="001850EF" w:rsidP="000C5B14">
            <w:pPr>
              <w:spacing w:line="360" w:lineRule="auto"/>
            </w:pPr>
            <w:r w:rsidRPr="00A748BB">
              <w:t>Plan de maintenance préventive</w:t>
            </w:r>
          </w:p>
        </w:tc>
        <w:tc>
          <w:tcPr>
            <w:tcW w:w="2121" w:type="dxa"/>
          </w:tcPr>
          <w:p w14:paraId="66AADCE3" w14:textId="77777777" w:rsidR="001850EF" w:rsidRPr="00A748BB" w:rsidRDefault="001850EF" w:rsidP="000C5B14">
            <w:pPr>
              <w:spacing w:line="360" w:lineRule="auto"/>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90" w:name="_Toc212721049"/>
      <w:r w:rsidRPr="00A748BB">
        <w:t>Plan d’amélioration et feuille de route</w:t>
      </w:r>
      <w:bookmarkEnd w:id="190"/>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91" w:name="_Toc212721050"/>
      <w:r w:rsidRPr="00A748BB">
        <w:t>Court terme : 0-6 mois</w:t>
      </w:r>
      <w:bookmarkEnd w:id="191"/>
    </w:p>
    <w:p w14:paraId="0C87D13C" w14:textId="00EA77F6" w:rsidR="005B0526" w:rsidRPr="00A748BB" w:rsidRDefault="005B0526" w:rsidP="007449BA">
      <w:pPr>
        <w:pStyle w:val="Tabilao"/>
      </w:pPr>
      <w:bookmarkStart w:id="192" w:name="_Toc212721106"/>
      <w:r w:rsidRPr="00A748BB">
        <w:t>Plan d’amélioration à court terme</w:t>
      </w:r>
      <w:bookmarkEnd w:id="192"/>
    </w:p>
    <w:tbl>
      <w:tblPr>
        <w:tblStyle w:val="Grilledutableau"/>
        <w:tblW w:w="0" w:type="auto"/>
        <w:tblInd w:w="-572" w:type="dxa"/>
        <w:tblLook w:val="04A0" w:firstRow="1" w:lastRow="0" w:firstColumn="1" w:lastColumn="0" w:noHBand="0" w:noVBand="1"/>
      </w:tblPr>
      <w:tblGrid>
        <w:gridCol w:w="2369"/>
        <w:gridCol w:w="1156"/>
        <w:gridCol w:w="1417"/>
        <w:gridCol w:w="1130"/>
        <w:gridCol w:w="2796"/>
        <w:gridCol w:w="1190"/>
      </w:tblGrid>
      <w:tr w:rsidR="007E04F3" w:rsidRPr="00172EC4" w14:paraId="2F0BC34C" w14:textId="77777777" w:rsidTr="00EA25F2">
        <w:tc>
          <w:tcPr>
            <w:tcW w:w="2387" w:type="dxa"/>
          </w:tcPr>
          <w:p w14:paraId="3CA2E9F9" w14:textId="77777777" w:rsidR="005B0526" w:rsidRPr="00172EC4" w:rsidRDefault="005B0526" w:rsidP="000C5B14">
            <w:pPr>
              <w:spacing w:line="360" w:lineRule="auto"/>
              <w:rPr>
                <w:b/>
                <w:bCs/>
              </w:rPr>
            </w:pPr>
            <w:r w:rsidRPr="00172EC4">
              <w:rPr>
                <w:b/>
                <w:bCs/>
              </w:rPr>
              <w:t>Amélioration</w:t>
            </w:r>
          </w:p>
        </w:tc>
        <w:tc>
          <w:tcPr>
            <w:tcW w:w="1157" w:type="dxa"/>
          </w:tcPr>
          <w:p w14:paraId="50F6CC60" w14:textId="77777777" w:rsidR="005B0526" w:rsidRPr="00172EC4" w:rsidRDefault="005B0526" w:rsidP="000C5B14">
            <w:pPr>
              <w:spacing w:line="360" w:lineRule="auto"/>
              <w:rPr>
                <w:b/>
                <w:bCs/>
              </w:rPr>
            </w:pPr>
            <w:r w:rsidRPr="00172EC4">
              <w:rPr>
                <w:b/>
                <w:bCs/>
              </w:rPr>
              <w:t>Priorité</w:t>
            </w:r>
          </w:p>
        </w:tc>
        <w:tc>
          <w:tcPr>
            <w:tcW w:w="1418" w:type="dxa"/>
          </w:tcPr>
          <w:p w14:paraId="270B6454" w14:textId="77777777" w:rsidR="005B0526" w:rsidRPr="00172EC4" w:rsidRDefault="005B0526" w:rsidP="000C5B14">
            <w:pPr>
              <w:spacing w:line="360" w:lineRule="auto"/>
              <w:rPr>
                <w:b/>
                <w:bCs/>
              </w:rPr>
            </w:pPr>
            <w:r w:rsidRPr="00172EC4">
              <w:rPr>
                <w:b/>
                <w:bCs/>
              </w:rPr>
              <w:t>Complexité</w:t>
            </w:r>
          </w:p>
        </w:tc>
        <w:tc>
          <w:tcPr>
            <w:tcW w:w="1134" w:type="dxa"/>
          </w:tcPr>
          <w:p w14:paraId="7B14C21B" w14:textId="77777777" w:rsidR="005B0526" w:rsidRPr="00172EC4" w:rsidRDefault="005B0526" w:rsidP="000C5B14">
            <w:pPr>
              <w:spacing w:line="360" w:lineRule="auto"/>
              <w:rPr>
                <w:b/>
                <w:bCs/>
              </w:rPr>
            </w:pPr>
            <w:r w:rsidRPr="00172EC4">
              <w:rPr>
                <w:b/>
                <w:bCs/>
              </w:rPr>
              <w:t>Impact</w:t>
            </w:r>
          </w:p>
        </w:tc>
        <w:tc>
          <w:tcPr>
            <w:tcW w:w="2826" w:type="dxa"/>
          </w:tcPr>
          <w:p w14:paraId="66676C9C" w14:textId="77777777" w:rsidR="005B0526" w:rsidRPr="00172EC4" w:rsidRDefault="005B0526" w:rsidP="000C5B14">
            <w:pPr>
              <w:spacing w:line="360" w:lineRule="auto"/>
              <w:rPr>
                <w:b/>
                <w:bCs/>
              </w:rPr>
            </w:pPr>
            <w:r w:rsidRPr="00172EC4">
              <w:rPr>
                <w:b/>
                <w:bCs/>
              </w:rPr>
              <w:t>Ressources nécessaires</w:t>
            </w:r>
          </w:p>
        </w:tc>
        <w:tc>
          <w:tcPr>
            <w:tcW w:w="1136" w:type="dxa"/>
          </w:tcPr>
          <w:p w14:paraId="28BE7E9B" w14:textId="77777777" w:rsidR="005B0526" w:rsidRPr="00172EC4" w:rsidRDefault="005B0526" w:rsidP="000C5B14">
            <w:pPr>
              <w:spacing w:line="360" w:lineRule="auto"/>
              <w:rPr>
                <w:b/>
                <w:bCs/>
              </w:rPr>
            </w:pPr>
            <w:r w:rsidRPr="00172EC4">
              <w:rPr>
                <w:b/>
                <w:bCs/>
              </w:rPr>
              <w:t>Échéance</w:t>
            </w:r>
          </w:p>
        </w:tc>
      </w:tr>
      <w:tr w:rsidR="007E04F3" w:rsidRPr="00A748BB" w14:paraId="198DC6FB" w14:textId="77777777" w:rsidTr="00EA25F2">
        <w:tc>
          <w:tcPr>
            <w:tcW w:w="2387" w:type="dxa"/>
          </w:tcPr>
          <w:p w14:paraId="714FFCEB" w14:textId="46FE9EC5" w:rsidR="005B0526" w:rsidRPr="00172EC4" w:rsidRDefault="005B0526" w:rsidP="00E87D33">
            <w:pPr>
              <w:spacing w:line="360" w:lineRule="auto"/>
              <w:jc w:val="left"/>
              <w:rPr>
                <w:b/>
                <w:bCs/>
              </w:rPr>
            </w:pPr>
            <w:r w:rsidRPr="00172EC4">
              <w:rPr>
                <w:b/>
                <w:bCs/>
              </w:rPr>
              <w:t>Notifications push</w:t>
            </w:r>
          </w:p>
        </w:tc>
        <w:tc>
          <w:tcPr>
            <w:tcW w:w="1157" w:type="dxa"/>
          </w:tcPr>
          <w:p w14:paraId="24A6BA0F" w14:textId="77777777" w:rsidR="005B0526" w:rsidRPr="00A748BB" w:rsidRDefault="005B0526" w:rsidP="000C5B14">
            <w:pPr>
              <w:spacing w:line="360" w:lineRule="auto"/>
            </w:pPr>
            <w:r w:rsidRPr="00A748BB">
              <w:t>Élevée</w:t>
            </w:r>
          </w:p>
        </w:tc>
        <w:tc>
          <w:tcPr>
            <w:tcW w:w="1418" w:type="dxa"/>
          </w:tcPr>
          <w:p w14:paraId="2B3CA080" w14:textId="77777777" w:rsidR="005B0526" w:rsidRPr="00A748BB" w:rsidRDefault="005B0526" w:rsidP="000C5B14">
            <w:pPr>
              <w:spacing w:line="360" w:lineRule="auto"/>
            </w:pPr>
            <w:r w:rsidRPr="00A748BB">
              <w:t>Moyenne</w:t>
            </w:r>
          </w:p>
        </w:tc>
        <w:tc>
          <w:tcPr>
            <w:tcW w:w="1134" w:type="dxa"/>
          </w:tcPr>
          <w:p w14:paraId="4FE61A2D" w14:textId="77777777" w:rsidR="005B0526" w:rsidRPr="00A748BB" w:rsidRDefault="005B0526" w:rsidP="000C5B14">
            <w:pPr>
              <w:spacing w:line="360" w:lineRule="auto"/>
            </w:pPr>
            <w:r w:rsidRPr="00A748BB">
              <w:t>Élevé</w:t>
            </w:r>
          </w:p>
        </w:tc>
        <w:tc>
          <w:tcPr>
            <w:tcW w:w="2826" w:type="dxa"/>
          </w:tcPr>
          <w:p w14:paraId="49871BB8" w14:textId="77777777" w:rsidR="005B0526" w:rsidRPr="00A748BB" w:rsidRDefault="005B0526" w:rsidP="00EA25F2">
            <w:pPr>
              <w:spacing w:line="360" w:lineRule="auto"/>
              <w:jc w:val="left"/>
            </w:pPr>
            <w:r w:rsidRPr="00A748BB">
              <w:t>1 développeur, 3 semaines</w:t>
            </w:r>
          </w:p>
        </w:tc>
        <w:tc>
          <w:tcPr>
            <w:tcW w:w="1136" w:type="dxa"/>
          </w:tcPr>
          <w:p w14:paraId="5F3F46D8" w14:textId="77777777" w:rsidR="005B0526" w:rsidRPr="00A748BB" w:rsidRDefault="005B0526" w:rsidP="000C5B14">
            <w:pPr>
              <w:spacing w:line="360" w:lineRule="auto"/>
            </w:pPr>
            <w:r w:rsidRPr="00A748BB">
              <w:t>3 mois</w:t>
            </w:r>
          </w:p>
        </w:tc>
      </w:tr>
      <w:tr w:rsidR="007E04F3" w:rsidRPr="00A748BB" w14:paraId="54B48CBA" w14:textId="77777777" w:rsidTr="00EA25F2">
        <w:tc>
          <w:tcPr>
            <w:tcW w:w="2387" w:type="dxa"/>
          </w:tcPr>
          <w:p w14:paraId="6F173DFC" w14:textId="77777777" w:rsidR="005B0526" w:rsidRPr="00172EC4" w:rsidRDefault="005B0526" w:rsidP="000C5B14">
            <w:pPr>
              <w:spacing w:line="360" w:lineRule="auto"/>
              <w:rPr>
                <w:b/>
                <w:bCs/>
              </w:rPr>
            </w:pPr>
            <w:r w:rsidRPr="00172EC4">
              <w:rPr>
                <w:b/>
                <w:bCs/>
              </w:rPr>
              <w:t>Optimisation mobile</w:t>
            </w:r>
          </w:p>
        </w:tc>
        <w:tc>
          <w:tcPr>
            <w:tcW w:w="1157" w:type="dxa"/>
          </w:tcPr>
          <w:p w14:paraId="69B1CC3A" w14:textId="77777777" w:rsidR="005B0526" w:rsidRPr="00A748BB" w:rsidRDefault="005B0526" w:rsidP="000C5B14">
            <w:pPr>
              <w:spacing w:line="360" w:lineRule="auto"/>
            </w:pPr>
            <w:r w:rsidRPr="00A748BB">
              <w:t>Élevée</w:t>
            </w:r>
          </w:p>
        </w:tc>
        <w:tc>
          <w:tcPr>
            <w:tcW w:w="1418" w:type="dxa"/>
          </w:tcPr>
          <w:p w14:paraId="64F4CB9F" w14:textId="77777777" w:rsidR="005B0526" w:rsidRPr="00A748BB" w:rsidRDefault="005B0526" w:rsidP="000C5B14">
            <w:pPr>
              <w:spacing w:line="360" w:lineRule="auto"/>
            </w:pPr>
            <w:r w:rsidRPr="00A748BB">
              <w:t>Faible</w:t>
            </w:r>
          </w:p>
        </w:tc>
        <w:tc>
          <w:tcPr>
            <w:tcW w:w="1134" w:type="dxa"/>
          </w:tcPr>
          <w:p w14:paraId="1E348AF3" w14:textId="77777777" w:rsidR="005B0526" w:rsidRPr="00A748BB" w:rsidRDefault="005B0526" w:rsidP="000C5B14">
            <w:pPr>
              <w:spacing w:line="360" w:lineRule="auto"/>
            </w:pPr>
            <w:r w:rsidRPr="00A748BB">
              <w:t>Moyen</w:t>
            </w:r>
          </w:p>
        </w:tc>
        <w:tc>
          <w:tcPr>
            <w:tcW w:w="2826" w:type="dxa"/>
          </w:tcPr>
          <w:p w14:paraId="60C34D3D" w14:textId="77777777" w:rsidR="005B0526" w:rsidRPr="00A748BB" w:rsidRDefault="005B0526" w:rsidP="000C5B14">
            <w:pPr>
              <w:spacing w:line="360" w:lineRule="auto"/>
            </w:pPr>
            <w:r w:rsidRPr="00A748BB">
              <w:t>1 développeur, 2 semaines</w:t>
            </w:r>
          </w:p>
        </w:tc>
        <w:tc>
          <w:tcPr>
            <w:tcW w:w="1136" w:type="dxa"/>
          </w:tcPr>
          <w:p w14:paraId="3F770982" w14:textId="77777777" w:rsidR="005B0526" w:rsidRPr="00A748BB" w:rsidRDefault="005B0526" w:rsidP="000C5B14">
            <w:pPr>
              <w:spacing w:line="360" w:lineRule="auto"/>
            </w:pPr>
            <w:r w:rsidRPr="00A748BB">
              <w:t>2 mois</w:t>
            </w:r>
          </w:p>
        </w:tc>
      </w:tr>
      <w:tr w:rsidR="007E04F3" w:rsidRPr="00A748BB" w14:paraId="18E5D37E" w14:textId="77777777" w:rsidTr="00EA25F2">
        <w:tc>
          <w:tcPr>
            <w:tcW w:w="2387" w:type="dxa"/>
          </w:tcPr>
          <w:p w14:paraId="2D87A6DE" w14:textId="77777777" w:rsidR="005B0526" w:rsidRPr="00172EC4" w:rsidRDefault="005B0526" w:rsidP="000C5B14">
            <w:pPr>
              <w:spacing w:line="360" w:lineRule="auto"/>
              <w:rPr>
                <w:b/>
                <w:bCs/>
              </w:rPr>
            </w:pPr>
            <w:r w:rsidRPr="00172EC4">
              <w:rPr>
                <w:b/>
                <w:bCs/>
              </w:rPr>
              <w:t>Mode sombre</w:t>
            </w:r>
          </w:p>
        </w:tc>
        <w:tc>
          <w:tcPr>
            <w:tcW w:w="1157" w:type="dxa"/>
          </w:tcPr>
          <w:p w14:paraId="481970AF" w14:textId="77777777" w:rsidR="005B0526" w:rsidRPr="00A748BB" w:rsidRDefault="005B0526" w:rsidP="000C5B14">
            <w:pPr>
              <w:spacing w:line="360" w:lineRule="auto"/>
            </w:pPr>
            <w:r w:rsidRPr="00A748BB">
              <w:t>Moyenne</w:t>
            </w:r>
          </w:p>
        </w:tc>
        <w:tc>
          <w:tcPr>
            <w:tcW w:w="1418" w:type="dxa"/>
          </w:tcPr>
          <w:p w14:paraId="1304C1D8" w14:textId="77777777" w:rsidR="005B0526" w:rsidRPr="00A748BB" w:rsidRDefault="005B0526" w:rsidP="000C5B14">
            <w:pPr>
              <w:spacing w:line="360" w:lineRule="auto"/>
            </w:pPr>
            <w:r w:rsidRPr="00A748BB">
              <w:t>Faible</w:t>
            </w:r>
          </w:p>
        </w:tc>
        <w:tc>
          <w:tcPr>
            <w:tcW w:w="1134" w:type="dxa"/>
          </w:tcPr>
          <w:p w14:paraId="388D2DE5" w14:textId="77777777" w:rsidR="005B0526" w:rsidRPr="00A748BB" w:rsidRDefault="005B0526" w:rsidP="000C5B14">
            <w:pPr>
              <w:spacing w:line="360" w:lineRule="auto"/>
            </w:pPr>
            <w:r w:rsidRPr="00A748BB">
              <w:t>Faible</w:t>
            </w:r>
          </w:p>
        </w:tc>
        <w:tc>
          <w:tcPr>
            <w:tcW w:w="2826" w:type="dxa"/>
          </w:tcPr>
          <w:p w14:paraId="1B268D66" w14:textId="77777777" w:rsidR="005B0526" w:rsidRPr="00A748BB" w:rsidRDefault="005B0526" w:rsidP="000C5B14">
            <w:pPr>
              <w:spacing w:line="360" w:lineRule="auto"/>
            </w:pPr>
            <w:r w:rsidRPr="00A748BB">
              <w:t>1 développeur, 1 semaines</w:t>
            </w:r>
          </w:p>
        </w:tc>
        <w:tc>
          <w:tcPr>
            <w:tcW w:w="1136" w:type="dxa"/>
          </w:tcPr>
          <w:p w14:paraId="310B486A" w14:textId="77777777" w:rsidR="005B0526" w:rsidRPr="00A748BB" w:rsidRDefault="005B0526" w:rsidP="000C5B14">
            <w:pPr>
              <w:spacing w:line="360" w:lineRule="auto"/>
            </w:pPr>
            <w:r w:rsidRPr="00A748BB">
              <w:t>4 mois</w:t>
            </w:r>
          </w:p>
        </w:tc>
      </w:tr>
      <w:tr w:rsidR="007E04F3" w:rsidRPr="00A748BB" w14:paraId="4AFC6402" w14:textId="77777777" w:rsidTr="00EA25F2">
        <w:tc>
          <w:tcPr>
            <w:tcW w:w="2387" w:type="dxa"/>
          </w:tcPr>
          <w:p w14:paraId="43EF391A" w14:textId="77777777" w:rsidR="005B0526" w:rsidRPr="00172EC4" w:rsidRDefault="005B0526" w:rsidP="000C5B14">
            <w:pPr>
              <w:spacing w:line="360" w:lineRule="auto"/>
              <w:rPr>
                <w:b/>
                <w:bCs/>
              </w:rPr>
            </w:pPr>
            <w:r w:rsidRPr="00172EC4">
              <w:rPr>
                <w:b/>
                <w:bCs/>
              </w:rPr>
              <w:t>Recherche avancée</w:t>
            </w:r>
          </w:p>
        </w:tc>
        <w:tc>
          <w:tcPr>
            <w:tcW w:w="1157" w:type="dxa"/>
          </w:tcPr>
          <w:p w14:paraId="4B6E7A5A" w14:textId="77777777" w:rsidR="005B0526" w:rsidRPr="00A748BB" w:rsidRDefault="005B0526" w:rsidP="000C5B14">
            <w:pPr>
              <w:spacing w:line="360" w:lineRule="auto"/>
            </w:pPr>
            <w:r w:rsidRPr="00A748BB">
              <w:t>Moyenne</w:t>
            </w:r>
          </w:p>
        </w:tc>
        <w:tc>
          <w:tcPr>
            <w:tcW w:w="1418" w:type="dxa"/>
          </w:tcPr>
          <w:p w14:paraId="6858BBB7" w14:textId="77777777" w:rsidR="005B0526" w:rsidRPr="00A748BB" w:rsidRDefault="005B0526" w:rsidP="000C5B14">
            <w:pPr>
              <w:spacing w:line="360" w:lineRule="auto"/>
            </w:pPr>
            <w:r w:rsidRPr="00A748BB">
              <w:t>Moyenne</w:t>
            </w:r>
          </w:p>
        </w:tc>
        <w:tc>
          <w:tcPr>
            <w:tcW w:w="1134" w:type="dxa"/>
          </w:tcPr>
          <w:p w14:paraId="2F264056" w14:textId="77777777" w:rsidR="005B0526" w:rsidRPr="00A748BB" w:rsidRDefault="005B0526" w:rsidP="000C5B14">
            <w:pPr>
              <w:spacing w:line="360" w:lineRule="auto"/>
            </w:pPr>
            <w:r w:rsidRPr="00A748BB">
              <w:t>Moyen</w:t>
            </w:r>
          </w:p>
        </w:tc>
        <w:tc>
          <w:tcPr>
            <w:tcW w:w="2826" w:type="dxa"/>
          </w:tcPr>
          <w:p w14:paraId="697EE973" w14:textId="77777777" w:rsidR="005B0526" w:rsidRPr="00A748BB" w:rsidRDefault="005B0526" w:rsidP="000C5B14">
            <w:pPr>
              <w:spacing w:line="360" w:lineRule="auto"/>
            </w:pPr>
            <w:r w:rsidRPr="00A748BB">
              <w:t>1 développeur, 4 semaines</w:t>
            </w:r>
          </w:p>
        </w:tc>
        <w:tc>
          <w:tcPr>
            <w:tcW w:w="1136" w:type="dxa"/>
          </w:tcPr>
          <w:p w14:paraId="44CEC22F" w14:textId="77777777" w:rsidR="005B0526" w:rsidRPr="00A748BB" w:rsidRDefault="005B0526" w:rsidP="000C5B14">
            <w:pPr>
              <w:spacing w:line="360" w:lineRule="auto"/>
            </w:pPr>
            <w:r w:rsidRPr="00A748BB">
              <w:t>6 mois</w:t>
            </w:r>
          </w:p>
        </w:tc>
      </w:tr>
    </w:tbl>
    <w:p w14:paraId="555752B8" w14:textId="5B793FA4" w:rsidR="00172EC4" w:rsidRPr="00172EC4" w:rsidRDefault="00172EC4" w:rsidP="00172EC4">
      <w:pPr>
        <w:rPr>
          <w:rFonts w:eastAsia="Calibri"/>
          <w:bCs/>
          <w:iCs/>
          <w:color w:val="auto"/>
        </w:rPr>
      </w:pPr>
    </w:p>
    <w:p w14:paraId="6034942F" w14:textId="55440EE0" w:rsidR="007D458F" w:rsidRPr="00A748BB" w:rsidRDefault="007D458F" w:rsidP="00AC527A">
      <w:pPr>
        <w:pStyle w:val="111Loaten2"/>
        <w:spacing w:line="360" w:lineRule="auto"/>
      </w:pPr>
      <w:bookmarkStart w:id="193" w:name="_Toc212721051"/>
      <w:r w:rsidRPr="00A748BB">
        <w:t>Moyen terme :6-18 mois</w:t>
      </w:r>
      <w:bookmarkEnd w:id="193"/>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40A503B4" w:rsidR="007B314D" w:rsidRPr="007F5EC0" w:rsidRDefault="007B314D">
      <w:pPr>
        <w:numPr>
          <w:ilvl w:val="0"/>
          <w:numId w:val="22"/>
        </w:numPr>
        <w:spacing w:after="120"/>
        <w:ind w:left="714" w:hanging="357"/>
      </w:pPr>
      <w:r w:rsidRPr="007F5EC0">
        <w:t>Application mobile native</w:t>
      </w:r>
      <w:r w:rsidR="00B544E9">
        <w:t xml:space="preserve"> pour les modules étudiants et enseignants</w:t>
      </w:r>
    </w:p>
    <w:p w14:paraId="2C252477" w14:textId="16EE61C4" w:rsidR="007B314D" w:rsidRPr="007F5EC0" w:rsidRDefault="00703A51">
      <w:pPr>
        <w:numPr>
          <w:ilvl w:val="0"/>
          <w:numId w:val="22"/>
        </w:numPr>
        <w:spacing w:after="120"/>
        <w:ind w:left="714" w:hanging="357"/>
      </w:pPr>
      <w:r>
        <w:t>Système de quiz avancées pour les examens</w:t>
      </w:r>
    </w:p>
    <w:p w14:paraId="27F4A2ED" w14:textId="4D4DACD4" w:rsidR="007B314D" w:rsidRPr="007F5EC0" w:rsidRDefault="007B314D">
      <w:pPr>
        <w:numPr>
          <w:ilvl w:val="0"/>
          <w:numId w:val="22"/>
        </w:numPr>
        <w:spacing w:after="120"/>
        <w:ind w:left="714" w:hanging="357"/>
      </w:pPr>
      <w:r w:rsidRPr="007F5EC0">
        <w:lastRenderedPageBreak/>
        <w:t xml:space="preserve">Tableau de bord </w:t>
      </w:r>
      <w:r w:rsidR="00094014">
        <w:t xml:space="preserve">analytique </w:t>
      </w:r>
      <w:r w:rsidRPr="007F5EC0">
        <w:t>pour</w:t>
      </w:r>
      <w:r w:rsidR="0073179C">
        <w:t xml:space="preserve"> les</w:t>
      </w:r>
      <w:r w:rsidRPr="007F5EC0">
        <w:t xml:space="preserve"> enseignants</w:t>
      </w:r>
    </w:p>
    <w:p w14:paraId="0D81A680" w14:textId="0359D164" w:rsidR="007B314D" w:rsidRPr="00A748BB" w:rsidRDefault="007B314D">
      <w:pPr>
        <w:numPr>
          <w:ilvl w:val="0"/>
          <w:numId w:val="22"/>
        </w:numPr>
        <w:spacing w:after="120"/>
        <w:ind w:left="714" w:hanging="357"/>
      </w:pPr>
      <w:r w:rsidRPr="007F5EC0">
        <w:t>Intégration calendrier</w:t>
      </w:r>
      <w:r w:rsidR="00CE6701">
        <w:t xml:space="preserve"> </w:t>
      </w:r>
      <w:r w:rsidRPr="007F5EC0">
        <w:t>avec synchronisation</w:t>
      </w:r>
    </w:p>
    <w:p w14:paraId="03ACB4BB" w14:textId="7ADB28B2" w:rsidR="007D458F" w:rsidRPr="00A748BB" w:rsidRDefault="007D458F" w:rsidP="00AC527A">
      <w:pPr>
        <w:pStyle w:val="111Loaten2"/>
        <w:spacing w:line="360" w:lineRule="auto"/>
      </w:pPr>
      <w:bookmarkStart w:id="194" w:name="_Toc212721052"/>
      <w:r w:rsidRPr="00A748BB">
        <w:t>Long terme</w:t>
      </w:r>
      <w:r w:rsidR="006B36AA" w:rsidRPr="00A748BB">
        <w:t xml:space="preserve"> : +</w:t>
      </w:r>
      <w:r w:rsidRPr="00A748BB">
        <w:t>18 mois</w:t>
      </w:r>
      <w:bookmarkEnd w:id="194"/>
    </w:p>
    <w:p w14:paraId="081BA57A" w14:textId="77777777" w:rsidR="004B4B5D" w:rsidRPr="007F5EC0" w:rsidRDefault="004B4B5D" w:rsidP="00024F6E">
      <w:pPr>
        <w:spacing w:after="120"/>
        <w:ind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62EFE9EF" w14:textId="62172385" w:rsidR="00891689" w:rsidRDefault="00DB62A4">
      <w:pPr>
        <w:numPr>
          <w:ilvl w:val="0"/>
          <w:numId w:val="23"/>
        </w:numPr>
        <w:spacing w:after="120"/>
        <w:ind w:left="714" w:hanging="357"/>
      </w:pPr>
      <w:r>
        <w:t xml:space="preserve">Une version bureau de la plateforme pour </w:t>
      </w:r>
      <w:r w:rsidR="00182A6D">
        <w:t>le module administrateur</w:t>
      </w:r>
      <w:r w:rsidR="00891689">
        <w:t> ;</w:t>
      </w:r>
    </w:p>
    <w:p w14:paraId="72EBC07B" w14:textId="052EEC73" w:rsidR="004B4B5D" w:rsidRPr="007F5EC0" w:rsidRDefault="00891689" w:rsidP="00891689">
      <w:pPr>
        <w:numPr>
          <w:ilvl w:val="0"/>
          <w:numId w:val="23"/>
        </w:numPr>
        <w:spacing w:after="120"/>
      </w:pPr>
      <w:r w:rsidRPr="007F5EC0">
        <w:t>Module de visioconférence intégré</w:t>
      </w:r>
      <w:r w:rsidR="00AF78B9">
        <w:t> ;</w:t>
      </w:r>
    </w:p>
    <w:p w14:paraId="04F03FB7" w14:textId="71FBFA7D"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r w:rsidR="0094574A">
        <w:t> ;</w:t>
      </w:r>
    </w:p>
    <w:p w14:paraId="5AD713B3" w14:textId="00229C80" w:rsidR="004B4B5D" w:rsidRPr="00A748BB" w:rsidRDefault="00F904CB">
      <w:pPr>
        <w:numPr>
          <w:ilvl w:val="0"/>
          <w:numId w:val="23"/>
        </w:numPr>
        <w:spacing w:after="120"/>
        <w:ind w:left="714" w:hanging="357"/>
      </w:pPr>
      <w:r>
        <w:t>Augmenter la sécurisation de la messagerie</w:t>
      </w:r>
      <w:r w:rsidR="006C001C">
        <w:t> ;</w:t>
      </w:r>
    </w:p>
    <w:p w14:paraId="73782B87" w14:textId="2271BFA3" w:rsidR="00D67495" w:rsidRPr="00A748BB" w:rsidRDefault="00D67495" w:rsidP="00AC527A">
      <w:pPr>
        <w:pStyle w:val="11Loaten1"/>
        <w:spacing w:line="360" w:lineRule="auto"/>
      </w:pPr>
      <w:bookmarkStart w:id="195" w:name="_Toc212721053"/>
      <w:r w:rsidRPr="00A748BB">
        <w:t>Impact et retombée potentielles</w:t>
      </w:r>
      <w:bookmarkEnd w:id="195"/>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96" w:name="_Toc212721054"/>
      <w:r w:rsidRPr="00A748BB">
        <w:t>Impact pédagogique</w:t>
      </w:r>
      <w:bookmarkEnd w:id="196"/>
    </w:p>
    <w:p w14:paraId="55EDDCF3" w14:textId="77777777" w:rsidR="00305553" w:rsidRPr="002D7990" w:rsidRDefault="00305553" w:rsidP="00305553">
      <w:pPr>
        <w:spacing w:before="0" w:after="160"/>
      </w:pPr>
      <w:r w:rsidRPr="002D7990">
        <w:t>Pour les étudiants :</w:t>
      </w:r>
    </w:p>
    <w:p w14:paraId="21423524" w14:textId="550308BB" w:rsidR="00305553" w:rsidRPr="002D7990" w:rsidRDefault="00305553">
      <w:pPr>
        <w:numPr>
          <w:ilvl w:val="0"/>
          <w:numId w:val="24"/>
        </w:numPr>
        <w:spacing w:after="120"/>
        <w:ind w:left="714" w:hanging="357"/>
      </w:pPr>
      <w:r w:rsidRPr="002D7990">
        <w:t>Accès unifié</w:t>
      </w:r>
      <w:r w:rsidR="007D2945">
        <w:t xml:space="preserve"> </w:t>
      </w:r>
      <w:r w:rsidRPr="002D7990">
        <w:t>à l'ensemble des ressources pédagogiques [4.</w:t>
      </w:r>
      <w:r w:rsidR="006B3E92">
        <w:t>03</w:t>
      </w:r>
      <w:r w:rsidRPr="002D7990">
        <w:t>]</w:t>
      </w:r>
    </w:p>
    <w:p w14:paraId="03FD57E9" w14:textId="1A719979" w:rsidR="00305553" w:rsidRPr="002D7990" w:rsidRDefault="00305553">
      <w:pPr>
        <w:numPr>
          <w:ilvl w:val="0"/>
          <w:numId w:val="24"/>
        </w:numPr>
        <w:spacing w:after="120"/>
        <w:ind w:left="714" w:hanging="357"/>
      </w:pPr>
      <w:r w:rsidRPr="002D7990">
        <w:t>Autonomie accrue</w:t>
      </w:r>
      <w:r w:rsidR="007D2945">
        <w:t xml:space="preserve"> </w:t>
      </w:r>
      <w:r w:rsidRPr="002D7990">
        <w:t>dans le suivi de leur progression académique</w:t>
      </w:r>
    </w:p>
    <w:p w14:paraId="2922311B" w14:textId="49F3E3F7" w:rsidR="00305553" w:rsidRPr="002D7990" w:rsidRDefault="00305553">
      <w:pPr>
        <w:numPr>
          <w:ilvl w:val="0"/>
          <w:numId w:val="24"/>
        </w:numPr>
        <w:spacing w:after="120"/>
        <w:ind w:left="714" w:hanging="357"/>
      </w:pPr>
      <w:r w:rsidRPr="002D7990">
        <w:t xml:space="preserve">Interaction </w:t>
      </w:r>
      <w:r w:rsidR="00EC135D">
        <w:t xml:space="preserve">et communication </w:t>
      </w:r>
      <w:r w:rsidRPr="002D7990">
        <w:t>facilitée</w:t>
      </w:r>
      <w:r w:rsidR="00B10615">
        <w:t xml:space="preserve"> </w:t>
      </w:r>
      <w:r w:rsidRPr="002D7990">
        <w:t>avec les enseignants et pairs</w:t>
      </w:r>
    </w:p>
    <w:p w14:paraId="1FC299C6" w14:textId="0CA3E04E" w:rsidR="00305553" w:rsidRPr="002D7990" w:rsidRDefault="00305553">
      <w:pPr>
        <w:numPr>
          <w:ilvl w:val="0"/>
          <w:numId w:val="24"/>
        </w:numPr>
        <w:spacing w:after="120"/>
        <w:ind w:left="714" w:hanging="357"/>
      </w:pPr>
      <w:r w:rsidRPr="002D7990">
        <w:t>Réduction de la fracture numérique</w:t>
      </w:r>
      <w:r w:rsidR="00A16985">
        <w:t xml:space="preserve"> </w:t>
      </w:r>
      <w:r w:rsidRPr="002D7990">
        <w:t>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F4B0CDA" w:rsidR="00305553" w:rsidRPr="002D7990" w:rsidRDefault="00992DFC">
      <w:pPr>
        <w:numPr>
          <w:ilvl w:val="0"/>
          <w:numId w:val="25"/>
        </w:numPr>
        <w:spacing w:after="120"/>
        <w:ind w:left="714" w:hanging="357"/>
      </w:pPr>
      <w:r>
        <w:t>Attribution des notes plus efficace</w:t>
      </w:r>
    </w:p>
    <w:p w14:paraId="5AB9E192" w14:textId="26251E0A" w:rsidR="007449BA" w:rsidRPr="00A748BB" w:rsidRDefault="006B38F5">
      <w:pPr>
        <w:numPr>
          <w:ilvl w:val="0"/>
          <w:numId w:val="25"/>
        </w:numPr>
        <w:spacing w:after="120"/>
        <w:ind w:left="714" w:hanging="357"/>
      </w:pPr>
      <w:r>
        <w:t>S</w:t>
      </w:r>
      <w:r w:rsidR="00305553" w:rsidRPr="002D7990">
        <w:t>uivi</w:t>
      </w:r>
      <w:r w:rsidR="00E573BA">
        <w:t xml:space="preserve"> </w:t>
      </w:r>
      <w:r w:rsidR="00305553" w:rsidRPr="002D7990">
        <w:t>de l'engagement et de la progression des étudiants</w:t>
      </w:r>
    </w:p>
    <w:p w14:paraId="1578CA19" w14:textId="2418CE22" w:rsidR="00305553" w:rsidRDefault="00305553">
      <w:pPr>
        <w:numPr>
          <w:ilvl w:val="0"/>
          <w:numId w:val="25"/>
        </w:numPr>
        <w:spacing w:after="120"/>
        <w:ind w:left="714" w:hanging="357"/>
      </w:pPr>
      <w:r w:rsidRPr="00A748BB">
        <w:t>Flexibilité accrue</w:t>
      </w:r>
      <w:r w:rsidR="0022458B">
        <w:t xml:space="preserve"> </w:t>
      </w:r>
      <w:r w:rsidRPr="00A748BB">
        <w:t>dans la création et distribution des contenus</w:t>
      </w:r>
      <w:r w:rsidR="00525129">
        <w:t xml:space="preserve"> des cours</w:t>
      </w:r>
    </w:p>
    <w:p w14:paraId="02FE8FC4" w14:textId="77777777" w:rsidR="00A01903" w:rsidRPr="00A748BB" w:rsidRDefault="00A01903" w:rsidP="00A01903">
      <w:pPr>
        <w:spacing w:after="120"/>
      </w:pPr>
    </w:p>
    <w:p w14:paraId="69E2BE77" w14:textId="5756F60E" w:rsidR="007D458F" w:rsidRPr="00A748BB" w:rsidRDefault="007D458F" w:rsidP="00AC527A">
      <w:pPr>
        <w:pStyle w:val="111Loaten2"/>
        <w:spacing w:line="360" w:lineRule="auto"/>
      </w:pPr>
      <w:bookmarkStart w:id="197" w:name="_Toc212721055"/>
      <w:r w:rsidRPr="00A748BB">
        <w:lastRenderedPageBreak/>
        <w:t>Impact organisationnel</w:t>
      </w:r>
      <w:bookmarkEnd w:id="197"/>
    </w:p>
    <w:p w14:paraId="6A3AEBE1" w14:textId="77777777" w:rsidR="007A25F1" w:rsidRPr="002D7990" w:rsidRDefault="007A25F1" w:rsidP="007A25F1">
      <w:pPr>
        <w:spacing w:before="0" w:after="160"/>
      </w:pPr>
      <w:r w:rsidRPr="002D7990">
        <w:t>Pour l'administration :</w:t>
      </w:r>
    </w:p>
    <w:p w14:paraId="717808DA" w14:textId="597D420C" w:rsidR="007A25F1" w:rsidRDefault="007A25F1">
      <w:pPr>
        <w:numPr>
          <w:ilvl w:val="0"/>
          <w:numId w:val="26"/>
        </w:numPr>
        <w:spacing w:after="120"/>
        <w:ind w:left="714" w:hanging="357"/>
      </w:pPr>
      <w:r w:rsidRPr="002D7990">
        <w:t>Rationalisation des coûts</w:t>
      </w:r>
      <w:r w:rsidR="009D3A81">
        <w:t xml:space="preserve"> </w:t>
      </w:r>
      <w:r w:rsidRPr="002D7990">
        <w:t>(réduction des licences logicielles)</w:t>
      </w:r>
      <w:r w:rsidR="00276571">
        <w:t> ;</w:t>
      </w:r>
    </w:p>
    <w:p w14:paraId="74C7100B" w14:textId="341D76C8" w:rsidR="000B5EAD" w:rsidRDefault="000B5EAD">
      <w:pPr>
        <w:numPr>
          <w:ilvl w:val="0"/>
          <w:numId w:val="26"/>
        </w:numPr>
        <w:spacing w:after="120"/>
        <w:ind w:left="714" w:hanging="357"/>
      </w:pPr>
      <w:r>
        <w:t>Facilitation de la gestion des cours et des classes</w:t>
      </w:r>
      <w:r w:rsidR="00A62C52">
        <w:t> ;</w:t>
      </w:r>
    </w:p>
    <w:p w14:paraId="09AAFBD5" w14:textId="1601F357" w:rsidR="000B5EAD" w:rsidRPr="002D7990" w:rsidRDefault="000B5EAD">
      <w:pPr>
        <w:numPr>
          <w:ilvl w:val="0"/>
          <w:numId w:val="26"/>
        </w:numPr>
        <w:spacing w:after="120"/>
        <w:ind w:left="714" w:hanging="357"/>
      </w:pPr>
      <w:r>
        <w:t>Modernisation de la communication des annonces ;</w:t>
      </w:r>
    </w:p>
    <w:p w14:paraId="24F8858A" w14:textId="19CC974B" w:rsidR="007A25F1" w:rsidRPr="002D7990" w:rsidRDefault="007A25F1">
      <w:pPr>
        <w:numPr>
          <w:ilvl w:val="0"/>
          <w:numId w:val="26"/>
        </w:numPr>
        <w:spacing w:after="120"/>
        <w:ind w:left="714" w:hanging="357"/>
      </w:pPr>
      <w:r w:rsidRPr="002D7990">
        <w:t>Uniformisation des processus académiques</w:t>
      </w:r>
      <w:r w:rsidR="00276571">
        <w:t> ;</w:t>
      </w:r>
    </w:p>
    <w:p w14:paraId="6D27B9CD" w14:textId="7867150E" w:rsidR="007A25F1" w:rsidRPr="002D7990" w:rsidRDefault="007A25F1">
      <w:pPr>
        <w:numPr>
          <w:ilvl w:val="0"/>
          <w:numId w:val="26"/>
        </w:numPr>
        <w:spacing w:after="120"/>
        <w:ind w:left="714" w:hanging="357"/>
      </w:pPr>
      <w:r w:rsidRPr="002D7990">
        <w:t>Meilleure traçabilité</w:t>
      </w:r>
      <w:r w:rsidR="006B2B82">
        <w:t xml:space="preserve"> </w:t>
      </w:r>
      <w:r w:rsidRPr="002D7990">
        <w:t>des activités pédagogiques</w:t>
      </w:r>
      <w:r w:rsidR="00276571">
        <w:t> ;</w:t>
      </w:r>
    </w:p>
    <w:p w14:paraId="3E1A38BB" w14:textId="7A21FDAD" w:rsidR="006A4DDB" w:rsidRPr="002D7990" w:rsidRDefault="007A25F1">
      <w:pPr>
        <w:numPr>
          <w:ilvl w:val="0"/>
          <w:numId w:val="26"/>
        </w:numPr>
        <w:spacing w:after="120"/>
        <w:ind w:left="714" w:hanging="357"/>
      </w:pPr>
      <w:r w:rsidRPr="002D7990">
        <w:t>Indépendance stratégique</w:t>
      </w:r>
      <w:r w:rsidR="00D53CCA">
        <w:t xml:space="preserve"> </w:t>
      </w:r>
      <w:r w:rsidRPr="002D7990">
        <w:t>vis-à-vis des éditeurs propriétaires</w:t>
      </w:r>
      <w:r w:rsidR="007F242E">
        <w:t> ;</w:t>
      </w:r>
    </w:p>
    <w:p w14:paraId="1F6469C8" w14:textId="233C3C43" w:rsidR="007A25F1" w:rsidRPr="00A748BB" w:rsidRDefault="00FC667C" w:rsidP="008A39A9">
      <w:pPr>
        <w:pStyle w:val="Tabilao"/>
      </w:pPr>
      <w:bookmarkStart w:id="198" w:name="_Toc212721107"/>
      <w:r w:rsidRPr="00A748BB">
        <w:t>Analyse des coûts bénéfices simplifiée</w:t>
      </w:r>
      <w:bookmarkEnd w:id="198"/>
    </w:p>
    <w:tbl>
      <w:tblPr>
        <w:tblStyle w:val="Grilledutableau"/>
        <w:tblW w:w="11057" w:type="dxa"/>
        <w:tblInd w:w="-856" w:type="dxa"/>
        <w:tblLook w:val="04A0" w:firstRow="1" w:lastRow="0" w:firstColumn="1" w:lastColumn="0" w:noHBand="0" w:noVBand="1"/>
      </w:tblPr>
      <w:tblGrid>
        <w:gridCol w:w="1985"/>
        <w:gridCol w:w="2127"/>
        <w:gridCol w:w="2212"/>
        <w:gridCol w:w="1882"/>
        <w:gridCol w:w="2851"/>
      </w:tblGrid>
      <w:tr w:rsidR="00B20FBE" w:rsidRPr="00172EC4" w14:paraId="30CDAECB" w14:textId="77777777" w:rsidTr="003E1752">
        <w:tc>
          <w:tcPr>
            <w:tcW w:w="1985" w:type="dxa"/>
          </w:tcPr>
          <w:p w14:paraId="7A8F6E84" w14:textId="77777777" w:rsidR="00B20FBE" w:rsidRPr="00172EC4" w:rsidRDefault="00B20FBE" w:rsidP="00C43AD4">
            <w:pPr>
              <w:spacing w:line="360" w:lineRule="auto"/>
              <w:jc w:val="left"/>
              <w:rPr>
                <w:b/>
                <w:bCs/>
              </w:rPr>
            </w:pPr>
            <w:r w:rsidRPr="00172EC4">
              <w:rPr>
                <w:b/>
                <w:bCs/>
              </w:rPr>
              <w:t>Poste</w:t>
            </w:r>
          </w:p>
        </w:tc>
        <w:tc>
          <w:tcPr>
            <w:tcW w:w="2127" w:type="dxa"/>
          </w:tcPr>
          <w:p w14:paraId="6B8FB3AA" w14:textId="77777777" w:rsidR="00B20FBE" w:rsidRPr="00172EC4" w:rsidRDefault="00B20FBE" w:rsidP="00C43AD4">
            <w:pPr>
              <w:spacing w:line="360" w:lineRule="auto"/>
              <w:jc w:val="left"/>
              <w:rPr>
                <w:b/>
                <w:bCs/>
              </w:rPr>
            </w:pPr>
            <w:r w:rsidRPr="00172EC4">
              <w:rPr>
                <w:b/>
                <w:bCs/>
              </w:rPr>
              <w:t>Coût/année (solution actuelle)</w:t>
            </w:r>
          </w:p>
        </w:tc>
        <w:tc>
          <w:tcPr>
            <w:tcW w:w="2212" w:type="dxa"/>
          </w:tcPr>
          <w:p w14:paraId="02EC6863" w14:textId="77777777" w:rsidR="00B20FBE" w:rsidRPr="00172EC4" w:rsidRDefault="00B20FBE" w:rsidP="00C43AD4">
            <w:pPr>
              <w:spacing w:line="360" w:lineRule="auto"/>
              <w:jc w:val="left"/>
              <w:rPr>
                <w:b/>
                <w:bCs/>
              </w:rPr>
            </w:pPr>
            <w:r w:rsidRPr="00172EC4">
              <w:rPr>
                <w:b/>
                <w:bCs/>
              </w:rPr>
              <w:t>Coût/année (UniSphere)</w:t>
            </w:r>
          </w:p>
        </w:tc>
        <w:tc>
          <w:tcPr>
            <w:tcW w:w="1882" w:type="dxa"/>
          </w:tcPr>
          <w:p w14:paraId="426D5988" w14:textId="77777777" w:rsidR="00B20FBE" w:rsidRPr="00172EC4" w:rsidRDefault="00B20FBE" w:rsidP="00C43AD4">
            <w:pPr>
              <w:spacing w:line="360" w:lineRule="auto"/>
              <w:jc w:val="left"/>
              <w:rPr>
                <w:b/>
                <w:bCs/>
              </w:rPr>
            </w:pPr>
            <w:r w:rsidRPr="00172EC4">
              <w:rPr>
                <w:b/>
                <w:bCs/>
              </w:rPr>
              <w:t>Économie</w:t>
            </w:r>
          </w:p>
        </w:tc>
        <w:tc>
          <w:tcPr>
            <w:tcW w:w="2851" w:type="dxa"/>
          </w:tcPr>
          <w:p w14:paraId="78109FC1" w14:textId="77777777" w:rsidR="00B20FBE" w:rsidRPr="00172EC4" w:rsidRDefault="00B20FBE" w:rsidP="00C43AD4">
            <w:pPr>
              <w:spacing w:line="360" w:lineRule="auto"/>
              <w:jc w:val="left"/>
              <w:rPr>
                <w:b/>
                <w:bCs/>
              </w:rPr>
            </w:pPr>
            <w:r w:rsidRPr="00172EC4">
              <w:rPr>
                <w:b/>
                <w:bCs/>
              </w:rPr>
              <w:t>Commentaires</w:t>
            </w:r>
          </w:p>
        </w:tc>
      </w:tr>
      <w:tr w:rsidR="00B20FBE" w:rsidRPr="00A748BB" w14:paraId="51DEB613" w14:textId="77777777" w:rsidTr="003E1752">
        <w:tc>
          <w:tcPr>
            <w:tcW w:w="1985" w:type="dxa"/>
          </w:tcPr>
          <w:p w14:paraId="5DB76900" w14:textId="77777777" w:rsidR="00B20FBE" w:rsidRPr="00172EC4" w:rsidRDefault="00B20FBE" w:rsidP="00C43AD4">
            <w:pPr>
              <w:spacing w:line="360" w:lineRule="auto"/>
              <w:jc w:val="left"/>
              <w:rPr>
                <w:b/>
                <w:bCs/>
              </w:rPr>
            </w:pPr>
            <w:r w:rsidRPr="00172EC4">
              <w:rPr>
                <w:b/>
                <w:bCs/>
              </w:rPr>
              <w:t>Licences logicielles</w:t>
            </w:r>
          </w:p>
        </w:tc>
        <w:tc>
          <w:tcPr>
            <w:tcW w:w="2127" w:type="dxa"/>
          </w:tcPr>
          <w:p w14:paraId="60441B3C" w14:textId="39ABFF36" w:rsidR="00B20FBE" w:rsidRPr="00A748BB" w:rsidRDefault="00B05BA7" w:rsidP="00C43AD4">
            <w:pPr>
              <w:spacing w:line="360" w:lineRule="auto"/>
              <w:jc w:val="left"/>
            </w:pPr>
            <w:r w:rsidRPr="00B05BA7">
              <w:t>75</w:t>
            </w:r>
            <w:r>
              <w:t xml:space="preserve"> </w:t>
            </w:r>
            <w:r w:rsidRPr="00B05BA7">
              <w:t xml:space="preserve">000 000 </w:t>
            </w:r>
            <w:r w:rsidR="00A50E65">
              <w:t>AR</w:t>
            </w:r>
          </w:p>
        </w:tc>
        <w:tc>
          <w:tcPr>
            <w:tcW w:w="2212" w:type="dxa"/>
          </w:tcPr>
          <w:p w14:paraId="2FD5BEC4" w14:textId="5E2258DF" w:rsidR="00B20FBE" w:rsidRPr="00A748BB" w:rsidRDefault="00C43AD4" w:rsidP="00C43AD4">
            <w:pPr>
              <w:spacing w:line="360" w:lineRule="auto"/>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jc w:val="left"/>
            </w:pPr>
            <w:r w:rsidRPr="00C43AD4">
              <w:t xml:space="preserve">75 000 000 </w:t>
            </w:r>
            <w:r w:rsidR="00A50E65">
              <w:t>AR</w:t>
            </w:r>
          </w:p>
        </w:tc>
        <w:tc>
          <w:tcPr>
            <w:tcW w:w="2851" w:type="dxa"/>
          </w:tcPr>
          <w:p w14:paraId="57C8EAA6" w14:textId="584BF7BD" w:rsidR="00B20FBE" w:rsidRPr="00A748BB" w:rsidRDefault="00C43AD4" w:rsidP="00C43AD4">
            <w:pPr>
              <w:spacing w:line="360" w:lineRule="auto"/>
              <w:jc w:val="left"/>
            </w:pPr>
            <w:r w:rsidRPr="00C43AD4">
              <w:t>Élimination des coûts de licence Moodle/Blackboard</w:t>
            </w:r>
          </w:p>
        </w:tc>
      </w:tr>
      <w:tr w:rsidR="00B20FBE" w:rsidRPr="00A748BB" w14:paraId="6D19AB58" w14:textId="77777777" w:rsidTr="003E1752">
        <w:tc>
          <w:tcPr>
            <w:tcW w:w="1985" w:type="dxa"/>
          </w:tcPr>
          <w:p w14:paraId="67FBD396" w14:textId="77777777" w:rsidR="00B20FBE" w:rsidRPr="00172EC4" w:rsidRDefault="00B20FBE" w:rsidP="00C43AD4">
            <w:pPr>
              <w:spacing w:line="360" w:lineRule="auto"/>
              <w:jc w:val="left"/>
              <w:rPr>
                <w:b/>
                <w:bCs/>
              </w:rPr>
            </w:pPr>
            <w:r w:rsidRPr="00172EC4">
              <w:rPr>
                <w:b/>
                <w:bCs/>
              </w:rPr>
              <w:t>Maintenance infrastructure</w:t>
            </w:r>
          </w:p>
        </w:tc>
        <w:tc>
          <w:tcPr>
            <w:tcW w:w="2127" w:type="dxa"/>
          </w:tcPr>
          <w:p w14:paraId="42F115C8" w14:textId="44316B9E" w:rsidR="00B20FBE" w:rsidRPr="00A748BB" w:rsidRDefault="00C43AD4" w:rsidP="00C43AD4">
            <w:pPr>
              <w:spacing w:line="360" w:lineRule="auto"/>
              <w:jc w:val="left"/>
            </w:pPr>
            <w:r w:rsidRPr="00C43AD4">
              <w:t xml:space="preserve">40 000 000 </w:t>
            </w:r>
            <w:r w:rsidR="00A50E65">
              <w:t>AR</w:t>
            </w:r>
            <w:r>
              <w:t xml:space="preserve"> </w:t>
            </w:r>
          </w:p>
        </w:tc>
        <w:tc>
          <w:tcPr>
            <w:tcW w:w="2212" w:type="dxa"/>
          </w:tcPr>
          <w:p w14:paraId="35DD6FE6" w14:textId="4DD5366C" w:rsidR="00B20FBE" w:rsidRPr="00A748BB" w:rsidRDefault="00C43AD4" w:rsidP="00C43AD4">
            <w:pPr>
              <w:spacing w:line="360" w:lineRule="auto"/>
              <w:jc w:val="left"/>
            </w:pPr>
            <w:r w:rsidRPr="00C43AD4">
              <w:t xml:space="preserve">25 000 000 </w:t>
            </w:r>
            <w:r w:rsidR="005C4FEB">
              <w:t>AR</w:t>
            </w:r>
            <w:r w:rsidR="005C4FEB" w:rsidRPr="00C43AD4">
              <w:t xml:space="preserve"> </w:t>
            </w:r>
          </w:p>
        </w:tc>
        <w:tc>
          <w:tcPr>
            <w:tcW w:w="1882" w:type="dxa"/>
          </w:tcPr>
          <w:p w14:paraId="0B1AA705" w14:textId="3B69936A" w:rsidR="00B20FBE" w:rsidRPr="00C43AD4" w:rsidRDefault="00C43AD4" w:rsidP="00C43AD4">
            <w:pPr>
              <w:spacing w:line="360" w:lineRule="auto"/>
              <w:jc w:val="left"/>
            </w:pPr>
            <w:r w:rsidRPr="00C43AD4">
              <w:t xml:space="preserve">15 000 000 </w:t>
            </w:r>
            <w:r w:rsidR="00A50E65">
              <w:t>AR</w:t>
            </w:r>
          </w:p>
        </w:tc>
        <w:tc>
          <w:tcPr>
            <w:tcW w:w="2851" w:type="dxa"/>
          </w:tcPr>
          <w:p w14:paraId="188623D7" w14:textId="75DF8579" w:rsidR="00B20FBE" w:rsidRPr="00A748BB" w:rsidRDefault="00C43AD4" w:rsidP="00C43AD4">
            <w:pPr>
              <w:spacing w:line="360" w:lineRule="auto"/>
              <w:jc w:val="left"/>
            </w:pPr>
            <w:r w:rsidRPr="00C43AD4">
              <w:t>Réduction des besoins de maintenance</w:t>
            </w:r>
          </w:p>
        </w:tc>
      </w:tr>
      <w:tr w:rsidR="00B20FBE" w:rsidRPr="00A748BB" w14:paraId="21F5821C" w14:textId="77777777" w:rsidTr="003E1752">
        <w:tc>
          <w:tcPr>
            <w:tcW w:w="1985" w:type="dxa"/>
          </w:tcPr>
          <w:p w14:paraId="0CCF50AC" w14:textId="77777777" w:rsidR="00B20FBE" w:rsidRPr="00172EC4" w:rsidRDefault="00B20FBE" w:rsidP="00C43AD4">
            <w:pPr>
              <w:spacing w:line="360" w:lineRule="auto"/>
              <w:jc w:val="left"/>
              <w:rPr>
                <w:b/>
                <w:bCs/>
              </w:rPr>
            </w:pPr>
            <w:r w:rsidRPr="00172EC4">
              <w:rPr>
                <w:b/>
                <w:bCs/>
              </w:rPr>
              <w:t>Formation utilisateurs</w:t>
            </w:r>
          </w:p>
        </w:tc>
        <w:tc>
          <w:tcPr>
            <w:tcW w:w="2127" w:type="dxa"/>
          </w:tcPr>
          <w:p w14:paraId="08569A26" w14:textId="000B7E89" w:rsidR="00B20FBE" w:rsidRPr="00A748BB" w:rsidRDefault="00C43AD4" w:rsidP="00C43AD4">
            <w:pPr>
              <w:spacing w:line="360" w:lineRule="auto"/>
              <w:jc w:val="left"/>
            </w:pPr>
            <w:r w:rsidRPr="00C43AD4">
              <w:t xml:space="preserve">60 000 000 </w:t>
            </w:r>
            <w:r w:rsidR="00A50E65">
              <w:t>AR</w:t>
            </w:r>
          </w:p>
        </w:tc>
        <w:tc>
          <w:tcPr>
            <w:tcW w:w="2212" w:type="dxa"/>
          </w:tcPr>
          <w:p w14:paraId="7D64581A" w14:textId="6577BEB2" w:rsidR="00B20FBE" w:rsidRPr="00C43AD4" w:rsidRDefault="00C43AD4" w:rsidP="00C43AD4">
            <w:pPr>
              <w:spacing w:line="360" w:lineRule="auto"/>
              <w:jc w:val="left"/>
            </w:pPr>
            <w:r w:rsidRPr="00C43AD4">
              <w:t xml:space="preserve">40 000 000 </w:t>
            </w:r>
            <w:r w:rsidR="005C4FEB">
              <w:t>AR</w:t>
            </w:r>
          </w:p>
        </w:tc>
        <w:tc>
          <w:tcPr>
            <w:tcW w:w="1882" w:type="dxa"/>
          </w:tcPr>
          <w:p w14:paraId="0D94D569" w14:textId="32501DFA" w:rsidR="00B20FBE" w:rsidRPr="00C43AD4" w:rsidRDefault="00C43AD4" w:rsidP="00C43AD4">
            <w:pPr>
              <w:spacing w:line="360" w:lineRule="auto"/>
              <w:jc w:val="left"/>
            </w:pPr>
            <w:r w:rsidRPr="00C43AD4">
              <w:t xml:space="preserve">20 000 000 </w:t>
            </w:r>
            <w:r w:rsidR="00A50E65">
              <w:t>AR</w:t>
            </w:r>
          </w:p>
        </w:tc>
        <w:tc>
          <w:tcPr>
            <w:tcW w:w="2851" w:type="dxa"/>
          </w:tcPr>
          <w:p w14:paraId="21CBC948" w14:textId="1B5DF9C8" w:rsidR="00B20FBE" w:rsidRPr="00A748BB" w:rsidRDefault="00C43AD4" w:rsidP="00C43AD4">
            <w:pPr>
              <w:spacing w:line="360" w:lineRule="auto"/>
              <w:jc w:val="left"/>
            </w:pPr>
            <w:r w:rsidRPr="00C43AD4">
              <w:t>Internalisation partielle du support</w:t>
            </w:r>
          </w:p>
        </w:tc>
      </w:tr>
      <w:tr w:rsidR="00B20FBE" w:rsidRPr="00A748BB" w14:paraId="0F8928FD" w14:textId="77777777" w:rsidTr="003E1752">
        <w:tc>
          <w:tcPr>
            <w:tcW w:w="1985" w:type="dxa"/>
          </w:tcPr>
          <w:p w14:paraId="628D336D" w14:textId="77777777" w:rsidR="00B20FBE" w:rsidRPr="00172EC4" w:rsidRDefault="00B20FBE" w:rsidP="00C43AD4">
            <w:pPr>
              <w:spacing w:line="360" w:lineRule="auto"/>
              <w:jc w:val="left"/>
              <w:rPr>
                <w:b/>
                <w:bCs/>
              </w:rPr>
            </w:pPr>
            <w:r w:rsidRPr="00172EC4">
              <w:rPr>
                <w:b/>
                <w:bCs/>
              </w:rPr>
              <w:t>Support technique</w:t>
            </w:r>
          </w:p>
        </w:tc>
        <w:tc>
          <w:tcPr>
            <w:tcW w:w="2127" w:type="dxa"/>
          </w:tcPr>
          <w:p w14:paraId="5DFAD2D5" w14:textId="4314DD99" w:rsidR="00B20FBE" w:rsidRPr="00A748BB" w:rsidRDefault="00C43AD4" w:rsidP="00C43AD4">
            <w:pPr>
              <w:spacing w:line="360" w:lineRule="auto"/>
              <w:jc w:val="left"/>
            </w:pPr>
            <w:r w:rsidRPr="00C43AD4">
              <w:t xml:space="preserve">25 000 000 </w:t>
            </w:r>
            <w:r w:rsidR="00A50E65">
              <w:t xml:space="preserve">AR </w:t>
            </w:r>
            <w:r w:rsidRPr="00C43AD4">
              <w:t>(ponctuel)</w:t>
            </w:r>
          </w:p>
        </w:tc>
        <w:tc>
          <w:tcPr>
            <w:tcW w:w="2212" w:type="dxa"/>
          </w:tcPr>
          <w:p w14:paraId="7A772757" w14:textId="1DAE3EBF" w:rsidR="00B20FBE" w:rsidRPr="00C43AD4" w:rsidRDefault="00C43AD4" w:rsidP="00C43AD4">
            <w:pPr>
              <w:spacing w:line="360" w:lineRule="auto"/>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jc w:val="left"/>
            </w:pPr>
            <w:r w:rsidRPr="00C43AD4">
              <w:t xml:space="preserve">-10 000 000 </w:t>
            </w:r>
            <w:r w:rsidR="00A50E65">
              <w:t>AR</w:t>
            </w:r>
          </w:p>
        </w:tc>
        <w:tc>
          <w:tcPr>
            <w:tcW w:w="2851" w:type="dxa"/>
          </w:tcPr>
          <w:p w14:paraId="0AE508A4" w14:textId="0C1A15B5" w:rsidR="00B20FBE" w:rsidRPr="00A748BB" w:rsidRDefault="00C43AD4" w:rsidP="00C43AD4">
            <w:pPr>
              <w:spacing w:line="360" w:lineRule="auto"/>
              <w:jc w:val="left"/>
            </w:pPr>
            <w:r w:rsidRPr="00C43AD4">
              <w:t>Investissement formation accru initial</w:t>
            </w:r>
          </w:p>
        </w:tc>
      </w:tr>
      <w:tr w:rsidR="00B20FBE" w:rsidRPr="00C43AD4" w14:paraId="4F29341A" w14:textId="77777777" w:rsidTr="003E1752">
        <w:tc>
          <w:tcPr>
            <w:tcW w:w="1985" w:type="dxa"/>
          </w:tcPr>
          <w:p w14:paraId="1BF6283C" w14:textId="77777777" w:rsidR="00B20FBE" w:rsidRPr="00172EC4" w:rsidRDefault="00B20FBE" w:rsidP="00C43AD4">
            <w:pPr>
              <w:spacing w:line="360" w:lineRule="auto"/>
              <w:jc w:val="left"/>
              <w:rPr>
                <w:b/>
                <w:bCs/>
              </w:rPr>
            </w:pPr>
            <w:r w:rsidRPr="00172EC4">
              <w:rPr>
                <w:b/>
                <w:bCs/>
              </w:rPr>
              <w:t>Total</w:t>
            </w:r>
          </w:p>
        </w:tc>
        <w:tc>
          <w:tcPr>
            <w:tcW w:w="2127" w:type="dxa"/>
          </w:tcPr>
          <w:p w14:paraId="4D7253B9" w14:textId="4E7E6D21" w:rsidR="00B20FBE" w:rsidRPr="00C43AD4" w:rsidRDefault="00C43AD4" w:rsidP="00C43AD4">
            <w:pPr>
              <w:spacing w:line="360" w:lineRule="auto"/>
              <w:jc w:val="left"/>
            </w:pPr>
            <w:r w:rsidRPr="00C43AD4">
              <w:t xml:space="preserve">200 000 000 </w:t>
            </w:r>
            <w:r w:rsidR="00A50E65">
              <w:t>AR</w:t>
            </w:r>
          </w:p>
        </w:tc>
        <w:tc>
          <w:tcPr>
            <w:tcW w:w="2212" w:type="dxa"/>
          </w:tcPr>
          <w:p w14:paraId="3602B673" w14:textId="0DEB0FCE" w:rsidR="00B20FBE" w:rsidRPr="00C43AD4" w:rsidRDefault="00C43AD4" w:rsidP="00C43AD4">
            <w:pPr>
              <w:spacing w:line="360" w:lineRule="auto"/>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jc w:val="left"/>
            </w:pPr>
            <w:r w:rsidRPr="00C43AD4">
              <w:t xml:space="preserve">100 000 000 </w:t>
            </w:r>
            <w:r w:rsidR="00A50E65">
              <w:t>AR</w:t>
            </w:r>
          </w:p>
        </w:tc>
        <w:tc>
          <w:tcPr>
            <w:tcW w:w="2851" w:type="dxa"/>
          </w:tcPr>
          <w:p w14:paraId="1F13A18C" w14:textId="3AB2FEA5" w:rsidR="00B20FBE" w:rsidRPr="00C43AD4" w:rsidRDefault="00C43AD4" w:rsidP="00C43AD4">
            <w:pPr>
              <w:spacing w:line="360" w:lineRule="auto"/>
              <w:jc w:val="left"/>
            </w:pPr>
            <w:r w:rsidRPr="00C43AD4">
              <w:t>Économie de 50%</w:t>
            </w:r>
          </w:p>
        </w:tc>
      </w:tr>
    </w:tbl>
    <w:p w14:paraId="77F0EB75" w14:textId="7D3CFB03" w:rsidR="007D458F" w:rsidRPr="00A748BB" w:rsidRDefault="007D458F" w:rsidP="00AC527A">
      <w:pPr>
        <w:pStyle w:val="111Loaten2"/>
        <w:spacing w:line="360" w:lineRule="auto"/>
      </w:pPr>
      <w:bookmarkStart w:id="199" w:name="_Toc212721056"/>
      <w:r w:rsidRPr="00A748BB">
        <w:t>Impact sur l’écosystème éducatif</w:t>
      </w:r>
      <w:bookmarkEnd w:id="199"/>
    </w:p>
    <w:p w14:paraId="12546A33" w14:textId="77777777" w:rsidR="00E16EC0" w:rsidRPr="00AE7E73" w:rsidRDefault="00E16EC0" w:rsidP="00024F6E">
      <w:pPr>
        <w:spacing w:before="0" w:after="160"/>
      </w:pPr>
      <w:r w:rsidRPr="00AE7E73">
        <w:t>Au-delà de l'établissement, UniSphere contribue à :</w:t>
      </w:r>
    </w:p>
    <w:p w14:paraId="4B7ADE46" w14:textId="3B15049A" w:rsidR="00E16EC0" w:rsidRPr="00AE7E73" w:rsidRDefault="00E16EC0">
      <w:pPr>
        <w:numPr>
          <w:ilvl w:val="0"/>
          <w:numId w:val="27"/>
        </w:numPr>
        <w:spacing w:after="120"/>
        <w:ind w:left="714" w:hanging="357"/>
      </w:pPr>
      <w:r w:rsidRPr="00AE7E73">
        <w:t>Démocratiser l'accès</w:t>
      </w:r>
      <w:r w:rsidR="001327AD">
        <w:t xml:space="preserve"> </w:t>
      </w:r>
      <w:r w:rsidRPr="00AE7E73">
        <w:t>aux outils numériques éducatifs avancés</w:t>
      </w:r>
    </w:p>
    <w:p w14:paraId="43AE02AA" w14:textId="38AF32E6" w:rsidR="00E16EC0" w:rsidRPr="00AE7E73" w:rsidRDefault="00E16EC0">
      <w:pPr>
        <w:numPr>
          <w:ilvl w:val="0"/>
          <w:numId w:val="27"/>
        </w:numPr>
        <w:spacing w:after="120"/>
        <w:ind w:left="714" w:hanging="357"/>
      </w:pPr>
      <w:r w:rsidRPr="00AE7E73">
        <w:t>Favoriser l'innovation pédagogique</w:t>
      </w:r>
      <w:r w:rsidR="00012010">
        <w:t xml:space="preserve"> </w:t>
      </w:r>
      <w:r w:rsidRPr="00AE7E73">
        <w:t>par des fonctionnalités adaptées</w:t>
      </w:r>
    </w:p>
    <w:p w14:paraId="05A9086E" w14:textId="5D8573D8" w:rsidR="00E16EC0" w:rsidRPr="00AE7E73" w:rsidRDefault="00E16EC0">
      <w:pPr>
        <w:numPr>
          <w:ilvl w:val="0"/>
          <w:numId w:val="27"/>
        </w:numPr>
        <w:spacing w:after="120"/>
        <w:ind w:left="714" w:hanging="357"/>
      </w:pPr>
      <w:r w:rsidRPr="00AE7E73">
        <w:t>Créer un écosystème open source</w:t>
      </w:r>
      <w:r w:rsidR="00DA392A">
        <w:t xml:space="preserve"> </w:t>
      </w:r>
      <w:r w:rsidRPr="00AE7E73">
        <w:t>autour des technologies éducatives</w:t>
      </w:r>
    </w:p>
    <w:p w14:paraId="76C204C1" w14:textId="0469D86A" w:rsidR="003E1752" w:rsidRDefault="00E16EC0" w:rsidP="003E1752">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200" w:name="_Toc212721057"/>
      <w:r w:rsidRPr="00A748BB">
        <w:lastRenderedPageBreak/>
        <w:t>Perspectives de valorisation et déploiement</w:t>
      </w:r>
      <w:bookmarkEnd w:id="200"/>
    </w:p>
    <w:p w14:paraId="41FFDA6C" w14:textId="0986EA4C"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r w:rsidR="00910F53">
        <w:rPr>
          <w:b w:val="0"/>
          <w:bCs/>
        </w:rPr>
        <w:t>.</w:t>
      </w:r>
    </w:p>
    <w:p w14:paraId="5630D107" w14:textId="4B45FF41" w:rsidR="006A4DDB" w:rsidRPr="006A4DDB" w:rsidRDefault="007D458F" w:rsidP="006A4DDB">
      <w:pPr>
        <w:pStyle w:val="111Loaten2"/>
        <w:spacing w:line="360" w:lineRule="auto"/>
      </w:pPr>
      <w:bookmarkStart w:id="201" w:name="_Toc212721058"/>
      <w:r w:rsidRPr="00A748BB">
        <w:t>Modèles de déploiement envisageables</w:t>
      </w:r>
      <w:bookmarkEnd w:id="201"/>
    </w:p>
    <w:p w14:paraId="5322EF9C" w14:textId="5EA8851F" w:rsidR="000165E1" w:rsidRPr="00A748BB" w:rsidRDefault="007B140C" w:rsidP="00DE1DC5">
      <w:pPr>
        <w:pStyle w:val="Tabilao"/>
      </w:pPr>
      <w:bookmarkStart w:id="202" w:name="_Toc212721108"/>
      <w:r w:rsidRPr="00A748BB">
        <w:t>Analyse des modèles de déploiement possibles</w:t>
      </w:r>
      <w:bookmarkEnd w:id="202"/>
    </w:p>
    <w:tbl>
      <w:tblPr>
        <w:tblStyle w:val="Grilledutableau"/>
        <w:tblW w:w="10490" w:type="dxa"/>
        <w:tblInd w:w="-714" w:type="dxa"/>
        <w:tblLook w:val="04A0" w:firstRow="1" w:lastRow="0" w:firstColumn="1" w:lastColumn="0" w:noHBand="0" w:noVBand="1"/>
      </w:tblPr>
      <w:tblGrid>
        <w:gridCol w:w="2410"/>
        <w:gridCol w:w="2552"/>
        <w:gridCol w:w="1837"/>
        <w:gridCol w:w="1848"/>
        <w:gridCol w:w="1843"/>
      </w:tblGrid>
      <w:tr w:rsidR="00005161" w:rsidRPr="00A748BB" w14:paraId="1BC1CC00" w14:textId="77777777" w:rsidTr="00C05582">
        <w:tc>
          <w:tcPr>
            <w:tcW w:w="2410" w:type="dxa"/>
          </w:tcPr>
          <w:p w14:paraId="340B0906" w14:textId="77777777" w:rsidR="00005161" w:rsidRPr="00A748BB" w:rsidRDefault="00005161" w:rsidP="00C05582">
            <w:pPr>
              <w:spacing w:line="360" w:lineRule="auto"/>
              <w:jc w:val="left"/>
            </w:pPr>
            <w:r w:rsidRPr="00A748BB">
              <w:rPr>
                <w:b/>
                <w:bCs/>
              </w:rPr>
              <w:t>Modèle</w:t>
            </w:r>
          </w:p>
        </w:tc>
        <w:tc>
          <w:tcPr>
            <w:tcW w:w="2552" w:type="dxa"/>
          </w:tcPr>
          <w:p w14:paraId="2665FF2D" w14:textId="77777777" w:rsidR="00005161" w:rsidRPr="00A748BB" w:rsidRDefault="00005161" w:rsidP="00C05582">
            <w:pPr>
              <w:spacing w:line="360" w:lineRule="auto"/>
              <w:jc w:val="left"/>
            </w:pPr>
            <w:r w:rsidRPr="00A748BB">
              <w:rPr>
                <w:b/>
                <w:bCs/>
              </w:rPr>
              <w:t>Avantages</w:t>
            </w:r>
          </w:p>
        </w:tc>
        <w:tc>
          <w:tcPr>
            <w:tcW w:w="1837" w:type="dxa"/>
          </w:tcPr>
          <w:p w14:paraId="31FB2C94" w14:textId="77777777" w:rsidR="00005161" w:rsidRPr="00A748BB" w:rsidRDefault="00005161" w:rsidP="00C05582">
            <w:pPr>
              <w:spacing w:line="360" w:lineRule="auto"/>
              <w:jc w:val="left"/>
            </w:pPr>
            <w:r w:rsidRPr="00A748BB">
              <w:rPr>
                <w:b/>
                <w:bCs/>
              </w:rPr>
              <w:t>Inconvénients</w:t>
            </w:r>
          </w:p>
        </w:tc>
        <w:tc>
          <w:tcPr>
            <w:tcW w:w="1848" w:type="dxa"/>
          </w:tcPr>
          <w:p w14:paraId="0BE9EB55" w14:textId="77777777" w:rsidR="00005161" w:rsidRPr="00A748BB" w:rsidRDefault="00005161" w:rsidP="00C05582">
            <w:pPr>
              <w:spacing w:line="360" w:lineRule="auto"/>
              <w:jc w:val="left"/>
            </w:pPr>
            <w:r w:rsidRPr="00A748BB">
              <w:rPr>
                <w:b/>
                <w:bCs/>
              </w:rPr>
              <w:t>Public cible</w:t>
            </w:r>
          </w:p>
        </w:tc>
        <w:tc>
          <w:tcPr>
            <w:tcW w:w="1843" w:type="dxa"/>
          </w:tcPr>
          <w:p w14:paraId="27F5CCE2" w14:textId="77777777" w:rsidR="00005161" w:rsidRPr="00A748BB" w:rsidRDefault="00005161" w:rsidP="00C05582">
            <w:pPr>
              <w:spacing w:line="360" w:lineRule="auto"/>
              <w:jc w:val="left"/>
            </w:pPr>
            <w:r w:rsidRPr="00A748BB">
              <w:rPr>
                <w:b/>
                <w:bCs/>
              </w:rPr>
              <w:t>Potentiel économique</w:t>
            </w:r>
          </w:p>
        </w:tc>
      </w:tr>
      <w:tr w:rsidR="00005161" w:rsidRPr="00A748BB" w14:paraId="12E40A5B" w14:textId="77777777" w:rsidTr="00C05582">
        <w:tc>
          <w:tcPr>
            <w:tcW w:w="2410" w:type="dxa"/>
          </w:tcPr>
          <w:p w14:paraId="74BBE3EE" w14:textId="77777777" w:rsidR="00005161" w:rsidRPr="00A748BB" w:rsidRDefault="00005161" w:rsidP="00C05582">
            <w:pPr>
              <w:spacing w:line="360" w:lineRule="auto"/>
              <w:jc w:val="left"/>
            </w:pPr>
            <w:r w:rsidRPr="00A748BB">
              <w:rPr>
                <w:b/>
                <w:bCs/>
              </w:rPr>
              <w:t>Open source communautaire</w:t>
            </w:r>
          </w:p>
        </w:tc>
        <w:tc>
          <w:tcPr>
            <w:tcW w:w="2552" w:type="dxa"/>
          </w:tcPr>
          <w:p w14:paraId="672409AF" w14:textId="77777777" w:rsidR="00005161" w:rsidRPr="00A748BB" w:rsidRDefault="00005161" w:rsidP="00C05582">
            <w:pPr>
              <w:spacing w:line="360" w:lineRule="auto"/>
              <w:jc w:val="left"/>
            </w:pPr>
            <w:r w:rsidRPr="00A748BB">
              <w:t>Adoption large, contributions externes</w:t>
            </w:r>
          </w:p>
        </w:tc>
        <w:tc>
          <w:tcPr>
            <w:tcW w:w="1837" w:type="dxa"/>
          </w:tcPr>
          <w:p w14:paraId="6C9471E3" w14:textId="77777777" w:rsidR="00005161" w:rsidRPr="00A748BB" w:rsidRDefault="00005161" w:rsidP="00C05582">
            <w:pPr>
              <w:spacing w:line="360" w:lineRule="auto"/>
              <w:jc w:val="left"/>
            </w:pPr>
            <w:r w:rsidRPr="00A748BB">
              <w:t>Financement incertain</w:t>
            </w:r>
          </w:p>
        </w:tc>
        <w:tc>
          <w:tcPr>
            <w:tcW w:w="1848" w:type="dxa"/>
          </w:tcPr>
          <w:p w14:paraId="15E20036" w14:textId="77777777" w:rsidR="00005161" w:rsidRPr="00A748BB" w:rsidRDefault="00005161" w:rsidP="00C05582">
            <w:pPr>
              <w:spacing w:line="360" w:lineRule="auto"/>
              <w:jc w:val="left"/>
            </w:pPr>
            <w:r w:rsidRPr="00A748BB">
              <w:t>Universités, développeurs</w:t>
            </w:r>
          </w:p>
        </w:tc>
        <w:tc>
          <w:tcPr>
            <w:tcW w:w="1843" w:type="dxa"/>
          </w:tcPr>
          <w:p w14:paraId="1A2EDD14" w14:textId="77777777" w:rsidR="00005161" w:rsidRPr="00A748BB" w:rsidRDefault="00005161" w:rsidP="00C05582">
            <w:pPr>
              <w:spacing w:line="360" w:lineRule="auto"/>
              <w:jc w:val="left"/>
            </w:pPr>
            <w:r w:rsidRPr="00A748BB">
              <w:t>Faible (prestige)</w:t>
            </w:r>
          </w:p>
        </w:tc>
      </w:tr>
      <w:tr w:rsidR="00005161" w:rsidRPr="00A748BB" w14:paraId="33255BFF" w14:textId="77777777" w:rsidTr="00C05582">
        <w:tc>
          <w:tcPr>
            <w:tcW w:w="2410" w:type="dxa"/>
          </w:tcPr>
          <w:p w14:paraId="516E007A" w14:textId="77777777" w:rsidR="00005161" w:rsidRPr="00A748BB" w:rsidRDefault="00005161" w:rsidP="00C05582">
            <w:pPr>
              <w:spacing w:line="360" w:lineRule="auto"/>
              <w:jc w:val="left"/>
            </w:pPr>
            <w:r w:rsidRPr="00A748BB">
              <w:rPr>
                <w:b/>
                <w:bCs/>
              </w:rPr>
              <w:t>SaaS (Abonnement)</w:t>
            </w:r>
          </w:p>
        </w:tc>
        <w:tc>
          <w:tcPr>
            <w:tcW w:w="2552" w:type="dxa"/>
          </w:tcPr>
          <w:p w14:paraId="041523BD" w14:textId="77777777" w:rsidR="00005161" w:rsidRPr="00A748BB" w:rsidRDefault="00005161" w:rsidP="00C05582">
            <w:pPr>
              <w:spacing w:line="360" w:lineRule="auto"/>
              <w:jc w:val="left"/>
            </w:pPr>
            <w:r w:rsidRPr="00A748BB">
              <w:t>Récurrent revenue, scalabilité</w:t>
            </w:r>
          </w:p>
        </w:tc>
        <w:tc>
          <w:tcPr>
            <w:tcW w:w="1837" w:type="dxa"/>
          </w:tcPr>
          <w:p w14:paraId="3A08ADDA" w14:textId="77777777" w:rsidR="00005161" w:rsidRPr="00A748BB" w:rsidRDefault="00005161" w:rsidP="00C05582">
            <w:pPr>
              <w:spacing w:line="360" w:lineRule="auto"/>
              <w:jc w:val="left"/>
            </w:pPr>
            <w:r w:rsidRPr="00A748BB">
              <w:t>Concurrence forte</w:t>
            </w:r>
          </w:p>
        </w:tc>
        <w:tc>
          <w:tcPr>
            <w:tcW w:w="1848" w:type="dxa"/>
          </w:tcPr>
          <w:p w14:paraId="7A0253C4" w14:textId="77777777" w:rsidR="00005161" w:rsidRPr="00A748BB" w:rsidRDefault="00005161" w:rsidP="00C05582">
            <w:pPr>
              <w:spacing w:line="360" w:lineRule="auto"/>
              <w:jc w:val="left"/>
            </w:pPr>
            <w:r w:rsidRPr="00A748BB">
              <w:t>Établissements moyens</w:t>
            </w:r>
          </w:p>
        </w:tc>
        <w:tc>
          <w:tcPr>
            <w:tcW w:w="1843" w:type="dxa"/>
          </w:tcPr>
          <w:p w14:paraId="465482A9" w14:textId="77777777" w:rsidR="00005161" w:rsidRPr="00A748BB" w:rsidRDefault="00005161" w:rsidP="00C05582">
            <w:pPr>
              <w:spacing w:line="360" w:lineRule="auto"/>
              <w:jc w:val="left"/>
            </w:pPr>
            <w:r w:rsidRPr="00A748BB">
              <w:t>Élevé</w:t>
            </w:r>
          </w:p>
        </w:tc>
      </w:tr>
      <w:tr w:rsidR="00005161" w:rsidRPr="00A748BB" w14:paraId="625E45EF" w14:textId="77777777" w:rsidTr="00C05582">
        <w:tc>
          <w:tcPr>
            <w:tcW w:w="2410" w:type="dxa"/>
          </w:tcPr>
          <w:p w14:paraId="3B470DDE" w14:textId="77777777" w:rsidR="00005161" w:rsidRPr="00A748BB" w:rsidRDefault="00005161" w:rsidP="00C05582">
            <w:pPr>
              <w:spacing w:line="360" w:lineRule="auto"/>
              <w:jc w:val="left"/>
            </w:pPr>
            <w:r w:rsidRPr="00A748BB">
              <w:rPr>
                <w:b/>
                <w:bCs/>
              </w:rPr>
              <w:t>Modèle hybride</w:t>
            </w:r>
          </w:p>
        </w:tc>
        <w:tc>
          <w:tcPr>
            <w:tcW w:w="2552" w:type="dxa"/>
          </w:tcPr>
          <w:p w14:paraId="2FEBDB63" w14:textId="1EDB0F35" w:rsidR="00005161" w:rsidRPr="00A748BB" w:rsidRDefault="00C05582" w:rsidP="00C05582">
            <w:pPr>
              <w:spacing w:line="360" w:lineRule="auto"/>
              <w:jc w:val="left"/>
            </w:pPr>
            <w:r>
              <w:t>Meilleurs choix entre l’open source et le SaaS</w:t>
            </w:r>
          </w:p>
        </w:tc>
        <w:tc>
          <w:tcPr>
            <w:tcW w:w="1837" w:type="dxa"/>
          </w:tcPr>
          <w:p w14:paraId="064C215C" w14:textId="77777777" w:rsidR="00005161" w:rsidRPr="00A748BB" w:rsidRDefault="00005161" w:rsidP="00C05582">
            <w:pPr>
              <w:spacing w:line="360" w:lineRule="auto"/>
              <w:jc w:val="left"/>
            </w:pPr>
            <w:r w:rsidRPr="00A748BB">
              <w:t>Complexité de gestion</w:t>
            </w:r>
          </w:p>
        </w:tc>
        <w:tc>
          <w:tcPr>
            <w:tcW w:w="1848" w:type="dxa"/>
          </w:tcPr>
          <w:p w14:paraId="31A88956" w14:textId="77777777" w:rsidR="00005161" w:rsidRPr="00A748BB" w:rsidRDefault="00005161" w:rsidP="00C05582">
            <w:pPr>
              <w:spacing w:line="360" w:lineRule="auto"/>
              <w:jc w:val="left"/>
            </w:pPr>
            <w:r w:rsidRPr="00A748BB">
              <w:t>Marché segmenté</w:t>
            </w:r>
          </w:p>
        </w:tc>
        <w:tc>
          <w:tcPr>
            <w:tcW w:w="1843" w:type="dxa"/>
          </w:tcPr>
          <w:p w14:paraId="29A96396" w14:textId="77777777" w:rsidR="00005161" w:rsidRPr="00A748BB" w:rsidRDefault="00005161" w:rsidP="00C05582">
            <w:pPr>
              <w:spacing w:line="360" w:lineRule="auto"/>
              <w:jc w:val="left"/>
            </w:pPr>
            <w:r w:rsidRPr="00A748BB">
              <w:t>Moyen à élevé</w:t>
            </w:r>
          </w:p>
        </w:tc>
      </w:tr>
      <w:tr w:rsidR="00005161" w:rsidRPr="00A748BB" w14:paraId="2590686D" w14:textId="77777777" w:rsidTr="00C05582">
        <w:tc>
          <w:tcPr>
            <w:tcW w:w="2410" w:type="dxa"/>
          </w:tcPr>
          <w:p w14:paraId="55ADD6DC" w14:textId="77777777" w:rsidR="00005161" w:rsidRPr="00A748BB" w:rsidRDefault="00005161" w:rsidP="00C05582">
            <w:pPr>
              <w:spacing w:line="360" w:lineRule="auto"/>
              <w:jc w:val="left"/>
            </w:pPr>
            <w:r w:rsidRPr="00A748BB">
              <w:rPr>
                <w:b/>
                <w:bCs/>
              </w:rPr>
              <w:t>Partenariats institutionnels</w:t>
            </w:r>
          </w:p>
        </w:tc>
        <w:tc>
          <w:tcPr>
            <w:tcW w:w="2552" w:type="dxa"/>
          </w:tcPr>
          <w:p w14:paraId="0918AB7D" w14:textId="77777777" w:rsidR="00005161" w:rsidRPr="00A748BB" w:rsidRDefault="00005161" w:rsidP="00C05582">
            <w:pPr>
              <w:spacing w:line="360" w:lineRule="auto"/>
              <w:jc w:val="left"/>
            </w:pPr>
            <w:r w:rsidRPr="00A748BB">
              <w:t>Stabilité, impact</w:t>
            </w:r>
          </w:p>
        </w:tc>
        <w:tc>
          <w:tcPr>
            <w:tcW w:w="1837" w:type="dxa"/>
          </w:tcPr>
          <w:p w14:paraId="12778DAA" w14:textId="77777777" w:rsidR="00005161" w:rsidRPr="00A748BB" w:rsidRDefault="00005161" w:rsidP="00C05582">
            <w:pPr>
              <w:spacing w:line="360" w:lineRule="auto"/>
              <w:jc w:val="left"/>
            </w:pPr>
            <w:r w:rsidRPr="00A748BB">
              <w:t>Dépendance aux partenaires</w:t>
            </w:r>
          </w:p>
        </w:tc>
        <w:tc>
          <w:tcPr>
            <w:tcW w:w="1848" w:type="dxa"/>
          </w:tcPr>
          <w:p w14:paraId="0F826F87" w14:textId="77777777" w:rsidR="00005161" w:rsidRPr="00A748BB" w:rsidRDefault="00005161" w:rsidP="00C05582">
            <w:pPr>
              <w:spacing w:line="360" w:lineRule="auto"/>
              <w:jc w:val="left"/>
            </w:pPr>
            <w:r w:rsidRPr="00A748BB">
              <w:t>Réseaux universitaires</w:t>
            </w:r>
          </w:p>
        </w:tc>
        <w:tc>
          <w:tcPr>
            <w:tcW w:w="1843" w:type="dxa"/>
          </w:tcPr>
          <w:p w14:paraId="19FD4D6F" w14:textId="77777777" w:rsidR="00005161" w:rsidRPr="00A748BB" w:rsidRDefault="00005161" w:rsidP="00C05582">
            <w:pPr>
              <w:spacing w:line="360" w:lineRule="auto"/>
              <w:jc w:val="left"/>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203" w:name="_Toc212721059"/>
      <w:r w:rsidRPr="00A748BB">
        <w:t>Stratégie de contribution communautaire</w:t>
      </w:r>
      <w:bookmarkEnd w:id="203"/>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450AEE82" w14:textId="450EFAE1" w:rsidR="001755B1" w:rsidRPr="00AE7E73" w:rsidRDefault="001755B1" w:rsidP="00D92143">
      <w:pPr>
        <w:numPr>
          <w:ilvl w:val="0"/>
          <w:numId w:val="28"/>
        </w:numPr>
        <w:spacing w:after="120"/>
        <w:ind w:left="714" w:hanging="357"/>
      </w:pPr>
      <w:r w:rsidRPr="00AE7E73">
        <w:t>Documentation complète</w:t>
      </w:r>
    </w:p>
    <w:p w14:paraId="49DF0675" w14:textId="787AE2B8" w:rsidR="001755B1" w:rsidRPr="00A748BB" w:rsidRDefault="001755B1">
      <w:pPr>
        <w:numPr>
          <w:ilvl w:val="0"/>
          <w:numId w:val="28"/>
        </w:numPr>
        <w:spacing w:after="120"/>
        <w:ind w:left="714" w:hanging="357"/>
      </w:pPr>
      <w:r w:rsidRPr="00AE7E73">
        <w:t>Programme de contributions</w:t>
      </w:r>
      <w:r w:rsidR="007E75BE">
        <w:t xml:space="preserve"> </w:t>
      </w:r>
      <w:r w:rsidRPr="00AE7E73">
        <w:t>avec reconnaissance des contributeurs</w:t>
      </w:r>
    </w:p>
    <w:p w14:paraId="62EFAFD2" w14:textId="373DD901" w:rsidR="001755B1" w:rsidRPr="00A748BB" w:rsidRDefault="001755B1">
      <w:pPr>
        <w:numPr>
          <w:ilvl w:val="0"/>
          <w:numId w:val="28"/>
        </w:numPr>
        <w:spacing w:after="120"/>
        <w:ind w:left="714" w:hanging="357"/>
      </w:pPr>
      <w:r w:rsidRPr="00A748BB">
        <w:t>Forums et communauté</w:t>
      </w:r>
      <w:r w:rsidR="000C4D92">
        <w:t xml:space="preserve"> </w:t>
      </w:r>
      <w:r w:rsidRPr="00A748BB">
        <w:t>d'entraide et d'échange</w:t>
      </w:r>
    </w:p>
    <w:p w14:paraId="629A9241" w14:textId="6D8E0E5A" w:rsidR="00447A91" w:rsidRPr="00A748BB" w:rsidRDefault="00FE4B97" w:rsidP="00AC527A">
      <w:pPr>
        <w:pStyle w:val="111Loaten2"/>
        <w:spacing w:line="360" w:lineRule="auto"/>
      </w:pPr>
      <w:bookmarkStart w:id="204" w:name="_Toc212721060"/>
      <w:r w:rsidRPr="00A748BB">
        <w:t>Perspectives</w:t>
      </w:r>
      <w:r w:rsidR="00447A91" w:rsidRPr="00A748BB">
        <w:t xml:space="preserve"> de recherche et développement</w:t>
      </w:r>
      <w:bookmarkEnd w:id="204"/>
    </w:p>
    <w:p w14:paraId="4A347781" w14:textId="27D30914" w:rsidR="0015007B" w:rsidRPr="00AE7E73" w:rsidRDefault="00D770E8" w:rsidP="00AE72C1">
      <w:pPr>
        <w:spacing w:before="0" w:after="160"/>
        <w:ind w:firstLine="709"/>
      </w:pPr>
      <w:r w:rsidRPr="00A748BB">
        <w:t xml:space="preserve">La plateforme </w:t>
      </w:r>
      <w:r w:rsidR="0015007B" w:rsidRPr="00AE7E73">
        <w:t>UniSphere ouvre également des perspectives pour la recherche dans plusieurs domaines :</w:t>
      </w:r>
    </w:p>
    <w:p w14:paraId="59D96788" w14:textId="5C3CBC65" w:rsidR="0015007B" w:rsidRPr="00AE7E73" w:rsidRDefault="0015007B">
      <w:pPr>
        <w:numPr>
          <w:ilvl w:val="0"/>
          <w:numId w:val="29"/>
        </w:numPr>
        <w:spacing w:after="120"/>
        <w:ind w:left="714" w:hanging="357"/>
      </w:pPr>
      <w:r w:rsidRPr="00AE7E73">
        <w:t>Analyse des données d'apprentissage</w:t>
      </w:r>
    </w:p>
    <w:p w14:paraId="04659F48" w14:textId="77777777" w:rsidR="0015007B" w:rsidRPr="00AE7E73" w:rsidRDefault="0015007B">
      <w:pPr>
        <w:numPr>
          <w:ilvl w:val="0"/>
          <w:numId w:val="29"/>
        </w:numPr>
        <w:spacing w:after="120"/>
        <w:ind w:left="714" w:hanging="357"/>
      </w:pPr>
      <w:r w:rsidRPr="00AE7E73">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lastRenderedPageBreak/>
        <w:t>Interopérabilité entre systèmes éducatifs</w:t>
      </w:r>
    </w:p>
    <w:p w14:paraId="31CD790E" w14:textId="1B9B5475" w:rsidR="00A631B8" w:rsidRPr="00A748BB" w:rsidRDefault="00A631B8" w:rsidP="00AC527A">
      <w:pPr>
        <w:pStyle w:val="11Loaten1"/>
        <w:spacing w:line="360" w:lineRule="auto"/>
      </w:pPr>
      <w:bookmarkStart w:id="205" w:name="_Toc212721061"/>
      <w:r w:rsidRPr="00A748BB">
        <w:t>Conclusion</w:t>
      </w:r>
      <w:bookmarkEnd w:id="205"/>
    </w:p>
    <w:p w14:paraId="508F3246" w14:textId="4D0DA2A8" w:rsidR="00776FC8" w:rsidRPr="00A748BB" w:rsidRDefault="001301D9" w:rsidP="00C9665B">
      <w:pPr>
        <w:ind w:firstLine="709"/>
      </w:pPr>
      <w:bookmarkStart w:id="206"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50"/>
          <w:footerReference w:type="default" r:id="rId51"/>
          <w:pgSz w:w="11906" w:h="16838"/>
          <w:pgMar w:top="1418" w:right="992" w:bottom="1985" w:left="1134" w:header="567" w:footer="850" w:gutter="284"/>
          <w:cols w:space="708"/>
          <w:docGrid w:linePitch="360"/>
        </w:sectPr>
      </w:pPr>
      <w:bookmarkStart w:id="207" w:name="_Toc295934705"/>
      <w:bookmarkStart w:id="208" w:name="_Toc295934717"/>
      <w:bookmarkStart w:id="209" w:name="_Toc435582335"/>
      <w:bookmarkEnd w:id="206"/>
      <w:bookmarkEnd w:id="207"/>
      <w:bookmarkEnd w:id="208"/>
      <w:bookmarkEnd w:id="209"/>
    </w:p>
    <w:p w14:paraId="2E30589F" w14:textId="77777777" w:rsidR="002051D6" w:rsidRPr="00A748BB" w:rsidRDefault="002051D6" w:rsidP="002051D6">
      <w:pPr>
        <w:pStyle w:val="sapitra"/>
        <w:numPr>
          <w:ilvl w:val="0"/>
          <w:numId w:val="0"/>
        </w:numPr>
        <w:rPr>
          <w:szCs w:val="24"/>
        </w:rPr>
      </w:pPr>
      <w:bookmarkStart w:id="210" w:name="_Toc487036219"/>
      <w:bookmarkStart w:id="211" w:name="_Toc493750887"/>
      <w:bookmarkStart w:id="212" w:name="_Toc212721062"/>
      <w:r w:rsidRPr="00A748BB">
        <w:rPr>
          <w:szCs w:val="24"/>
        </w:rPr>
        <w:lastRenderedPageBreak/>
        <w:t>CONCLUSION</w:t>
      </w:r>
      <w:bookmarkEnd w:id="210"/>
      <w:bookmarkEnd w:id="211"/>
      <w:r w:rsidR="00B74F25" w:rsidRPr="00A748BB">
        <w:rPr>
          <w:szCs w:val="24"/>
        </w:rPr>
        <w:t xml:space="preserve"> GENERALE</w:t>
      </w:r>
      <w:bookmarkEnd w:id="212"/>
    </w:p>
    <w:p w14:paraId="46EFC0D1" w14:textId="10F40B5C" w:rsidR="003C5449" w:rsidRDefault="003C5449" w:rsidP="00053A49">
      <w:pPr>
        <w:ind w:firstLine="709"/>
        <w:rPr>
          <w:rStyle w:val="longtext"/>
        </w:rPr>
      </w:pPr>
      <w:r>
        <w:rPr>
          <w:rStyle w:val="longtext"/>
        </w:rPr>
        <w:t xml:space="preserve">En somme, </w:t>
      </w:r>
      <w:r w:rsidR="00240E4E">
        <w:rPr>
          <w:rStyle w:val="longtext"/>
        </w:rPr>
        <w:t xml:space="preserve">les </w:t>
      </w:r>
      <w:r w:rsidR="00A32A98">
        <w:rPr>
          <w:rStyle w:val="longtext"/>
        </w:rPr>
        <w:t>avancées</w:t>
      </w:r>
      <w:r w:rsidR="00240E4E">
        <w:rPr>
          <w:rStyle w:val="longtext"/>
        </w:rPr>
        <w:t xml:space="preserve"> technologiques dans le monde ont profondément transformé </w:t>
      </w:r>
      <w:r w:rsidR="005D06EC">
        <w:rPr>
          <w:rStyle w:val="longtext"/>
        </w:rPr>
        <w:t>le secteur éducatif</w:t>
      </w:r>
      <w:r w:rsidR="00240E4E">
        <w:rPr>
          <w:rStyle w:val="longtext"/>
        </w:rPr>
        <w:t xml:space="preserve"> notamment dans les universités. Ces avancés </w:t>
      </w:r>
      <w:r w:rsidR="0076629F">
        <w:rPr>
          <w:rStyle w:val="longtext"/>
        </w:rPr>
        <w:t xml:space="preserve">ont faite naitre </w:t>
      </w:r>
      <w:r w:rsidR="005D06EC">
        <w:rPr>
          <w:rStyle w:val="longtext"/>
        </w:rPr>
        <w:t>diverses plateformes</w:t>
      </w:r>
      <w:r w:rsidR="006B105F">
        <w:rPr>
          <w:rStyle w:val="longtext"/>
        </w:rPr>
        <w:t xml:space="preserve"> </w:t>
      </w:r>
      <w:r w:rsidR="0097277A">
        <w:rPr>
          <w:rStyle w:val="longtext"/>
        </w:rPr>
        <w:t xml:space="preserve">très utiliser par les universités dans la gestion des ressources pédagogiques et la communication. Cependant </w:t>
      </w:r>
      <w:r w:rsidR="00023C01">
        <w:rPr>
          <w:rStyle w:val="longtext"/>
        </w:rPr>
        <w:t>celle-ci</w:t>
      </w:r>
      <w:r w:rsidR="0097277A">
        <w:rPr>
          <w:rStyle w:val="longtext"/>
        </w:rPr>
        <w:t xml:space="preserve"> ne </w:t>
      </w:r>
      <w:r w:rsidR="005D06EC">
        <w:rPr>
          <w:rStyle w:val="longtext"/>
        </w:rPr>
        <w:t>répondent</w:t>
      </w:r>
      <w:r w:rsidR="0097277A">
        <w:rPr>
          <w:rStyle w:val="longtext"/>
        </w:rPr>
        <w:t xml:space="preserve"> pas </w:t>
      </w:r>
      <w:r w:rsidR="00023C01">
        <w:rPr>
          <w:rStyle w:val="longtext"/>
        </w:rPr>
        <w:t>toujours</w:t>
      </w:r>
      <w:r w:rsidR="0097277A">
        <w:rPr>
          <w:rStyle w:val="longtext"/>
        </w:rPr>
        <w:t xml:space="preserve"> aux </w:t>
      </w:r>
      <w:r w:rsidR="00023C01">
        <w:rPr>
          <w:rStyle w:val="longtext"/>
        </w:rPr>
        <w:t>besoins</w:t>
      </w:r>
      <w:r w:rsidR="0097277A">
        <w:rPr>
          <w:rStyle w:val="longtext"/>
        </w:rPr>
        <w:t xml:space="preserve"> de certain</w:t>
      </w:r>
      <w:r w:rsidR="00023C01">
        <w:rPr>
          <w:rStyle w:val="longtext"/>
        </w:rPr>
        <w:t>e</w:t>
      </w:r>
      <w:r w:rsidR="0097277A">
        <w:rPr>
          <w:rStyle w:val="longtext"/>
        </w:rPr>
        <w:t xml:space="preserve"> universités</w:t>
      </w:r>
      <w:r w:rsidR="00323B11">
        <w:rPr>
          <w:rStyle w:val="longtext"/>
        </w:rPr>
        <w:t>. D’où notre projet</w:t>
      </w:r>
      <w:r w:rsidR="00023C01">
        <w:rPr>
          <w:rStyle w:val="longtext"/>
        </w:rPr>
        <w:t xml:space="preserve"> </w:t>
      </w:r>
      <w:r w:rsidR="00323B11">
        <w:rPr>
          <w:rStyle w:val="longtext"/>
        </w:rPr>
        <w:t xml:space="preserve">« UniSphere » qui se présente comme solution simple et </w:t>
      </w:r>
      <w:r w:rsidR="005D06EC">
        <w:rPr>
          <w:rStyle w:val="longtext"/>
        </w:rPr>
        <w:t>concrète</w:t>
      </w:r>
      <w:r w:rsidR="00323B11">
        <w:rPr>
          <w:rStyle w:val="longtext"/>
        </w:rPr>
        <w:t xml:space="preserve"> </w:t>
      </w:r>
      <w:r w:rsidR="00023C01">
        <w:rPr>
          <w:rStyle w:val="longtext"/>
        </w:rPr>
        <w:t>pour ces université</w:t>
      </w:r>
      <w:r w:rsidR="008C3100">
        <w:rPr>
          <w:rStyle w:val="longtext"/>
        </w:rPr>
        <w:t>s</w:t>
      </w:r>
      <w:r w:rsidR="00323B11">
        <w:rPr>
          <w:rStyle w:val="longtext"/>
        </w:rPr>
        <w:t xml:space="preserve">. En adaptant les processus de gestion </w:t>
      </w:r>
      <w:r w:rsidR="005D06EC">
        <w:rPr>
          <w:rStyle w:val="longtext"/>
        </w:rPr>
        <w:t>académique</w:t>
      </w:r>
      <w:r w:rsidR="00323B11">
        <w:rPr>
          <w:rStyle w:val="longtext"/>
        </w:rPr>
        <w:t xml:space="preserve"> et </w:t>
      </w:r>
      <w:r w:rsidR="005D06EC">
        <w:rPr>
          <w:rStyle w:val="longtext"/>
        </w:rPr>
        <w:t>en</w:t>
      </w:r>
      <w:r w:rsidR="00323B11">
        <w:rPr>
          <w:rStyle w:val="longtext"/>
        </w:rPr>
        <w:t xml:space="preserve"> facilitant les communications entres </w:t>
      </w:r>
      <w:r w:rsidR="005D06EC">
        <w:rPr>
          <w:rStyle w:val="longtext"/>
        </w:rPr>
        <w:t>les</w:t>
      </w:r>
      <w:r w:rsidR="00ED07AC">
        <w:rPr>
          <w:rStyle w:val="longtext"/>
        </w:rPr>
        <w:t xml:space="preserve"> </w:t>
      </w:r>
      <w:r w:rsidR="005D06EC">
        <w:rPr>
          <w:rStyle w:val="longtext"/>
        </w:rPr>
        <w:t>acteurs</w:t>
      </w:r>
      <w:r w:rsidR="00323B11">
        <w:rPr>
          <w:rStyle w:val="longtext"/>
        </w:rPr>
        <w:t xml:space="preserve"> de l’université,</w:t>
      </w:r>
      <w:r w:rsidR="00ED07AC">
        <w:rPr>
          <w:rStyle w:val="longtext"/>
        </w:rPr>
        <w:t xml:space="preserve"> notre projet </w:t>
      </w:r>
      <w:r w:rsidR="00323B11">
        <w:rPr>
          <w:rStyle w:val="longtext"/>
        </w:rPr>
        <w:t xml:space="preserve">renforce l’efficacité </w:t>
      </w:r>
      <w:r w:rsidR="005D06EC">
        <w:rPr>
          <w:rStyle w:val="longtext"/>
        </w:rPr>
        <w:t>pédagogiques</w:t>
      </w:r>
      <w:r w:rsidR="00323B11">
        <w:rPr>
          <w:rStyle w:val="longtext"/>
        </w:rPr>
        <w:t xml:space="preserve">, tout en </w:t>
      </w:r>
      <w:r w:rsidR="005D06EC">
        <w:rPr>
          <w:rStyle w:val="longtext"/>
        </w:rPr>
        <w:t>améliorant</w:t>
      </w:r>
      <w:r w:rsidR="00323B11">
        <w:rPr>
          <w:rStyle w:val="longtext"/>
        </w:rPr>
        <w:t xml:space="preserve"> </w:t>
      </w:r>
      <w:r w:rsidR="005D06EC">
        <w:rPr>
          <w:rStyle w:val="longtext"/>
        </w:rPr>
        <w:t>la gestion administrative</w:t>
      </w:r>
      <w:r w:rsidR="00D90838">
        <w:rPr>
          <w:rStyle w:val="longtext"/>
        </w:rPr>
        <w:t xml:space="preserve"> de l’université</w:t>
      </w:r>
      <w:r w:rsidR="00323B11">
        <w:rPr>
          <w:rStyle w:val="longtext"/>
        </w:rPr>
        <w:t xml:space="preserve"> et la communication entre </w:t>
      </w:r>
      <w:r w:rsidR="00995573">
        <w:rPr>
          <w:rStyle w:val="longtext"/>
        </w:rPr>
        <w:t>ces acteurs</w:t>
      </w:r>
      <w:r w:rsidR="00323B11">
        <w:rPr>
          <w:rStyle w:val="longtext"/>
        </w:rPr>
        <w:t xml:space="preserve">. </w:t>
      </w:r>
    </w:p>
    <w:p w14:paraId="176A592D" w14:textId="06D5C5B7" w:rsidR="00323B11" w:rsidRDefault="00497597" w:rsidP="00053A49">
      <w:pPr>
        <w:ind w:firstLine="708"/>
        <w:rPr>
          <w:rStyle w:val="longtext"/>
        </w:rPr>
      </w:pPr>
      <w:r>
        <w:rPr>
          <w:rStyle w:val="longtext"/>
        </w:rPr>
        <w:t xml:space="preserve">A travers cette ouvrage diviser en quatre chapitres, nous avons détailles les démarches nécessaires de la conception à la réalisation de cette plateforme. Dans le premier chapitre, nous avons présenté </w:t>
      </w:r>
      <w:r w:rsidR="005D06EC">
        <w:rPr>
          <w:rStyle w:val="longtext"/>
        </w:rPr>
        <w:t>le contexte général</w:t>
      </w:r>
      <w:r>
        <w:rPr>
          <w:rStyle w:val="longtext"/>
        </w:rPr>
        <w:t xml:space="preserve"> du projet, </w:t>
      </w:r>
      <w:r w:rsidR="005D06EC">
        <w:rPr>
          <w:rStyle w:val="longtext"/>
        </w:rPr>
        <w:t>repérer</w:t>
      </w:r>
      <w:r>
        <w:rPr>
          <w:rStyle w:val="longtext"/>
        </w:rPr>
        <w:t xml:space="preserve"> les limites des systèmes déjà existants, </w:t>
      </w:r>
      <w:r w:rsidR="005D06EC">
        <w:rPr>
          <w:rStyle w:val="longtext"/>
        </w:rPr>
        <w:t>déterminer</w:t>
      </w:r>
      <w:r>
        <w:rPr>
          <w:rStyle w:val="longtext"/>
        </w:rPr>
        <w:t xml:space="preserve"> les principaux </w:t>
      </w:r>
      <w:r w:rsidR="005D06EC">
        <w:rPr>
          <w:rStyle w:val="longtext"/>
        </w:rPr>
        <w:t>objectifs</w:t>
      </w:r>
      <w:r>
        <w:rPr>
          <w:rStyle w:val="longtext"/>
        </w:rPr>
        <w:t xml:space="preserve"> et fonctionnalités de l’UniSphere. Cette étude a confirmé le besoin d’une solution intégré et intuitive.</w:t>
      </w:r>
    </w:p>
    <w:p w14:paraId="609A3CD6" w14:textId="73B40ED8" w:rsidR="00497597" w:rsidRDefault="00497597" w:rsidP="00053A49">
      <w:pPr>
        <w:ind w:firstLine="708"/>
        <w:rPr>
          <w:rStyle w:val="longtext"/>
        </w:rPr>
      </w:pPr>
      <w:r>
        <w:rPr>
          <w:rStyle w:val="longtext"/>
        </w:rPr>
        <w:t>Le deuxième chapitre a été dédié à l’analyse et à la conception de notre à l’aide du langage de modélisation UML</w:t>
      </w:r>
      <w:r w:rsidR="005D06EC">
        <w:rPr>
          <w:rStyle w:val="longtext"/>
        </w:rPr>
        <w:t xml:space="preserve">. Nous avons pu présenter les fonctionnalités à implémentées de notre plateforme </w:t>
      </w:r>
      <w:r w:rsidR="00D10196">
        <w:rPr>
          <w:rStyle w:val="longtext"/>
        </w:rPr>
        <w:t>avec les</w:t>
      </w:r>
      <w:r w:rsidR="005D06EC">
        <w:rPr>
          <w:rStyle w:val="longtext"/>
        </w:rPr>
        <w:t xml:space="preserve"> diagramme</w:t>
      </w:r>
      <w:r w:rsidR="00D10196">
        <w:rPr>
          <w:rStyle w:val="longtext"/>
        </w:rPr>
        <w:t>s</w:t>
      </w:r>
      <w:r w:rsidR="005D06EC">
        <w:rPr>
          <w:rStyle w:val="longtext"/>
        </w:rPr>
        <w:t xml:space="preserve"> de cas d’utilisation, de séquence, d’activité et de classe. </w:t>
      </w:r>
    </w:p>
    <w:p w14:paraId="206855D9" w14:textId="3F775D6E" w:rsidR="005D06EC" w:rsidRDefault="005D06EC" w:rsidP="00053A49">
      <w:pPr>
        <w:ind w:firstLine="708"/>
        <w:rPr>
          <w:rStyle w:val="longtext"/>
        </w:rPr>
      </w:pPr>
      <w:r>
        <w:rPr>
          <w:rStyle w:val="longtext"/>
        </w:rPr>
        <w:t>Le tr</w:t>
      </w:r>
      <w:r w:rsidR="002D43CC">
        <w:rPr>
          <w:rStyle w:val="longtext"/>
        </w:rPr>
        <w:t>oisièmes</w:t>
      </w:r>
      <w:r>
        <w:rPr>
          <w:rStyle w:val="longtext"/>
        </w:rPr>
        <w:t xml:space="preserve"> chapitre </w:t>
      </w:r>
      <w:r w:rsidR="002D43CC">
        <w:rPr>
          <w:rStyle w:val="longtext"/>
        </w:rPr>
        <w:t>a</w:t>
      </w:r>
      <w:r>
        <w:rPr>
          <w:rStyle w:val="longtext"/>
        </w:rPr>
        <w:t xml:space="preserve"> été consacré à la phase de réalisation. Dans ce chapitre nous présentons les langages de programmations, les frameworks et les outils essentiels pour la création de notre </w:t>
      </w:r>
      <w:r w:rsidR="002D43CC">
        <w:rPr>
          <w:rStyle w:val="longtext"/>
        </w:rPr>
        <w:t>plateforme</w:t>
      </w:r>
      <w:r>
        <w:rPr>
          <w:rStyle w:val="longtext"/>
        </w:rPr>
        <w:t xml:space="preserve"> UniSphere. Afin que notre plateforme soit performante</w:t>
      </w:r>
      <w:r w:rsidR="00D10196">
        <w:rPr>
          <w:rStyle w:val="longtext"/>
        </w:rPr>
        <w:t xml:space="preserve"> et</w:t>
      </w:r>
      <w:r>
        <w:rPr>
          <w:rStyle w:val="longtext"/>
        </w:rPr>
        <w:t xml:space="preserve"> sécurisé, nous avons </w:t>
      </w:r>
      <w:r w:rsidR="00A16A03">
        <w:rPr>
          <w:rStyle w:val="longtext"/>
        </w:rPr>
        <w:t>employé</w:t>
      </w:r>
      <w:r>
        <w:rPr>
          <w:rStyle w:val="longtext"/>
        </w:rPr>
        <w:t xml:space="preserve"> les technologies moderne </w:t>
      </w:r>
      <w:r w:rsidR="007C33B0">
        <w:rPr>
          <w:rStyle w:val="longtext"/>
        </w:rPr>
        <w:t xml:space="preserve">comme Vue.JS, Socket.IO et MySQL. Les interfaces graphiques </w:t>
      </w:r>
      <w:r w:rsidR="000C5912">
        <w:rPr>
          <w:rStyle w:val="longtext"/>
        </w:rPr>
        <w:t>présenter</w:t>
      </w:r>
      <w:r w:rsidR="007C33B0">
        <w:rPr>
          <w:rStyle w:val="longtext"/>
        </w:rPr>
        <w:t xml:space="preserve"> </w:t>
      </w:r>
      <w:r w:rsidR="002D43CC">
        <w:rPr>
          <w:rStyle w:val="longtext"/>
        </w:rPr>
        <w:t>montrent</w:t>
      </w:r>
      <w:r w:rsidR="007C33B0">
        <w:rPr>
          <w:rStyle w:val="longtext"/>
        </w:rPr>
        <w:t xml:space="preserve"> </w:t>
      </w:r>
      <w:r w:rsidR="002D43CC">
        <w:rPr>
          <w:rStyle w:val="longtext"/>
        </w:rPr>
        <w:t>nos intentions</w:t>
      </w:r>
      <w:r w:rsidR="007C33B0">
        <w:rPr>
          <w:rStyle w:val="longtext"/>
        </w:rPr>
        <w:t xml:space="preserve"> </w:t>
      </w:r>
      <w:r w:rsidR="001258CF">
        <w:rPr>
          <w:rStyle w:val="longtext"/>
        </w:rPr>
        <w:t xml:space="preserve">à </w:t>
      </w:r>
      <w:r w:rsidR="007C33B0">
        <w:rPr>
          <w:rStyle w:val="longtext"/>
        </w:rPr>
        <w:t>offrir une expérience utilisateur accessible, et fluide.</w:t>
      </w:r>
      <w:r w:rsidR="00D10196">
        <w:rPr>
          <w:rStyle w:val="longtext"/>
        </w:rPr>
        <w:t xml:space="preserve"> Ce qui nous offre </w:t>
      </w:r>
      <w:r w:rsidR="00DC53CE">
        <w:rPr>
          <w:rStyle w:val="longtext"/>
        </w:rPr>
        <w:t>une compréhension cohérente</w:t>
      </w:r>
      <w:r w:rsidR="00D10196">
        <w:rPr>
          <w:rStyle w:val="longtext"/>
        </w:rPr>
        <w:t xml:space="preserve"> des interactions entre les acteurs et le système</w:t>
      </w:r>
    </w:p>
    <w:p w14:paraId="7EDEAC07" w14:textId="6947946C" w:rsidR="00053A49" w:rsidRDefault="00053A49" w:rsidP="00053A49">
      <w:pPr>
        <w:ind w:firstLine="708"/>
        <w:rPr>
          <w:rStyle w:val="longtext"/>
        </w:rPr>
      </w:pPr>
      <w:r>
        <w:rPr>
          <w:rStyle w:val="longtext"/>
        </w:rPr>
        <w:t xml:space="preserve">Enfin, le quatrième </w:t>
      </w:r>
      <w:r w:rsidR="002D43CC">
        <w:rPr>
          <w:rStyle w:val="longtext"/>
        </w:rPr>
        <w:t>chapitre</w:t>
      </w:r>
      <w:r>
        <w:rPr>
          <w:rStyle w:val="longtext"/>
        </w:rPr>
        <w:t>, nous permis d’</w:t>
      </w:r>
      <w:r w:rsidR="002D43CC">
        <w:rPr>
          <w:rStyle w:val="longtext"/>
        </w:rPr>
        <w:t>évaluer</w:t>
      </w:r>
      <w:r>
        <w:rPr>
          <w:rStyle w:val="longtext"/>
        </w:rPr>
        <w:t xml:space="preserve"> la plateforme sur divers points. Les résultats obtenus sont </w:t>
      </w:r>
      <w:r w:rsidR="002D43CC">
        <w:rPr>
          <w:rStyle w:val="longtext"/>
        </w:rPr>
        <w:t>excellents</w:t>
      </w:r>
      <w:r>
        <w:rPr>
          <w:rStyle w:val="longtext"/>
        </w:rPr>
        <w:t xml:space="preserve">, notre plateforme à atteint les objectifs principaux, </w:t>
      </w:r>
      <w:r w:rsidR="002D43CC">
        <w:rPr>
          <w:rStyle w:val="longtext"/>
        </w:rPr>
        <w:t>répond</w:t>
      </w:r>
      <w:r>
        <w:rPr>
          <w:rStyle w:val="longtext"/>
        </w:rPr>
        <w:t xml:space="preserve"> </w:t>
      </w:r>
      <w:r w:rsidR="002D43CC">
        <w:rPr>
          <w:rStyle w:val="longtext"/>
        </w:rPr>
        <w:t>aux exigences</w:t>
      </w:r>
      <w:r>
        <w:rPr>
          <w:rStyle w:val="longtext"/>
        </w:rPr>
        <w:t xml:space="preserve"> des utilisateurs</w:t>
      </w:r>
      <w:r w:rsidR="002D43CC">
        <w:rPr>
          <w:rStyle w:val="longtext"/>
        </w:rPr>
        <w:t>, facile à maintenir et peut rivaliser aux solutions existantes.</w:t>
      </w:r>
    </w:p>
    <w:p w14:paraId="1BA3782D" w14:textId="541182F9" w:rsidR="00331193" w:rsidRDefault="002D43CC" w:rsidP="00D10196">
      <w:pPr>
        <w:ind w:firstLine="708"/>
        <w:rPr>
          <w:rStyle w:val="longtext"/>
        </w:rPr>
        <w:sectPr w:rsidR="00331193" w:rsidSect="00212F06">
          <w:headerReference w:type="default" r:id="rId52"/>
          <w:footerReference w:type="default" r:id="rId53"/>
          <w:pgSz w:w="11906" w:h="16838"/>
          <w:pgMar w:top="1418" w:right="992" w:bottom="1985" w:left="1134" w:header="567" w:footer="850" w:gutter="284"/>
          <w:cols w:space="708"/>
          <w:docGrid w:linePitch="360"/>
        </w:sectPr>
      </w:pPr>
      <w:r>
        <w:rPr>
          <w:rStyle w:val="longtext"/>
        </w:rPr>
        <w:t xml:space="preserve">Bien que l’UniSphere soit déjà fonctionnelle et remplisse ses objectifs principaux, il présente encore beaucoup d’amélioration possibles tels que la création d’une version mobile native de la plateforme pour les étudiants et les enseignants ou une version bureau pour les administrateurs montrent de </w:t>
      </w:r>
      <w:r w:rsidR="006B105F">
        <w:rPr>
          <w:rStyle w:val="longtext"/>
        </w:rPr>
        <w:t>nombreuses possibilités</w:t>
      </w:r>
      <w:r>
        <w:rPr>
          <w:rStyle w:val="longtext"/>
        </w:rPr>
        <w:t xml:space="preserve"> pour notre plateforme.</w:t>
      </w:r>
      <w:r w:rsidR="00EF19B4"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213" w:name="_Toc212721063"/>
      <w:r w:rsidRPr="00A748BB">
        <w:rPr>
          <w:szCs w:val="24"/>
        </w:rPr>
        <w:lastRenderedPageBreak/>
        <w:t>ANNEXE</w:t>
      </w:r>
      <w:r w:rsidR="00893D7E" w:rsidRPr="00A748BB">
        <w:rPr>
          <w:szCs w:val="24"/>
        </w:rPr>
        <w:t>S</w:t>
      </w:r>
      <w:bookmarkEnd w:id="213"/>
    </w:p>
    <w:p w14:paraId="172DC729" w14:textId="2FFA330E" w:rsidR="00D906B3" w:rsidRPr="00A748BB" w:rsidRDefault="00D906B3" w:rsidP="00772D89">
      <w:pPr>
        <w:spacing w:after="120"/>
        <w:jc w:val="center"/>
        <w:rPr>
          <w:b/>
        </w:rPr>
      </w:pPr>
      <w:r w:rsidRPr="00A748BB">
        <w:rPr>
          <w:b/>
        </w:rPr>
        <w:t xml:space="preserve">Annexe 1 : </w:t>
      </w:r>
      <w:r w:rsidR="0029139E">
        <w:rPr>
          <w:b/>
        </w:rPr>
        <w:t>Cahier de charge</w:t>
      </w:r>
      <w:r w:rsidR="004A4592">
        <w:rPr>
          <w:b/>
        </w:rPr>
        <w:t xml:space="preserve"> de l’UniSphere</w:t>
      </w:r>
    </w:p>
    <w:p w14:paraId="144B9291" w14:textId="324286B0" w:rsidR="009A744A" w:rsidRDefault="00E53B69" w:rsidP="00EF19B4">
      <w:pPr>
        <w:rPr>
          <w:b/>
        </w:rPr>
      </w:pPr>
      <w:r w:rsidRPr="00A748BB">
        <w:rPr>
          <w:b/>
        </w:rPr>
        <w:t xml:space="preserve">A1.1 </w:t>
      </w:r>
      <w:r w:rsidR="009A744A">
        <w:rPr>
          <w:b/>
        </w:rPr>
        <w:t>Contexte</w:t>
      </w:r>
    </w:p>
    <w:p w14:paraId="0E93177D" w14:textId="361C0DCF" w:rsidR="004A4592" w:rsidRPr="004A4592" w:rsidRDefault="004A4592" w:rsidP="00EF19B4">
      <w:pPr>
        <w:rPr>
          <w:bCs/>
        </w:rPr>
      </w:pPr>
      <w:r>
        <w:rPr>
          <w:bCs/>
        </w:rPr>
        <w:t>Avec l’évolution rapide des technologies beaucoup de changement s’opère</w:t>
      </w:r>
      <w:r w:rsidR="00B32F9C">
        <w:rPr>
          <w:bCs/>
        </w:rPr>
        <w:t xml:space="preserve"> dans divers domaines, il en va de même pour l’éducation notamment les universités. Ces établissements s’adaptent à cette évolution en modernisant leur méthode de gestion et à centraliser leur communication entre les étudiants, les enseignants et l’administration. C’est à partir de ce changement que l’UniSphere vois le jour. Etant une plateforme éducative développée pour moderniser l’écosystème académique, elle vise à centraliser les outils pédagogiques, administratifs et sociaux dans un environnement simplet intuitive et sécuriser.</w:t>
      </w:r>
    </w:p>
    <w:p w14:paraId="624FE273" w14:textId="2DAF3B02" w:rsidR="00B32F9C" w:rsidRDefault="00333244" w:rsidP="001F3EAF">
      <w:pPr>
        <w:rPr>
          <w:b/>
          <w:color w:val="auto"/>
        </w:rPr>
      </w:pPr>
      <w:r>
        <w:rPr>
          <w:b/>
          <w:color w:val="auto"/>
        </w:rPr>
        <w:t xml:space="preserve">A1.2 </w:t>
      </w:r>
      <w:r w:rsidR="008C15D1">
        <w:rPr>
          <w:b/>
          <w:color w:val="auto"/>
        </w:rPr>
        <w:t>Objectifs</w:t>
      </w:r>
    </w:p>
    <w:p w14:paraId="21397550" w14:textId="168DE3B3" w:rsidR="00B32F9C" w:rsidRDefault="00C572E4" w:rsidP="0048584C">
      <w:pPr>
        <w:rPr>
          <w:bCs/>
          <w:color w:val="auto"/>
        </w:rPr>
      </w:pPr>
      <w:r>
        <w:rPr>
          <w:bCs/>
          <w:color w:val="auto"/>
        </w:rPr>
        <w:t xml:space="preserve">L’objectif principale du projet est de moderniser les méthodes de gestion de l’Universités, centraliser la communication entre </w:t>
      </w:r>
      <w:r w:rsidR="00A32A98">
        <w:rPr>
          <w:bCs/>
          <w:color w:val="auto"/>
        </w:rPr>
        <w:t>les différents acteurs</w:t>
      </w:r>
      <w:r>
        <w:rPr>
          <w:bCs/>
          <w:color w:val="auto"/>
        </w:rPr>
        <w:t xml:space="preserve"> de l’Université et aussi de faciliter l’accès au</w:t>
      </w:r>
      <w:r w:rsidR="009A3C9C">
        <w:rPr>
          <w:bCs/>
          <w:color w:val="auto"/>
        </w:rPr>
        <w:t>x</w:t>
      </w:r>
      <w:r>
        <w:rPr>
          <w:bCs/>
          <w:color w:val="auto"/>
        </w:rPr>
        <w:t xml:space="preserve"> ressources pédagogiques.</w:t>
      </w:r>
    </w:p>
    <w:p w14:paraId="5FEDFB53" w14:textId="19D18133" w:rsidR="0053504B" w:rsidRDefault="0053504B" w:rsidP="0048584C">
      <w:pPr>
        <w:rPr>
          <w:bCs/>
          <w:color w:val="auto"/>
        </w:rPr>
      </w:pPr>
      <w:r>
        <w:rPr>
          <w:bCs/>
          <w:color w:val="auto"/>
        </w:rPr>
        <w:t xml:space="preserve">Plus </w:t>
      </w:r>
      <w:r w:rsidR="00D57D1A">
        <w:rPr>
          <w:bCs/>
          <w:color w:val="auto"/>
        </w:rPr>
        <w:t>précisément</w:t>
      </w:r>
      <w:r>
        <w:rPr>
          <w:bCs/>
          <w:color w:val="auto"/>
        </w:rPr>
        <w:t xml:space="preserve"> : </w:t>
      </w:r>
    </w:p>
    <w:p w14:paraId="1801A2E2" w14:textId="05218F1E" w:rsidR="0048584C" w:rsidRDefault="0053504B" w:rsidP="00267466">
      <w:pPr>
        <w:pStyle w:val="Puce"/>
      </w:pPr>
      <w:r>
        <w:t>Numériser et structurer le processus de gestion d’Université</w:t>
      </w:r>
    </w:p>
    <w:p w14:paraId="0628C852" w14:textId="4403EB9D" w:rsidR="002C261C" w:rsidRDefault="002C261C" w:rsidP="004F722E">
      <w:pPr>
        <w:pStyle w:val="Puce"/>
      </w:pPr>
      <w:r>
        <w:t>Centraliser la communication entre les étudiants, les enseignants et l’administration</w:t>
      </w:r>
    </w:p>
    <w:p w14:paraId="7F7C976E" w14:textId="7513E3F8" w:rsidR="002C261C" w:rsidRPr="002C261C" w:rsidRDefault="002C261C" w:rsidP="004F722E">
      <w:pPr>
        <w:pStyle w:val="Puce"/>
      </w:pPr>
      <w:r w:rsidRPr="002C261C">
        <w:t>Facilité</w:t>
      </w:r>
      <w:r>
        <w:t xml:space="preserve"> l’accès des ressources pédagogiques aux étudiants</w:t>
      </w:r>
    </w:p>
    <w:p w14:paraId="27960ADD" w14:textId="422B7A5B" w:rsidR="008736EF" w:rsidRDefault="000A4BA5" w:rsidP="008C15D1">
      <w:pPr>
        <w:rPr>
          <w:b/>
        </w:rPr>
      </w:pPr>
      <w:r>
        <w:rPr>
          <w:b/>
        </w:rPr>
        <w:t xml:space="preserve">A1.3 </w:t>
      </w:r>
      <w:r w:rsidR="008C15D1">
        <w:rPr>
          <w:b/>
        </w:rPr>
        <w:t>Périmètre du projet</w:t>
      </w:r>
    </w:p>
    <w:p w14:paraId="741ACE5B" w14:textId="58316EE4" w:rsidR="008736EF" w:rsidRPr="00267466" w:rsidRDefault="004E4D5D" w:rsidP="00267466">
      <w:pPr>
        <w:pStyle w:val="Puce"/>
        <w:ind w:left="0" w:firstLine="0"/>
        <w:rPr>
          <w:b/>
          <w:bCs/>
        </w:rPr>
      </w:pPr>
      <w:r w:rsidRPr="00267466">
        <w:rPr>
          <w:b/>
          <w:bCs/>
        </w:rPr>
        <w:t xml:space="preserve">Inclus </w:t>
      </w:r>
      <w:r w:rsidR="004F722E" w:rsidRPr="00267466">
        <w:rPr>
          <w:b/>
          <w:bCs/>
        </w:rPr>
        <w:t>dans la première version de la plateforme UniSphere</w:t>
      </w:r>
      <w:r w:rsidRPr="00267466">
        <w:rPr>
          <w:b/>
          <w:bCs/>
        </w:rPr>
        <w:t xml:space="preserve"> : </w:t>
      </w:r>
    </w:p>
    <w:p w14:paraId="38C29EF1" w14:textId="4456E06C" w:rsidR="004E4D5D" w:rsidRPr="004F722E" w:rsidRDefault="004E4D5D" w:rsidP="004F722E">
      <w:pPr>
        <w:pStyle w:val="Puce"/>
      </w:pPr>
      <w:r>
        <w:t>Système d’authentification et gestion des</w:t>
      </w:r>
      <w:r w:rsidRPr="004E4D5D">
        <w:t xml:space="preserve"> </w:t>
      </w:r>
      <w:r w:rsidRPr="001379E5">
        <w:rPr>
          <w:szCs w:val="22"/>
        </w:rPr>
        <w:t>r</w:t>
      </w:r>
      <w:r w:rsidR="004F722E">
        <w:rPr>
          <w:szCs w:val="22"/>
        </w:rPr>
        <w:t>ô</w:t>
      </w:r>
      <w:r w:rsidRPr="001379E5">
        <w:rPr>
          <w:szCs w:val="22"/>
        </w:rPr>
        <w:t>les</w:t>
      </w:r>
    </w:p>
    <w:p w14:paraId="5F989028" w14:textId="12A8E3D2" w:rsidR="004F722E" w:rsidRPr="004F722E" w:rsidRDefault="004F722E" w:rsidP="004F722E">
      <w:pPr>
        <w:pStyle w:val="Puce"/>
      </w:pPr>
      <w:r>
        <w:rPr>
          <w:szCs w:val="22"/>
        </w:rPr>
        <w:t>Module de messagerie instantanée</w:t>
      </w:r>
    </w:p>
    <w:p w14:paraId="3A369CFB" w14:textId="39973203" w:rsidR="004F722E" w:rsidRPr="004F722E" w:rsidRDefault="004F722E" w:rsidP="004F722E">
      <w:pPr>
        <w:pStyle w:val="Puce"/>
      </w:pPr>
      <w:r>
        <w:rPr>
          <w:szCs w:val="22"/>
        </w:rPr>
        <w:t>Gestion des cours et ressources pédagogiques</w:t>
      </w:r>
    </w:p>
    <w:p w14:paraId="0A69A29E" w14:textId="4D84974C" w:rsidR="004F722E" w:rsidRPr="004F722E" w:rsidRDefault="004F722E" w:rsidP="004F722E">
      <w:pPr>
        <w:pStyle w:val="Puce"/>
      </w:pPr>
      <w:r>
        <w:rPr>
          <w:szCs w:val="22"/>
        </w:rPr>
        <w:t>Système de publication d’annonces</w:t>
      </w:r>
    </w:p>
    <w:p w14:paraId="73E65896" w14:textId="58826C41" w:rsidR="004F722E" w:rsidRPr="004F722E" w:rsidRDefault="004F722E" w:rsidP="004F722E">
      <w:pPr>
        <w:pStyle w:val="Puce"/>
      </w:pPr>
      <w:r>
        <w:rPr>
          <w:szCs w:val="22"/>
        </w:rPr>
        <w:t>Gestion des utilisateurs</w:t>
      </w:r>
    </w:p>
    <w:p w14:paraId="2CDF2CC6" w14:textId="4400E370" w:rsidR="004F722E" w:rsidRPr="009D592E" w:rsidRDefault="004F722E" w:rsidP="004F722E">
      <w:pPr>
        <w:pStyle w:val="Puce"/>
      </w:pPr>
      <w:r>
        <w:rPr>
          <w:szCs w:val="22"/>
        </w:rPr>
        <w:t>Interface responsive web</w:t>
      </w:r>
    </w:p>
    <w:p w14:paraId="5204CF8A" w14:textId="77777777" w:rsidR="009D592E" w:rsidRPr="004F722E" w:rsidRDefault="009D592E" w:rsidP="009D592E">
      <w:pPr>
        <w:pStyle w:val="Puce"/>
        <w:numPr>
          <w:ilvl w:val="0"/>
          <w:numId w:val="0"/>
        </w:numPr>
      </w:pPr>
    </w:p>
    <w:p w14:paraId="2F095544" w14:textId="570FCE30" w:rsidR="004F722E" w:rsidRPr="00890068" w:rsidRDefault="004F722E" w:rsidP="00267466">
      <w:pPr>
        <w:pStyle w:val="Puce"/>
        <w:ind w:left="0" w:firstLine="0"/>
        <w:rPr>
          <w:b/>
          <w:bCs/>
        </w:rPr>
      </w:pPr>
      <w:r w:rsidRPr="00890068">
        <w:rPr>
          <w:b/>
          <w:bCs/>
        </w:rPr>
        <w:lastRenderedPageBreak/>
        <w:t>Hors périmètre de la première version de la plateforme UniSphere</w:t>
      </w:r>
    </w:p>
    <w:p w14:paraId="22CC12C3" w14:textId="2DE9470D" w:rsidR="004F722E" w:rsidRDefault="00005CD6" w:rsidP="00005CD6">
      <w:pPr>
        <w:pStyle w:val="Puce"/>
      </w:pPr>
      <w:r>
        <w:t>Application mobile native</w:t>
      </w:r>
    </w:p>
    <w:p w14:paraId="5BCF357D" w14:textId="22288356" w:rsidR="00005CD6" w:rsidRDefault="005A2429" w:rsidP="00005CD6">
      <w:pPr>
        <w:pStyle w:val="Puce"/>
      </w:pPr>
      <w:r>
        <w:t>Gestion des emplois du temps</w:t>
      </w:r>
    </w:p>
    <w:p w14:paraId="3A14FCCC" w14:textId="3A607F9D" w:rsidR="005A2429" w:rsidRDefault="005A2429" w:rsidP="00005CD6">
      <w:pPr>
        <w:pStyle w:val="Puce"/>
      </w:pPr>
      <w:r>
        <w:t>Application de bureau</w:t>
      </w:r>
    </w:p>
    <w:p w14:paraId="07652DB5" w14:textId="246CA0F9" w:rsidR="00547E0B" w:rsidRDefault="00547E0B" w:rsidP="00005CD6">
      <w:pPr>
        <w:pStyle w:val="Puce"/>
      </w:pPr>
      <w:r>
        <w:t xml:space="preserve">Aide pour </w:t>
      </w:r>
      <w:r w:rsidR="00A32A98">
        <w:t>faciliter</w:t>
      </w:r>
      <w:r>
        <w:t xml:space="preserve"> la prise en main</w:t>
      </w:r>
    </w:p>
    <w:p w14:paraId="5C4FDE36" w14:textId="63E695EA" w:rsidR="002B3470" w:rsidRPr="008C15D1" w:rsidRDefault="005A2429" w:rsidP="00267466">
      <w:pPr>
        <w:pStyle w:val="Puce"/>
        <w:ind w:left="1071" w:hanging="357"/>
      </w:pPr>
      <w:r>
        <w:t>Système de notifications pour la messagerie</w:t>
      </w:r>
    </w:p>
    <w:p w14:paraId="124E0A97" w14:textId="0A8B4E5F" w:rsidR="001806D5" w:rsidRDefault="001806D5" w:rsidP="003538B9">
      <w:pPr>
        <w:rPr>
          <w:b/>
        </w:rPr>
      </w:pPr>
      <w:r>
        <w:rPr>
          <w:b/>
        </w:rPr>
        <w:t xml:space="preserve">A1.4 </w:t>
      </w:r>
      <w:r w:rsidR="008C15D1">
        <w:rPr>
          <w:b/>
        </w:rPr>
        <w:t>Analyse des besoins</w:t>
      </w:r>
    </w:p>
    <w:p w14:paraId="78791349" w14:textId="2D050F46" w:rsidR="00905D61" w:rsidRDefault="00762E9D" w:rsidP="003538B9">
      <w:pPr>
        <w:rPr>
          <w:bCs/>
        </w:rPr>
      </w:pPr>
      <w:r>
        <w:rPr>
          <w:bCs/>
        </w:rPr>
        <w:t>L</w:t>
      </w:r>
      <w:r w:rsidR="00403006">
        <w:rPr>
          <w:bCs/>
        </w:rPr>
        <w:t>’analyse des besoins des utilisateurs</w:t>
      </w:r>
      <w:r w:rsidR="00112DD4">
        <w:rPr>
          <w:bCs/>
        </w:rPr>
        <w:t> :</w:t>
      </w:r>
    </w:p>
    <w:p w14:paraId="2E767707" w14:textId="02DF73C4" w:rsidR="00112DD4" w:rsidRPr="001B6AA4" w:rsidRDefault="00EE0ACD" w:rsidP="009D592E">
      <w:pPr>
        <w:pStyle w:val="Puce"/>
        <w:ind w:left="0" w:firstLine="0"/>
        <w:rPr>
          <w:b/>
          <w:bCs/>
        </w:rPr>
      </w:pPr>
      <w:r w:rsidRPr="001B6AA4">
        <w:rPr>
          <w:b/>
          <w:bCs/>
        </w:rPr>
        <w:t>Etudiants</w:t>
      </w:r>
      <w:r w:rsidR="00ED1BB8" w:rsidRPr="001B6AA4">
        <w:rPr>
          <w:b/>
          <w:bCs/>
        </w:rPr>
        <w:t> :</w:t>
      </w:r>
    </w:p>
    <w:p w14:paraId="1A77B453" w14:textId="316C6173" w:rsidR="00ED1BB8" w:rsidRDefault="00ED1BB8" w:rsidP="009D592E">
      <w:pPr>
        <w:pStyle w:val="Puce"/>
      </w:pPr>
      <w:r>
        <w:t>Accès centralisé aux cours et ressources</w:t>
      </w:r>
    </w:p>
    <w:p w14:paraId="70CC4539" w14:textId="416D47FD" w:rsidR="00ED1BB8" w:rsidRDefault="00ED1BB8" w:rsidP="009D592E">
      <w:pPr>
        <w:pStyle w:val="Puce"/>
      </w:pPr>
      <w:r>
        <w:t>Communication facile avec les enseignants</w:t>
      </w:r>
    </w:p>
    <w:p w14:paraId="6E4410A6" w14:textId="6B212A71" w:rsidR="00ED1BB8" w:rsidRDefault="00ED1BB8" w:rsidP="009D592E">
      <w:pPr>
        <w:pStyle w:val="Puce"/>
      </w:pPr>
      <w:r>
        <w:t>Réception fiable des annonces de l’université</w:t>
      </w:r>
    </w:p>
    <w:p w14:paraId="2D2F8002" w14:textId="04A2E6BB" w:rsidR="00ED1BB8" w:rsidRDefault="00ED1BB8" w:rsidP="009D592E">
      <w:pPr>
        <w:pStyle w:val="Puce"/>
      </w:pPr>
      <w:r>
        <w:t>Consultation des notes et évaluations</w:t>
      </w:r>
    </w:p>
    <w:p w14:paraId="1EBC2B2D" w14:textId="58E73FBB" w:rsidR="00ED1BB8" w:rsidRDefault="00ED1BB8" w:rsidP="009D592E">
      <w:pPr>
        <w:pStyle w:val="Puce"/>
      </w:pPr>
      <w:r>
        <w:t>Interface simple et intuitive</w:t>
      </w:r>
    </w:p>
    <w:p w14:paraId="549FDB16" w14:textId="3E7699C2" w:rsidR="001516BB" w:rsidRPr="008037B1" w:rsidRDefault="001516BB" w:rsidP="009D592E">
      <w:pPr>
        <w:pStyle w:val="Puce"/>
        <w:ind w:left="0" w:firstLine="0"/>
        <w:rPr>
          <w:b/>
          <w:bCs/>
        </w:rPr>
      </w:pPr>
      <w:r w:rsidRPr="008037B1">
        <w:rPr>
          <w:b/>
          <w:bCs/>
        </w:rPr>
        <w:t>Enseignants</w:t>
      </w:r>
      <w:r w:rsidR="00ED1BB8" w:rsidRPr="008037B1">
        <w:rPr>
          <w:b/>
          <w:bCs/>
        </w:rPr>
        <w:t> :</w:t>
      </w:r>
    </w:p>
    <w:p w14:paraId="4CF07311" w14:textId="430369AC" w:rsidR="001D3433" w:rsidRDefault="001D3433" w:rsidP="009D592E">
      <w:pPr>
        <w:pStyle w:val="Puce"/>
      </w:pPr>
      <w:r>
        <w:t>Diffusion aisée des supports de cours</w:t>
      </w:r>
    </w:p>
    <w:p w14:paraId="58116CF3" w14:textId="091B1399" w:rsidR="001D3433" w:rsidRDefault="001D3433" w:rsidP="009D592E">
      <w:pPr>
        <w:pStyle w:val="Puce"/>
      </w:pPr>
      <w:r>
        <w:t>Communication facile avec les étudiants</w:t>
      </w:r>
    </w:p>
    <w:p w14:paraId="52EB393D" w14:textId="0D6EEB39" w:rsidR="001D3433" w:rsidRDefault="001D3433" w:rsidP="009D592E">
      <w:pPr>
        <w:pStyle w:val="Puce"/>
      </w:pPr>
      <w:r>
        <w:t>Gestion des évaluations et notes</w:t>
      </w:r>
    </w:p>
    <w:p w14:paraId="235BABDE" w14:textId="09F422FD" w:rsidR="001D3433" w:rsidRDefault="001D3433" w:rsidP="009D592E">
      <w:pPr>
        <w:pStyle w:val="Puce"/>
      </w:pPr>
      <w:r>
        <w:t>Accès à la liste des classes</w:t>
      </w:r>
    </w:p>
    <w:p w14:paraId="13C4801B" w14:textId="7072347F" w:rsidR="007B14EA" w:rsidRPr="008037B1" w:rsidRDefault="007B14EA" w:rsidP="009D592E">
      <w:pPr>
        <w:pStyle w:val="Puce"/>
        <w:ind w:left="0" w:firstLine="0"/>
        <w:rPr>
          <w:b/>
          <w:bCs/>
        </w:rPr>
      </w:pPr>
      <w:r w:rsidRPr="008037B1">
        <w:rPr>
          <w:b/>
          <w:bCs/>
        </w:rPr>
        <w:t>Administration</w:t>
      </w:r>
      <w:r w:rsidR="00ED1BB8" w:rsidRPr="008037B1">
        <w:rPr>
          <w:b/>
          <w:bCs/>
        </w:rPr>
        <w:t> :</w:t>
      </w:r>
    </w:p>
    <w:p w14:paraId="5A7312E4" w14:textId="52EB027E" w:rsidR="007F51FB" w:rsidRDefault="007F51FB" w:rsidP="009D592E">
      <w:pPr>
        <w:pStyle w:val="Puce"/>
      </w:pPr>
      <w:r>
        <w:t>Gestion centralisée des utilisateurs</w:t>
      </w:r>
    </w:p>
    <w:p w14:paraId="35692B34" w14:textId="03FBF245" w:rsidR="007F51FB" w:rsidRDefault="007F51FB" w:rsidP="009D592E">
      <w:pPr>
        <w:pStyle w:val="Puce"/>
      </w:pPr>
      <w:r>
        <w:t>Diffusion efficace des informations</w:t>
      </w:r>
    </w:p>
    <w:p w14:paraId="7B092F61" w14:textId="00977D81" w:rsidR="007F51FB" w:rsidRDefault="007F51FB" w:rsidP="009D592E">
      <w:pPr>
        <w:pStyle w:val="Puce"/>
      </w:pPr>
      <w:r>
        <w:t>Gestion des classes</w:t>
      </w:r>
    </w:p>
    <w:p w14:paraId="17926511" w14:textId="1DEDF28F" w:rsidR="009D592E" w:rsidRPr="00762E9D" w:rsidRDefault="009D592E" w:rsidP="009D592E">
      <w:pPr>
        <w:pStyle w:val="Puce"/>
      </w:pPr>
      <w:r>
        <w:t>Gestion des annonces</w:t>
      </w:r>
    </w:p>
    <w:p w14:paraId="0B7A3A98" w14:textId="6B2693BC" w:rsidR="006F35DD" w:rsidRDefault="00B55D2D" w:rsidP="003538B9">
      <w:pPr>
        <w:rPr>
          <w:b/>
        </w:rPr>
      </w:pPr>
      <w:r>
        <w:rPr>
          <w:b/>
        </w:rPr>
        <w:t>A1.5</w:t>
      </w:r>
      <w:r w:rsidR="00102842">
        <w:rPr>
          <w:b/>
        </w:rPr>
        <w:t xml:space="preserve"> Liste des fonctionnalités</w:t>
      </w:r>
    </w:p>
    <w:p w14:paraId="3D0EC435" w14:textId="0048B5CB" w:rsidR="00D57D1A" w:rsidRPr="008037B1" w:rsidRDefault="006F35DD" w:rsidP="001D1F27">
      <w:pPr>
        <w:pStyle w:val="Puce"/>
        <w:ind w:left="0" w:firstLine="0"/>
        <w:rPr>
          <w:b/>
          <w:bCs/>
        </w:rPr>
      </w:pPr>
      <w:r w:rsidRPr="008037B1">
        <w:rPr>
          <w:b/>
          <w:bCs/>
        </w:rPr>
        <w:lastRenderedPageBreak/>
        <w:t>Fonctionnalités Générales</w:t>
      </w:r>
    </w:p>
    <w:p w14:paraId="52361AB3" w14:textId="6380730B" w:rsidR="00414144" w:rsidRDefault="00414144" w:rsidP="001D1F27">
      <w:pPr>
        <w:pStyle w:val="Puce"/>
      </w:pPr>
      <w:r>
        <w:t>Authentification sécurisée avec système de rôles</w:t>
      </w:r>
    </w:p>
    <w:p w14:paraId="6B284337" w14:textId="165926E3" w:rsidR="00414144" w:rsidRDefault="00414144" w:rsidP="001D1F27">
      <w:pPr>
        <w:pStyle w:val="Puce"/>
      </w:pPr>
      <w:r>
        <w:t>Gestion de profil utilisateur</w:t>
      </w:r>
    </w:p>
    <w:p w14:paraId="13BB9A6E" w14:textId="02DDFA9C" w:rsidR="00414144" w:rsidRDefault="00414144" w:rsidP="001D1F27">
      <w:pPr>
        <w:pStyle w:val="Puce"/>
      </w:pPr>
      <w:r>
        <w:t>Système d’</w:t>
      </w:r>
      <w:r w:rsidR="00E0129D">
        <w:t>envoie</w:t>
      </w:r>
      <w:r>
        <w:t xml:space="preserve"> et de téléchargement de</w:t>
      </w:r>
      <w:r w:rsidR="00400998">
        <w:t>s</w:t>
      </w:r>
      <w:r>
        <w:t xml:space="preserve"> fichiers</w:t>
      </w:r>
    </w:p>
    <w:p w14:paraId="3D31EC06" w14:textId="34650E4A" w:rsidR="00414144" w:rsidRDefault="00414144" w:rsidP="001D1F27">
      <w:pPr>
        <w:pStyle w:val="Puce"/>
      </w:pPr>
      <w:r>
        <w:t>Interface responsive</w:t>
      </w:r>
    </w:p>
    <w:p w14:paraId="160465FD" w14:textId="1FA12FA6" w:rsidR="003059C3" w:rsidRPr="008037B1" w:rsidRDefault="003059C3" w:rsidP="001D1F27">
      <w:pPr>
        <w:pStyle w:val="Puce"/>
        <w:ind w:left="0" w:firstLine="0"/>
        <w:rPr>
          <w:b/>
          <w:bCs/>
        </w:rPr>
      </w:pPr>
      <w:r w:rsidRPr="008037B1">
        <w:rPr>
          <w:b/>
          <w:bCs/>
        </w:rPr>
        <w:t>Fonctionnalités Etudiants</w:t>
      </w:r>
    </w:p>
    <w:p w14:paraId="1858DC5B" w14:textId="1755D343" w:rsidR="002F363E" w:rsidRDefault="002F363E" w:rsidP="001D1F27">
      <w:pPr>
        <w:pStyle w:val="Puce"/>
      </w:pPr>
      <w:r>
        <w:t>Consultation des cours et ressources associées</w:t>
      </w:r>
    </w:p>
    <w:p w14:paraId="5B43A869" w14:textId="650FBE47" w:rsidR="002F363E" w:rsidRDefault="002F363E" w:rsidP="001D1F27">
      <w:pPr>
        <w:pStyle w:val="Puce"/>
      </w:pPr>
      <w:r>
        <w:t>Accès aux annonces</w:t>
      </w:r>
    </w:p>
    <w:p w14:paraId="2D40FB82" w14:textId="6E31BA74" w:rsidR="002F363E" w:rsidRDefault="002F363E" w:rsidP="001D1F27">
      <w:pPr>
        <w:pStyle w:val="Puce"/>
      </w:pPr>
      <w:r>
        <w:t>Messagerie instantanée avec enseignants et autres étudiants</w:t>
      </w:r>
    </w:p>
    <w:p w14:paraId="08374053" w14:textId="35ACB2F6" w:rsidR="002F363E" w:rsidRDefault="002F363E" w:rsidP="001D1F27">
      <w:pPr>
        <w:pStyle w:val="Puce"/>
      </w:pPr>
      <w:r>
        <w:t>Consultation des notes et résultats</w:t>
      </w:r>
    </w:p>
    <w:p w14:paraId="3BBFCB34" w14:textId="68154E3D" w:rsidR="002F363E" w:rsidRDefault="002F363E" w:rsidP="001D1F27">
      <w:pPr>
        <w:pStyle w:val="Puce"/>
      </w:pPr>
      <w:r>
        <w:t>Emploi du temps de la classe</w:t>
      </w:r>
    </w:p>
    <w:p w14:paraId="7328E9B6" w14:textId="3ED4CE9D" w:rsidR="003059C3" w:rsidRPr="008037B1" w:rsidRDefault="003059C3" w:rsidP="001D1F27">
      <w:pPr>
        <w:pStyle w:val="Puce"/>
        <w:ind w:left="0" w:firstLine="0"/>
        <w:rPr>
          <w:b/>
          <w:bCs/>
        </w:rPr>
      </w:pPr>
      <w:r w:rsidRPr="008037B1">
        <w:rPr>
          <w:b/>
          <w:bCs/>
        </w:rPr>
        <w:t>Fonctionnalités Enseignants</w:t>
      </w:r>
    </w:p>
    <w:p w14:paraId="25984CA4" w14:textId="47EE3ED6" w:rsidR="000C3F53" w:rsidRDefault="000C3F53" w:rsidP="001D1F27">
      <w:pPr>
        <w:pStyle w:val="Puce"/>
      </w:pPr>
      <w:r>
        <w:t>Gestion des ressources pédagogiques des cours</w:t>
      </w:r>
    </w:p>
    <w:p w14:paraId="0E9E56D3" w14:textId="7D445541" w:rsidR="00B10B10" w:rsidRDefault="00B10B10" w:rsidP="001D1F27">
      <w:pPr>
        <w:pStyle w:val="Puce"/>
      </w:pPr>
      <w:r>
        <w:t>Accès aux annonces</w:t>
      </w:r>
    </w:p>
    <w:p w14:paraId="1B7A7A16" w14:textId="09F665F4" w:rsidR="000C3F53" w:rsidRDefault="000C3F53" w:rsidP="001D1F27">
      <w:pPr>
        <w:pStyle w:val="Puce"/>
      </w:pPr>
      <w:r>
        <w:t>Attribution des notes aux étudiants</w:t>
      </w:r>
    </w:p>
    <w:p w14:paraId="1B830A93" w14:textId="2D66880D" w:rsidR="000C3F53" w:rsidRDefault="000C3F53" w:rsidP="001D1F27">
      <w:pPr>
        <w:pStyle w:val="Puce"/>
      </w:pPr>
      <w:r>
        <w:t>Accès à la liste des classes et des étudiants</w:t>
      </w:r>
    </w:p>
    <w:p w14:paraId="09E16B89" w14:textId="06F7A8D9" w:rsidR="000C3F53" w:rsidRDefault="000C3F53" w:rsidP="001D1F27">
      <w:pPr>
        <w:pStyle w:val="Puce"/>
      </w:pPr>
      <w:r>
        <w:t>Messagerie instantanée avec les étudiants et les autres enseignants</w:t>
      </w:r>
    </w:p>
    <w:p w14:paraId="01387C65" w14:textId="72F85D7B" w:rsidR="003059C3" w:rsidRPr="008037B1" w:rsidRDefault="003059C3" w:rsidP="001D1F27">
      <w:pPr>
        <w:pStyle w:val="Puce"/>
        <w:ind w:left="0" w:firstLine="0"/>
        <w:rPr>
          <w:b/>
          <w:bCs/>
        </w:rPr>
      </w:pPr>
      <w:r w:rsidRPr="008037B1">
        <w:rPr>
          <w:b/>
          <w:bCs/>
        </w:rPr>
        <w:t>Fonctionnalités Administrateurs</w:t>
      </w:r>
    </w:p>
    <w:p w14:paraId="64B1EDD3" w14:textId="03E81CB0" w:rsidR="00E71484" w:rsidRDefault="00E71484" w:rsidP="001D1F27">
      <w:pPr>
        <w:pStyle w:val="Puce"/>
      </w:pPr>
      <w:r>
        <w:t>Gestion complète des utilisateurs</w:t>
      </w:r>
    </w:p>
    <w:p w14:paraId="2071F54B" w14:textId="440B17EC" w:rsidR="00E71484" w:rsidRDefault="00E71484" w:rsidP="001D1F27">
      <w:pPr>
        <w:pStyle w:val="Puce"/>
      </w:pPr>
      <w:r>
        <w:t>Gestion annonces</w:t>
      </w:r>
    </w:p>
    <w:p w14:paraId="1AF29A9E" w14:textId="183D5A70" w:rsidR="00E71484" w:rsidRDefault="00E71484" w:rsidP="001D1F27">
      <w:pPr>
        <w:pStyle w:val="Puce"/>
      </w:pPr>
      <w:r>
        <w:t>Gestion des classes</w:t>
      </w:r>
    </w:p>
    <w:p w14:paraId="368C8500" w14:textId="49C8CA60" w:rsidR="00E71484" w:rsidRDefault="00E71484" w:rsidP="001D1F27">
      <w:pPr>
        <w:pStyle w:val="Puce"/>
      </w:pPr>
      <w:r>
        <w:t xml:space="preserve">Gestion des cours </w:t>
      </w:r>
    </w:p>
    <w:p w14:paraId="4F448B27" w14:textId="62CC5C83" w:rsidR="00102842" w:rsidRPr="00867666" w:rsidRDefault="00594772" w:rsidP="001D1F27">
      <w:pPr>
        <w:pStyle w:val="Puce"/>
        <w:ind w:left="0" w:firstLine="0"/>
        <w:rPr>
          <w:b/>
          <w:bCs/>
        </w:rPr>
      </w:pPr>
      <w:r w:rsidRPr="00867666">
        <w:rPr>
          <w:b/>
          <w:bCs/>
        </w:rPr>
        <w:t>Module de messagerie</w:t>
      </w:r>
    </w:p>
    <w:p w14:paraId="24B349EB" w14:textId="2CCADF11" w:rsidR="007248AB" w:rsidRDefault="007248AB" w:rsidP="001D1F27">
      <w:pPr>
        <w:pStyle w:val="Puce"/>
      </w:pPr>
      <w:r>
        <w:t>Conversations privées et groupe</w:t>
      </w:r>
    </w:p>
    <w:p w14:paraId="380EEB10" w14:textId="147E6350" w:rsidR="007248AB" w:rsidRDefault="007248AB" w:rsidP="001D1F27">
      <w:pPr>
        <w:pStyle w:val="Puce"/>
      </w:pPr>
      <w:r>
        <w:t>Transfert de fichiers intégré</w:t>
      </w:r>
    </w:p>
    <w:p w14:paraId="27E892DE" w14:textId="563CCAEE" w:rsidR="007248AB" w:rsidRDefault="007248AB" w:rsidP="001D1F27">
      <w:pPr>
        <w:pStyle w:val="Puce"/>
      </w:pPr>
      <w:r>
        <w:lastRenderedPageBreak/>
        <w:t>Historique des conversations</w:t>
      </w:r>
    </w:p>
    <w:p w14:paraId="37C19C2D" w14:textId="40EB4FD1" w:rsidR="00F604A4" w:rsidRDefault="00F604A4" w:rsidP="00F604A4">
      <w:pPr>
        <w:pStyle w:val="Puce"/>
        <w:numPr>
          <w:ilvl w:val="0"/>
          <w:numId w:val="0"/>
        </w:numPr>
        <w:rPr>
          <w:b/>
          <w:bCs/>
        </w:rPr>
      </w:pPr>
      <w:r>
        <w:rPr>
          <w:b/>
          <w:bCs/>
        </w:rPr>
        <w:t xml:space="preserve">A1.6 </w:t>
      </w:r>
      <w:r w:rsidR="002379E0">
        <w:rPr>
          <w:b/>
          <w:bCs/>
        </w:rPr>
        <w:t>Contraintes</w:t>
      </w:r>
    </w:p>
    <w:p w14:paraId="4C1C1039" w14:textId="2F408C53" w:rsidR="0093276B" w:rsidRPr="00573C6C" w:rsidRDefault="0093276B" w:rsidP="002F27FB">
      <w:pPr>
        <w:pStyle w:val="Puce"/>
        <w:ind w:left="0" w:firstLine="0"/>
      </w:pPr>
      <w:r>
        <w:rPr>
          <w:b/>
          <w:bCs/>
        </w:rPr>
        <w:t>Contrainte techniques</w:t>
      </w:r>
    </w:p>
    <w:p w14:paraId="526FD050" w14:textId="7460DD11" w:rsidR="00573C6C" w:rsidRDefault="00573C6C" w:rsidP="00573C6C">
      <w:pPr>
        <w:pStyle w:val="Puce"/>
      </w:pPr>
      <w:r>
        <w:t>Compatibilité multi-support</w:t>
      </w:r>
    </w:p>
    <w:p w14:paraId="03EB058F" w14:textId="26EFA421" w:rsidR="00573C6C" w:rsidRDefault="00573C6C" w:rsidP="00573C6C">
      <w:pPr>
        <w:pStyle w:val="Puce"/>
      </w:pPr>
      <w:r>
        <w:t>Sécurisation des données</w:t>
      </w:r>
    </w:p>
    <w:p w14:paraId="6D8CDA6F" w14:textId="15F2BC6D" w:rsidR="00573C6C" w:rsidRPr="0093276B" w:rsidRDefault="00573C6C" w:rsidP="00573C6C">
      <w:pPr>
        <w:pStyle w:val="Puce"/>
      </w:pPr>
      <w:r>
        <w:t>Infrastructure réseau</w:t>
      </w:r>
    </w:p>
    <w:p w14:paraId="35AF72CC" w14:textId="1B624523" w:rsidR="0093276B" w:rsidRPr="003F69FD" w:rsidRDefault="0093276B" w:rsidP="002F27FB">
      <w:pPr>
        <w:pStyle w:val="Puce"/>
        <w:ind w:left="0" w:firstLine="0"/>
      </w:pPr>
      <w:r>
        <w:rPr>
          <w:b/>
          <w:bCs/>
        </w:rPr>
        <w:t>Contrainte organisationnelle</w:t>
      </w:r>
    </w:p>
    <w:p w14:paraId="7291A6D0" w14:textId="64470514" w:rsidR="003F69FD" w:rsidRDefault="003F69FD" w:rsidP="003F69FD">
      <w:pPr>
        <w:pStyle w:val="Puce"/>
      </w:pPr>
      <w:r>
        <w:t>Multitude de processus universitaire</w:t>
      </w:r>
    </w:p>
    <w:p w14:paraId="338D30AA" w14:textId="418B85F8" w:rsidR="003F69FD" w:rsidRDefault="003F69FD" w:rsidP="003F69FD">
      <w:pPr>
        <w:pStyle w:val="Puce"/>
      </w:pPr>
      <w:r>
        <w:t>Formation des utilisateurs</w:t>
      </w:r>
    </w:p>
    <w:p w14:paraId="1B29F7A9" w14:textId="2D6C15C2" w:rsidR="003F69FD" w:rsidRDefault="0093276B" w:rsidP="003F69FD">
      <w:pPr>
        <w:pStyle w:val="Puce"/>
        <w:ind w:left="0" w:firstLine="0"/>
      </w:pPr>
      <w:r>
        <w:rPr>
          <w:b/>
          <w:bCs/>
        </w:rPr>
        <w:t>Contrainte humaines</w:t>
      </w:r>
    </w:p>
    <w:p w14:paraId="4FA06F64" w14:textId="77777777" w:rsidR="003F69FD" w:rsidRPr="0093276B" w:rsidRDefault="003F69FD" w:rsidP="003F69FD">
      <w:pPr>
        <w:pStyle w:val="Puce"/>
      </w:pPr>
      <w:r>
        <w:t>Résistance au changement</w:t>
      </w:r>
    </w:p>
    <w:p w14:paraId="51FE5681" w14:textId="1D337E85" w:rsidR="003F69FD" w:rsidRPr="00F604A4" w:rsidRDefault="003F69FD" w:rsidP="003F69FD">
      <w:pPr>
        <w:pStyle w:val="Puce"/>
      </w:pPr>
      <w:r>
        <w:t>Disponibilité des testeurs</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214" w:name="_Toc406394245"/>
      <w:r w:rsidRPr="00A748BB">
        <w:rPr>
          <w:b/>
        </w:rPr>
        <w:lastRenderedPageBreak/>
        <w:t>Annexe 2</w:t>
      </w:r>
      <w:r w:rsidR="003B338C" w:rsidRPr="00A748BB">
        <w:rPr>
          <w:b/>
        </w:rPr>
        <w:t> </w:t>
      </w:r>
      <w:r w:rsidRPr="00A748BB">
        <w:rPr>
          <w:b/>
        </w:rPr>
        <w:t xml:space="preserve">: </w:t>
      </w:r>
      <w:bookmarkEnd w:id="214"/>
      <w:r w:rsidR="004E241F">
        <w:rPr>
          <w:b/>
        </w:rPr>
        <w:t>EXTRAIT DE CODE</w:t>
      </w:r>
    </w:p>
    <w:p w14:paraId="762D78CB" w14:textId="45ACF865" w:rsidR="003B338C" w:rsidRDefault="003B338C" w:rsidP="003B338C">
      <w:pPr>
        <w:rPr>
          <w:b/>
        </w:rPr>
      </w:pPr>
      <w:r w:rsidRPr="00A748BB">
        <w:rPr>
          <w:b/>
        </w:rPr>
        <w:t xml:space="preserve">A2.1 </w:t>
      </w:r>
      <w:r w:rsidR="00C24095">
        <w:rPr>
          <w:b/>
        </w:rPr>
        <w:t xml:space="preserve">Extrait de code </w:t>
      </w:r>
      <w:r w:rsidR="00277BDA">
        <w:rPr>
          <w:b/>
        </w:rPr>
        <w:t>du backend</w:t>
      </w:r>
    </w:p>
    <w:p w14:paraId="33487B55" w14:textId="0966595E" w:rsidR="00DD53F3" w:rsidRPr="00DD53F3" w:rsidRDefault="00DD53F3" w:rsidP="003B338C">
      <w:pPr>
        <w:rPr>
          <w:bCs/>
          <w:color w:val="auto"/>
        </w:rPr>
      </w:pPr>
      <w:r>
        <w:rPr>
          <w:bCs/>
          <w:color w:val="auto"/>
        </w:rPr>
        <w:t>Extrait de code qui relie la partie backend et la partie frontend de notre plateforme.</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68CDD19" w14:textId="750AFE77" w:rsidR="009F43F6" w:rsidRDefault="003B338C" w:rsidP="009F43F6">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E0AC397" w14:textId="7AEDA631" w:rsidR="009F43F6" w:rsidRPr="009F43F6" w:rsidRDefault="009F43F6" w:rsidP="009F43F6">
      <w:pPr>
        <w:rPr>
          <w:bCs/>
          <w:color w:val="auto"/>
        </w:rPr>
      </w:pPr>
      <w:r>
        <w:rPr>
          <w:bCs/>
          <w:color w:val="auto"/>
        </w:rPr>
        <w:t>Extraite du code du Socket.IO qui initialise la connexion entre le backend et le frontend pour le module de messagerie.</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0A0DA39D">
            <wp:extent cx="4353978" cy="3269412"/>
            <wp:effectExtent l="0" t="0" r="8890" b="762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65500" cy="3278064"/>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Default="00C560B5" w:rsidP="00C560B5">
      <w:pPr>
        <w:rPr>
          <w:b/>
          <w:color w:val="auto"/>
        </w:rPr>
      </w:pPr>
      <w:r>
        <w:rPr>
          <w:b/>
          <w:color w:val="auto"/>
        </w:rPr>
        <w:lastRenderedPageBreak/>
        <w:t>A2.2 Extrait de code frontend</w:t>
      </w:r>
    </w:p>
    <w:p w14:paraId="7E00A5D9" w14:textId="4A53E3C3" w:rsidR="00002E4F" w:rsidRPr="00002E4F" w:rsidRDefault="00002E4F" w:rsidP="00C560B5">
      <w:pPr>
        <w:rPr>
          <w:bCs/>
          <w:color w:val="auto"/>
        </w:rPr>
      </w:pPr>
      <w:r>
        <w:rPr>
          <w:bCs/>
          <w:color w:val="auto"/>
        </w:rPr>
        <w:t>Extrait de code du « </w:t>
      </w:r>
      <w:r w:rsidR="00011F64">
        <w:rPr>
          <w:bCs/>
          <w:color w:val="auto"/>
        </w:rPr>
        <w:t>S</w:t>
      </w:r>
      <w:r>
        <w:rPr>
          <w:bCs/>
          <w:color w:val="auto"/>
        </w:rPr>
        <w:t>tudent.Layout » qui stocke les informations de l’utilisateur connecter.</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1B9798B6" w14:textId="36A5329A" w:rsidR="00EE0A01" w:rsidRDefault="00894033" w:rsidP="00EE0A01">
      <w:pPr>
        <w:jc w:val="center"/>
        <w:rPr>
          <w:bCs/>
          <w:i/>
          <w:iCs/>
          <w:color w:val="auto"/>
        </w:rPr>
      </w:pPr>
      <w:r>
        <w:rPr>
          <w:b/>
          <w:color w:val="auto"/>
        </w:rPr>
        <w:t>Figure A2.03 :</w:t>
      </w:r>
      <w:r w:rsidR="003263A4" w:rsidRPr="003263A4">
        <w:t xml:space="preserve"> </w:t>
      </w:r>
      <w:r w:rsidR="003263A4" w:rsidRPr="003263A4">
        <w:rPr>
          <w:bCs/>
          <w:i/>
          <w:iCs/>
          <w:color w:val="auto"/>
        </w:rPr>
        <w:t xml:space="preserve">Extrait code </w:t>
      </w:r>
      <w:r w:rsidR="00304EB3">
        <w:rPr>
          <w:bCs/>
          <w:i/>
          <w:iCs/>
          <w:color w:val="auto"/>
        </w:rPr>
        <w:t>S</w:t>
      </w:r>
      <w:r w:rsidR="003263A4" w:rsidRPr="003263A4">
        <w:rPr>
          <w:bCs/>
          <w:i/>
          <w:iCs/>
          <w:color w:val="auto"/>
        </w:rPr>
        <w:t>tudent</w:t>
      </w:r>
      <w:r w:rsidR="003263A4">
        <w:rPr>
          <w:bCs/>
          <w:i/>
          <w:iCs/>
          <w:color w:val="auto"/>
        </w:rPr>
        <w:t>.</w:t>
      </w:r>
      <w:r w:rsidR="003263A4" w:rsidRPr="003263A4">
        <w:rPr>
          <w:bCs/>
          <w:i/>
          <w:iCs/>
          <w:color w:val="auto"/>
        </w:rPr>
        <w:t>Layout</w:t>
      </w:r>
    </w:p>
    <w:p w14:paraId="3A1AFB08" w14:textId="53A0DBA7" w:rsidR="00EE0A01" w:rsidRPr="00EE0A01" w:rsidRDefault="00EE0A01" w:rsidP="00EE0A01">
      <w:pPr>
        <w:rPr>
          <w:bCs/>
          <w:color w:val="auto"/>
        </w:rPr>
      </w:pPr>
      <w:r>
        <w:rPr>
          <w:bCs/>
          <w:color w:val="auto"/>
        </w:rPr>
        <w:t xml:space="preserve">Extrait de code de </w:t>
      </w:r>
      <w:r w:rsidR="00A32A98">
        <w:rPr>
          <w:bCs/>
          <w:color w:val="auto"/>
        </w:rPr>
        <w:t>l’«</w:t>
      </w:r>
      <w:r>
        <w:rPr>
          <w:bCs/>
          <w:color w:val="auto"/>
        </w:rPr>
        <w:t> </w:t>
      </w:r>
      <w:r w:rsidR="004E143A">
        <w:rPr>
          <w:bCs/>
          <w:color w:val="auto"/>
        </w:rPr>
        <w:t>L</w:t>
      </w:r>
      <w:r>
        <w:rPr>
          <w:bCs/>
          <w:color w:val="auto"/>
        </w:rPr>
        <w:t>ogin.</w:t>
      </w:r>
      <w:r w:rsidR="004E143A">
        <w:rPr>
          <w:bCs/>
          <w:color w:val="auto"/>
        </w:rPr>
        <w:t>A</w:t>
      </w:r>
      <w:r>
        <w:rPr>
          <w:bCs/>
          <w:color w:val="auto"/>
        </w:rPr>
        <w:t xml:space="preserve">uth » qui </w:t>
      </w:r>
      <w:r w:rsidR="00304EB3">
        <w:rPr>
          <w:bCs/>
          <w:color w:val="auto"/>
        </w:rPr>
        <w:t>récupère</w:t>
      </w:r>
      <w:r>
        <w:rPr>
          <w:bCs/>
          <w:color w:val="auto"/>
        </w:rPr>
        <w:t xml:space="preserve"> </w:t>
      </w:r>
      <w:r w:rsidR="00304EB3">
        <w:rPr>
          <w:bCs/>
          <w:color w:val="auto"/>
        </w:rPr>
        <w:t>les informations entrées</w:t>
      </w:r>
      <w:r>
        <w:rPr>
          <w:bCs/>
          <w:color w:val="auto"/>
        </w:rPr>
        <w:t xml:space="preserve"> par l’utilisateur</w:t>
      </w:r>
    </w:p>
    <w:p w14:paraId="36E51617" w14:textId="08DB1B61" w:rsidR="0054198F" w:rsidRDefault="00060824" w:rsidP="003B338C">
      <w:pPr>
        <w:jc w:val="center"/>
        <w:rPr>
          <w:b/>
          <w:color w:val="auto"/>
        </w:rPr>
      </w:pPr>
      <w:r>
        <w:rPr>
          <w:b/>
          <w:noProof/>
          <w:color w:val="auto"/>
        </w:rPr>
        <w:drawing>
          <wp:inline distT="0" distB="0" distL="0" distR="0" wp14:anchorId="58B5FD7A" wp14:editId="38175C52">
            <wp:extent cx="3924189" cy="2794635"/>
            <wp:effectExtent l="0" t="0" r="635" b="571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60070" cy="2820188"/>
                    </a:xfrm>
                    <a:prstGeom prst="rect">
                      <a:avLst/>
                    </a:prstGeom>
                  </pic:spPr>
                </pic:pic>
              </a:graphicData>
            </a:graphic>
          </wp:inline>
        </w:drawing>
      </w:r>
    </w:p>
    <w:p w14:paraId="187024BD" w14:textId="58EE03EE" w:rsidR="00EF0635" w:rsidRDefault="00894033" w:rsidP="00A00B1B">
      <w:pPr>
        <w:jc w:val="center"/>
        <w:rPr>
          <w:b/>
          <w:color w:val="auto"/>
        </w:rPr>
        <w:sectPr w:rsidR="00EF0635" w:rsidSect="000843B4">
          <w:footerReference w:type="default" r:id="rId58"/>
          <w:type w:val="continuous"/>
          <w:pgSz w:w="11906" w:h="16838"/>
          <w:pgMar w:top="1418" w:right="992" w:bottom="1985" w:left="1134" w:header="567" w:footer="850" w:gutter="284"/>
          <w:pgNumType w:fmt="lowerRoman" w:start="14"/>
          <w:cols w:space="708"/>
          <w:docGrid w:linePitch="360"/>
        </w:sectPr>
      </w:pPr>
      <w:r>
        <w:rPr>
          <w:b/>
          <w:color w:val="auto"/>
        </w:rPr>
        <w:t>Figure A2.04</w:t>
      </w:r>
      <w:r w:rsidR="00277955">
        <w:rPr>
          <w:b/>
          <w:color w:val="auto"/>
        </w:rPr>
        <w:t> :</w:t>
      </w:r>
      <w:r w:rsidR="00FD7969">
        <w:rPr>
          <w:b/>
          <w:color w:val="auto"/>
        </w:rPr>
        <w:t xml:space="preserve"> </w:t>
      </w:r>
      <w:r w:rsidR="00FD7969" w:rsidRPr="00FD7969">
        <w:rPr>
          <w:bCs/>
          <w:i/>
          <w:iCs/>
          <w:color w:val="auto"/>
        </w:rPr>
        <w:t xml:space="preserve">Extrait code </w:t>
      </w:r>
      <w:r w:rsidR="00EE0A01">
        <w:rPr>
          <w:bCs/>
          <w:i/>
          <w:iCs/>
          <w:color w:val="auto"/>
        </w:rPr>
        <w:t>L</w:t>
      </w:r>
      <w:r w:rsidR="00FD7969" w:rsidRPr="00FD7969">
        <w:rPr>
          <w:bCs/>
          <w:i/>
          <w:iCs/>
          <w:color w:val="auto"/>
        </w:rPr>
        <w:t>ogin</w:t>
      </w:r>
      <w:r w:rsidR="00EE0A01">
        <w:rPr>
          <w:bCs/>
          <w:i/>
          <w:iCs/>
          <w:color w:val="auto"/>
        </w:rPr>
        <w:t>.auth</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215" w:name="_Toc212721064"/>
      <w:r w:rsidRPr="00A748BB">
        <w:rPr>
          <w:b/>
          <w:color w:val="auto"/>
        </w:rPr>
        <w:lastRenderedPageBreak/>
        <w:t>R</w:t>
      </w:r>
      <w:r w:rsidR="002653E3" w:rsidRPr="00A748BB">
        <w:rPr>
          <w:b/>
          <w:color w:val="auto"/>
        </w:rPr>
        <w:t>E</w:t>
      </w:r>
      <w:r w:rsidRPr="00A748BB">
        <w:rPr>
          <w:b/>
          <w:color w:val="auto"/>
        </w:rPr>
        <w:t>FERENCES</w:t>
      </w:r>
      <w:bookmarkEnd w:id="2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rPr>
                <w:b/>
              </w:rPr>
            </w:pPr>
            <w:r w:rsidRPr="00A748BB">
              <w:t>[1.01]</w:t>
            </w:r>
          </w:p>
        </w:tc>
        <w:tc>
          <w:tcPr>
            <w:tcW w:w="8122" w:type="dxa"/>
          </w:tcPr>
          <w:p w14:paraId="16ABCB41" w14:textId="62457240" w:rsidR="00167642" w:rsidRPr="00A965E3" w:rsidRDefault="00827205" w:rsidP="00431003">
            <w:pPr>
              <w:spacing w:before="120" w:after="120" w:line="360" w:lineRule="auto"/>
              <w:rPr>
                <w:color w:val="000000" w:themeColor="text1"/>
              </w:rPr>
            </w:pPr>
            <w:hyperlink r:id="rId59" w:history="1">
              <w:r w:rsidRPr="00A965E3">
                <w:rPr>
                  <w:rStyle w:val="Lienhypertexte"/>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rPr>
                <w:b/>
              </w:rPr>
            </w:pPr>
            <w:r w:rsidRPr="00A748BB">
              <w:t>[1.02]</w:t>
            </w:r>
          </w:p>
        </w:tc>
        <w:tc>
          <w:tcPr>
            <w:tcW w:w="8122" w:type="dxa"/>
          </w:tcPr>
          <w:p w14:paraId="6859B4FE" w14:textId="470920D9" w:rsidR="00167642" w:rsidRPr="00A965E3" w:rsidRDefault="005F2737" w:rsidP="00431003">
            <w:pPr>
              <w:spacing w:before="120" w:after="120" w:line="360" w:lineRule="auto"/>
              <w:rPr>
                <w:color w:val="000000" w:themeColor="text1"/>
              </w:rPr>
            </w:pPr>
            <w:hyperlink r:id="rId60" w:history="1">
              <w:r w:rsidRPr="00A965E3">
                <w:rPr>
                  <w:rStyle w:val="Lienhypertexte"/>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rPr>
                <w:b/>
              </w:rPr>
            </w:pPr>
            <w:r w:rsidRPr="00A748BB">
              <w:t xml:space="preserve">[1.03]  </w:t>
            </w:r>
          </w:p>
        </w:tc>
        <w:tc>
          <w:tcPr>
            <w:tcW w:w="8122" w:type="dxa"/>
          </w:tcPr>
          <w:p w14:paraId="78590CEA" w14:textId="56E6737A" w:rsidR="00167642" w:rsidRPr="00A965E3" w:rsidRDefault="005F3907" w:rsidP="00431003">
            <w:pPr>
              <w:spacing w:before="120" w:after="120" w:line="360" w:lineRule="auto"/>
              <w:rPr>
                <w:color w:val="000000" w:themeColor="text1"/>
              </w:rPr>
            </w:pPr>
            <w:hyperlink r:id="rId61" w:history="1">
              <w:r w:rsidRPr="00A965E3">
                <w:rPr>
                  <w:rStyle w:val="Lienhypertexte"/>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pPr>
            <w:r w:rsidRPr="00A748BB">
              <w:t xml:space="preserve">[1.04]  </w:t>
            </w:r>
          </w:p>
        </w:tc>
        <w:tc>
          <w:tcPr>
            <w:tcW w:w="8122" w:type="dxa"/>
          </w:tcPr>
          <w:p w14:paraId="6545C0D8" w14:textId="4229BD28" w:rsidR="00167642" w:rsidRPr="00A965E3" w:rsidRDefault="000679BC" w:rsidP="00431003">
            <w:pPr>
              <w:spacing w:before="120" w:after="120" w:line="360" w:lineRule="auto"/>
              <w:rPr>
                <w:color w:val="000000" w:themeColor="text1"/>
              </w:rPr>
            </w:pPr>
            <w:hyperlink r:id="rId62" w:history="1">
              <w:r w:rsidRPr="00A965E3">
                <w:rPr>
                  <w:rStyle w:val="Lienhypertexte"/>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pPr>
            <w:r w:rsidRPr="00A748BB">
              <w:t xml:space="preserve">[1.05]  </w:t>
            </w:r>
          </w:p>
        </w:tc>
        <w:tc>
          <w:tcPr>
            <w:tcW w:w="8122" w:type="dxa"/>
          </w:tcPr>
          <w:p w14:paraId="71FB6D12" w14:textId="10EB9B02" w:rsidR="00167642" w:rsidRPr="00A965E3" w:rsidRDefault="004C0564" w:rsidP="00431003">
            <w:pPr>
              <w:spacing w:before="120" w:after="120" w:line="360" w:lineRule="auto"/>
              <w:rPr>
                <w:color w:val="000000" w:themeColor="text1"/>
              </w:rPr>
            </w:pPr>
            <w:hyperlink r:id="rId63" w:history="1">
              <w:r w:rsidRPr="00A965E3">
                <w:rPr>
                  <w:rStyle w:val="Lienhypertexte"/>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pPr>
            <w:r w:rsidRPr="00A748BB">
              <w:t xml:space="preserve">[1.06]  </w:t>
            </w:r>
          </w:p>
        </w:tc>
        <w:tc>
          <w:tcPr>
            <w:tcW w:w="8122" w:type="dxa"/>
          </w:tcPr>
          <w:p w14:paraId="42254B8B" w14:textId="2A42846C" w:rsidR="00167642" w:rsidRPr="00A965E3" w:rsidRDefault="00F3189A" w:rsidP="00431003">
            <w:pPr>
              <w:spacing w:before="120" w:after="120" w:line="360" w:lineRule="auto"/>
              <w:rPr>
                <w:color w:val="000000" w:themeColor="text1"/>
              </w:rPr>
            </w:pPr>
            <w:hyperlink r:id="rId64" w:history="1">
              <w:r w:rsidRPr="00A965E3">
                <w:rPr>
                  <w:rStyle w:val="Lienhypertexte"/>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pPr>
            <w:r w:rsidRPr="00A748BB">
              <w:t xml:space="preserve">[1.07]  </w:t>
            </w:r>
          </w:p>
        </w:tc>
        <w:tc>
          <w:tcPr>
            <w:tcW w:w="8122" w:type="dxa"/>
          </w:tcPr>
          <w:p w14:paraId="4252B97E" w14:textId="1BB9F82B" w:rsidR="00167642" w:rsidRPr="00A965E3" w:rsidRDefault="0066437B" w:rsidP="00431003">
            <w:pPr>
              <w:spacing w:before="120" w:after="120" w:line="360" w:lineRule="auto"/>
              <w:rPr>
                <w:color w:val="000000" w:themeColor="text1"/>
              </w:rPr>
            </w:pPr>
            <w:hyperlink r:id="rId65" w:history="1">
              <w:r w:rsidRPr="00A965E3">
                <w:rPr>
                  <w:rStyle w:val="Lienhypertexte"/>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pPr>
            <w:r w:rsidRPr="00A748BB">
              <w:t xml:space="preserve">[1.08]  </w:t>
            </w:r>
          </w:p>
        </w:tc>
        <w:tc>
          <w:tcPr>
            <w:tcW w:w="8122" w:type="dxa"/>
          </w:tcPr>
          <w:p w14:paraId="0B2BF2A6" w14:textId="6879604F" w:rsidR="00167642" w:rsidRPr="00A965E3" w:rsidRDefault="00F67409" w:rsidP="00431003">
            <w:pPr>
              <w:spacing w:before="120" w:after="120" w:line="360" w:lineRule="auto"/>
              <w:rPr>
                <w:color w:val="000000" w:themeColor="text1"/>
              </w:rPr>
            </w:pPr>
            <w:hyperlink r:id="rId66" w:history="1">
              <w:r w:rsidRPr="00A965E3">
                <w:rPr>
                  <w:rStyle w:val="Lienhypertexte"/>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pPr>
            <w:r w:rsidRPr="00A748BB">
              <w:t xml:space="preserve">[1.09]  </w:t>
            </w:r>
          </w:p>
        </w:tc>
        <w:tc>
          <w:tcPr>
            <w:tcW w:w="8122" w:type="dxa"/>
          </w:tcPr>
          <w:p w14:paraId="7FDA60CB" w14:textId="145AB18E" w:rsidR="00167642" w:rsidRPr="00A965E3" w:rsidRDefault="00A032BE" w:rsidP="00431003">
            <w:pPr>
              <w:spacing w:before="120" w:after="120" w:line="360" w:lineRule="auto"/>
              <w:rPr>
                <w:color w:val="000000" w:themeColor="text1"/>
              </w:rPr>
            </w:pPr>
            <w:hyperlink r:id="rId67" w:history="1">
              <w:r w:rsidRPr="00A965E3">
                <w:rPr>
                  <w:rStyle w:val="Lienhypertexte"/>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pPr>
            <w:r w:rsidRPr="00A748BB">
              <w:t xml:space="preserve">[1.10]  </w:t>
            </w:r>
          </w:p>
        </w:tc>
        <w:tc>
          <w:tcPr>
            <w:tcW w:w="8122" w:type="dxa"/>
          </w:tcPr>
          <w:p w14:paraId="66A2E0B4" w14:textId="77777777" w:rsidR="00167642" w:rsidRDefault="00F61124" w:rsidP="00431003">
            <w:pPr>
              <w:spacing w:before="120" w:after="120" w:line="360" w:lineRule="auto"/>
              <w:rPr>
                <w:color w:val="000000" w:themeColor="text1"/>
              </w:rPr>
            </w:pPr>
            <w:hyperlink r:id="rId68" w:history="1">
              <w:r w:rsidRPr="00A965E3">
                <w:rPr>
                  <w:rStyle w:val="Lienhypertexte"/>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p w14:paraId="1FF06A04" w14:textId="5DA73120" w:rsidR="00EF0635" w:rsidRPr="00EF0635" w:rsidRDefault="00EF0635" w:rsidP="00EF0635">
            <w:pPr>
              <w:jc w:val="center"/>
            </w:pP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pPr>
            <w:r w:rsidRPr="00A748BB">
              <w:lastRenderedPageBreak/>
              <w:t>[2.01]</w:t>
            </w:r>
          </w:p>
        </w:tc>
        <w:tc>
          <w:tcPr>
            <w:tcW w:w="8122" w:type="dxa"/>
          </w:tcPr>
          <w:p w14:paraId="115BA65E" w14:textId="785A2B93" w:rsidR="00167642" w:rsidRPr="00A965E3" w:rsidRDefault="0086018C" w:rsidP="00431003">
            <w:pPr>
              <w:spacing w:before="120" w:after="120" w:line="360" w:lineRule="auto"/>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pPr>
            <w:r w:rsidRPr="00A748BB">
              <w:t>[2.02]</w:t>
            </w:r>
          </w:p>
        </w:tc>
        <w:tc>
          <w:tcPr>
            <w:tcW w:w="8122" w:type="dxa"/>
          </w:tcPr>
          <w:p w14:paraId="25DEA490" w14:textId="22883DE7" w:rsidR="00167642" w:rsidRPr="00A965E3" w:rsidRDefault="0086018C" w:rsidP="00431003">
            <w:pPr>
              <w:spacing w:before="120" w:after="120" w:line="360" w:lineRule="auto"/>
              <w:rPr>
                <w:iCs/>
                <w:color w:val="000000" w:themeColor="text1"/>
              </w:rPr>
            </w:pPr>
            <w:hyperlink r:id="rId69" w:history="1">
              <w:r w:rsidRPr="00A965E3">
                <w:rPr>
                  <w:rStyle w:val="Lienhypertexte"/>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pPr>
            <w:r w:rsidRPr="00A748BB">
              <w:t>[2.03]</w:t>
            </w:r>
          </w:p>
        </w:tc>
        <w:tc>
          <w:tcPr>
            <w:tcW w:w="8122" w:type="dxa"/>
          </w:tcPr>
          <w:p w14:paraId="479E02C0" w14:textId="1701DF30" w:rsidR="00167642" w:rsidRPr="00A965E3" w:rsidRDefault="00CB2DB0" w:rsidP="00431003">
            <w:pPr>
              <w:spacing w:before="120" w:after="120" w:line="360" w:lineRule="auto"/>
              <w:rPr>
                <w:color w:val="000000" w:themeColor="text1"/>
              </w:rPr>
            </w:pPr>
            <w:hyperlink r:id="rId70" w:history="1">
              <w:r w:rsidRPr="00A965E3">
                <w:rPr>
                  <w:rStyle w:val="Lienhypertexte"/>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pPr>
            <w:r w:rsidRPr="00A748BB">
              <w:t>[2.04]</w:t>
            </w:r>
          </w:p>
        </w:tc>
        <w:tc>
          <w:tcPr>
            <w:tcW w:w="8122" w:type="dxa"/>
          </w:tcPr>
          <w:p w14:paraId="68C97DB5" w14:textId="205F6D14" w:rsidR="00167642" w:rsidRPr="00A965E3" w:rsidRDefault="00CB2DB0" w:rsidP="00431003">
            <w:pPr>
              <w:spacing w:before="120" w:after="120" w:line="360" w:lineRule="auto"/>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pPr>
            <w:r w:rsidRPr="00A748BB">
              <w:t>[2.05]</w:t>
            </w:r>
          </w:p>
        </w:tc>
        <w:tc>
          <w:tcPr>
            <w:tcW w:w="8122" w:type="dxa"/>
          </w:tcPr>
          <w:p w14:paraId="383B3898" w14:textId="19C9FD90" w:rsidR="00167642" w:rsidRPr="00A965E3" w:rsidRDefault="00CB2DB0" w:rsidP="00431003">
            <w:pPr>
              <w:spacing w:before="120" w:after="120" w:line="360" w:lineRule="auto"/>
              <w:rPr>
                <w:color w:val="000000" w:themeColor="text1"/>
              </w:rPr>
            </w:pPr>
            <w:hyperlink r:id="rId71" w:history="1">
              <w:r w:rsidRPr="00A965E3">
                <w:rPr>
                  <w:rStyle w:val="Lienhypertexte"/>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rPr>
                <w:b/>
              </w:rPr>
            </w:pPr>
            <w:r w:rsidRPr="00A748BB">
              <w:t>[2.06]</w:t>
            </w:r>
          </w:p>
        </w:tc>
        <w:tc>
          <w:tcPr>
            <w:tcW w:w="8122" w:type="dxa"/>
          </w:tcPr>
          <w:p w14:paraId="53992364" w14:textId="464627D1" w:rsidR="00167642" w:rsidRPr="00A965E3" w:rsidRDefault="00CB2DB0" w:rsidP="00431003">
            <w:pPr>
              <w:spacing w:before="120" w:after="120" w:line="360" w:lineRule="auto"/>
              <w:rPr>
                <w:color w:val="000000" w:themeColor="text1"/>
              </w:rPr>
            </w:pPr>
            <w:hyperlink r:id="rId72" w:history="1">
              <w:r w:rsidRPr="00A965E3">
                <w:rPr>
                  <w:rStyle w:val="Lienhypertexte"/>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rPr>
                <w:b/>
              </w:rPr>
            </w:pPr>
            <w:r w:rsidRPr="00A748BB">
              <w:t>[2.07]</w:t>
            </w:r>
          </w:p>
        </w:tc>
        <w:tc>
          <w:tcPr>
            <w:tcW w:w="8122" w:type="dxa"/>
          </w:tcPr>
          <w:p w14:paraId="4F032F5A" w14:textId="61CB6C08" w:rsidR="00167642" w:rsidRPr="00A965E3" w:rsidRDefault="00CB2DB0" w:rsidP="00431003">
            <w:pPr>
              <w:spacing w:before="120" w:after="120" w:line="360" w:lineRule="auto"/>
              <w:rPr>
                <w:color w:val="000000" w:themeColor="text1"/>
              </w:rPr>
            </w:pPr>
            <w:hyperlink r:id="rId73" w:history="1">
              <w:r w:rsidRPr="00A965E3">
                <w:rPr>
                  <w:rStyle w:val="Lienhypertexte"/>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rPr>
                <w:b/>
              </w:rPr>
            </w:pPr>
            <w:r w:rsidRPr="00A748BB">
              <w:t>[2.08]</w:t>
            </w:r>
          </w:p>
        </w:tc>
        <w:tc>
          <w:tcPr>
            <w:tcW w:w="8122" w:type="dxa"/>
          </w:tcPr>
          <w:p w14:paraId="193E58EA" w14:textId="7084C753" w:rsidR="00167642" w:rsidRPr="00A965E3" w:rsidRDefault="00CB2DB0" w:rsidP="00431003">
            <w:pPr>
              <w:spacing w:before="120" w:after="120" w:line="360" w:lineRule="auto"/>
              <w:rPr>
                <w:color w:val="000000" w:themeColor="text1"/>
              </w:rPr>
            </w:pPr>
            <w:hyperlink r:id="rId74" w:history="1">
              <w:r w:rsidRPr="00A965E3">
                <w:rPr>
                  <w:rStyle w:val="Lienhypertexte"/>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1C1040" w14:paraId="0AC828CA" w14:textId="77777777" w:rsidTr="00F44ED4">
        <w:tc>
          <w:tcPr>
            <w:tcW w:w="1374" w:type="dxa"/>
          </w:tcPr>
          <w:p w14:paraId="12885DB7" w14:textId="77777777" w:rsidR="00167642" w:rsidRPr="00A748BB" w:rsidRDefault="00167642" w:rsidP="00431003">
            <w:pPr>
              <w:spacing w:before="120" w:after="120" w:line="360" w:lineRule="auto"/>
            </w:pPr>
            <w:r w:rsidRPr="00A748BB">
              <w:t>[2.09]</w:t>
            </w:r>
          </w:p>
        </w:tc>
        <w:tc>
          <w:tcPr>
            <w:tcW w:w="8122" w:type="dxa"/>
          </w:tcPr>
          <w:p w14:paraId="147FED88" w14:textId="2A2CBA49" w:rsidR="00167642" w:rsidRPr="00A965E3" w:rsidRDefault="00CB2DB0" w:rsidP="00431003">
            <w:pPr>
              <w:spacing w:before="120" w:after="120" w:line="360" w:lineRule="auto"/>
              <w:rPr>
                <w:bCs/>
                <w:iCs/>
                <w:color w:val="000000" w:themeColor="text1"/>
                <w:lang w:val="en-US"/>
              </w:rPr>
            </w:pPr>
            <w:hyperlink r:id="rId75" w:history="1">
              <w:r w:rsidRPr="00A965E3">
                <w:rPr>
                  <w:rStyle w:val="Lienhypertexte"/>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pPr>
            <w:r w:rsidRPr="00A748BB">
              <w:t>[2.10]</w:t>
            </w:r>
          </w:p>
        </w:tc>
        <w:tc>
          <w:tcPr>
            <w:tcW w:w="8122" w:type="dxa"/>
          </w:tcPr>
          <w:p w14:paraId="71CA4CC0" w14:textId="0886C54F" w:rsidR="00167642" w:rsidRPr="00A965E3" w:rsidRDefault="005F2650" w:rsidP="00431003">
            <w:pPr>
              <w:spacing w:before="120" w:after="120" w:line="360" w:lineRule="auto"/>
              <w:rPr>
                <w:bCs/>
                <w:iCs/>
                <w:color w:val="000000" w:themeColor="text1"/>
              </w:rPr>
            </w:pPr>
            <w:hyperlink r:id="rId76" w:history="1">
              <w:r w:rsidRPr="00A965E3">
                <w:rPr>
                  <w:rStyle w:val="Lienhypertexte"/>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pPr>
            <w:r w:rsidRPr="00A748BB">
              <w:lastRenderedPageBreak/>
              <w:t>[3.01]</w:t>
            </w:r>
          </w:p>
        </w:tc>
        <w:tc>
          <w:tcPr>
            <w:tcW w:w="8122" w:type="dxa"/>
          </w:tcPr>
          <w:p w14:paraId="30D2A1AB" w14:textId="609D041B" w:rsidR="00167642" w:rsidRPr="00A965E3" w:rsidRDefault="000F0DC5" w:rsidP="00431003">
            <w:pPr>
              <w:spacing w:before="120" w:after="120" w:line="360" w:lineRule="auto"/>
              <w:rPr>
                <w:bCs/>
                <w:color w:val="000000" w:themeColor="text1"/>
              </w:rPr>
            </w:pPr>
            <w:hyperlink r:id="rId77" w:history="1">
              <w:r w:rsidRPr="00A965E3">
                <w:rPr>
                  <w:rStyle w:val="Lienhypertexte"/>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rPr>
                <w:b/>
              </w:rPr>
            </w:pPr>
            <w:r w:rsidRPr="00A748BB">
              <w:t>[3.02]</w:t>
            </w:r>
          </w:p>
        </w:tc>
        <w:tc>
          <w:tcPr>
            <w:tcW w:w="8122" w:type="dxa"/>
          </w:tcPr>
          <w:p w14:paraId="78D79581" w14:textId="478A875E" w:rsidR="00167642" w:rsidRPr="00A965E3" w:rsidRDefault="000F0DC5" w:rsidP="00431003">
            <w:pPr>
              <w:spacing w:before="120" w:after="120" w:line="360" w:lineRule="auto"/>
              <w:rPr>
                <w:color w:val="000000" w:themeColor="text1"/>
              </w:rPr>
            </w:pPr>
            <w:hyperlink r:id="rId78" w:history="1">
              <w:r w:rsidRPr="00A965E3">
                <w:rPr>
                  <w:rStyle w:val="Lienhypertexte"/>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pPr>
            <w:r w:rsidRPr="00A748BB">
              <w:t>[3.03]</w:t>
            </w:r>
          </w:p>
        </w:tc>
        <w:tc>
          <w:tcPr>
            <w:tcW w:w="8122" w:type="dxa"/>
          </w:tcPr>
          <w:p w14:paraId="2A542178" w14:textId="5EEAFD03" w:rsidR="00167642" w:rsidRPr="00A965E3" w:rsidRDefault="009A6C3F" w:rsidP="00431003">
            <w:pPr>
              <w:spacing w:before="120" w:after="120" w:line="360" w:lineRule="auto"/>
              <w:rPr>
                <w:iCs/>
                <w:color w:val="000000" w:themeColor="text1"/>
              </w:rPr>
            </w:pPr>
            <w:hyperlink r:id="rId79" w:history="1">
              <w:r w:rsidRPr="00A965E3">
                <w:rPr>
                  <w:rStyle w:val="Lienhypertexte"/>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pPr>
            <w:r w:rsidRPr="00A748BB">
              <w:t>[3.04]</w:t>
            </w:r>
          </w:p>
        </w:tc>
        <w:tc>
          <w:tcPr>
            <w:tcW w:w="8122" w:type="dxa"/>
          </w:tcPr>
          <w:p w14:paraId="4770D52B" w14:textId="3BAE3600" w:rsidR="00167642" w:rsidRPr="00A965E3" w:rsidRDefault="005C6BA5" w:rsidP="00431003">
            <w:pPr>
              <w:spacing w:before="120" w:after="120" w:line="360" w:lineRule="auto"/>
              <w:rPr>
                <w:color w:val="000000" w:themeColor="text1"/>
              </w:rPr>
            </w:pPr>
            <w:hyperlink r:id="rId80" w:history="1">
              <w:r w:rsidRPr="00A965E3">
                <w:rPr>
                  <w:rStyle w:val="Lienhypertexte"/>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pPr>
            <w:r w:rsidRPr="00A748BB">
              <w:t>[3.05]</w:t>
            </w:r>
          </w:p>
        </w:tc>
        <w:tc>
          <w:tcPr>
            <w:tcW w:w="8122" w:type="dxa"/>
          </w:tcPr>
          <w:p w14:paraId="0EBA6C04" w14:textId="5FB99C4F" w:rsidR="00167642" w:rsidRPr="00A965E3" w:rsidRDefault="008E0EC5" w:rsidP="00431003">
            <w:pPr>
              <w:spacing w:before="120" w:after="120" w:line="360" w:lineRule="auto"/>
              <w:rPr>
                <w:color w:val="000000" w:themeColor="text1"/>
              </w:rPr>
            </w:pPr>
            <w:hyperlink r:id="rId81" w:history="1">
              <w:r w:rsidRPr="00A965E3">
                <w:rPr>
                  <w:rStyle w:val="Lienhypertexte"/>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pPr>
            <w:r w:rsidRPr="00A748BB">
              <w:t>[3.06]</w:t>
            </w:r>
          </w:p>
        </w:tc>
        <w:tc>
          <w:tcPr>
            <w:tcW w:w="8122" w:type="dxa"/>
          </w:tcPr>
          <w:p w14:paraId="5071BB34" w14:textId="4E954FA0" w:rsidR="00167642" w:rsidRPr="00A965E3" w:rsidRDefault="0051337D" w:rsidP="00431003">
            <w:pPr>
              <w:spacing w:before="120" w:after="120" w:line="360" w:lineRule="auto"/>
              <w:rPr>
                <w:color w:val="000000" w:themeColor="text1"/>
              </w:rPr>
            </w:pPr>
            <w:hyperlink r:id="rId82" w:history="1">
              <w:r w:rsidRPr="00A965E3">
                <w:rPr>
                  <w:rStyle w:val="Lienhypertexte"/>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pPr>
            <w:r w:rsidRPr="00A748BB">
              <w:t>[3.07]</w:t>
            </w:r>
          </w:p>
        </w:tc>
        <w:tc>
          <w:tcPr>
            <w:tcW w:w="8122" w:type="dxa"/>
          </w:tcPr>
          <w:p w14:paraId="3925B7EC" w14:textId="21741512" w:rsidR="00167642" w:rsidRPr="00A965E3" w:rsidRDefault="0054047E" w:rsidP="00431003">
            <w:pPr>
              <w:spacing w:before="120" w:after="120" w:line="360" w:lineRule="auto"/>
              <w:rPr>
                <w:color w:val="000000" w:themeColor="text1"/>
              </w:rPr>
            </w:pPr>
            <w:hyperlink r:id="rId83" w:history="1">
              <w:r w:rsidRPr="00A965E3">
                <w:rPr>
                  <w:rStyle w:val="Lienhypertexte"/>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pPr>
            <w:r w:rsidRPr="00A748BB">
              <w:t>[3.08]</w:t>
            </w:r>
          </w:p>
        </w:tc>
        <w:tc>
          <w:tcPr>
            <w:tcW w:w="8122" w:type="dxa"/>
          </w:tcPr>
          <w:p w14:paraId="16EBFB6A" w14:textId="3259B1CF" w:rsidR="00167642" w:rsidRPr="00A965E3" w:rsidRDefault="00641C3D" w:rsidP="00431003">
            <w:pPr>
              <w:spacing w:before="120" w:after="120" w:line="360" w:lineRule="auto"/>
              <w:rPr>
                <w:color w:val="000000" w:themeColor="text1"/>
              </w:rPr>
            </w:pPr>
            <w:hyperlink r:id="rId84" w:history="1">
              <w:r w:rsidRPr="00A965E3">
                <w:rPr>
                  <w:rStyle w:val="Lienhypertexte"/>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pPr>
            <w:r w:rsidRPr="00A748BB">
              <w:t>[3.09]</w:t>
            </w:r>
          </w:p>
        </w:tc>
        <w:tc>
          <w:tcPr>
            <w:tcW w:w="8122" w:type="dxa"/>
          </w:tcPr>
          <w:p w14:paraId="639CDFD5" w14:textId="5C8B9F85" w:rsidR="00167642" w:rsidRPr="00A965E3" w:rsidRDefault="00496348" w:rsidP="00431003">
            <w:pPr>
              <w:spacing w:before="120" w:after="120" w:line="360" w:lineRule="auto"/>
              <w:rPr>
                <w:color w:val="000000" w:themeColor="text1"/>
              </w:rPr>
            </w:pPr>
            <w:hyperlink r:id="rId85" w:history="1">
              <w:r w:rsidRPr="00A965E3">
                <w:rPr>
                  <w:rStyle w:val="Lienhypertexte"/>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pPr>
            <w:r w:rsidRPr="00A748BB">
              <w:t>[3.10]</w:t>
            </w:r>
          </w:p>
        </w:tc>
        <w:tc>
          <w:tcPr>
            <w:tcW w:w="8122" w:type="dxa"/>
          </w:tcPr>
          <w:p w14:paraId="3762F4B6" w14:textId="4C370D0C" w:rsidR="00167642" w:rsidRPr="00A965E3" w:rsidRDefault="00682340" w:rsidP="00431003">
            <w:pPr>
              <w:spacing w:before="120" w:after="120" w:line="360" w:lineRule="auto"/>
              <w:rPr>
                <w:color w:val="000000" w:themeColor="text1"/>
              </w:rPr>
            </w:pPr>
            <w:hyperlink r:id="rId86" w:history="1">
              <w:r w:rsidRPr="00A965E3">
                <w:rPr>
                  <w:rStyle w:val="Lienhypertexte"/>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rPr>
                <w:color w:val="000000" w:themeColor="text1"/>
              </w:rPr>
            </w:pPr>
            <w:hyperlink r:id="rId87" w:history="1">
              <w:r w:rsidRPr="00A965E3">
                <w:rPr>
                  <w:rStyle w:val="Lienhypertexte"/>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rPr>
                <w:rFonts w:ascii="TimesNewRomanPSMT" w:hAnsi="TimesNewRomanPSMT"/>
                <w:color w:val="000000" w:themeColor="text1"/>
              </w:rPr>
            </w:pPr>
            <w:hyperlink r:id="rId88" w:history="1">
              <w:r w:rsidRPr="00A965E3">
                <w:rPr>
                  <w:rStyle w:val="Lienhypertexte"/>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pPr>
            <w:r w:rsidRPr="00A748BB">
              <w:t>[3.13]</w:t>
            </w:r>
          </w:p>
        </w:tc>
        <w:tc>
          <w:tcPr>
            <w:tcW w:w="8122" w:type="dxa"/>
          </w:tcPr>
          <w:p w14:paraId="2BB7B260" w14:textId="356CBE2D" w:rsidR="00FD0C49" w:rsidRPr="00A965E3" w:rsidRDefault="00FD0C49" w:rsidP="00431003">
            <w:pPr>
              <w:spacing w:before="120" w:after="120" w:line="360" w:lineRule="auto"/>
              <w:rPr>
                <w:color w:val="000000" w:themeColor="text1"/>
              </w:rPr>
            </w:pPr>
            <w:hyperlink r:id="rId89" w:history="1">
              <w:r w:rsidRPr="00A965E3">
                <w:rPr>
                  <w:rStyle w:val="Lienhypertexte"/>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pPr>
            <w:r w:rsidRPr="00A748BB">
              <w:t>[3.14]</w:t>
            </w:r>
          </w:p>
        </w:tc>
        <w:tc>
          <w:tcPr>
            <w:tcW w:w="8122" w:type="dxa"/>
          </w:tcPr>
          <w:p w14:paraId="460EDF63" w14:textId="7236C94F" w:rsidR="00FD0C49" w:rsidRPr="00A965E3" w:rsidRDefault="00BE35A3" w:rsidP="00431003">
            <w:pPr>
              <w:spacing w:before="120" w:after="120" w:line="360" w:lineRule="auto"/>
              <w:rPr>
                <w:color w:val="000000" w:themeColor="text1"/>
              </w:rPr>
            </w:pPr>
            <w:hyperlink r:id="rId90" w:history="1">
              <w:r w:rsidRPr="00A965E3">
                <w:rPr>
                  <w:rStyle w:val="Lienhypertexte"/>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pPr>
            <w:r w:rsidRPr="00A748BB">
              <w:t>[3.15]</w:t>
            </w:r>
          </w:p>
        </w:tc>
        <w:tc>
          <w:tcPr>
            <w:tcW w:w="8122" w:type="dxa"/>
          </w:tcPr>
          <w:p w14:paraId="65A31701" w14:textId="392B610C" w:rsidR="00FD0C49" w:rsidRPr="00A965E3" w:rsidRDefault="00BB3574" w:rsidP="00431003">
            <w:pPr>
              <w:spacing w:before="120" w:after="120" w:line="360" w:lineRule="auto"/>
              <w:rPr>
                <w:color w:val="000000" w:themeColor="text1"/>
              </w:rPr>
            </w:pPr>
            <w:hyperlink r:id="rId91" w:history="1">
              <w:r w:rsidRPr="00A965E3">
                <w:rPr>
                  <w:rStyle w:val="Lienhypertexte"/>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pPr>
            <w:r w:rsidRPr="00A748BB">
              <w:t>[3.16]</w:t>
            </w:r>
          </w:p>
        </w:tc>
        <w:tc>
          <w:tcPr>
            <w:tcW w:w="8122" w:type="dxa"/>
          </w:tcPr>
          <w:p w14:paraId="7A1D1754" w14:textId="64E20B42" w:rsidR="00FD0C49" w:rsidRPr="00A965E3" w:rsidRDefault="007E6FF8" w:rsidP="00431003">
            <w:pPr>
              <w:spacing w:before="120" w:after="120" w:line="360" w:lineRule="auto"/>
              <w:rPr>
                <w:color w:val="000000" w:themeColor="text1"/>
              </w:rPr>
            </w:pPr>
            <w:hyperlink r:id="rId92" w:history="1">
              <w:r w:rsidRPr="00A965E3">
                <w:rPr>
                  <w:rStyle w:val="Lienhypertexte"/>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pPr>
            <w:r w:rsidRPr="00A748BB">
              <w:t>[3.17]</w:t>
            </w:r>
          </w:p>
        </w:tc>
        <w:tc>
          <w:tcPr>
            <w:tcW w:w="8122" w:type="dxa"/>
          </w:tcPr>
          <w:p w14:paraId="054A22C4" w14:textId="214136A4" w:rsidR="00FD0C49" w:rsidRPr="00A965E3" w:rsidRDefault="007E6FF8" w:rsidP="00431003">
            <w:pPr>
              <w:spacing w:before="120" w:after="120" w:line="360" w:lineRule="auto"/>
              <w:rPr>
                <w:color w:val="000000" w:themeColor="text1"/>
              </w:rPr>
            </w:pPr>
            <w:hyperlink r:id="rId93" w:history="1">
              <w:r w:rsidRPr="00A965E3">
                <w:rPr>
                  <w:rStyle w:val="Lienhypertexte"/>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pPr>
            <w:r w:rsidRPr="00A748BB">
              <w:t>[3.18]</w:t>
            </w:r>
          </w:p>
        </w:tc>
        <w:tc>
          <w:tcPr>
            <w:tcW w:w="8122" w:type="dxa"/>
          </w:tcPr>
          <w:p w14:paraId="0F99C1C0" w14:textId="0CADAAD2" w:rsidR="00FD0C49" w:rsidRPr="00A965E3" w:rsidRDefault="00DA1F4C" w:rsidP="00431003">
            <w:pPr>
              <w:spacing w:before="120" w:after="120" w:line="360" w:lineRule="auto"/>
              <w:rPr>
                <w:color w:val="000000" w:themeColor="text1"/>
              </w:rPr>
            </w:pPr>
            <w:hyperlink r:id="rId94" w:history="1">
              <w:r w:rsidRPr="00A965E3">
                <w:rPr>
                  <w:rStyle w:val="Lienhypertexte"/>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pPr>
            <w:r w:rsidRPr="00A748BB">
              <w:t>[3.19]</w:t>
            </w:r>
          </w:p>
        </w:tc>
        <w:tc>
          <w:tcPr>
            <w:tcW w:w="8122" w:type="dxa"/>
          </w:tcPr>
          <w:p w14:paraId="0041F052" w14:textId="08F8AF71" w:rsidR="00FD0C49" w:rsidRPr="00A965E3" w:rsidRDefault="00E17436" w:rsidP="00431003">
            <w:pPr>
              <w:spacing w:before="120" w:after="120" w:line="360" w:lineRule="auto"/>
              <w:rPr>
                <w:color w:val="000000" w:themeColor="text1"/>
              </w:rPr>
            </w:pPr>
            <w:hyperlink r:id="rId95" w:history="1">
              <w:r w:rsidRPr="00A965E3">
                <w:rPr>
                  <w:rStyle w:val="Lienhypertexte"/>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rPr>
                <w:b/>
              </w:rPr>
            </w:pPr>
            <w:r w:rsidRPr="00A748BB">
              <w:t>[4.01]</w:t>
            </w:r>
          </w:p>
        </w:tc>
        <w:tc>
          <w:tcPr>
            <w:tcW w:w="8122" w:type="dxa"/>
          </w:tcPr>
          <w:p w14:paraId="726CF624" w14:textId="3E27816C" w:rsidR="00167642" w:rsidRPr="00A965E3" w:rsidRDefault="000B4165" w:rsidP="00431003">
            <w:pPr>
              <w:spacing w:before="120" w:after="120" w:line="360" w:lineRule="auto"/>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rPr>
                <w:b/>
              </w:rPr>
            </w:pPr>
            <w:r w:rsidRPr="00A748BB">
              <w:t xml:space="preserve">[4.02]  </w:t>
            </w:r>
          </w:p>
        </w:tc>
        <w:tc>
          <w:tcPr>
            <w:tcW w:w="8122" w:type="dxa"/>
          </w:tcPr>
          <w:p w14:paraId="0893D115" w14:textId="37A14828" w:rsidR="00167642" w:rsidRPr="00A965E3" w:rsidRDefault="000B4165" w:rsidP="00431003">
            <w:pPr>
              <w:spacing w:before="120" w:after="120" w:line="360" w:lineRule="auto"/>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pPr>
            <w:r w:rsidRPr="00A748BB">
              <w:t xml:space="preserve">[4.03]  </w:t>
            </w:r>
          </w:p>
        </w:tc>
        <w:tc>
          <w:tcPr>
            <w:tcW w:w="8122" w:type="dxa"/>
          </w:tcPr>
          <w:p w14:paraId="1C8FE1E2" w14:textId="352D3F2C" w:rsidR="00167642" w:rsidRPr="00A965E3" w:rsidRDefault="002B1F74" w:rsidP="00431003">
            <w:pPr>
              <w:spacing w:before="120" w:after="120" w:line="360" w:lineRule="auto"/>
              <w:rPr>
                <w:color w:val="000000" w:themeColor="text1"/>
              </w:rPr>
            </w:pPr>
            <w:r w:rsidRPr="00A965E3">
              <w:rPr>
                <w:color w:val="000000" w:themeColor="text1"/>
              </w:rPr>
              <w:t> </w:t>
            </w:r>
            <w:hyperlink r:id="rId96" w:tgtFrame="_blank" w:history="1">
              <w:r w:rsidRPr="00A965E3">
                <w:rPr>
                  <w:rStyle w:val="Lienhypertexte"/>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pPr>
            <w:r w:rsidRPr="00A748BB">
              <w:t xml:space="preserve">[4.04]  </w:t>
            </w:r>
          </w:p>
        </w:tc>
        <w:tc>
          <w:tcPr>
            <w:tcW w:w="8122" w:type="dxa"/>
          </w:tcPr>
          <w:p w14:paraId="5A5C3C17" w14:textId="586C1025" w:rsidR="00167642" w:rsidRPr="00A965E3" w:rsidRDefault="002B1F74" w:rsidP="00431003">
            <w:pPr>
              <w:spacing w:before="120" w:after="120" w:line="360" w:lineRule="auto"/>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pPr>
            <w:r w:rsidRPr="00A748BB">
              <w:t xml:space="preserve">[4.06]  </w:t>
            </w:r>
          </w:p>
        </w:tc>
        <w:tc>
          <w:tcPr>
            <w:tcW w:w="8122" w:type="dxa"/>
          </w:tcPr>
          <w:p w14:paraId="7FBA23AE" w14:textId="24A7A91B" w:rsidR="00167642" w:rsidRPr="00A965E3" w:rsidRDefault="00860CEA" w:rsidP="00431003">
            <w:pPr>
              <w:spacing w:before="120" w:after="120" w:line="360" w:lineRule="auto"/>
              <w:rPr>
                <w:color w:val="000000" w:themeColor="text1"/>
              </w:rPr>
            </w:pPr>
            <w:r w:rsidRPr="00A965E3">
              <w:rPr>
                <w:color w:val="000000" w:themeColor="text1"/>
                <w:lang w:val="en-US"/>
              </w:rPr>
              <w:t> </w:t>
            </w:r>
            <w:hyperlink r:id="rId97" w:tgtFrame="_blank" w:history="1">
              <w:r w:rsidRPr="00A965E3">
                <w:rPr>
                  <w:rStyle w:val="Lienhypertexte"/>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w:t>
            </w:r>
            <w:r w:rsidR="00A16A03" w:rsidRPr="00A965E3">
              <w:rPr>
                <w:i/>
                <w:iCs/>
                <w:color w:val="000000" w:themeColor="text1"/>
              </w:rPr>
              <w:t>Vérification</w:t>
            </w:r>
            <w:r w:rsidRPr="00A965E3">
              <w:rPr>
                <w:i/>
                <w:iCs/>
                <w:color w:val="000000" w:themeColor="text1"/>
              </w:rPr>
              <w:t xml:space="preserve"> Standard, </w:t>
            </w:r>
            <w:r w:rsidRPr="00A965E3">
              <w:rPr>
                <w:color w:val="000000" w:themeColor="text1"/>
              </w:rPr>
              <w:t>consulter le 24 Septembre 202</w:t>
            </w:r>
            <w:r w:rsidR="004448B0" w:rsidRPr="00A965E3">
              <w:rPr>
                <w:color w:val="000000" w:themeColor="text1"/>
              </w:rPr>
              <w:t>5</w:t>
            </w:r>
          </w:p>
        </w:tc>
      </w:tr>
      <w:tr w:rsidR="00167642" w:rsidRPr="001C1040" w14:paraId="1A2D5619" w14:textId="77777777" w:rsidTr="00F44ED4">
        <w:tc>
          <w:tcPr>
            <w:tcW w:w="1374" w:type="dxa"/>
          </w:tcPr>
          <w:p w14:paraId="160922AC" w14:textId="77777777" w:rsidR="00167642" w:rsidRPr="00A748BB" w:rsidRDefault="00167642" w:rsidP="00431003">
            <w:pPr>
              <w:spacing w:before="120" w:after="120" w:line="360" w:lineRule="auto"/>
            </w:pPr>
            <w:r w:rsidRPr="00A748BB">
              <w:t xml:space="preserve">[4.07]  </w:t>
            </w:r>
          </w:p>
        </w:tc>
        <w:tc>
          <w:tcPr>
            <w:tcW w:w="8122" w:type="dxa"/>
          </w:tcPr>
          <w:p w14:paraId="7783E677" w14:textId="676BC57E" w:rsidR="00167642" w:rsidRPr="00912FF2" w:rsidRDefault="004448B0" w:rsidP="00431003">
            <w:pPr>
              <w:spacing w:before="120" w:after="120" w:line="360" w:lineRule="auto"/>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w:t>
            </w:r>
            <w:r w:rsidRPr="000323D7">
              <w:rPr>
                <w:color w:val="000000" w:themeColor="text1"/>
                <w:lang w:val="en-US"/>
              </w:rPr>
              <w:t xml:space="preserve"> Septembre</w:t>
            </w:r>
            <w:r w:rsidRPr="00912FF2">
              <w:rPr>
                <w:color w:val="000000" w:themeColor="text1"/>
                <w:lang w:val="en-US"/>
              </w:rPr>
              <w:t xml:space="preserve"> 2025</w:t>
            </w:r>
          </w:p>
        </w:tc>
      </w:tr>
      <w:tr w:rsidR="00167642" w:rsidRPr="001C1040" w14:paraId="1A728A92" w14:textId="77777777" w:rsidTr="00F44ED4">
        <w:tc>
          <w:tcPr>
            <w:tcW w:w="1374" w:type="dxa"/>
          </w:tcPr>
          <w:p w14:paraId="584CC217" w14:textId="77777777" w:rsidR="00167642" w:rsidRPr="00A748BB" w:rsidRDefault="00167642" w:rsidP="00431003">
            <w:pPr>
              <w:spacing w:before="120" w:after="120" w:line="360" w:lineRule="auto"/>
            </w:pPr>
            <w:r w:rsidRPr="00A748BB">
              <w:t xml:space="preserve">[4.08]  </w:t>
            </w:r>
          </w:p>
        </w:tc>
        <w:tc>
          <w:tcPr>
            <w:tcW w:w="8122" w:type="dxa"/>
          </w:tcPr>
          <w:p w14:paraId="13BED15D" w14:textId="097790D9" w:rsidR="00167642" w:rsidRPr="00A965E3" w:rsidRDefault="005E2867" w:rsidP="00431003">
            <w:pPr>
              <w:spacing w:before="120" w:after="120" w:line="360" w:lineRule="auto"/>
              <w:rPr>
                <w:color w:val="000000" w:themeColor="text1"/>
                <w:lang w:val="en-US"/>
              </w:rPr>
            </w:pPr>
            <w:r w:rsidRPr="00A965E3">
              <w:rPr>
                <w:color w:val="000000" w:themeColor="text1"/>
                <w:lang w:val="en-US"/>
              </w:rPr>
              <w:t>ISO 9241-210:2019. Ergonomics of human-system interaction — Part 210: Human-</w:t>
            </w:r>
            <w:r w:rsidR="00A16A03" w:rsidRPr="00A965E3">
              <w:rPr>
                <w:color w:val="000000" w:themeColor="text1"/>
                <w:lang w:val="en-US"/>
              </w:rPr>
              <w:t>centered</w:t>
            </w:r>
            <w:r w:rsidRPr="00A965E3">
              <w:rPr>
                <w:color w:val="000000" w:themeColor="text1"/>
                <w:lang w:val="en-US"/>
              </w:rPr>
              <w:t xml:space="preserve"> design for interactive systems, consulter le 24</w:t>
            </w:r>
            <w:r w:rsidRPr="008828B9">
              <w:rPr>
                <w:color w:val="000000" w:themeColor="text1"/>
                <w:lang w:val="en-US"/>
              </w:rPr>
              <w:t xml:space="preserve"> Septembre</w:t>
            </w:r>
            <w:r w:rsidRPr="00A965E3">
              <w:rPr>
                <w:color w:val="000000" w:themeColor="text1"/>
                <w:lang w:val="en-US"/>
              </w:rPr>
              <w:t xml:space="preserv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pPr>
            <w:r w:rsidRPr="00A748BB">
              <w:t xml:space="preserve">[4.09]  </w:t>
            </w:r>
          </w:p>
        </w:tc>
        <w:tc>
          <w:tcPr>
            <w:tcW w:w="8122" w:type="dxa"/>
          </w:tcPr>
          <w:p w14:paraId="625ED8CA" w14:textId="20783A3E" w:rsidR="00167642" w:rsidRPr="00A965E3" w:rsidRDefault="005E2867" w:rsidP="00431003">
            <w:pPr>
              <w:spacing w:before="120" w:after="120" w:line="360" w:lineRule="auto"/>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pPr>
            <w:r w:rsidRPr="00A748BB">
              <w:t xml:space="preserve">[4.10]  </w:t>
            </w:r>
          </w:p>
        </w:tc>
        <w:tc>
          <w:tcPr>
            <w:tcW w:w="8122" w:type="dxa"/>
          </w:tcPr>
          <w:p w14:paraId="0D8ADA39" w14:textId="1602E974" w:rsidR="00167642" w:rsidRPr="00A965E3" w:rsidRDefault="005E2867" w:rsidP="00431003">
            <w:pPr>
              <w:spacing w:before="120" w:after="120" w:line="360" w:lineRule="auto"/>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2E78E016" w:rsidR="00BD412E" w:rsidRPr="00A748BB" w:rsidRDefault="00BD412E" w:rsidP="00BD412E">
      <w:pPr>
        <w:jc w:val="center"/>
        <w:outlineLvl w:val="0"/>
        <w:rPr>
          <w:rFonts w:eastAsia="Times New Roman"/>
          <w:b/>
          <w:color w:val="auto"/>
          <w:kern w:val="28"/>
          <w:lang w:eastAsia="fr-FR"/>
        </w:rPr>
      </w:pPr>
      <w:bookmarkStart w:id="216" w:name="_Toc406394318"/>
      <w:bookmarkStart w:id="217" w:name="_Toc212721065"/>
      <w:r w:rsidRPr="00A748BB">
        <w:rPr>
          <w:rFonts w:eastAsia="Times New Roman"/>
          <w:b/>
          <w:color w:val="auto"/>
          <w:kern w:val="28"/>
          <w:lang w:eastAsia="fr-FR"/>
        </w:rPr>
        <w:lastRenderedPageBreak/>
        <w:t>FICHE DE RENSEIGNEMENTS</w:t>
      </w:r>
      <w:bookmarkEnd w:id="216"/>
      <w:bookmarkEnd w:id="217"/>
    </w:p>
    <w:p w14:paraId="66F1E6B0" w14:textId="76C12659" w:rsidR="00BD412E" w:rsidRPr="00A748BB" w:rsidRDefault="0027115B" w:rsidP="00BD412E">
      <w:pPr>
        <w:rPr>
          <w:rFonts w:cstheme="minorBidi"/>
          <w:color w:val="auto"/>
        </w:rPr>
      </w:pPr>
      <w:r w:rsidRPr="00FD1941">
        <w:rPr>
          <w:b/>
          <w:noProof/>
          <w:lang w:eastAsia="fr-FR"/>
        </w:rPr>
        <w:drawing>
          <wp:anchor distT="0" distB="0" distL="114300" distR="114300" simplePos="0" relativeHeight="251749376" behindDoc="0" locked="0" layoutInCell="1" allowOverlap="1" wp14:anchorId="23ABBD7C" wp14:editId="2D8EA639">
            <wp:simplePos x="0" y="0"/>
            <wp:positionH relativeFrom="margin">
              <wp:posOffset>4593590</wp:posOffset>
            </wp:positionH>
            <wp:positionV relativeFrom="margin">
              <wp:posOffset>363220</wp:posOffset>
            </wp:positionV>
            <wp:extent cx="1276350" cy="1486535"/>
            <wp:effectExtent l="0" t="0" r="0" b="0"/>
            <wp:wrapSquare wrapText="bothSides"/>
            <wp:docPr id="159" name="Picture 109"/>
            <wp:cNvGraphicFramePr/>
            <a:graphic xmlns:a="http://schemas.openxmlformats.org/drawingml/2006/main">
              <a:graphicData uri="http://schemas.openxmlformats.org/drawingml/2006/picture">
                <pic:pic xmlns:pic="http://schemas.openxmlformats.org/drawingml/2006/picture">
                  <pic:nvPicPr>
                    <pic:cNvPr id="159" name="Picture 109"/>
                    <pic:cNvPicPr/>
                  </pic:nvPicPr>
                  <pic:blipFill>
                    <a:blip r:embed="rId98" cstate="print">
                      <a:extLst>
                        <a:ext uri="{28A0092B-C50C-407E-A947-70E740481C1C}">
                          <a14:useLocalDpi xmlns:a14="http://schemas.microsoft.com/office/drawing/2010/main" val="0"/>
                        </a:ext>
                      </a:extLst>
                    </a:blip>
                    <a:stretch/>
                  </pic:blipFill>
                  <pic:spPr>
                    <a:xfrm>
                      <a:off x="0" y="0"/>
                      <a:ext cx="1276350" cy="1486535"/>
                    </a:xfrm>
                    <a:prstGeom prst="rect">
                      <a:avLst/>
                    </a:prstGeom>
                    <a:noFill/>
                    <a:ln w="0">
                      <a:noFill/>
                    </a:ln>
                  </pic:spPr>
                </pic:pic>
              </a:graphicData>
            </a:graphic>
            <wp14:sizeRelH relativeFrom="margin">
              <wp14:pctWidth>0</wp14:pctWidth>
            </wp14:sizeRelH>
            <wp14:sizeRelV relativeFrom="margin">
              <wp14:pctHeight>0</wp14:pctHeight>
            </wp14:sizeRelV>
          </wp:anchor>
        </w:drawing>
      </w:r>
      <w:r w:rsidRPr="00A748BB">
        <w:rPr>
          <w:b/>
          <w:noProof/>
          <w:lang w:eastAsia="fr-FR"/>
        </w:rPr>
        <mc:AlternateContent>
          <mc:Choice Requires="wps">
            <w:drawing>
              <wp:anchor distT="0" distB="0" distL="114300" distR="114300" simplePos="0" relativeHeight="251748352" behindDoc="0" locked="0" layoutInCell="1" allowOverlap="1" wp14:anchorId="5A9DF90F" wp14:editId="47D0D19C">
                <wp:simplePos x="0" y="0"/>
                <wp:positionH relativeFrom="column">
                  <wp:posOffset>4593921</wp:posOffset>
                </wp:positionH>
                <wp:positionV relativeFrom="paragraph">
                  <wp:posOffset>100937</wp:posOffset>
                </wp:positionV>
                <wp:extent cx="1275936" cy="1486894"/>
                <wp:effectExtent l="0" t="0" r="19685" b="1841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36" cy="14868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6CBA8" id="Rectangle 8" o:spid="_x0000_s1026" style="position:absolute;margin-left:361.75pt;margin-top:7.95pt;width:100.45pt;height:117.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"/>
            </w:pict>
          </mc:Fallback>
        </mc:AlternateContent>
      </w:r>
    </w:p>
    <w:p w14:paraId="692BEDEA" w14:textId="4463C148" w:rsidR="00BD412E" w:rsidRPr="00A748BB" w:rsidRDefault="00BD412E" w:rsidP="00195C5F">
      <w:pPr>
        <w:spacing w:after="120"/>
      </w:pPr>
      <w:r w:rsidRPr="00A748BB">
        <w:rPr>
          <w:b/>
        </w:rPr>
        <w:t>Nom</w:t>
      </w:r>
      <w:r w:rsidRPr="00A748BB">
        <w:rPr>
          <w:b/>
          <w:i/>
        </w:rPr>
        <w:tab/>
      </w:r>
      <w:r w:rsidRPr="00A748BB">
        <w:rPr>
          <w:b/>
          <w:i/>
        </w:rPr>
        <w:tab/>
      </w:r>
      <w:r w:rsidRPr="00A748BB">
        <w:rPr>
          <w:b/>
          <w:i/>
        </w:rPr>
        <w:tab/>
      </w:r>
      <w:r w:rsidRPr="00A748BB">
        <w:rPr>
          <w:b/>
        </w:rPr>
        <w:t>:</w:t>
      </w:r>
      <w:r w:rsidR="00353CB2">
        <w:t xml:space="preserve"> </w:t>
      </w:r>
      <w:r w:rsidR="00C17AAF">
        <w:t>LEDOA</w:t>
      </w:r>
    </w:p>
    <w:p w14:paraId="55530D23" w14:textId="4B8DFB39" w:rsidR="00BD412E" w:rsidRPr="00C17AAF" w:rsidRDefault="00BD412E" w:rsidP="00195C5F">
      <w:pPr>
        <w:spacing w:after="120"/>
        <w:rPr>
          <w:bCs/>
        </w:rPr>
      </w:pPr>
      <w:r w:rsidRPr="00A748BB">
        <w:rPr>
          <w:b/>
        </w:rPr>
        <w:t>Prénoms</w:t>
      </w:r>
      <w:r w:rsidRPr="00A748BB">
        <w:rPr>
          <w:b/>
          <w:i/>
        </w:rPr>
        <w:tab/>
      </w:r>
      <w:r w:rsidR="00DD4E8D">
        <w:rPr>
          <w:b/>
          <w:i/>
        </w:rPr>
        <w:tab/>
      </w:r>
      <w:r w:rsidRPr="00A748BB">
        <w:rPr>
          <w:b/>
        </w:rPr>
        <w:t>:</w:t>
      </w:r>
      <w:r w:rsidR="00C17AAF">
        <w:rPr>
          <w:b/>
        </w:rPr>
        <w:t xml:space="preserve"> </w:t>
      </w:r>
      <w:r w:rsidR="00C17AAF">
        <w:rPr>
          <w:bCs/>
        </w:rPr>
        <w:t>Gaël</w:t>
      </w:r>
    </w:p>
    <w:p w14:paraId="6E2BDD77" w14:textId="68B29F30"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r w:rsidR="00C17AAF">
        <w:t>Vatofotsy Miaramasoandro</w:t>
      </w:r>
    </w:p>
    <w:p w14:paraId="23DC11B2" w14:textId="17E3A880" w:rsidR="00BD412E" w:rsidRPr="00A748BB" w:rsidRDefault="00BD412E" w:rsidP="00195C5F">
      <w:pPr>
        <w:spacing w:after="120"/>
        <w:rPr>
          <w:b/>
        </w:rPr>
      </w:pPr>
      <w:r w:rsidRPr="00A748BB">
        <w:rPr>
          <w:b/>
        </w:rPr>
        <w:t>Téléphone</w:t>
      </w:r>
      <w:r w:rsidRPr="00A748BB">
        <w:rPr>
          <w:b/>
          <w:i/>
        </w:rPr>
        <w:tab/>
      </w:r>
      <w:r w:rsidRPr="00A748BB">
        <w:rPr>
          <w:b/>
          <w:i/>
        </w:rPr>
        <w:tab/>
      </w:r>
      <w:r w:rsidRPr="00A748BB">
        <w:rPr>
          <w:b/>
        </w:rPr>
        <w:t>:</w:t>
      </w:r>
      <w:r w:rsidRPr="00A748BB">
        <w:t xml:space="preserve"> </w:t>
      </w:r>
      <w:r w:rsidR="00BB62FB">
        <w:t xml:space="preserve"> 032 26 263 69</w:t>
      </w:r>
    </w:p>
    <w:p w14:paraId="4C9FB00E" w14:textId="62940BB7" w:rsidR="00BD412E" w:rsidRPr="00BB62FB" w:rsidRDefault="00BD412E" w:rsidP="00195C5F">
      <w:pPr>
        <w:spacing w:after="120"/>
        <w:rPr>
          <w:bCs/>
        </w:rPr>
      </w:pPr>
      <w:r w:rsidRPr="00A748BB">
        <w:rPr>
          <w:b/>
        </w:rPr>
        <w:t>E-mail</w:t>
      </w:r>
      <w:r w:rsidRPr="00A748BB">
        <w:rPr>
          <w:b/>
        </w:rPr>
        <w:tab/>
      </w:r>
      <w:r w:rsidRPr="00A748BB">
        <w:rPr>
          <w:b/>
        </w:rPr>
        <w:tab/>
      </w:r>
      <w:r w:rsidRPr="00A748BB">
        <w:rPr>
          <w:b/>
        </w:rPr>
        <w:tab/>
        <w:t>:</w:t>
      </w:r>
      <w:r w:rsidR="00D743D4">
        <w:rPr>
          <w:b/>
        </w:rPr>
        <w:t xml:space="preserve"> </w:t>
      </w:r>
      <w:r w:rsidR="00BB62FB">
        <w:rPr>
          <w:b/>
        </w:rPr>
        <w:t xml:space="preserve"> </w:t>
      </w:r>
      <w:r w:rsidR="00BB62FB">
        <w:rPr>
          <w:bCs/>
        </w:rPr>
        <w:t>ledoagael@gmail.</w:t>
      </w:r>
    </w:p>
    <w:p w14:paraId="74794D63" w14:textId="77777777" w:rsidR="00513A0E" w:rsidRDefault="00513A0E" w:rsidP="00513A0E">
      <w:pPr>
        <w:rPr>
          <w:b/>
          <w:i/>
        </w:rPr>
      </w:pPr>
    </w:p>
    <w:p w14:paraId="16CBB0EE" w14:textId="77777777" w:rsidR="0050254E" w:rsidRPr="00A748BB" w:rsidRDefault="0050254E" w:rsidP="00513A0E"/>
    <w:p w14:paraId="0856B331" w14:textId="10DCBCFA" w:rsidR="00BD412E" w:rsidRPr="00A748BB" w:rsidRDefault="00BD412E" w:rsidP="00BD412E">
      <w:r w:rsidRPr="00A748BB">
        <w:rPr>
          <w:b/>
        </w:rPr>
        <w:t>Titre du mémoire</w:t>
      </w:r>
      <w:r w:rsidRPr="00A748BB">
        <w:tab/>
      </w:r>
      <w:r w:rsidRPr="00A748BB">
        <w:rPr>
          <w:b/>
        </w:rPr>
        <w:t>:</w:t>
      </w:r>
      <w:r w:rsidR="00E34B19">
        <w:rPr>
          <w:b/>
        </w:rPr>
        <w:t xml:space="preserve"> </w:t>
      </w:r>
      <w:r w:rsidR="00E34B19" w:rsidRPr="0050254E">
        <w:rPr>
          <w:bCs/>
        </w:rPr>
        <w:t>Conception et réalisation d’une plateforme universitaire</w:t>
      </w:r>
      <w:r w:rsidR="0050254E">
        <w:rPr>
          <w:bCs/>
        </w:rPr>
        <w:t xml:space="preserve"> « UniSphere »</w:t>
      </w:r>
    </w:p>
    <w:p w14:paraId="30716848" w14:textId="77777777" w:rsidR="009459EF" w:rsidRDefault="009459EF" w:rsidP="009459EF">
      <w:pPr>
        <w:spacing w:after="120"/>
        <w:rPr>
          <w:rFonts w:eastAsia="Times New Roman"/>
          <w:b/>
          <w:color w:val="auto"/>
          <w:lang w:eastAsia="fr-FR"/>
        </w:rPr>
      </w:pPr>
    </w:p>
    <w:p w14:paraId="01251BCC" w14:textId="09BA6721" w:rsidR="007E535C" w:rsidRDefault="007E535C" w:rsidP="009459EF">
      <w:pPr>
        <w:spacing w:after="120"/>
        <w:rPr>
          <w:rFonts w:eastAsia="Times New Roman"/>
          <w:b/>
          <w:color w:val="auto"/>
          <w:lang w:eastAsia="fr-FR"/>
        </w:rPr>
      </w:pPr>
    </w:p>
    <w:p w14:paraId="294EB833" w14:textId="77777777" w:rsidR="009459EF" w:rsidRPr="00A748BB" w:rsidRDefault="009459EF" w:rsidP="009459EF">
      <w:pPr>
        <w:spacing w:after="120"/>
        <w:rPr>
          <w:rFonts w:eastAsia="Times New Roman"/>
          <w:b/>
          <w:color w:val="auto"/>
          <w:lang w:eastAsia="fr-FR"/>
        </w:rPr>
      </w:pPr>
    </w:p>
    <w:p w14:paraId="07A80F0B" w14:textId="0431EBF7" w:rsidR="00BD412E" w:rsidRPr="00A748BB" w:rsidRDefault="00BD412E" w:rsidP="00195C5F">
      <w:pPr>
        <w:spacing w:after="120"/>
      </w:pPr>
      <w:r w:rsidRPr="00A748BB">
        <w:rPr>
          <w:b/>
        </w:rPr>
        <w:t>Nombre de pages</w:t>
      </w:r>
      <w:r w:rsidR="008828B9">
        <w:tab/>
        <w:t xml:space="preserve"> </w:t>
      </w:r>
      <w:r w:rsidRPr="00A748BB">
        <w:rPr>
          <w:b/>
        </w:rPr>
        <w:t>:</w:t>
      </w:r>
      <w:r w:rsidR="008828B9">
        <w:rPr>
          <w:b/>
        </w:rPr>
        <w:t xml:space="preserve"> </w:t>
      </w:r>
      <w:r w:rsidR="0000202D">
        <w:rPr>
          <w:b/>
        </w:rPr>
        <w:t xml:space="preserve"> 8</w:t>
      </w:r>
      <w:r w:rsidR="001C1040">
        <w:rPr>
          <w:b/>
        </w:rPr>
        <w:t>3</w:t>
      </w:r>
      <w:r w:rsidR="0000202D">
        <w:rPr>
          <w:b/>
        </w:rPr>
        <w:t xml:space="preserve"> pages</w:t>
      </w:r>
    </w:p>
    <w:p w14:paraId="5555D9BC" w14:textId="4D00760B"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r w:rsidR="0000202D">
        <w:rPr>
          <w:b/>
        </w:rPr>
        <w:t xml:space="preserve"> </w:t>
      </w:r>
      <w:r w:rsidR="0036392E">
        <w:rPr>
          <w:b/>
        </w:rPr>
        <w:t>46</w:t>
      </w:r>
      <w:r w:rsidR="00810A14">
        <w:rPr>
          <w:b/>
        </w:rPr>
        <w:t xml:space="preserve"> tableaux</w:t>
      </w:r>
    </w:p>
    <w:p w14:paraId="598EE43D" w14:textId="61EDA536" w:rsidR="00BD412E" w:rsidRPr="00A748BB" w:rsidRDefault="00BD412E" w:rsidP="00195C5F">
      <w:pPr>
        <w:spacing w:after="120"/>
      </w:pPr>
      <w:r w:rsidRPr="00A748BB">
        <w:rPr>
          <w:b/>
        </w:rPr>
        <w:t>Nombre de figures</w:t>
      </w:r>
      <w:r w:rsidRPr="00A748BB">
        <w:t> </w:t>
      </w:r>
      <w:r w:rsidR="00621C31">
        <w:tab/>
      </w:r>
      <w:r w:rsidRPr="00A748BB">
        <w:rPr>
          <w:b/>
        </w:rPr>
        <w:t xml:space="preserve">: </w:t>
      </w:r>
      <w:r w:rsidR="00810A14">
        <w:rPr>
          <w:b/>
        </w:rPr>
        <w:t xml:space="preserve"> </w:t>
      </w:r>
      <w:r w:rsidR="0036392E">
        <w:rPr>
          <w:b/>
        </w:rPr>
        <w:t>23</w:t>
      </w:r>
      <w:r w:rsidR="00810A14">
        <w:rPr>
          <w:b/>
        </w:rPr>
        <w:t xml:space="preserve"> figures</w:t>
      </w:r>
    </w:p>
    <w:p w14:paraId="59D6DFB6" w14:textId="41083C45" w:rsidR="00BD412E" w:rsidRPr="00A748BB" w:rsidRDefault="00BD412E" w:rsidP="00BD412E"/>
    <w:p w14:paraId="23512402" w14:textId="77777777" w:rsidR="00BD412E" w:rsidRDefault="00BD412E" w:rsidP="00BD412E"/>
    <w:p w14:paraId="5FA0C6DC" w14:textId="77777777" w:rsidR="000C62C3" w:rsidRDefault="000C62C3" w:rsidP="00BD412E"/>
    <w:p w14:paraId="49F0A57E" w14:textId="77777777" w:rsidR="000C62C3" w:rsidRPr="00A748BB" w:rsidRDefault="000C62C3" w:rsidP="00BD412E"/>
    <w:p w14:paraId="7ADF20DD" w14:textId="06448CDE"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r w:rsidR="009F4C0F">
        <w:rPr>
          <w:rFonts w:eastAsia="Times New Roman"/>
          <w:color w:val="auto"/>
          <w:kern w:val="28"/>
          <w:lang w:eastAsia="fr-FR"/>
        </w:rPr>
        <w:t>ANDRIAMIADANOMENJANAHARY Harivelo Chandellina Camille</w:t>
      </w:r>
    </w:p>
    <w:p w14:paraId="5CFCAAB4" w14:textId="43FF3521" w:rsidR="00674192" w:rsidRPr="00F00D21" w:rsidRDefault="00674192" w:rsidP="00BD412E">
      <w:pPr>
        <w:rPr>
          <w:rFonts w:eastAsia="Times New Roman"/>
          <w:bCs/>
          <w:color w:val="auto"/>
          <w:kern w:val="28"/>
          <w:lang w:eastAsia="fr-FR"/>
        </w:rPr>
      </w:pPr>
      <w:r w:rsidRPr="00F00D21">
        <w:rPr>
          <w:rFonts w:eastAsia="Times New Roman"/>
          <w:b/>
          <w:color w:val="auto"/>
          <w:kern w:val="28"/>
          <w:lang w:eastAsia="fr-FR"/>
        </w:rPr>
        <w:t>Grade :</w:t>
      </w:r>
      <w:r w:rsidR="00F00D21" w:rsidRPr="00F00D21">
        <w:rPr>
          <w:rFonts w:eastAsia="Times New Roman"/>
          <w:b/>
          <w:color w:val="auto"/>
          <w:kern w:val="28"/>
          <w:lang w:eastAsia="fr-FR"/>
        </w:rPr>
        <w:t xml:space="preserve"> </w:t>
      </w:r>
      <w:r w:rsidR="00F00D21" w:rsidRPr="00F00D21">
        <w:rPr>
          <w:rFonts w:eastAsia="Times New Roman"/>
          <w:bCs/>
          <w:color w:val="auto"/>
          <w:kern w:val="28"/>
          <w:lang w:eastAsia="fr-FR"/>
        </w:rPr>
        <w:t>Maître de C</w:t>
      </w:r>
      <w:r w:rsidR="00F00D21">
        <w:rPr>
          <w:rFonts w:eastAsia="Times New Roman"/>
          <w:bCs/>
          <w:color w:val="auto"/>
          <w:kern w:val="28"/>
          <w:lang w:eastAsia="fr-FR"/>
        </w:rPr>
        <w:t>onférences</w:t>
      </w:r>
    </w:p>
    <w:p w14:paraId="2EDE548A" w14:textId="77777777" w:rsidR="00F00A1B" w:rsidRPr="00C05582" w:rsidRDefault="00BD412E" w:rsidP="00BD412E">
      <w:pPr>
        <w:rPr>
          <w:color w:val="000000"/>
        </w:rPr>
      </w:pPr>
      <w:r w:rsidRPr="00C05582">
        <w:rPr>
          <w:rFonts w:eastAsia="Times New Roman"/>
          <w:color w:val="auto"/>
          <w:kern w:val="28"/>
          <w:lang w:eastAsia="fr-FR"/>
        </w:rPr>
        <w:t xml:space="preserve"> </w:t>
      </w:r>
    </w:p>
    <w:p w14:paraId="225DF2CD" w14:textId="77777777" w:rsidR="00022544" w:rsidRPr="00C05582" w:rsidRDefault="00022544">
      <w:pPr>
        <w:rPr>
          <w:rFonts w:eastAsia="Times New Roman"/>
          <w:color w:val="auto"/>
          <w:kern w:val="28"/>
          <w:lang w:eastAsia="fr-FR"/>
        </w:rPr>
      </w:pPr>
      <w:r w:rsidRPr="00C05582">
        <w:rPr>
          <w:rFonts w:eastAsia="Times New Roman"/>
          <w:color w:val="auto"/>
          <w:kern w:val="28"/>
          <w:lang w:eastAsia="fr-FR"/>
        </w:rPr>
        <w:br w:type="page"/>
      </w:r>
    </w:p>
    <w:p w14:paraId="09385816" w14:textId="77777777" w:rsidR="00B37546" w:rsidRPr="00C05582" w:rsidRDefault="00B37546" w:rsidP="008B28B2">
      <w:pPr>
        <w:spacing w:before="0" w:after="120"/>
        <w:jc w:val="center"/>
        <w:outlineLvl w:val="0"/>
        <w:rPr>
          <w:b/>
        </w:rPr>
      </w:pPr>
      <w:bookmarkStart w:id="218" w:name="_Toc212721066"/>
      <w:bookmarkStart w:id="219" w:name="_Toc406394319"/>
      <w:r w:rsidRPr="00C05582">
        <w:rPr>
          <w:b/>
        </w:rPr>
        <w:lastRenderedPageBreak/>
        <w:t>FAMINTINANA</w:t>
      </w:r>
      <w:bookmarkEnd w:id="218"/>
    </w:p>
    <w:p w14:paraId="239D4E09" w14:textId="682903A0" w:rsidR="00A6721F" w:rsidRPr="00C05582" w:rsidRDefault="00246B3B" w:rsidP="008C3B32">
      <w:pPr>
        <w:spacing w:before="0"/>
        <w:ind w:firstLine="578"/>
      </w:pPr>
      <w:r w:rsidRPr="00C05582">
        <w:t xml:space="preserve">Ity </w:t>
      </w:r>
      <w:r w:rsidR="00272422" w:rsidRPr="00C05582">
        <w:t>tetik’asa</w:t>
      </w:r>
      <w:r w:rsidRPr="00C05582">
        <w:t xml:space="preserve"> ity dia fanamboarana ny sehatra an-</w:t>
      </w:r>
      <w:r w:rsidR="00F4549C" w:rsidRPr="00C05582">
        <w:t>tserasera</w:t>
      </w:r>
      <w:r w:rsidR="00C61945" w:rsidRPr="00C05582">
        <w:t xml:space="preserve"> ho an’ny</w:t>
      </w:r>
      <w:r w:rsidRPr="00C05582">
        <w:t xml:space="preserve"> oniversite anstoina hoe “UniSphere”. Izany dia sehatra fitantanana</w:t>
      </w:r>
      <w:r w:rsidR="00591797" w:rsidRPr="00C05582">
        <w:t xml:space="preserve"> izay</w:t>
      </w:r>
      <w:r w:rsidRPr="00C05582">
        <w:t xml:space="preserve"> </w:t>
      </w:r>
      <w:r w:rsidR="00591797" w:rsidRPr="00C05582">
        <w:t>ahafahan’ny</w:t>
      </w:r>
      <w:r w:rsidRPr="00C05582">
        <w:t xml:space="preserve"> oniversite </w:t>
      </w:r>
      <w:r w:rsidR="00591797" w:rsidRPr="00C05582">
        <w:t>m</w:t>
      </w:r>
      <w:r w:rsidRPr="00C05582">
        <w:t xml:space="preserve">itantana tsara kokoa ny loharanon-pampianarana sy </w:t>
      </w:r>
      <w:r w:rsidR="00591797" w:rsidRPr="00C05582">
        <w:t>ireo</w:t>
      </w:r>
      <w:r w:rsidRPr="00C05582">
        <w:t xml:space="preserve"> mpikambana, mora ny fidirana amin’ny loharanon-pampianarana ary </w:t>
      </w:r>
      <w:r w:rsidR="00DA619A" w:rsidRPr="00C05582">
        <w:t xml:space="preserve">mampitokana </w:t>
      </w:r>
      <w:r w:rsidRPr="00C05582">
        <w:t xml:space="preserve">ny fifandraisana amin’ny alalan’ny </w:t>
      </w:r>
      <w:r w:rsidR="00DA619A" w:rsidRPr="00C05582">
        <w:t xml:space="preserve">rafi-pandefasana hafatra </w:t>
      </w:r>
      <w:r w:rsidRPr="00C05582">
        <w:t>azo antoka.</w:t>
      </w:r>
      <w:r w:rsidR="00DA619A" w:rsidRPr="00C05582">
        <w:t xml:space="preserve"> Ny “UniSphere” dia natao tamin’ny fampiasana ny “UML” izay nahafahana hazava ny fifampidinihan’ny rafi-pandrindana sy ny mpampiasa</w:t>
      </w:r>
      <w:r w:rsidRPr="00C05582">
        <w:t>.</w:t>
      </w:r>
      <w:r w:rsidR="00670798" w:rsidRPr="00C05582">
        <w:t xml:space="preserve"> Rehefa nanao izany tetik’asa izany dia nampiasa ny fitendrehana</w:t>
      </w:r>
      <w:r w:rsidRPr="00C05582">
        <w:t xml:space="preserve"> “JavaScript” </w:t>
      </w:r>
      <w:r w:rsidR="00670798" w:rsidRPr="00C05582">
        <w:t>m</w:t>
      </w:r>
      <w:r w:rsidRPr="00C05582">
        <w:t>iaraka amin’ny “framework Vue JS” ho an'ny</w:t>
      </w:r>
      <w:r w:rsidR="00670798" w:rsidRPr="00C05582">
        <w:t xml:space="preserve"> ampahany</w:t>
      </w:r>
      <w:r w:rsidRPr="00C05582">
        <w:t xml:space="preserve"> “frontend”, “Node JS” sy “Express” ho an’ny </w:t>
      </w:r>
      <w:r w:rsidR="00AE25D0" w:rsidRPr="00C05582">
        <w:t xml:space="preserve">ampahany </w:t>
      </w:r>
      <w:r w:rsidRPr="00C05582">
        <w:t>“backend”, ary “MySQL” ho an’ny tahirin-kevitra. Ny tolotra fifandraisana dia mampiasa ny “Socket.IO” mba hahazoana valiny avy hatrany.</w:t>
      </w:r>
    </w:p>
    <w:p w14:paraId="64C777E0" w14:textId="67AA154C" w:rsidR="00B37546" w:rsidRPr="000323D7" w:rsidRDefault="00B37546" w:rsidP="00B37546">
      <w:pPr>
        <w:rPr>
          <w:b/>
        </w:rPr>
      </w:pPr>
      <w:r w:rsidRPr="000323D7">
        <w:rPr>
          <w:b/>
        </w:rPr>
        <w:t xml:space="preserve">Teny </w:t>
      </w:r>
      <w:r w:rsidR="00272422" w:rsidRPr="000323D7">
        <w:rPr>
          <w:b/>
        </w:rPr>
        <w:t>misongadina</w:t>
      </w:r>
      <w:r w:rsidR="00272422" w:rsidRPr="000323D7">
        <w:t>:</w:t>
      </w:r>
      <w:r w:rsidRPr="000323D7">
        <w:rPr>
          <w:b/>
        </w:rPr>
        <w:t xml:space="preserve"> </w:t>
      </w:r>
      <w:r w:rsidR="007D37C3" w:rsidRPr="000323D7">
        <w:rPr>
          <w:b/>
        </w:rPr>
        <w:t>Oniversite, sehatra, UniSphere, JavaScript, Vue</w:t>
      </w:r>
      <w:r w:rsidR="009752E8" w:rsidRPr="000323D7">
        <w:rPr>
          <w:b/>
        </w:rPr>
        <w:t xml:space="preserve"> </w:t>
      </w:r>
      <w:r w:rsidR="007D37C3" w:rsidRPr="000323D7">
        <w:rPr>
          <w:b/>
        </w:rPr>
        <w:t>JS, Node JS</w:t>
      </w:r>
    </w:p>
    <w:p w14:paraId="534EA696" w14:textId="77777777" w:rsidR="00022544" w:rsidRPr="000323D7" w:rsidRDefault="00022544" w:rsidP="008C3B32">
      <w:pPr>
        <w:spacing w:after="120"/>
        <w:jc w:val="center"/>
        <w:outlineLvl w:val="0"/>
        <w:rPr>
          <w:b/>
        </w:rPr>
      </w:pPr>
      <w:bookmarkStart w:id="220" w:name="_Toc212721067"/>
      <w:r w:rsidRPr="000323D7">
        <w:rPr>
          <w:b/>
        </w:rPr>
        <w:t>RESUME</w:t>
      </w:r>
      <w:bookmarkEnd w:id="219"/>
      <w:bookmarkEnd w:id="220"/>
      <w:r w:rsidR="00ED0ACB" w:rsidRPr="000323D7">
        <w:rPr>
          <w:b/>
        </w:rPr>
        <w:t xml:space="preserve"> </w:t>
      </w:r>
    </w:p>
    <w:p w14:paraId="08F59BE6" w14:textId="01ACD941" w:rsidR="00A6721F" w:rsidRPr="00A748BB" w:rsidRDefault="00C762E7" w:rsidP="00C762E7">
      <w:pPr>
        <w:ind w:firstLine="709"/>
      </w:pPr>
      <w:r>
        <w:t xml:space="preserve">Notre projet est le développement d’une plateforme universitaire intitulé « UniSphere ». C’est une plateforme </w:t>
      </w:r>
      <w:r w:rsidR="000323D7">
        <w:t xml:space="preserve">qui </w:t>
      </w:r>
      <w:r>
        <w:t>permet aux universités de mieux gérer leurs ressources pédagogiques et ces membres, faciliter l’accès au ressource éducatifs</w:t>
      </w:r>
      <w:r w:rsidR="00FA1F71">
        <w:t xml:space="preserve"> </w:t>
      </w:r>
      <w:r w:rsidR="004C60D7">
        <w:t xml:space="preserve">et </w:t>
      </w:r>
      <w:r>
        <w:t>centraliser la communication</w:t>
      </w:r>
      <w:r w:rsidR="00F3787B">
        <w:t xml:space="preserve"> </w:t>
      </w:r>
      <w:r w:rsidR="002E2E26">
        <w:t>avec sa messagerie sécuriser</w:t>
      </w:r>
      <w:r w:rsidR="004C60D7">
        <w:t xml:space="preserve">. </w:t>
      </w:r>
      <w:r w:rsidR="00F004F5">
        <w:t>L’UniSphere a été conçu en utilisant le langage de modélisation UML qui nous permis d’</w:t>
      </w:r>
      <w:r w:rsidR="00844C1C">
        <w:t>éclaircir</w:t>
      </w:r>
      <w:r w:rsidR="00F004F5">
        <w:t xml:space="preserve"> les interactions entre </w:t>
      </w:r>
      <w:r w:rsidR="00844C1C">
        <w:t>le système</w:t>
      </w:r>
      <w:r w:rsidR="00F004F5">
        <w:t xml:space="preserve"> et les acteurs</w:t>
      </w:r>
      <w:r w:rsidR="004C60D7">
        <w:t>.</w:t>
      </w:r>
      <w:r w:rsidR="00C510DA">
        <w:t xml:space="preserve"> </w:t>
      </w:r>
      <w:r w:rsidR="00AF00D7">
        <w:t>Lors de la réalisation du projet nous avons employés</w:t>
      </w:r>
      <w:r w:rsidR="00637BBF">
        <w:t xml:space="preserve"> le langage de programmation JavaScript avec</w:t>
      </w:r>
      <w:r w:rsidR="002D649B">
        <w:t xml:space="preserve"> le framework Vue JS pour la partie </w:t>
      </w:r>
      <w:r w:rsidR="00446E84">
        <w:t>frontend,</w:t>
      </w:r>
      <w:r w:rsidR="002D649B">
        <w:t xml:space="preserve"> Node JS et Express pour le backend et MySQL pour la base de données. Sa fonctionnalité de messagerie utilise le Socket.IO pour </w:t>
      </w:r>
      <w:r w:rsidR="00446E84">
        <w:t>une réponse instantanée</w:t>
      </w:r>
      <w:r w:rsidR="002D649B">
        <w:t>.</w:t>
      </w:r>
    </w:p>
    <w:p w14:paraId="7BF540CB" w14:textId="7FA77E8D" w:rsidR="00022544" w:rsidRPr="00C510DA" w:rsidRDefault="00ED0ACB" w:rsidP="00C510DA">
      <w:pPr>
        <w:rPr>
          <w:b/>
        </w:rPr>
      </w:pPr>
      <w:r w:rsidRPr="00A748BB">
        <w:rPr>
          <w:b/>
        </w:rPr>
        <w:t>Mots clés</w:t>
      </w:r>
      <w:r w:rsidRPr="00A748BB">
        <w:t> </w:t>
      </w:r>
      <w:r w:rsidRPr="00A748BB">
        <w:rPr>
          <w:b/>
        </w:rPr>
        <w:t xml:space="preserve">: </w:t>
      </w:r>
      <w:r w:rsidR="00A33806">
        <w:rPr>
          <w:b/>
        </w:rPr>
        <w:t xml:space="preserve">Université, Plateforme, </w:t>
      </w:r>
      <w:r w:rsidR="00637BBF">
        <w:rPr>
          <w:b/>
        </w:rPr>
        <w:t>UniSphere, JavaScript, Vue JS, Node JS</w:t>
      </w:r>
    </w:p>
    <w:p w14:paraId="0AC397CC" w14:textId="77777777" w:rsidR="00022544" w:rsidRPr="006D4635" w:rsidRDefault="00022544" w:rsidP="008C3B32">
      <w:pPr>
        <w:spacing w:after="120"/>
        <w:jc w:val="center"/>
        <w:rPr>
          <w:b/>
          <w:lang w:val="en-US"/>
        </w:rPr>
      </w:pPr>
      <w:bookmarkStart w:id="221" w:name="_Toc406394320"/>
      <w:r w:rsidRPr="006D4635">
        <w:rPr>
          <w:b/>
          <w:lang w:val="en-US"/>
        </w:rPr>
        <w:t>ABSTRACT</w:t>
      </w:r>
      <w:bookmarkEnd w:id="221"/>
      <w:r w:rsidR="00B37546" w:rsidRPr="006D4635">
        <w:rPr>
          <w:b/>
          <w:lang w:val="en-US"/>
        </w:rPr>
        <w:t xml:space="preserve"> </w:t>
      </w:r>
    </w:p>
    <w:p w14:paraId="6B723C5E" w14:textId="565CD69F" w:rsidR="00A6721F" w:rsidRPr="009D13F5" w:rsidRDefault="009D13F5" w:rsidP="009D13F5">
      <w:pPr>
        <w:ind w:firstLine="578"/>
        <w:rPr>
          <w:lang w:val="en-US"/>
        </w:rPr>
      </w:pPr>
      <w:r w:rsidRPr="009D13F5">
        <w:rPr>
          <w:lang w:val="en-US"/>
        </w:rPr>
        <w:t xml:space="preserve">Our project is the development of a university platform called “UniSphere.” It is a university management platform </w:t>
      </w:r>
      <w:r w:rsidR="008D4DB6">
        <w:rPr>
          <w:lang w:val="en-US"/>
        </w:rPr>
        <w:t xml:space="preserve">which </w:t>
      </w:r>
      <w:r w:rsidRPr="009D13F5">
        <w:rPr>
          <w:lang w:val="en-US"/>
        </w:rPr>
        <w:t>allows universities to better manage their educational resources and members, facilitates access to educational resources and centralizes communication</w:t>
      </w:r>
      <w:r w:rsidR="008F623A">
        <w:rPr>
          <w:lang w:val="en-US"/>
        </w:rPr>
        <w:t xml:space="preserve"> </w:t>
      </w:r>
      <w:r w:rsidRPr="009D13F5">
        <w:rPr>
          <w:lang w:val="en-US"/>
        </w:rPr>
        <w:t>with</w:t>
      </w:r>
      <w:r w:rsidR="00272422">
        <w:rPr>
          <w:lang w:val="en-US"/>
        </w:rPr>
        <w:t xml:space="preserve"> </w:t>
      </w:r>
      <w:r w:rsidR="0007130C">
        <w:rPr>
          <w:lang w:val="en-US"/>
        </w:rPr>
        <w:t>its</w:t>
      </w:r>
      <w:r w:rsidRPr="009D13F5">
        <w:rPr>
          <w:lang w:val="en-US"/>
        </w:rPr>
        <w:t xml:space="preserve"> secure messaging system. </w:t>
      </w:r>
      <w:r w:rsidR="00D466B9">
        <w:rPr>
          <w:lang w:val="en-US"/>
        </w:rPr>
        <w:t>UniSphere was designed using the UML modeling language, which allows us to clarify the interactions between the system and its users</w:t>
      </w:r>
      <w:r w:rsidRPr="009D13F5">
        <w:rPr>
          <w:lang w:val="en-US"/>
        </w:rPr>
        <w:t>. This project was carried out using the JavaScript language with Vue JS framework for the frontend, Node JS and Express for the backend, and MySQL for the database. Its messaging feature uses Socket.IO for instant response.</w:t>
      </w:r>
    </w:p>
    <w:p w14:paraId="1882D23E" w14:textId="6FD1C9D7" w:rsidR="00022544" w:rsidRPr="00444FEE" w:rsidRDefault="00272422" w:rsidP="00A6721F">
      <w:pPr>
        <w:rPr>
          <w:rFonts w:eastAsia="Times New Roman"/>
          <w:color w:val="auto"/>
          <w:kern w:val="28"/>
          <w:lang w:val="en-US" w:eastAsia="fr-FR"/>
        </w:rPr>
      </w:pPr>
      <w:r w:rsidRPr="00444FEE">
        <w:rPr>
          <w:b/>
          <w:lang w:val="en-US"/>
        </w:rPr>
        <w:t>Keywords</w:t>
      </w:r>
      <w:r w:rsidRPr="00444FEE">
        <w:rPr>
          <w:lang w:val="en-US"/>
        </w:rPr>
        <w:t>:</w:t>
      </w:r>
      <w:r w:rsidR="00ED0ACB" w:rsidRPr="00444FEE">
        <w:rPr>
          <w:b/>
          <w:lang w:val="en-US"/>
        </w:rPr>
        <w:t xml:space="preserve"> </w:t>
      </w:r>
      <w:r w:rsidR="00444FEE" w:rsidRPr="00444FEE">
        <w:rPr>
          <w:b/>
          <w:lang w:val="en-US"/>
        </w:rPr>
        <w:t xml:space="preserve">University, </w:t>
      </w:r>
      <w:r w:rsidRPr="00444FEE">
        <w:rPr>
          <w:b/>
          <w:lang w:val="en-US"/>
        </w:rPr>
        <w:t>Platform</w:t>
      </w:r>
      <w:r w:rsidR="00444FEE" w:rsidRPr="00444FEE">
        <w:rPr>
          <w:b/>
          <w:lang w:val="en-US"/>
        </w:rPr>
        <w:t>, UniSphere, JavaScript,</w:t>
      </w:r>
      <w:r w:rsidR="00444FEE">
        <w:rPr>
          <w:b/>
          <w:lang w:val="en-US"/>
        </w:rPr>
        <w:t xml:space="preserve"> Vue JS, Node JS</w:t>
      </w:r>
    </w:p>
    <w:sectPr w:rsidR="00022544" w:rsidRPr="00444FEE" w:rsidSect="00EF0635">
      <w:footerReference w:type="default" r:id="rId99"/>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85143" w14:textId="77777777" w:rsidR="00220E27" w:rsidRPr="00A748BB" w:rsidRDefault="00220E27" w:rsidP="00FC4629">
      <w:pPr>
        <w:spacing w:line="240" w:lineRule="auto"/>
      </w:pPr>
      <w:r w:rsidRPr="00A748BB">
        <w:separator/>
      </w:r>
    </w:p>
  </w:endnote>
  <w:endnote w:type="continuationSeparator" w:id="0">
    <w:p w14:paraId="774CAF2A" w14:textId="77777777" w:rsidR="00220E27" w:rsidRPr="00A748BB" w:rsidRDefault="00220E27"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Pr="00A748BB">
          <w:t>i</w:t>
        </w:r>
        <w:r w:rsidRPr="00A748BB">
          <w:fldChar w:fldCharType="end"/>
        </w:r>
      </w:p>
    </w:sdtContent>
  </w:sdt>
  <w:p w14:paraId="4C1EE5C7" w14:textId="77777777" w:rsidR="00DC34CE" w:rsidRPr="00A748BB" w:rsidRDefault="00DC34C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Pieddepage"/>
          <w:jc w:val="center"/>
        </w:pPr>
        <w:r w:rsidRPr="00A748BB">
          <w:fldChar w:fldCharType="begin"/>
        </w:r>
        <w:r w:rsidRPr="00A748BB">
          <w:instrText xml:space="preserve"> PAGE   \* MERGEFORMAT </w:instrText>
        </w:r>
        <w:r w:rsidRPr="00A748BB">
          <w:fldChar w:fldCharType="separate"/>
        </w:r>
        <w:r w:rsidR="00771022" w:rsidRPr="00A748BB">
          <w:t>ii</w:t>
        </w:r>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Pieddepage"/>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Pieddepage"/>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3832621"/>
      <w:docPartObj>
        <w:docPartGallery w:val="Page Numbers (Bottom of Page)"/>
        <w:docPartUnique/>
      </w:docPartObj>
    </w:sdtPr>
    <w:sdtContent>
      <w:p w14:paraId="134DFB3E" w14:textId="77777777" w:rsidR="000843B4" w:rsidRPr="00A748BB" w:rsidRDefault="000843B4">
        <w:pPr>
          <w:pStyle w:val="Pieddepage"/>
          <w:jc w:val="center"/>
        </w:pPr>
        <w:r w:rsidRPr="00A748BB">
          <w:fldChar w:fldCharType="begin"/>
        </w:r>
        <w:r w:rsidRPr="00A748BB">
          <w:instrText>PAGE   \* MERGEFORMAT</w:instrText>
        </w:r>
        <w:r w:rsidRPr="00A748BB">
          <w:fldChar w:fldCharType="separate"/>
        </w:r>
        <w:r w:rsidRPr="00A748BB">
          <w:t>11</w:t>
        </w:r>
        <w:r w:rsidRPr="00A748BB">
          <w:fldChar w:fldCharType="end"/>
        </w:r>
      </w:p>
    </w:sdtContent>
  </w:sdt>
  <w:p w14:paraId="31AC2881" w14:textId="77777777" w:rsidR="000843B4" w:rsidRPr="00A748BB" w:rsidRDefault="000843B4">
    <w:pPr>
      <w:pStyle w:val="Pieddepag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4DFC" w14:textId="77777777" w:rsidR="00EF0635" w:rsidRPr="00E252CA" w:rsidRDefault="00EF0635" w:rsidP="00E252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8F479" w14:textId="77777777" w:rsidR="00220E27" w:rsidRPr="00A748BB" w:rsidRDefault="00220E27" w:rsidP="00FC4629">
      <w:pPr>
        <w:spacing w:line="240" w:lineRule="auto"/>
      </w:pPr>
      <w:r w:rsidRPr="00A748BB">
        <w:separator/>
      </w:r>
    </w:p>
  </w:footnote>
  <w:footnote w:type="continuationSeparator" w:id="0">
    <w:p w14:paraId="2E45ECBB" w14:textId="77777777" w:rsidR="00220E27" w:rsidRPr="00A748BB" w:rsidRDefault="00220E27"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Titre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Titre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Paragraphedeliste"/>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ous-titr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ECF291C2"/>
    <w:lvl w:ilvl="0">
      <w:start w:val="1"/>
      <w:numFmt w:val="decimal"/>
      <w:pStyle w:val="Titre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r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61A0AA54"/>
    <w:lvl w:ilvl="0" w:tplc="8C448330">
      <w:numFmt w:val="bullet"/>
      <w:pStyle w:val="Puce"/>
      <w:lvlText w:val="-"/>
      <w:lvlJc w:val="left"/>
      <w:pPr>
        <w:ind w:left="1077" w:hanging="360"/>
      </w:pPr>
      <w:rPr>
        <w:rFonts w:ascii="Times New Roman" w:hAnsi="Times New Roman" w:cs="Times New Roman" w:hint="default"/>
        <w:color w:val="auto"/>
      </w:rPr>
    </w:lvl>
    <w:lvl w:ilvl="1" w:tplc="7CE6FF5E">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0ECA"/>
    <w:rsid w:val="00001468"/>
    <w:rsid w:val="00001D18"/>
    <w:rsid w:val="00001DA5"/>
    <w:rsid w:val="0000202D"/>
    <w:rsid w:val="000029CC"/>
    <w:rsid w:val="00002AA1"/>
    <w:rsid w:val="00002C6E"/>
    <w:rsid w:val="00002E4F"/>
    <w:rsid w:val="0000301D"/>
    <w:rsid w:val="00004A77"/>
    <w:rsid w:val="00004A8B"/>
    <w:rsid w:val="00004B5E"/>
    <w:rsid w:val="00005161"/>
    <w:rsid w:val="00005CD6"/>
    <w:rsid w:val="00005D0D"/>
    <w:rsid w:val="00006127"/>
    <w:rsid w:val="000067C8"/>
    <w:rsid w:val="00010748"/>
    <w:rsid w:val="00010A02"/>
    <w:rsid w:val="00010B59"/>
    <w:rsid w:val="00011F64"/>
    <w:rsid w:val="00011FF4"/>
    <w:rsid w:val="00012010"/>
    <w:rsid w:val="00012C7C"/>
    <w:rsid w:val="00012C90"/>
    <w:rsid w:val="00012FA8"/>
    <w:rsid w:val="00013C76"/>
    <w:rsid w:val="0001494C"/>
    <w:rsid w:val="00016260"/>
    <w:rsid w:val="000165E1"/>
    <w:rsid w:val="000166B7"/>
    <w:rsid w:val="0001694E"/>
    <w:rsid w:val="00016A07"/>
    <w:rsid w:val="00016B43"/>
    <w:rsid w:val="0002001A"/>
    <w:rsid w:val="0002196A"/>
    <w:rsid w:val="00022544"/>
    <w:rsid w:val="00022795"/>
    <w:rsid w:val="00022D4B"/>
    <w:rsid w:val="00022F2F"/>
    <w:rsid w:val="00023849"/>
    <w:rsid w:val="00023C01"/>
    <w:rsid w:val="00024728"/>
    <w:rsid w:val="00024A57"/>
    <w:rsid w:val="00024F6E"/>
    <w:rsid w:val="000257C3"/>
    <w:rsid w:val="00025A4D"/>
    <w:rsid w:val="00025C5B"/>
    <w:rsid w:val="00025FF1"/>
    <w:rsid w:val="0002630B"/>
    <w:rsid w:val="000263F4"/>
    <w:rsid w:val="00027239"/>
    <w:rsid w:val="00027690"/>
    <w:rsid w:val="000318FC"/>
    <w:rsid w:val="000323D7"/>
    <w:rsid w:val="00032867"/>
    <w:rsid w:val="00032903"/>
    <w:rsid w:val="00032A02"/>
    <w:rsid w:val="00033242"/>
    <w:rsid w:val="000337D9"/>
    <w:rsid w:val="00034BD4"/>
    <w:rsid w:val="00034C08"/>
    <w:rsid w:val="00034EB5"/>
    <w:rsid w:val="0003507C"/>
    <w:rsid w:val="00035BCE"/>
    <w:rsid w:val="0003719D"/>
    <w:rsid w:val="00037394"/>
    <w:rsid w:val="0004074D"/>
    <w:rsid w:val="00041EF3"/>
    <w:rsid w:val="0004360E"/>
    <w:rsid w:val="00043AB6"/>
    <w:rsid w:val="00044753"/>
    <w:rsid w:val="00044FC6"/>
    <w:rsid w:val="00045128"/>
    <w:rsid w:val="0004512B"/>
    <w:rsid w:val="00047043"/>
    <w:rsid w:val="00047DE4"/>
    <w:rsid w:val="00051E99"/>
    <w:rsid w:val="000528CF"/>
    <w:rsid w:val="00052AA5"/>
    <w:rsid w:val="00052C96"/>
    <w:rsid w:val="00052D66"/>
    <w:rsid w:val="00052F47"/>
    <w:rsid w:val="00053A49"/>
    <w:rsid w:val="00053F3E"/>
    <w:rsid w:val="00054649"/>
    <w:rsid w:val="000546DB"/>
    <w:rsid w:val="00054884"/>
    <w:rsid w:val="0005569A"/>
    <w:rsid w:val="00055798"/>
    <w:rsid w:val="00055C09"/>
    <w:rsid w:val="00056221"/>
    <w:rsid w:val="00056FA9"/>
    <w:rsid w:val="00060408"/>
    <w:rsid w:val="00060824"/>
    <w:rsid w:val="00060C9C"/>
    <w:rsid w:val="00060D39"/>
    <w:rsid w:val="0006190E"/>
    <w:rsid w:val="0006282A"/>
    <w:rsid w:val="0006343F"/>
    <w:rsid w:val="00063C02"/>
    <w:rsid w:val="000644A5"/>
    <w:rsid w:val="000645E5"/>
    <w:rsid w:val="000646E7"/>
    <w:rsid w:val="00065294"/>
    <w:rsid w:val="00065968"/>
    <w:rsid w:val="00065C3F"/>
    <w:rsid w:val="00065C6D"/>
    <w:rsid w:val="00066983"/>
    <w:rsid w:val="00066C34"/>
    <w:rsid w:val="0006756B"/>
    <w:rsid w:val="000679BC"/>
    <w:rsid w:val="00067C3B"/>
    <w:rsid w:val="000702A0"/>
    <w:rsid w:val="00070DF2"/>
    <w:rsid w:val="00071282"/>
    <w:rsid w:val="0007130C"/>
    <w:rsid w:val="00072018"/>
    <w:rsid w:val="000736FE"/>
    <w:rsid w:val="0007412D"/>
    <w:rsid w:val="00074E93"/>
    <w:rsid w:val="00075695"/>
    <w:rsid w:val="0007571C"/>
    <w:rsid w:val="0007631E"/>
    <w:rsid w:val="00076398"/>
    <w:rsid w:val="00076F9C"/>
    <w:rsid w:val="00077007"/>
    <w:rsid w:val="0008053D"/>
    <w:rsid w:val="000818F1"/>
    <w:rsid w:val="0008241C"/>
    <w:rsid w:val="00082BC4"/>
    <w:rsid w:val="00082BC6"/>
    <w:rsid w:val="00083F89"/>
    <w:rsid w:val="000840A5"/>
    <w:rsid w:val="000843B4"/>
    <w:rsid w:val="00086B50"/>
    <w:rsid w:val="00087319"/>
    <w:rsid w:val="00090950"/>
    <w:rsid w:val="00091E29"/>
    <w:rsid w:val="00092FE3"/>
    <w:rsid w:val="000938BA"/>
    <w:rsid w:val="00093AE7"/>
    <w:rsid w:val="00094014"/>
    <w:rsid w:val="00095014"/>
    <w:rsid w:val="0009510A"/>
    <w:rsid w:val="000955AC"/>
    <w:rsid w:val="00096236"/>
    <w:rsid w:val="00096467"/>
    <w:rsid w:val="00097E67"/>
    <w:rsid w:val="000A00D9"/>
    <w:rsid w:val="000A02DC"/>
    <w:rsid w:val="000A0D36"/>
    <w:rsid w:val="000A0F4E"/>
    <w:rsid w:val="000A2284"/>
    <w:rsid w:val="000A240A"/>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A7870"/>
    <w:rsid w:val="000B0586"/>
    <w:rsid w:val="000B0A55"/>
    <w:rsid w:val="000B10F7"/>
    <w:rsid w:val="000B13C4"/>
    <w:rsid w:val="000B244C"/>
    <w:rsid w:val="000B2EA3"/>
    <w:rsid w:val="000B2F3A"/>
    <w:rsid w:val="000B2F9C"/>
    <w:rsid w:val="000B3D53"/>
    <w:rsid w:val="000B4165"/>
    <w:rsid w:val="000B521D"/>
    <w:rsid w:val="000B5EAD"/>
    <w:rsid w:val="000B69B3"/>
    <w:rsid w:val="000B6F28"/>
    <w:rsid w:val="000B759F"/>
    <w:rsid w:val="000B791E"/>
    <w:rsid w:val="000B7AE3"/>
    <w:rsid w:val="000B7E6D"/>
    <w:rsid w:val="000C08AF"/>
    <w:rsid w:val="000C1670"/>
    <w:rsid w:val="000C1857"/>
    <w:rsid w:val="000C27E0"/>
    <w:rsid w:val="000C2926"/>
    <w:rsid w:val="000C2A3F"/>
    <w:rsid w:val="000C2B2C"/>
    <w:rsid w:val="000C3F53"/>
    <w:rsid w:val="000C4310"/>
    <w:rsid w:val="000C47BB"/>
    <w:rsid w:val="000C4A20"/>
    <w:rsid w:val="000C4D92"/>
    <w:rsid w:val="000C5274"/>
    <w:rsid w:val="000C5576"/>
    <w:rsid w:val="000C5774"/>
    <w:rsid w:val="000C5912"/>
    <w:rsid w:val="000C5B14"/>
    <w:rsid w:val="000C62C3"/>
    <w:rsid w:val="000C63D3"/>
    <w:rsid w:val="000C640E"/>
    <w:rsid w:val="000C6717"/>
    <w:rsid w:val="000C753D"/>
    <w:rsid w:val="000D008F"/>
    <w:rsid w:val="000D0F62"/>
    <w:rsid w:val="000D141C"/>
    <w:rsid w:val="000D1495"/>
    <w:rsid w:val="000D1553"/>
    <w:rsid w:val="000D32A6"/>
    <w:rsid w:val="000D437B"/>
    <w:rsid w:val="000D6B2B"/>
    <w:rsid w:val="000D71F5"/>
    <w:rsid w:val="000D7402"/>
    <w:rsid w:val="000D798E"/>
    <w:rsid w:val="000E1279"/>
    <w:rsid w:val="000E1516"/>
    <w:rsid w:val="000E2800"/>
    <w:rsid w:val="000E2843"/>
    <w:rsid w:val="000E3000"/>
    <w:rsid w:val="000E3BC1"/>
    <w:rsid w:val="000E7772"/>
    <w:rsid w:val="000E7AF5"/>
    <w:rsid w:val="000E7B08"/>
    <w:rsid w:val="000E7BB5"/>
    <w:rsid w:val="000E7DBD"/>
    <w:rsid w:val="000F092F"/>
    <w:rsid w:val="000F0DC5"/>
    <w:rsid w:val="000F0E39"/>
    <w:rsid w:val="000F0EB0"/>
    <w:rsid w:val="000F0EBC"/>
    <w:rsid w:val="000F122A"/>
    <w:rsid w:val="000F1819"/>
    <w:rsid w:val="000F22C4"/>
    <w:rsid w:val="000F2CAB"/>
    <w:rsid w:val="000F3763"/>
    <w:rsid w:val="000F3824"/>
    <w:rsid w:val="000F3C50"/>
    <w:rsid w:val="000F3D01"/>
    <w:rsid w:val="000F433C"/>
    <w:rsid w:val="000F4C4D"/>
    <w:rsid w:val="000F5AEA"/>
    <w:rsid w:val="000F6083"/>
    <w:rsid w:val="000F611D"/>
    <w:rsid w:val="000F726C"/>
    <w:rsid w:val="000F7758"/>
    <w:rsid w:val="000F7D88"/>
    <w:rsid w:val="0010011F"/>
    <w:rsid w:val="001006C1"/>
    <w:rsid w:val="00102842"/>
    <w:rsid w:val="00102DB8"/>
    <w:rsid w:val="0010449F"/>
    <w:rsid w:val="001047FF"/>
    <w:rsid w:val="00104829"/>
    <w:rsid w:val="00104832"/>
    <w:rsid w:val="001049C1"/>
    <w:rsid w:val="0010560E"/>
    <w:rsid w:val="00106D47"/>
    <w:rsid w:val="0010726A"/>
    <w:rsid w:val="0011015C"/>
    <w:rsid w:val="001118B9"/>
    <w:rsid w:val="001126B5"/>
    <w:rsid w:val="00112DD4"/>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069F"/>
    <w:rsid w:val="00131FBD"/>
    <w:rsid w:val="0013248A"/>
    <w:rsid w:val="0013253B"/>
    <w:rsid w:val="001327AB"/>
    <w:rsid w:val="001327AD"/>
    <w:rsid w:val="00132863"/>
    <w:rsid w:val="00132ED9"/>
    <w:rsid w:val="00134851"/>
    <w:rsid w:val="0013559B"/>
    <w:rsid w:val="001358AE"/>
    <w:rsid w:val="0013767D"/>
    <w:rsid w:val="00137934"/>
    <w:rsid w:val="001379E5"/>
    <w:rsid w:val="00137D45"/>
    <w:rsid w:val="00137E47"/>
    <w:rsid w:val="00137F3A"/>
    <w:rsid w:val="00140444"/>
    <w:rsid w:val="00140E1C"/>
    <w:rsid w:val="00141050"/>
    <w:rsid w:val="001410EA"/>
    <w:rsid w:val="0014148C"/>
    <w:rsid w:val="00142372"/>
    <w:rsid w:val="00144472"/>
    <w:rsid w:val="00144919"/>
    <w:rsid w:val="00144CCF"/>
    <w:rsid w:val="001450AB"/>
    <w:rsid w:val="00146A6B"/>
    <w:rsid w:val="00146F6B"/>
    <w:rsid w:val="0015007B"/>
    <w:rsid w:val="0015032F"/>
    <w:rsid w:val="00151561"/>
    <w:rsid w:val="001516BB"/>
    <w:rsid w:val="00151B3E"/>
    <w:rsid w:val="00152236"/>
    <w:rsid w:val="00153848"/>
    <w:rsid w:val="00154D01"/>
    <w:rsid w:val="00155033"/>
    <w:rsid w:val="00156A01"/>
    <w:rsid w:val="00157A79"/>
    <w:rsid w:val="00157D95"/>
    <w:rsid w:val="001604A0"/>
    <w:rsid w:val="00160937"/>
    <w:rsid w:val="00160B7A"/>
    <w:rsid w:val="00160EBD"/>
    <w:rsid w:val="00161F7A"/>
    <w:rsid w:val="00162E1F"/>
    <w:rsid w:val="00163D41"/>
    <w:rsid w:val="00165739"/>
    <w:rsid w:val="00165747"/>
    <w:rsid w:val="00165A51"/>
    <w:rsid w:val="00165CA7"/>
    <w:rsid w:val="00166743"/>
    <w:rsid w:val="00166EA9"/>
    <w:rsid w:val="001674D8"/>
    <w:rsid w:val="00167642"/>
    <w:rsid w:val="0017039D"/>
    <w:rsid w:val="00170A47"/>
    <w:rsid w:val="00171834"/>
    <w:rsid w:val="00171F01"/>
    <w:rsid w:val="00172EC4"/>
    <w:rsid w:val="00173D2F"/>
    <w:rsid w:val="001746F5"/>
    <w:rsid w:val="001755B1"/>
    <w:rsid w:val="001771A1"/>
    <w:rsid w:val="00177774"/>
    <w:rsid w:val="00180154"/>
    <w:rsid w:val="001806D5"/>
    <w:rsid w:val="00180A4E"/>
    <w:rsid w:val="00180FC0"/>
    <w:rsid w:val="001819B7"/>
    <w:rsid w:val="00181E72"/>
    <w:rsid w:val="00181F45"/>
    <w:rsid w:val="001820B3"/>
    <w:rsid w:val="001825F6"/>
    <w:rsid w:val="00182A6D"/>
    <w:rsid w:val="00182F09"/>
    <w:rsid w:val="001831C8"/>
    <w:rsid w:val="0018383F"/>
    <w:rsid w:val="00184DF6"/>
    <w:rsid w:val="001850EF"/>
    <w:rsid w:val="001865BA"/>
    <w:rsid w:val="00186C00"/>
    <w:rsid w:val="0018772C"/>
    <w:rsid w:val="001877AA"/>
    <w:rsid w:val="00190145"/>
    <w:rsid w:val="00190775"/>
    <w:rsid w:val="00191897"/>
    <w:rsid w:val="00191BF8"/>
    <w:rsid w:val="00192018"/>
    <w:rsid w:val="00192E89"/>
    <w:rsid w:val="00192F12"/>
    <w:rsid w:val="0019300F"/>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09"/>
    <w:rsid w:val="001A382C"/>
    <w:rsid w:val="001A4531"/>
    <w:rsid w:val="001A5D7B"/>
    <w:rsid w:val="001B132A"/>
    <w:rsid w:val="001B1F7A"/>
    <w:rsid w:val="001B20DA"/>
    <w:rsid w:val="001B2CF3"/>
    <w:rsid w:val="001B322D"/>
    <w:rsid w:val="001B4E2E"/>
    <w:rsid w:val="001B6025"/>
    <w:rsid w:val="001B628E"/>
    <w:rsid w:val="001B6724"/>
    <w:rsid w:val="001B6AA4"/>
    <w:rsid w:val="001B7C26"/>
    <w:rsid w:val="001C00B7"/>
    <w:rsid w:val="001C0191"/>
    <w:rsid w:val="001C1040"/>
    <w:rsid w:val="001C154F"/>
    <w:rsid w:val="001C1B21"/>
    <w:rsid w:val="001C21B7"/>
    <w:rsid w:val="001C4FFA"/>
    <w:rsid w:val="001C57B8"/>
    <w:rsid w:val="001C6BA6"/>
    <w:rsid w:val="001C6E90"/>
    <w:rsid w:val="001C7C1C"/>
    <w:rsid w:val="001D04E0"/>
    <w:rsid w:val="001D1893"/>
    <w:rsid w:val="001D1A3E"/>
    <w:rsid w:val="001D1F27"/>
    <w:rsid w:val="001D3433"/>
    <w:rsid w:val="001D3750"/>
    <w:rsid w:val="001D437E"/>
    <w:rsid w:val="001D4982"/>
    <w:rsid w:val="001D6118"/>
    <w:rsid w:val="001D62B1"/>
    <w:rsid w:val="001D6900"/>
    <w:rsid w:val="001D691D"/>
    <w:rsid w:val="001D7949"/>
    <w:rsid w:val="001E012F"/>
    <w:rsid w:val="001E0196"/>
    <w:rsid w:val="001E049D"/>
    <w:rsid w:val="001E081E"/>
    <w:rsid w:val="001E36DD"/>
    <w:rsid w:val="001E36EA"/>
    <w:rsid w:val="001E389E"/>
    <w:rsid w:val="001E3AD3"/>
    <w:rsid w:val="001E51A3"/>
    <w:rsid w:val="001E5D29"/>
    <w:rsid w:val="001E6C0C"/>
    <w:rsid w:val="001E6E60"/>
    <w:rsid w:val="001E7753"/>
    <w:rsid w:val="001F0610"/>
    <w:rsid w:val="001F2355"/>
    <w:rsid w:val="001F2865"/>
    <w:rsid w:val="001F3091"/>
    <w:rsid w:val="001F370D"/>
    <w:rsid w:val="001F3EAF"/>
    <w:rsid w:val="001F498B"/>
    <w:rsid w:val="001F4E99"/>
    <w:rsid w:val="001F52D2"/>
    <w:rsid w:val="001F53F8"/>
    <w:rsid w:val="001F5F14"/>
    <w:rsid w:val="0020081C"/>
    <w:rsid w:val="0020153C"/>
    <w:rsid w:val="00201618"/>
    <w:rsid w:val="00201AF5"/>
    <w:rsid w:val="00202073"/>
    <w:rsid w:val="0020350D"/>
    <w:rsid w:val="00203AA8"/>
    <w:rsid w:val="002051D6"/>
    <w:rsid w:val="002066B5"/>
    <w:rsid w:val="0020687B"/>
    <w:rsid w:val="002068A0"/>
    <w:rsid w:val="00206AF3"/>
    <w:rsid w:val="00210774"/>
    <w:rsid w:val="00211BA6"/>
    <w:rsid w:val="00212713"/>
    <w:rsid w:val="00212F06"/>
    <w:rsid w:val="00216FAD"/>
    <w:rsid w:val="002179A8"/>
    <w:rsid w:val="00217F83"/>
    <w:rsid w:val="002204C4"/>
    <w:rsid w:val="00220E27"/>
    <w:rsid w:val="002227C7"/>
    <w:rsid w:val="00222F42"/>
    <w:rsid w:val="00223129"/>
    <w:rsid w:val="00223977"/>
    <w:rsid w:val="00223EE4"/>
    <w:rsid w:val="0022458B"/>
    <w:rsid w:val="00224C59"/>
    <w:rsid w:val="00225149"/>
    <w:rsid w:val="0022558E"/>
    <w:rsid w:val="00225BAE"/>
    <w:rsid w:val="00226608"/>
    <w:rsid w:val="00226AE6"/>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379E0"/>
    <w:rsid w:val="00237AA3"/>
    <w:rsid w:val="00240029"/>
    <w:rsid w:val="0024091E"/>
    <w:rsid w:val="00240C37"/>
    <w:rsid w:val="00240E4E"/>
    <w:rsid w:val="002425D3"/>
    <w:rsid w:val="0024274B"/>
    <w:rsid w:val="00242797"/>
    <w:rsid w:val="00242D51"/>
    <w:rsid w:val="0024438F"/>
    <w:rsid w:val="0024452A"/>
    <w:rsid w:val="0024567A"/>
    <w:rsid w:val="00246B3B"/>
    <w:rsid w:val="00247269"/>
    <w:rsid w:val="00247F3C"/>
    <w:rsid w:val="00247F47"/>
    <w:rsid w:val="002502B1"/>
    <w:rsid w:val="00251D6E"/>
    <w:rsid w:val="00253D79"/>
    <w:rsid w:val="00253E29"/>
    <w:rsid w:val="00254D6A"/>
    <w:rsid w:val="002551BB"/>
    <w:rsid w:val="002555D8"/>
    <w:rsid w:val="00255EE3"/>
    <w:rsid w:val="00255F87"/>
    <w:rsid w:val="00256E10"/>
    <w:rsid w:val="00256FE3"/>
    <w:rsid w:val="00257396"/>
    <w:rsid w:val="0026010C"/>
    <w:rsid w:val="00260DBF"/>
    <w:rsid w:val="002612C5"/>
    <w:rsid w:val="00261EE9"/>
    <w:rsid w:val="0026230A"/>
    <w:rsid w:val="00262CA7"/>
    <w:rsid w:val="002643E6"/>
    <w:rsid w:val="00264A8B"/>
    <w:rsid w:val="002653E3"/>
    <w:rsid w:val="002655B5"/>
    <w:rsid w:val="0026593F"/>
    <w:rsid w:val="002659B5"/>
    <w:rsid w:val="00266727"/>
    <w:rsid w:val="002672FF"/>
    <w:rsid w:val="00267466"/>
    <w:rsid w:val="00267673"/>
    <w:rsid w:val="00267E4F"/>
    <w:rsid w:val="00267EED"/>
    <w:rsid w:val="002704E9"/>
    <w:rsid w:val="0027115B"/>
    <w:rsid w:val="00271EE3"/>
    <w:rsid w:val="002723B1"/>
    <w:rsid w:val="00272422"/>
    <w:rsid w:val="00272B59"/>
    <w:rsid w:val="00274142"/>
    <w:rsid w:val="0027477A"/>
    <w:rsid w:val="00275887"/>
    <w:rsid w:val="002759FB"/>
    <w:rsid w:val="00275E51"/>
    <w:rsid w:val="00275F21"/>
    <w:rsid w:val="0027657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2DB"/>
    <w:rsid w:val="002843B7"/>
    <w:rsid w:val="002845D3"/>
    <w:rsid w:val="00284AE0"/>
    <w:rsid w:val="002854BB"/>
    <w:rsid w:val="00286400"/>
    <w:rsid w:val="002874A4"/>
    <w:rsid w:val="0028775D"/>
    <w:rsid w:val="00287CBB"/>
    <w:rsid w:val="00287E1F"/>
    <w:rsid w:val="0029052C"/>
    <w:rsid w:val="0029073A"/>
    <w:rsid w:val="002909C0"/>
    <w:rsid w:val="00291065"/>
    <w:rsid w:val="00291099"/>
    <w:rsid w:val="00291225"/>
    <w:rsid w:val="0029139E"/>
    <w:rsid w:val="002936ED"/>
    <w:rsid w:val="00293BD8"/>
    <w:rsid w:val="00293EAF"/>
    <w:rsid w:val="0029577E"/>
    <w:rsid w:val="00295B35"/>
    <w:rsid w:val="00295B62"/>
    <w:rsid w:val="00295F20"/>
    <w:rsid w:val="00296507"/>
    <w:rsid w:val="00296A78"/>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2977"/>
    <w:rsid w:val="002B3470"/>
    <w:rsid w:val="002B3A57"/>
    <w:rsid w:val="002B3C13"/>
    <w:rsid w:val="002B469A"/>
    <w:rsid w:val="002B4F30"/>
    <w:rsid w:val="002B5B87"/>
    <w:rsid w:val="002B6233"/>
    <w:rsid w:val="002B7CDB"/>
    <w:rsid w:val="002C0A02"/>
    <w:rsid w:val="002C0FD7"/>
    <w:rsid w:val="002C169F"/>
    <w:rsid w:val="002C191E"/>
    <w:rsid w:val="002C261C"/>
    <w:rsid w:val="002C2A29"/>
    <w:rsid w:val="002C2A3A"/>
    <w:rsid w:val="002C48CB"/>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649B"/>
    <w:rsid w:val="002D72DB"/>
    <w:rsid w:val="002D78A6"/>
    <w:rsid w:val="002E0286"/>
    <w:rsid w:val="002E059E"/>
    <w:rsid w:val="002E0BC9"/>
    <w:rsid w:val="002E0D75"/>
    <w:rsid w:val="002E1482"/>
    <w:rsid w:val="002E15AC"/>
    <w:rsid w:val="002E2519"/>
    <w:rsid w:val="002E2B18"/>
    <w:rsid w:val="002E2B7A"/>
    <w:rsid w:val="002E2E26"/>
    <w:rsid w:val="002E3102"/>
    <w:rsid w:val="002E3104"/>
    <w:rsid w:val="002E3B12"/>
    <w:rsid w:val="002E3FB7"/>
    <w:rsid w:val="002E44AE"/>
    <w:rsid w:val="002E489A"/>
    <w:rsid w:val="002E4C9B"/>
    <w:rsid w:val="002E528C"/>
    <w:rsid w:val="002E65B0"/>
    <w:rsid w:val="002E6719"/>
    <w:rsid w:val="002E67BE"/>
    <w:rsid w:val="002F0894"/>
    <w:rsid w:val="002F228B"/>
    <w:rsid w:val="002F27FB"/>
    <w:rsid w:val="002F2E46"/>
    <w:rsid w:val="002F363E"/>
    <w:rsid w:val="002F3A58"/>
    <w:rsid w:val="002F43E3"/>
    <w:rsid w:val="002F4CC7"/>
    <w:rsid w:val="002F57FA"/>
    <w:rsid w:val="002F6C15"/>
    <w:rsid w:val="002F6E14"/>
    <w:rsid w:val="002F703C"/>
    <w:rsid w:val="002F705C"/>
    <w:rsid w:val="002F74F6"/>
    <w:rsid w:val="002F794C"/>
    <w:rsid w:val="002F79CB"/>
    <w:rsid w:val="003000F5"/>
    <w:rsid w:val="00300DEC"/>
    <w:rsid w:val="0030110F"/>
    <w:rsid w:val="003012A0"/>
    <w:rsid w:val="00301750"/>
    <w:rsid w:val="0030194A"/>
    <w:rsid w:val="00301F52"/>
    <w:rsid w:val="00302E91"/>
    <w:rsid w:val="00303687"/>
    <w:rsid w:val="00303FB4"/>
    <w:rsid w:val="003048C8"/>
    <w:rsid w:val="00304EB3"/>
    <w:rsid w:val="00305553"/>
    <w:rsid w:val="003059C3"/>
    <w:rsid w:val="0030654F"/>
    <w:rsid w:val="00306B81"/>
    <w:rsid w:val="00307258"/>
    <w:rsid w:val="003078EB"/>
    <w:rsid w:val="0031082A"/>
    <w:rsid w:val="00310D06"/>
    <w:rsid w:val="0031108C"/>
    <w:rsid w:val="00311B2F"/>
    <w:rsid w:val="00312D53"/>
    <w:rsid w:val="00312EA1"/>
    <w:rsid w:val="00313AE7"/>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49B"/>
    <w:rsid w:val="00324EB9"/>
    <w:rsid w:val="00325032"/>
    <w:rsid w:val="0032608B"/>
    <w:rsid w:val="003263A4"/>
    <w:rsid w:val="0032660B"/>
    <w:rsid w:val="003277B2"/>
    <w:rsid w:val="00327F3D"/>
    <w:rsid w:val="0033026D"/>
    <w:rsid w:val="003306C9"/>
    <w:rsid w:val="00330C2E"/>
    <w:rsid w:val="00331129"/>
    <w:rsid w:val="00331193"/>
    <w:rsid w:val="003311D5"/>
    <w:rsid w:val="00331AFE"/>
    <w:rsid w:val="00332607"/>
    <w:rsid w:val="00332D84"/>
    <w:rsid w:val="0033309A"/>
    <w:rsid w:val="00333244"/>
    <w:rsid w:val="003332F0"/>
    <w:rsid w:val="003332FD"/>
    <w:rsid w:val="0033341F"/>
    <w:rsid w:val="00333B3D"/>
    <w:rsid w:val="00334008"/>
    <w:rsid w:val="003349A5"/>
    <w:rsid w:val="00335827"/>
    <w:rsid w:val="003359A0"/>
    <w:rsid w:val="00335BFB"/>
    <w:rsid w:val="0033618E"/>
    <w:rsid w:val="00336AB2"/>
    <w:rsid w:val="0033735F"/>
    <w:rsid w:val="00340875"/>
    <w:rsid w:val="00340CA9"/>
    <w:rsid w:val="00341FD5"/>
    <w:rsid w:val="0034286B"/>
    <w:rsid w:val="00345251"/>
    <w:rsid w:val="003458E0"/>
    <w:rsid w:val="00345F7D"/>
    <w:rsid w:val="00347BD6"/>
    <w:rsid w:val="00347C63"/>
    <w:rsid w:val="003508BC"/>
    <w:rsid w:val="00350B2D"/>
    <w:rsid w:val="003514A7"/>
    <w:rsid w:val="00351667"/>
    <w:rsid w:val="00351C8D"/>
    <w:rsid w:val="00351FF1"/>
    <w:rsid w:val="00352B2B"/>
    <w:rsid w:val="003533C6"/>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392E"/>
    <w:rsid w:val="00364410"/>
    <w:rsid w:val="0036447D"/>
    <w:rsid w:val="00364C27"/>
    <w:rsid w:val="00364DF1"/>
    <w:rsid w:val="0036500A"/>
    <w:rsid w:val="00365528"/>
    <w:rsid w:val="00367D7B"/>
    <w:rsid w:val="0037077A"/>
    <w:rsid w:val="00370D28"/>
    <w:rsid w:val="00371553"/>
    <w:rsid w:val="00371933"/>
    <w:rsid w:val="003723F8"/>
    <w:rsid w:val="00372906"/>
    <w:rsid w:val="00372AE2"/>
    <w:rsid w:val="00372D4E"/>
    <w:rsid w:val="00372DAB"/>
    <w:rsid w:val="00373228"/>
    <w:rsid w:val="00374302"/>
    <w:rsid w:val="003747B3"/>
    <w:rsid w:val="00375698"/>
    <w:rsid w:val="0037581C"/>
    <w:rsid w:val="00375913"/>
    <w:rsid w:val="003768F7"/>
    <w:rsid w:val="00376CB6"/>
    <w:rsid w:val="00376E43"/>
    <w:rsid w:val="00376FCE"/>
    <w:rsid w:val="003772D9"/>
    <w:rsid w:val="0038153D"/>
    <w:rsid w:val="0038455E"/>
    <w:rsid w:val="00384DA1"/>
    <w:rsid w:val="003858E0"/>
    <w:rsid w:val="0038685D"/>
    <w:rsid w:val="003868FE"/>
    <w:rsid w:val="00386AF5"/>
    <w:rsid w:val="00386E51"/>
    <w:rsid w:val="00387C0F"/>
    <w:rsid w:val="0039018F"/>
    <w:rsid w:val="003905F0"/>
    <w:rsid w:val="00390685"/>
    <w:rsid w:val="00390D9F"/>
    <w:rsid w:val="00390E65"/>
    <w:rsid w:val="00391337"/>
    <w:rsid w:val="003922BE"/>
    <w:rsid w:val="00392691"/>
    <w:rsid w:val="0039282A"/>
    <w:rsid w:val="003928DF"/>
    <w:rsid w:val="00392C95"/>
    <w:rsid w:val="003933E7"/>
    <w:rsid w:val="00393599"/>
    <w:rsid w:val="00393789"/>
    <w:rsid w:val="00393BCE"/>
    <w:rsid w:val="00394017"/>
    <w:rsid w:val="003953F1"/>
    <w:rsid w:val="00395B2B"/>
    <w:rsid w:val="00397544"/>
    <w:rsid w:val="003977B5"/>
    <w:rsid w:val="00397F19"/>
    <w:rsid w:val="003A08E6"/>
    <w:rsid w:val="003A09ED"/>
    <w:rsid w:val="003A0A03"/>
    <w:rsid w:val="003A1607"/>
    <w:rsid w:val="003A1C1F"/>
    <w:rsid w:val="003A270F"/>
    <w:rsid w:val="003A382C"/>
    <w:rsid w:val="003A4271"/>
    <w:rsid w:val="003A42D3"/>
    <w:rsid w:val="003A4521"/>
    <w:rsid w:val="003A454D"/>
    <w:rsid w:val="003A47C3"/>
    <w:rsid w:val="003A5324"/>
    <w:rsid w:val="003A5ADD"/>
    <w:rsid w:val="003A6B2E"/>
    <w:rsid w:val="003A7DEE"/>
    <w:rsid w:val="003B020F"/>
    <w:rsid w:val="003B0227"/>
    <w:rsid w:val="003B26EC"/>
    <w:rsid w:val="003B2C91"/>
    <w:rsid w:val="003B2CB0"/>
    <w:rsid w:val="003B338C"/>
    <w:rsid w:val="003B3395"/>
    <w:rsid w:val="003B36A8"/>
    <w:rsid w:val="003B3F94"/>
    <w:rsid w:val="003B4221"/>
    <w:rsid w:val="003B4236"/>
    <w:rsid w:val="003B591C"/>
    <w:rsid w:val="003B67BF"/>
    <w:rsid w:val="003B69A4"/>
    <w:rsid w:val="003B78D4"/>
    <w:rsid w:val="003C0F89"/>
    <w:rsid w:val="003C1555"/>
    <w:rsid w:val="003C2299"/>
    <w:rsid w:val="003C26C8"/>
    <w:rsid w:val="003C2EE1"/>
    <w:rsid w:val="003C31C2"/>
    <w:rsid w:val="003C3E70"/>
    <w:rsid w:val="003C3F29"/>
    <w:rsid w:val="003C5449"/>
    <w:rsid w:val="003C5DA9"/>
    <w:rsid w:val="003C5F2E"/>
    <w:rsid w:val="003C602A"/>
    <w:rsid w:val="003C78DC"/>
    <w:rsid w:val="003D015F"/>
    <w:rsid w:val="003D073B"/>
    <w:rsid w:val="003D15BA"/>
    <w:rsid w:val="003D15FA"/>
    <w:rsid w:val="003D1A1B"/>
    <w:rsid w:val="003D207F"/>
    <w:rsid w:val="003D240C"/>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752"/>
    <w:rsid w:val="003E1B06"/>
    <w:rsid w:val="003E1F56"/>
    <w:rsid w:val="003E23C4"/>
    <w:rsid w:val="003E2F93"/>
    <w:rsid w:val="003E3389"/>
    <w:rsid w:val="003E3B4F"/>
    <w:rsid w:val="003E3FA2"/>
    <w:rsid w:val="003E4515"/>
    <w:rsid w:val="003E5C7D"/>
    <w:rsid w:val="003E7D92"/>
    <w:rsid w:val="003F16E3"/>
    <w:rsid w:val="003F3BAA"/>
    <w:rsid w:val="003F69FD"/>
    <w:rsid w:val="003F7A7D"/>
    <w:rsid w:val="003F7D91"/>
    <w:rsid w:val="00400726"/>
    <w:rsid w:val="00400998"/>
    <w:rsid w:val="00400DD4"/>
    <w:rsid w:val="00400F0E"/>
    <w:rsid w:val="00402203"/>
    <w:rsid w:val="0040249C"/>
    <w:rsid w:val="00403006"/>
    <w:rsid w:val="00403BF3"/>
    <w:rsid w:val="00404A73"/>
    <w:rsid w:val="004050EC"/>
    <w:rsid w:val="00405445"/>
    <w:rsid w:val="00406472"/>
    <w:rsid w:val="00406580"/>
    <w:rsid w:val="004065F5"/>
    <w:rsid w:val="0040689F"/>
    <w:rsid w:val="004068FD"/>
    <w:rsid w:val="00407DBC"/>
    <w:rsid w:val="00410C56"/>
    <w:rsid w:val="00410DD3"/>
    <w:rsid w:val="004111A0"/>
    <w:rsid w:val="00411831"/>
    <w:rsid w:val="00413F4F"/>
    <w:rsid w:val="00414144"/>
    <w:rsid w:val="0041427C"/>
    <w:rsid w:val="00414937"/>
    <w:rsid w:val="00414EC5"/>
    <w:rsid w:val="00416989"/>
    <w:rsid w:val="00416AF4"/>
    <w:rsid w:val="00416EE9"/>
    <w:rsid w:val="004176A6"/>
    <w:rsid w:val="004206F9"/>
    <w:rsid w:val="00420C0E"/>
    <w:rsid w:val="00420D9E"/>
    <w:rsid w:val="004219E6"/>
    <w:rsid w:val="0042217A"/>
    <w:rsid w:val="00422837"/>
    <w:rsid w:val="0042302A"/>
    <w:rsid w:val="00423823"/>
    <w:rsid w:val="00423D9C"/>
    <w:rsid w:val="00424557"/>
    <w:rsid w:val="00425689"/>
    <w:rsid w:val="00425AC9"/>
    <w:rsid w:val="00425DAC"/>
    <w:rsid w:val="004261AC"/>
    <w:rsid w:val="00426840"/>
    <w:rsid w:val="004274F4"/>
    <w:rsid w:val="00427772"/>
    <w:rsid w:val="00427CC5"/>
    <w:rsid w:val="00430622"/>
    <w:rsid w:val="004307A3"/>
    <w:rsid w:val="00431003"/>
    <w:rsid w:val="004327AA"/>
    <w:rsid w:val="00432F15"/>
    <w:rsid w:val="00433237"/>
    <w:rsid w:val="00435A45"/>
    <w:rsid w:val="0043638D"/>
    <w:rsid w:val="004368B2"/>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CB8"/>
    <w:rsid w:val="00444E63"/>
    <w:rsid w:val="00444FEE"/>
    <w:rsid w:val="004454AE"/>
    <w:rsid w:val="00445F61"/>
    <w:rsid w:val="00446E84"/>
    <w:rsid w:val="004471F4"/>
    <w:rsid w:val="00447A91"/>
    <w:rsid w:val="0045010A"/>
    <w:rsid w:val="0045019A"/>
    <w:rsid w:val="004505A6"/>
    <w:rsid w:val="0045076D"/>
    <w:rsid w:val="00450F9B"/>
    <w:rsid w:val="0045151C"/>
    <w:rsid w:val="0045184D"/>
    <w:rsid w:val="00451FB9"/>
    <w:rsid w:val="00452A32"/>
    <w:rsid w:val="00454893"/>
    <w:rsid w:val="004551E2"/>
    <w:rsid w:val="00455B15"/>
    <w:rsid w:val="00455E3B"/>
    <w:rsid w:val="00456570"/>
    <w:rsid w:val="00456D8A"/>
    <w:rsid w:val="00457B6B"/>
    <w:rsid w:val="00460B07"/>
    <w:rsid w:val="00461DDD"/>
    <w:rsid w:val="00462C5E"/>
    <w:rsid w:val="00462D37"/>
    <w:rsid w:val="00463333"/>
    <w:rsid w:val="00463CDD"/>
    <w:rsid w:val="00463F63"/>
    <w:rsid w:val="004656EB"/>
    <w:rsid w:val="00465D18"/>
    <w:rsid w:val="0046709C"/>
    <w:rsid w:val="0046718A"/>
    <w:rsid w:val="00467B21"/>
    <w:rsid w:val="00467BBB"/>
    <w:rsid w:val="0047113E"/>
    <w:rsid w:val="00473409"/>
    <w:rsid w:val="004734AC"/>
    <w:rsid w:val="00475F98"/>
    <w:rsid w:val="00476007"/>
    <w:rsid w:val="00477243"/>
    <w:rsid w:val="004773E4"/>
    <w:rsid w:val="00477A02"/>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584C"/>
    <w:rsid w:val="0048649B"/>
    <w:rsid w:val="004867CE"/>
    <w:rsid w:val="00486812"/>
    <w:rsid w:val="00487090"/>
    <w:rsid w:val="0048791D"/>
    <w:rsid w:val="00490515"/>
    <w:rsid w:val="004905E1"/>
    <w:rsid w:val="00491298"/>
    <w:rsid w:val="00491C64"/>
    <w:rsid w:val="004921A2"/>
    <w:rsid w:val="00492623"/>
    <w:rsid w:val="00492AA0"/>
    <w:rsid w:val="00492C45"/>
    <w:rsid w:val="004939B8"/>
    <w:rsid w:val="0049414A"/>
    <w:rsid w:val="00494D89"/>
    <w:rsid w:val="00496348"/>
    <w:rsid w:val="00497597"/>
    <w:rsid w:val="0049784F"/>
    <w:rsid w:val="004978AF"/>
    <w:rsid w:val="00497C4F"/>
    <w:rsid w:val="004A0551"/>
    <w:rsid w:val="004A072B"/>
    <w:rsid w:val="004A08E3"/>
    <w:rsid w:val="004A101F"/>
    <w:rsid w:val="004A12CC"/>
    <w:rsid w:val="004A13EC"/>
    <w:rsid w:val="004A1711"/>
    <w:rsid w:val="004A1D30"/>
    <w:rsid w:val="004A3394"/>
    <w:rsid w:val="004A3661"/>
    <w:rsid w:val="004A3E41"/>
    <w:rsid w:val="004A4164"/>
    <w:rsid w:val="004A4592"/>
    <w:rsid w:val="004A54ED"/>
    <w:rsid w:val="004A5AA8"/>
    <w:rsid w:val="004A5C0F"/>
    <w:rsid w:val="004A5F44"/>
    <w:rsid w:val="004A6146"/>
    <w:rsid w:val="004A6671"/>
    <w:rsid w:val="004A7EE6"/>
    <w:rsid w:val="004B1306"/>
    <w:rsid w:val="004B1A94"/>
    <w:rsid w:val="004B1C85"/>
    <w:rsid w:val="004B3C89"/>
    <w:rsid w:val="004B4138"/>
    <w:rsid w:val="004B447E"/>
    <w:rsid w:val="004B4612"/>
    <w:rsid w:val="004B48D1"/>
    <w:rsid w:val="004B49B0"/>
    <w:rsid w:val="004B4B5D"/>
    <w:rsid w:val="004B61E8"/>
    <w:rsid w:val="004B63E4"/>
    <w:rsid w:val="004B66B3"/>
    <w:rsid w:val="004B6ECA"/>
    <w:rsid w:val="004B75D4"/>
    <w:rsid w:val="004B79F9"/>
    <w:rsid w:val="004C0176"/>
    <w:rsid w:val="004C0564"/>
    <w:rsid w:val="004C168B"/>
    <w:rsid w:val="004C20BF"/>
    <w:rsid w:val="004C2501"/>
    <w:rsid w:val="004C2531"/>
    <w:rsid w:val="004C3508"/>
    <w:rsid w:val="004C3686"/>
    <w:rsid w:val="004C48EA"/>
    <w:rsid w:val="004C4925"/>
    <w:rsid w:val="004C4F48"/>
    <w:rsid w:val="004C4F7C"/>
    <w:rsid w:val="004C5370"/>
    <w:rsid w:val="004C55FD"/>
    <w:rsid w:val="004C579E"/>
    <w:rsid w:val="004C60D7"/>
    <w:rsid w:val="004C695A"/>
    <w:rsid w:val="004C6F7F"/>
    <w:rsid w:val="004C7AD7"/>
    <w:rsid w:val="004C7BD9"/>
    <w:rsid w:val="004D0404"/>
    <w:rsid w:val="004D1B76"/>
    <w:rsid w:val="004D220E"/>
    <w:rsid w:val="004D24BE"/>
    <w:rsid w:val="004D25D8"/>
    <w:rsid w:val="004D286C"/>
    <w:rsid w:val="004D28C4"/>
    <w:rsid w:val="004D2C56"/>
    <w:rsid w:val="004D2E3F"/>
    <w:rsid w:val="004D2FE1"/>
    <w:rsid w:val="004D33B8"/>
    <w:rsid w:val="004D3B2F"/>
    <w:rsid w:val="004D449D"/>
    <w:rsid w:val="004D7985"/>
    <w:rsid w:val="004D7AE5"/>
    <w:rsid w:val="004E100C"/>
    <w:rsid w:val="004E143A"/>
    <w:rsid w:val="004E18EB"/>
    <w:rsid w:val="004E1FDC"/>
    <w:rsid w:val="004E241F"/>
    <w:rsid w:val="004E2BBA"/>
    <w:rsid w:val="004E2BDE"/>
    <w:rsid w:val="004E2DF3"/>
    <w:rsid w:val="004E311E"/>
    <w:rsid w:val="004E3213"/>
    <w:rsid w:val="004E37F7"/>
    <w:rsid w:val="004E38F4"/>
    <w:rsid w:val="004E46CA"/>
    <w:rsid w:val="004E4D5D"/>
    <w:rsid w:val="004E5641"/>
    <w:rsid w:val="004E68B8"/>
    <w:rsid w:val="004E6DAD"/>
    <w:rsid w:val="004E79C9"/>
    <w:rsid w:val="004F0737"/>
    <w:rsid w:val="004F1733"/>
    <w:rsid w:val="004F2821"/>
    <w:rsid w:val="004F2EA1"/>
    <w:rsid w:val="004F3256"/>
    <w:rsid w:val="004F3A8F"/>
    <w:rsid w:val="004F3FCB"/>
    <w:rsid w:val="004F44ED"/>
    <w:rsid w:val="004F4D4B"/>
    <w:rsid w:val="004F532C"/>
    <w:rsid w:val="004F57FC"/>
    <w:rsid w:val="004F5A1B"/>
    <w:rsid w:val="004F684B"/>
    <w:rsid w:val="004F6ABB"/>
    <w:rsid w:val="004F6EFA"/>
    <w:rsid w:val="004F722E"/>
    <w:rsid w:val="004F7729"/>
    <w:rsid w:val="00500401"/>
    <w:rsid w:val="00501230"/>
    <w:rsid w:val="0050129A"/>
    <w:rsid w:val="005024F7"/>
    <w:rsid w:val="0050254E"/>
    <w:rsid w:val="00503B37"/>
    <w:rsid w:val="00503F0C"/>
    <w:rsid w:val="005050BC"/>
    <w:rsid w:val="00505485"/>
    <w:rsid w:val="005059CB"/>
    <w:rsid w:val="005064C7"/>
    <w:rsid w:val="00506576"/>
    <w:rsid w:val="00506EC5"/>
    <w:rsid w:val="00507594"/>
    <w:rsid w:val="0050767B"/>
    <w:rsid w:val="00510611"/>
    <w:rsid w:val="00510AB7"/>
    <w:rsid w:val="00510F48"/>
    <w:rsid w:val="00511346"/>
    <w:rsid w:val="00511F73"/>
    <w:rsid w:val="005121DE"/>
    <w:rsid w:val="00512637"/>
    <w:rsid w:val="005127DD"/>
    <w:rsid w:val="00512937"/>
    <w:rsid w:val="0051337D"/>
    <w:rsid w:val="00513A0E"/>
    <w:rsid w:val="00513DC7"/>
    <w:rsid w:val="005147C8"/>
    <w:rsid w:val="00514B01"/>
    <w:rsid w:val="00514B0C"/>
    <w:rsid w:val="00516018"/>
    <w:rsid w:val="00516304"/>
    <w:rsid w:val="005178BB"/>
    <w:rsid w:val="00517A36"/>
    <w:rsid w:val="00521421"/>
    <w:rsid w:val="005230DB"/>
    <w:rsid w:val="00523212"/>
    <w:rsid w:val="0052355D"/>
    <w:rsid w:val="00523C15"/>
    <w:rsid w:val="00523CBB"/>
    <w:rsid w:val="00523D43"/>
    <w:rsid w:val="00524704"/>
    <w:rsid w:val="00524B99"/>
    <w:rsid w:val="00525129"/>
    <w:rsid w:val="005254C0"/>
    <w:rsid w:val="005262A7"/>
    <w:rsid w:val="005267F7"/>
    <w:rsid w:val="00526CD5"/>
    <w:rsid w:val="005271D8"/>
    <w:rsid w:val="005275FA"/>
    <w:rsid w:val="005278D0"/>
    <w:rsid w:val="005305B7"/>
    <w:rsid w:val="00530AAA"/>
    <w:rsid w:val="00531026"/>
    <w:rsid w:val="00531313"/>
    <w:rsid w:val="00531917"/>
    <w:rsid w:val="00531F61"/>
    <w:rsid w:val="005349E9"/>
    <w:rsid w:val="0053504B"/>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6F1"/>
    <w:rsid w:val="00547780"/>
    <w:rsid w:val="00547E0B"/>
    <w:rsid w:val="00550662"/>
    <w:rsid w:val="00550FE7"/>
    <w:rsid w:val="0055117E"/>
    <w:rsid w:val="00551AEF"/>
    <w:rsid w:val="00552D80"/>
    <w:rsid w:val="00553B68"/>
    <w:rsid w:val="00555475"/>
    <w:rsid w:val="005557A6"/>
    <w:rsid w:val="005559C3"/>
    <w:rsid w:val="00555D35"/>
    <w:rsid w:val="00555F7F"/>
    <w:rsid w:val="005568B3"/>
    <w:rsid w:val="005570F0"/>
    <w:rsid w:val="005570FB"/>
    <w:rsid w:val="00557541"/>
    <w:rsid w:val="00557C56"/>
    <w:rsid w:val="005612F9"/>
    <w:rsid w:val="005617EA"/>
    <w:rsid w:val="005618BA"/>
    <w:rsid w:val="005619F6"/>
    <w:rsid w:val="005633EE"/>
    <w:rsid w:val="00563D77"/>
    <w:rsid w:val="00563F86"/>
    <w:rsid w:val="005641F6"/>
    <w:rsid w:val="0056460F"/>
    <w:rsid w:val="00564D84"/>
    <w:rsid w:val="0056632F"/>
    <w:rsid w:val="00566918"/>
    <w:rsid w:val="00566BAC"/>
    <w:rsid w:val="00566F90"/>
    <w:rsid w:val="005677B3"/>
    <w:rsid w:val="00570FFF"/>
    <w:rsid w:val="005711E3"/>
    <w:rsid w:val="005713E6"/>
    <w:rsid w:val="00571490"/>
    <w:rsid w:val="005717C0"/>
    <w:rsid w:val="005718A7"/>
    <w:rsid w:val="00572461"/>
    <w:rsid w:val="00572AA3"/>
    <w:rsid w:val="005735C8"/>
    <w:rsid w:val="00573C6C"/>
    <w:rsid w:val="005742DF"/>
    <w:rsid w:val="00574A53"/>
    <w:rsid w:val="00574B1C"/>
    <w:rsid w:val="00574BDD"/>
    <w:rsid w:val="00574F6E"/>
    <w:rsid w:val="00575087"/>
    <w:rsid w:val="00575B9E"/>
    <w:rsid w:val="005778A8"/>
    <w:rsid w:val="0057799B"/>
    <w:rsid w:val="00577ACC"/>
    <w:rsid w:val="00581094"/>
    <w:rsid w:val="00581D80"/>
    <w:rsid w:val="00582741"/>
    <w:rsid w:val="00583322"/>
    <w:rsid w:val="0058532D"/>
    <w:rsid w:val="00585E21"/>
    <w:rsid w:val="00585EF9"/>
    <w:rsid w:val="005866FA"/>
    <w:rsid w:val="00586AA5"/>
    <w:rsid w:val="005876CB"/>
    <w:rsid w:val="0059062E"/>
    <w:rsid w:val="00591204"/>
    <w:rsid w:val="00591797"/>
    <w:rsid w:val="00591A72"/>
    <w:rsid w:val="00592210"/>
    <w:rsid w:val="005923C5"/>
    <w:rsid w:val="0059322C"/>
    <w:rsid w:val="00594772"/>
    <w:rsid w:val="00595A00"/>
    <w:rsid w:val="00596904"/>
    <w:rsid w:val="005971C5"/>
    <w:rsid w:val="00597EBD"/>
    <w:rsid w:val="005A01A6"/>
    <w:rsid w:val="005A0366"/>
    <w:rsid w:val="005A0D18"/>
    <w:rsid w:val="005A1513"/>
    <w:rsid w:val="005A2429"/>
    <w:rsid w:val="005A245D"/>
    <w:rsid w:val="005A322D"/>
    <w:rsid w:val="005A3798"/>
    <w:rsid w:val="005A4115"/>
    <w:rsid w:val="005A4EFC"/>
    <w:rsid w:val="005A513C"/>
    <w:rsid w:val="005A5E33"/>
    <w:rsid w:val="005A6143"/>
    <w:rsid w:val="005A7175"/>
    <w:rsid w:val="005A7D6A"/>
    <w:rsid w:val="005A7FAA"/>
    <w:rsid w:val="005B0187"/>
    <w:rsid w:val="005B0526"/>
    <w:rsid w:val="005B1057"/>
    <w:rsid w:val="005B11BD"/>
    <w:rsid w:val="005B15D7"/>
    <w:rsid w:val="005B228D"/>
    <w:rsid w:val="005B25E5"/>
    <w:rsid w:val="005B25F6"/>
    <w:rsid w:val="005B2CBD"/>
    <w:rsid w:val="005B32C3"/>
    <w:rsid w:val="005B3A9F"/>
    <w:rsid w:val="005B3FB4"/>
    <w:rsid w:val="005B3FBB"/>
    <w:rsid w:val="005B4387"/>
    <w:rsid w:val="005B4576"/>
    <w:rsid w:val="005B4DF7"/>
    <w:rsid w:val="005B4DFF"/>
    <w:rsid w:val="005B6C20"/>
    <w:rsid w:val="005B6E33"/>
    <w:rsid w:val="005C0218"/>
    <w:rsid w:val="005C29FF"/>
    <w:rsid w:val="005C3496"/>
    <w:rsid w:val="005C3D91"/>
    <w:rsid w:val="005C4FEB"/>
    <w:rsid w:val="005C5AF0"/>
    <w:rsid w:val="005C6168"/>
    <w:rsid w:val="005C685E"/>
    <w:rsid w:val="005C6BA5"/>
    <w:rsid w:val="005C6DA4"/>
    <w:rsid w:val="005D06EC"/>
    <w:rsid w:val="005D0898"/>
    <w:rsid w:val="005D1FCA"/>
    <w:rsid w:val="005D2683"/>
    <w:rsid w:val="005D28CC"/>
    <w:rsid w:val="005D33D2"/>
    <w:rsid w:val="005D4962"/>
    <w:rsid w:val="005D567F"/>
    <w:rsid w:val="005D5982"/>
    <w:rsid w:val="005D7B06"/>
    <w:rsid w:val="005E0767"/>
    <w:rsid w:val="005E0976"/>
    <w:rsid w:val="005E14EE"/>
    <w:rsid w:val="005E1860"/>
    <w:rsid w:val="005E2867"/>
    <w:rsid w:val="005E2B8E"/>
    <w:rsid w:val="005E3AD4"/>
    <w:rsid w:val="005E47E8"/>
    <w:rsid w:val="005E4EA8"/>
    <w:rsid w:val="005E530B"/>
    <w:rsid w:val="005E57B3"/>
    <w:rsid w:val="005E5968"/>
    <w:rsid w:val="005E59AC"/>
    <w:rsid w:val="005E59D2"/>
    <w:rsid w:val="005E6CB1"/>
    <w:rsid w:val="005E75D7"/>
    <w:rsid w:val="005E78A2"/>
    <w:rsid w:val="005E7B44"/>
    <w:rsid w:val="005F029A"/>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450"/>
    <w:rsid w:val="0060075C"/>
    <w:rsid w:val="00600ACF"/>
    <w:rsid w:val="00600B19"/>
    <w:rsid w:val="00600EA9"/>
    <w:rsid w:val="006016D6"/>
    <w:rsid w:val="00602738"/>
    <w:rsid w:val="00602AE3"/>
    <w:rsid w:val="00602C56"/>
    <w:rsid w:val="00603C1A"/>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38A4"/>
    <w:rsid w:val="00614565"/>
    <w:rsid w:val="00614B30"/>
    <w:rsid w:val="00615846"/>
    <w:rsid w:val="0061697E"/>
    <w:rsid w:val="00617101"/>
    <w:rsid w:val="00617399"/>
    <w:rsid w:val="00621100"/>
    <w:rsid w:val="006215B5"/>
    <w:rsid w:val="006217E9"/>
    <w:rsid w:val="00621C31"/>
    <w:rsid w:val="006224FE"/>
    <w:rsid w:val="00622F75"/>
    <w:rsid w:val="0062360D"/>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D3C"/>
    <w:rsid w:val="00635F1A"/>
    <w:rsid w:val="00636803"/>
    <w:rsid w:val="00636A35"/>
    <w:rsid w:val="00637BBF"/>
    <w:rsid w:val="006400B7"/>
    <w:rsid w:val="006414F9"/>
    <w:rsid w:val="00641C3D"/>
    <w:rsid w:val="00642E00"/>
    <w:rsid w:val="00643695"/>
    <w:rsid w:val="0064410B"/>
    <w:rsid w:val="00646FF0"/>
    <w:rsid w:val="0064757D"/>
    <w:rsid w:val="00647661"/>
    <w:rsid w:val="006504BE"/>
    <w:rsid w:val="00650B41"/>
    <w:rsid w:val="00651544"/>
    <w:rsid w:val="006521C6"/>
    <w:rsid w:val="006523B0"/>
    <w:rsid w:val="006534A1"/>
    <w:rsid w:val="00654B38"/>
    <w:rsid w:val="00654B8C"/>
    <w:rsid w:val="006558D6"/>
    <w:rsid w:val="00656000"/>
    <w:rsid w:val="00656373"/>
    <w:rsid w:val="00656AA0"/>
    <w:rsid w:val="0065748E"/>
    <w:rsid w:val="00657DFB"/>
    <w:rsid w:val="00657E78"/>
    <w:rsid w:val="0066036E"/>
    <w:rsid w:val="006606CE"/>
    <w:rsid w:val="006619F0"/>
    <w:rsid w:val="00661A0E"/>
    <w:rsid w:val="00661A30"/>
    <w:rsid w:val="00662899"/>
    <w:rsid w:val="0066289D"/>
    <w:rsid w:val="006628A2"/>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98"/>
    <w:rsid w:val="006707D8"/>
    <w:rsid w:val="00671DD6"/>
    <w:rsid w:val="00672111"/>
    <w:rsid w:val="00672869"/>
    <w:rsid w:val="00672DF8"/>
    <w:rsid w:val="00672F9B"/>
    <w:rsid w:val="00673996"/>
    <w:rsid w:val="00674192"/>
    <w:rsid w:val="0067585A"/>
    <w:rsid w:val="00675AB8"/>
    <w:rsid w:val="00676201"/>
    <w:rsid w:val="006767C4"/>
    <w:rsid w:val="006775B3"/>
    <w:rsid w:val="006779D9"/>
    <w:rsid w:val="00680B7B"/>
    <w:rsid w:val="00681EDD"/>
    <w:rsid w:val="0068220B"/>
    <w:rsid w:val="00682340"/>
    <w:rsid w:val="0068315C"/>
    <w:rsid w:val="00683185"/>
    <w:rsid w:val="006832D7"/>
    <w:rsid w:val="0068353C"/>
    <w:rsid w:val="006839B0"/>
    <w:rsid w:val="00684197"/>
    <w:rsid w:val="006849CE"/>
    <w:rsid w:val="00684FAD"/>
    <w:rsid w:val="00685A84"/>
    <w:rsid w:val="00687E0A"/>
    <w:rsid w:val="00690F59"/>
    <w:rsid w:val="00691E21"/>
    <w:rsid w:val="006926E4"/>
    <w:rsid w:val="00693BD4"/>
    <w:rsid w:val="00693F22"/>
    <w:rsid w:val="00694EBD"/>
    <w:rsid w:val="0069576A"/>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D02"/>
    <w:rsid w:val="006A6E99"/>
    <w:rsid w:val="006A7193"/>
    <w:rsid w:val="006B105F"/>
    <w:rsid w:val="006B14FB"/>
    <w:rsid w:val="006B179F"/>
    <w:rsid w:val="006B1E53"/>
    <w:rsid w:val="006B2226"/>
    <w:rsid w:val="006B23FF"/>
    <w:rsid w:val="006B2B82"/>
    <w:rsid w:val="006B36AA"/>
    <w:rsid w:val="006B38F5"/>
    <w:rsid w:val="006B3E92"/>
    <w:rsid w:val="006B4DF5"/>
    <w:rsid w:val="006B5158"/>
    <w:rsid w:val="006B5AF1"/>
    <w:rsid w:val="006B6B7F"/>
    <w:rsid w:val="006B6E14"/>
    <w:rsid w:val="006B7130"/>
    <w:rsid w:val="006B788D"/>
    <w:rsid w:val="006C001C"/>
    <w:rsid w:val="006C05EA"/>
    <w:rsid w:val="006C0826"/>
    <w:rsid w:val="006C0DCD"/>
    <w:rsid w:val="006C0EC4"/>
    <w:rsid w:val="006C1AC6"/>
    <w:rsid w:val="006C1E80"/>
    <w:rsid w:val="006C25EE"/>
    <w:rsid w:val="006C2C20"/>
    <w:rsid w:val="006C3175"/>
    <w:rsid w:val="006C3CAC"/>
    <w:rsid w:val="006C4534"/>
    <w:rsid w:val="006C4608"/>
    <w:rsid w:val="006C4870"/>
    <w:rsid w:val="006C4D27"/>
    <w:rsid w:val="006C5764"/>
    <w:rsid w:val="006C59C5"/>
    <w:rsid w:val="006C60C1"/>
    <w:rsid w:val="006C652E"/>
    <w:rsid w:val="006C7A83"/>
    <w:rsid w:val="006C7BF7"/>
    <w:rsid w:val="006D07C7"/>
    <w:rsid w:val="006D0C32"/>
    <w:rsid w:val="006D27F9"/>
    <w:rsid w:val="006D2869"/>
    <w:rsid w:val="006D2E73"/>
    <w:rsid w:val="006D2EE1"/>
    <w:rsid w:val="006D401E"/>
    <w:rsid w:val="006D4635"/>
    <w:rsid w:val="006D466C"/>
    <w:rsid w:val="006D4E83"/>
    <w:rsid w:val="006D5C11"/>
    <w:rsid w:val="006D5CA7"/>
    <w:rsid w:val="006D5D5B"/>
    <w:rsid w:val="006D6002"/>
    <w:rsid w:val="006D6B08"/>
    <w:rsid w:val="006D6DAA"/>
    <w:rsid w:val="006D6FF7"/>
    <w:rsid w:val="006D757F"/>
    <w:rsid w:val="006D76C9"/>
    <w:rsid w:val="006D7E2C"/>
    <w:rsid w:val="006E01AD"/>
    <w:rsid w:val="006E1049"/>
    <w:rsid w:val="006E136F"/>
    <w:rsid w:val="006E15FA"/>
    <w:rsid w:val="006E18FC"/>
    <w:rsid w:val="006E4663"/>
    <w:rsid w:val="006E473F"/>
    <w:rsid w:val="006E4BF7"/>
    <w:rsid w:val="006E5C15"/>
    <w:rsid w:val="006E642B"/>
    <w:rsid w:val="006F0749"/>
    <w:rsid w:val="006F09F2"/>
    <w:rsid w:val="006F17C7"/>
    <w:rsid w:val="006F2B12"/>
    <w:rsid w:val="006F2E69"/>
    <w:rsid w:val="006F344D"/>
    <w:rsid w:val="006F35A8"/>
    <w:rsid w:val="006F35DD"/>
    <w:rsid w:val="006F3908"/>
    <w:rsid w:val="006F3CF3"/>
    <w:rsid w:val="006F3F86"/>
    <w:rsid w:val="006F408A"/>
    <w:rsid w:val="006F4B9D"/>
    <w:rsid w:val="006F512A"/>
    <w:rsid w:val="006F5D25"/>
    <w:rsid w:val="006F7728"/>
    <w:rsid w:val="006F78B1"/>
    <w:rsid w:val="00700CD8"/>
    <w:rsid w:val="00700FC0"/>
    <w:rsid w:val="007010EE"/>
    <w:rsid w:val="0070154D"/>
    <w:rsid w:val="007022DC"/>
    <w:rsid w:val="007026FB"/>
    <w:rsid w:val="00703A51"/>
    <w:rsid w:val="00703D46"/>
    <w:rsid w:val="00703DA2"/>
    <w:rsid w:val="007044E1"/>
    <w:rsid w:val="007051AA"/>
    <w:rsid w:val="0070551F"/>
    <w:rsid w:val="00705B72"/>
    <w:rsid w:val="00707878"/>
    <w:rsid w:val="00707DC8"/>
    <w:rsid w:val="007103AA"/>
    <w:rsid w:val="007108E5"/>
    <w:rsid w:val="007109DE"/>
    <w:rsid w:val="007147C2"/>
    <w:rsid w:val="00714DEF"/>
    <w:rsid w:val="0071503C"/>
    <w:rsid w:val="00715588"/>
    <w:rsid w:val="007168D1"/>
    <w:rsid w:val="00717A89"/>
    <w:rsid w:val="00717D3A"/>
    <w:rsid w:val="00717D73"/>
    <w:rsid w:val="00720485"/>
    <w:rsid w:val="007209BA"/>
    <w:rsid w:val="00720ABB"/>
    <w:rsid w:val="00721093"/>
    <w:rsid w:val="0072181C"/>
    <w:rsid w:val="00722671"/>
    <w:rsid w:val="00722B53"/>
    <w:rsid w:val="00724887"/>
    <w:rsid w:val="007248AB"/>
    <w:rsid w:val="007256F6"/>
    <w:rsid w:val="007258C5"/>
    <w:rsid w:val="00725DB8"/>
    <w:rsid w:val="00726048"/>
    <w:rsid w:val="007263C8"/>
    <w:rsid w:val="00726703"/>
    <w:rsid w:val="00726FD5"/>
    <w:rsid w:val="00727014"/>
    <w:rsid w:val="00727892"/>
    <w:rsid w:val="00730109"/>
    <w:rsid w:val="007304D5"/>
    <w:rsid w:val="00730C02"/>
    <w:rsid w:val="00731313"/>
    <w:rsid w:val="00731335"/>
    <w:rsid w:val="0073179C"/>
    <w:rsid w:val="007317BB"/>
    <w:rsid w:val="00733C47"/>
    <w:rsid w:val="00736218"/>
    <w:rsid w:val="007362C6"/>
    <w:rsid w:val="0073660F"/>
    <w:rsid w:val="00736B34"/>
    <w:rsid w:val="00737257"/>
    <w:rsid w:val="007373E3"/>
    <w:rsid w:val="007374F9"/>
    <w:rsid w:val="00740662"/>
    <w:rsid w:val="00741354"/>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616"/>
    <w:rsid w:val="0075285E"/>
    <w:rsid w:val="00752B03"/>
    <w:rsid w:val="00752B64"/>
    <w:rsid w:val="00752F02"/>
    <w:rsid w:val="00753274"/>
    <w:rsid w:val="00754092"/>
    <w:rsid w:val="00754BC3"/>
    <w:rsid w:val="00754E48"/>
    <w:rsid w:val="00755E59"/>
    <w:rsid w:val="00755FB2"/>
    <w:rsid w:val="007563EC"/>
    <w:rsid w:val="00756C37"/>
    <w:rsid w:val="00757F23"/>
    <w:rsid w:val="00757F51"/>
    <w:rsid w:val="00760300"/>
    <w:rsid w:val="00760570"/>
    <w:rsid w:val="007608A3"/>
    <w:rsid w:val="00760D0C"/>
    <w:rsid w:val="00761413"/>
    <w:rsid w:val="007615D6"/>
    <w:rsid w:val="00761CE3"/>
    <w:rsid w:val="00762403"/>
    <w:rsid w:val="007627EC"/>
    <w:rsid w:val="007629D1"/>
    <w:rsid w:val="00762E9D"/>
    <w:rsid w:val="00762F78"/>
    <w:rsid w:val="00763166"/>
    <w:rsid w:val="00763301"/>
    <w:rsid w:val="00763555"/>
    <w:rsid w:val="007643B1"/>
    <w:rsid w:val="007648B5"/>
    <w:rsid w:val="00764F33"/>
    <w:rsid w:val="00765946"/>
    <w:rsid w:val="00766109"/>
    <w:rsid w:val="0076629F"/>
    <w:rsid w:val="00766342"/>
    <w:rsid w:val="00766732"/>
    <w:rsid w:val="007667DE"/>
    <w:rsid w:val="00766820"/>
    <w:rsid w:val="00766A3C"/>
    <w:rsid w:val="00766A65"/>
    <w:rsid w:val="00766A7C"/>
    <w:rsid w:val="00767558"/>
    <w:rsid w:val="00767980"/>
    <w:rsid w:val="00767BB3"/>
    <w:rsid w:val="00767EBB"/>
    <w:rsid w:val="007709B0"/>
    <w:rsid w:val="00771022"/>
    <w:rsid w:val="007712C6"/>
    <w:rsid w:val="00771FC0"/>
    <w:rsid w:val="007728E5"/>
    <w:rsid w:val="00772D7F"/>
    <w:rsid w:val="00772D89"/>
    <w:rsid w:val="007737C8"/>
    <w:rsid w:val="0077529C"/>
    <w:rsid w:val="00775710"/>
    <w:rsid w:val="00775829"/>
    <w:rsid w:val="00775F3E"/>
    <w:rsid w:val="007766DE"/>
    <w:rsid w:val="00776AE9"/>
    <w:rsid w:val="00776FC8"/>
    <w:rsid w:val="00776FDD"/>
    <w:rsid w:val="00777306"/>
    <w:rsid w:val="0078059C"/>
    <w:rsid w:val="00781EC2"/>
    <w:rsid w:val="00782823"/>
    <w:rsid w:val="00782E31"/>
    <w:rsid w:val="0078340B"/>
    <w:rsid w:val="0078382A"/>
    <w:rsid w:val="00783D49"/>
    <w:rsid w:val="007841D3"/>
    <w:rsid w:val="00784212"/>
    <w:rsid w:val="007852D5"/>
    <w:rsid w:val="00785ACF"/>
    <w:rsid w:val="00786F03"/>
    <w:rsid w:val="00787100"/>
    <w:rsid w:val="00787CD0"/>
    <w:rsid w:val="00790343"/>
    <w:rsid w:val="00791431"/>
    <w:rsid w:val="0079151F"/>
    <w:rsid w:val="00791AF4"/>
    <w:rsid w:val="00791BB7"/>
    <w:rsid w:val="007945E9"/>
    <w:rsid w:val="00794EB2"/>
    <w:rsid w:val="007951AC"/>
    <w:rsid w:val="007952DA"/>
    <w:rsid w:val="00795A51"/>
    <w:rsid w:val="00795B5E"/>
    <w:rsid w:val="007968CD"/>
    <w:rsid w:val="00797A5D"/>
    <w:rsid w:val="00797F19"/>
    <w:rsid w:val="007A19E3"/>
    <w:rsid w:val="007A25F1"/>
    <w:rsid w:val="007A3692"/>
    <w:rsid w:val="007A373E"/>
    <w:rsid w:val="007A4A53"/>
    <w:rsid w:val="007A5C31"/>
    <w:rsid w:val="007A6D02"/>
    <w:rsid w:val="007A71FB"/>
    <w:rsid w:val="007A7A1A"/>
    <w:rsid w:val="007B140C"/>
    <w:rsid w:val="007B14EA"/>
    <w:rsid w:val="007B17AD"/>
    <w:rsid w:val="007B1C20"/>
    <w:rsid w:val="007B26E7"/>
    <w:rsid w:val="007B2AA7"/>
    <w:rsid w:val="007B2D43"/>
    <w:rsid w:val="007B3024"/>
    <w:rsid w:val="007B314D"/>
    <w:rsid w:val="007B31A5"/>
    <w:rsid w:val="007B459D"/>
    <w:rsid w:val="007B45A9"/>
    <w:rsid w:val="007B5CA5"/>
    <w:rsid w:val="007B658E"/>
    <w:rsid w:val="007B6BD7"/>
    <w:rsid w:val="007B6E73"/>
    <w:rsid w:val="007B74B2"/>
    <w:rsid w:val="007C096C"/>
    <w:rsid w:val="007C099E"/>
    <w:rsid w:val="007C12EC"/>
    <w:rsid w:val="007C268F"/>
    <w:rsid w:val="007C33B0"/>
    <w:rsid w:val="007C3E64"/>
    <w:rsid w:val="007C3E72"/>
    <w:rsid w:val="007C4A01"/>
    <w:rsid w:val="007C4F82"/>
    <w:rsid w:val="007C5427"/>
    <w:rsid w:val="007C6CC1"/>
    <w:rsid w:val="007C6D82"/>
    <w:rsid w:val="007C6DEB"/>
    <w:rsid w:val="007C6F76"/>
    <w:rsid w:val="007C7A0E"/>
    <w:rsid w:val="007C7F6D"/>
    <w:rsid w:val="007D0DDF"/>
    <w:rsid w:val="007D1958"/>
    <w:rsid w:val="007D2359"/>
    <w:rsid w:val="007D2945"/>
    <w:rsid w:val="007D2AF9"/>
    <w:rsid w:val="007D2FF5"/>
    <w:rsid w:val="007D37C3"/>
    <w:rsid w:val="007D3C97"/>
    <w:rsid w:val="007D42A1"/>
    <w:rsid w:val="007D458F"/>
    <w:rsid w:val="007D4665"/>
    <w:rsid w:val="007D50BA"/>
    <w:rsid w:val="007D5165"/>
    <w:rsid w:val="007D53C8"/>
    <w:rsid w:val="007D5E51"/>
    <w:rsid w:val="007D616C"/>
    <w:rsid w:val="007D6968"/>
    <w:rsid w:val="007D6B68"/>
    <w:rsid w:val="007D7827"/>
    <w:rsid w:val="007D7ACF"/>
    <w:rsid w:val="007E0008"/>
    <w:rsid w:val="007E04F3"/>
    <w:rsid w:val="007E2E12"/>
    <w:rsid w:val="007E327E"/>
    <w:rsid w:val="007E3CCB"/>
    <w:rsid w:val="007E4081"/>
    <w:rsid w:val="007E535C"/>
    <w:rsid w:val="007E6FF8"/>
    <w:rsid w:val="007E75BE"/>
    <w:rsid w:val="007E75C5"/>
    <w:rsid w:val="007E7CDC"/>
    <w:rsid w:val="007F0028"/>
    <w:rsid w:val="007F0549"/>
    <w:rsid w:val="007F0923"/>
    <w:rsid w:val="007F17C8"/>
    <w:rsid w:val="007F242E"/>
    <w:rsid w:val="007F2EB6"/>
    <w:rsid w:val="007F3A73"/>
    <w:rsid w:val="007F42AB"/>
    <w:rsid w:val="007F4481"/>
    <w:rsid w:val="007F4495"/>
    <w:rsid w:val="007F4AB8"/>
    <w:rsid w:val="007F4C27"/>
    <w:rsid w:val="007F4DCA"/>
    <w:rsid w:val="007F4DEA"/>
    <w:rsid w:val="007F51FB"/>
    <w:rsid w:val="007F64B9"/>
    <w:rsid w:val="007F698F"/>
    <w:rsid w:val="007F723F"/>
    <w:rsid w:val="007F7830"/>
    <w:rsid w:val="007F7A7C"/>
    <w:rsid w:val="008006B8"/>
    <w:rsid w:val="008008E2"/>
    <w:rsid w:val="008008FC"/>
    <w:rsid w:val="00801550"/>
    <w:rsid w:val="008018E2"/>
    <w:rsid w:val="008018E8"/>
    <w:rsid w:val="00801C03"/>
    <w:rsid w:val="00801D3F"/>
    <w:rsid w:val="00801EEB"/>
    <w:rsid w:val="008024BD"/>
    <w:rsid w:val="008031D8"/>
    <w:rsid w:val="008037B1"/>
    <w:rsid w:val="00804233"/>
    <w:rsid w:val="0080485B"/>
    <w:rsid w:val="00804EBE"/>
    <w:rsid w:val="00805ACC"/>
    <w:rsid w:val="00805E9D"/>
    <w:rsid w:val="00805E9E"/>
    <w:rsid w:val="00806E79"/>
    <w:rsid w:val="008070A4"/>
    <w:rsid w:val="00807632"/>
    <w:rsid w:val="00807BB2"/>
    <w:rsid w:val="00810423"/>
    <w:rsid w:val="00810A14"/>
    <w:rsid w:val="00810C07"/>
    <w:rsid w:val="00810EEC"/>
    <w:rsid w:val="0081216C"/>
    <w:rsid w:val="0081225F"/>
    <w:rsid w:val="0081273C"/>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3792"/>
    <w:rsid w:val="0082440D"/>
    <w:rsid w:val="0082451B"/>
    <w:rsid w:val="00824E7F"/>
    <w:rsid w:val="00825565"/>
    <w:rsid w:val="0082560A"/>
    <w:rsid w:val="00827205"/>
    <w:rsid w:val="00827B94"/>
    <w:rsid w:val="008302FB"/>
    <w:rsid w:val="00830CD9"/>
    <w:rsid w:val="00831B74"/>
    <w:rsid w:val="00831E3A"/>
    <w:rsid w:val="00832164"/>
    <w:rsid w:val="0083236A"/>
    <w:rsid w:val="00832B46"/>
    <w:rsid w:val="0083358B"/>
    <w:rsid w:val="008335CA"/>
    <w:rsid w:val="00833647"/>
    <w:rsid w:val="00834697"/>
    <w:rsid w:val="00836203"/>
    <w:rsid w:val="00837393"/>
    <w:rsid w:val="008376F8"/>
    <w:rsid w:val="00840AD3"/>
    <w:rsid w:val="00842103"/>
    <w:rsid w:val="0084223C"/>
    <w:rsid w:val="008430CD"/>
    <w:rsid w:val="00843F36"/>
    <w:rsid w:val="00844446"/>
    <w:rsid w:val="00844706"/>
    <w:rsid w:val="00844B70"/>
    <w:rsid w:val="00844C1C"/>
    <w:rsid w:val="00845534"/>
    <w:rsid w:val="008456B8"/>
    <w:rsid w:val="0084573D"/>
    <w:rsid w:val="00845816"/>
    <w:rsid w:val="0084596F"/>
    <w:rsid w:val="00845AD8"/>
    <w:rsid w:val="00845F2E"/>
    <w:rsid w:val="00846293"/>
    <w:rsid w:val="008462FC"/>
    <w:rsid w:val="0084724D"/>
    <w:rsid w:val="0085169B"/>
    <w:rsid w:val="00851F4C"/>
    <w:rsid w:val="008532AA"/>
    <w:rsid w:val="00853E21"/>
    <w:rsid w:val="00854F5F"/>
    <w:rsid w:val="00854F91"/>
    <w:rsid w:val="008559A1"/>
    <w:rsid w:val="00856E04"/>
    <w:rsid w:val="0086018C"/>
    <w:rsid w:val="00860246"/>
    <w:rsid w:val="00860CEA"/>
    <w:rsid w:val="00861BD8"/>
    <w:rsid w:val="00861CA2"/>
    <w:rsid w:val="00862CF1"/>
    <w:rsid w:val="00862FD2"/>
    <w:rsid w:val="00864BE4"/>
    <w:rsid w:val="00866005"/>
    <w:rsid w:val="00866575"/>
    <w:rsid w:val="0086764B"/>
    <w:rsid w:val="00867666"/>
    <w:rsid w:val="008676E6"/>
    <w:rsid w:val="0086772F"/>
    <w:rsid w:val="00870128"/>
    <w:rsid w:val="0087013B"/>
    <w:rsid w:val="008702A7"/>
    <w:rsid w:val="008704C7"/>
    <w:rsid w:val="00870E0A"/>
    <w:rsid w:val="008710C0"/>
    <w:rsid w:val="00871B8F"/>
    <w:rsid w:val="00871DE7"/>
    <w:rsid w:val="00872C0F"/>
    <w:rsid w:val="00872DF7"/>
    <w:rsid w:val="00873574"/>
    <w:rsid w:val="008736EF"/>
    <w:rsid w:val="00873D29"/>
    <w:rsid w:val="008741A4"/>
    <w:rsid w:val="008741ED"/>
    <w:rsid w:val="00874D55"/>
    <w:rsid w:val="00874EF0"/>
    <w:rsid w:val="008751B4"/>
    <w:rsid w:val="008759E8"/>
    <w:rsid w:val="008776F0"/>
    <w:rsid w:val="00880545"/>
    <w:rsid w:val="00882085"/>
    <w:rsid w:val="008828B9"/>
    <w:rsid w:val="008828E3"/>
    <w:rsid w:val="00883048"/>
    <w:rsid w:val="00883229"/>
    <w:rsid w:val="008855D1"/>
    <w:rsid w:val="00886771"/>
    <w:rsid w:val="00886C0F"/>
    <w:rsid w:val="00887065"/>
    <w:rsid w:val="00890068"/>
    <w:rsid w:val="0089135F"/>
    <w:rsid w:val="0089148E"/>
    <w:rsid w:val="00891689"/>
    <w:rsid w:val="0089175A"/>
    <w:rsid w:val="00892A6B"/>
    <w:rsid w:val="00893D7E"/>
    <w:rsid w:val="00893F08"/>
    <w:rsid w:val="00894033"/>
    <w:rsid w:val="00894C43"/>
    <w:rsid w:val="00895385"/>
    <w:rsid w:val="00895C1C"/>
    <w:rsid w:val="008963FC"/>
    <w:rsid w:val="00896466"/>
    <w:rsid w:val="00896CF1"/>
    <w:rsid w:val="00897250"/>
    <w:rsid w:val="00897EE9"/>
    <w:rsid w:val="008A1829"/>
    <w:rsid w:val="008A1AB3"/>
    <w:rsid w:val="008A384C"/>
    <w:rsid w:val="008A39A9"/>
    <w:rsid w:val="008A5270"/>
    <w:rsid w:val="008A5B30"/>
    <w:rsid w:val="008A5C59"/>
    <w:rsid w:val="008A6255"/>
    <w:rsid w:val="008A6737"/>
    <w:rsid w:val="008A7776"/>
    <w:rsid w:val="008A777A"/>
    <w:rsid w:val="008B05C5"/>
    <w:rsid w:val="008B17B6"/>
    <w:rsid w:val="008B18C6"/>
    <w:rsid w:val="008B2138"/>
    <w:rsid w:val="008B2395"/>
    <w:rsid w:val="008B28B2"/>
    <w:rsid w:val="008B33CD"/>
    <w:rsid w:val="008B40FF"/>
    <w:rsid w:val="008B44BE"/>
    <w:rsid w:val="008B52C7"/>
    <w:rsid w:val="008B5B94"/>
    <w:rsid w:val="008B6A86"/>
    <w:rsid w:val="008B6EB7"/>
    <w:rsid w:val="008B7A82"/>
    <w:rsid w:val="008C0BCA"/>
    <w:rsid w:val="008C0C27"/>
    <w:rsid w:val="008C1224"/>
    <w:rsid w:val="008C15D1"/>
    <w:rsid w:val="008C184B"/>
    <w:rsid w:val="008C3100"/>
    <w:rsid w:val="008C3379"/>
    <w:rsid w:val="008C36EC"/>
    <w:rsid w:val="008C3B32"/>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956"/>
    <w:rsid w:val="008D1F19"/>
    <w:rsid w:val="008D25DE"/>
    <w:rsid w:val="008D3BF6"/>
    <w:rsid w:val="008D3E4F"/>
    <w:rsid w:val="008D489D"/>
    <w:rsid w:val="008D4DB6"/>
    <w:rsid w:val="008D5ACF"/>
    <w:rsid w:val="008D6207"/>
    <w:rsid w:val="008D757D"/>
    <w:rsid w:val="008D7A14"/>
    <w:rsid w:val="008D7D0B"/>
    <w:rsid w:val="008E01FC"/>
    <w:rsid w:val="008E0468"/>
    <w:rsid w:val="008E072A"/>
    <w:rsid w:val="008E0EC5"/>
    <w:rsid w:val="008E0F8B"/>
    <w:rsid w:val="008E1C27"/>
    <w:rsid w:val="008E4B5D"/>
    <w:rsid w:val="008E5B7D"/>
    <w:rsid w:val="008E662A"/>
    <w:rsid w:val="008E7A70"/>
    <w:rsid w:val="008E7B51"/>
    <w:rsid w:val="008E7F70"/>
    <w:rsid w:val="008F0ED6"/>
    <w:rsid w:val="008F0FC2"/>
    <w:rsid w:val="008F1838"/>
    <w:rsid w:val="008F1AA2"/>
    <w:rsid w:val="008F2426"/>
    <w:rsid w:val="008F2AFB"/>
    <w:rsid w:val="008F35C0"/>
    <w:rsid w:val="008F3A7E"/>
    <w:rsid w:val="008F3DD7"/>
    <w:rsid w:val="008F45E1"/>
    <w:rsid w:val="008F58EC"/>
    <w:rsid w:val="008F5D86"/>
    <w:rsid w:val="008F623A"/>
    <w:rsid w:val="008F7091"/>
    <w:rsid w:val="008F71C0"/>
    <w:rsid w:val="008F7A7E"/>
    <w:rsid w:val="008F7D29"/>
    <w:rsid w:val="00900392"/>
    <w:rsid w:val="00901186"/>
    <w:rsid w:val="009017B5"/>
    <w:rsid w:val="00901DA0"/>
    <w:rsid w:val="009021EC"/>
    <w:rsid w:val="0090371B"/>
    <w:rsid w:val="00903E29"/>
    <w:rsid w:val="0090400E"/>
    <w:rsid w:val="009044FA"/>
    <w:rsid w:val="00905CD4"/>
    <w:rsid w:val="00905D61"/>
    <w:rsid w:val="00905FB3"/>
    <w:rsid w:val="00906F1A"/>
    <w:rsid w:val="00907268"/>
    <w:rsid w:val="0090768E"/>
    <w:rsid w:val="00907FAE"/>
    <w:rsid w:val="009108D7"/>
    <w:rsid w:val="00910C75"/>
    <w:rsid w:val="00910F53"/>
    <w:rsid w:val="009112DC"/>
    <w:rsid w:val="009113FB"/>
    <w:rsid w:val="009119B6"/>
    <w:rsid w:val="00912FF2"/>
    <w:rsid w:val="009131CC"/>
    <w:rsid w:val="009139A5"/>
    <w:rsid w:val="00913D83"/>
    <w:rsid w:val="0091485E"/>
    <w:rsid w:val="0091499B"/>
    <w:rsid w:val="009152E1"/>
    <w:rsid w:val="00915C19"/>
    <w:rsid w:val="00915C2B"/>
    <w:rsid w:val="009161A7"/>
    <w:rsid w:val="00916C99"/>
    <w:rsid w:val="00917E19"/>
    <w:rsid w:val="009201A1"/>
    <w:rsid w:val="009208F5"/>
    <w:rsid w:val="009219B4"/>
    <w:rsid w:val="00921C1D"/>
    <w:rsid w:val="00921CB4"/>
    <w:rsid w:val="00921D5B"/>
    <w:rsid w:val="00922180"/>
    <w:rsid w:val="00922583"/>
    <w:rsid w:val="00922975"/>
    <w:rsid w:val="009238D9"/>
    <w:rsid w:val="00923B34"/>
    <w:rsid w:val="0092444E"/>
    <w:rsid w:val="0092603D"/>
    <w:rsid w:val="00926B40"/>
    <w:rsid w:val="00927224"/>
    <w:rsid w:val="00927B11"/>
    <w:rsid w:val="00927C67"/>
    <w:rsid w:val="00930262"/>
    <w:rsid w:val="009306F7"/>
    <w:rsid w:val="00930737"/>
    <w:rsid w:val="009312F4"/>
    <w:rsid w:val="0093134A"/>
    <w:rsid w:val="00931E49"/>
    <w:rsid w:val="00932659"/>
    <w:rsid w:val="0093276B"/>
    <w:rsid w:val="00932E6A"/>
    <w:rsid w:val="00933727"/>
    <w:rsid w:val="009339B4"/>
    <w:rsid w:val="00933C3E"/>
    <w:rsid w:val="00934419"/>
    <w:rsid w:val="00936E19"/>
    <w:rsid w:val="009373E7"/>
    <w:rsid w:val="009401B9"/>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574A"/>
    <w:rsid w:val="009459EF"/>
    <w:rsid w:val="00946E6C"/>
    <w:rsid w:val="00947624"/>
    <w:rsid w:val="00950AF4"/>
    <w:rsid w:val="00950FC1"/>
    <w:rsid w:val="009518B9"/>
    <w:rsid w:val="00951E7B"/>
    <w:rsid w:val="009523D0"/>
    <w:rsid w:val="009526E2"/>
    <w:rsid w:val="00952FDA"/>
    <w:rsid w:val="009530F1"/>
    <w:rsid w:val="0095320C"/>
    <w:rsid w:val="0095335C"/>
    <w:rsid w:val="00954922"/>
    <w:rsid w:val="0095512A"/>
    <w:rsid w:val="00955966"/>
    <w:rsid w:val="00956E68"/>
    <w:rsid w:val="00960C57"/>
    <w:rsid w:val="00960E73"/>
    <w:rsid w:val="0096186F"/>
    <w:rsid w:val="00961941"/>
    <w:rsid w:val="00961F7A"/>
    <w:rsid w:val="00962868"/>
    <w:rsid w:val="00962E07"/>
    <w:rsid w:val="00963817"/>
    <w:rsid w:val="00964C0F"/>
    <w:rsid w:val="00965055"/>
    <w:rsid w:val="00965674"/>
    <w:rsid w:val="00965739"/>
    <w:rsid w:val="009667F8"/>
    <w:rsid w:val="00966B20"/>
    <w:rsid w:val="00966D10"/>
    <w:rsid w:val="00967447"/>
    <w:rsid w:val="009675EF"/>
    <w:rsid w:val="00967FDC"/>
    <w:rsid w:val="00970551"/>
    <w:rsid w:val="00970573"/>
    <w:rsid w:val="00970608"/>
    <w:rsid w:val="00970730"/>
    <w:rsid w:val="00970F45"/>
    <w:rsid w:val="0097196F"/>
    <w:rsid w:val="00972255"/>
    <w:rsid w:val="0097277A"/>
    <w:rsid w:val="00972C79"/>
    <w:rsid w:val="0097358B"/>
    <w:rsid w:val="009736F8"/>
    <w:rsid w:val="009748A2"/>
    <w:rsid w:val="00974D47"/>
    <w:rsid w:val="009752E8"/>
    <w:rsid w:val="00975C51"/>
    <w:rsid w:val="00975FBD"/>
    <w:rsid w:val="0097624B"/>
    <w:rsid w:val="00976450"/>
    <w:rsid w:val="00976733"/>
    <w:rsid w:val="009767E8"/>
    <w:rsid w:val="00976912"/>
    <w:rsid w:val="00977634"/>
    <w:rsid w:val="00977D50"/>
    <w:rsid w:val="00977DD3"/>
    <w:rsid w:val="0098003E"/>
    <w:rsid w:val="00980CB1"/>
    <w:rsid w:val="00980D66"/>
    <w:rsid w:val="009845D3"/>
    <w:rsid w:val="0098463E"/>
    <w:rsid w:val="009848AF"/>
    <w:rsid w:val="00986025"/>
    <w:rsid w:val="0098659D"/>
    <w:rsid w:val="009866F6"/>
    <w:rsid w:val="00987900"/>
    <w:rsid w:val="009903AE"/>
    <w:rsid w:val="009918E1"/>
    <w:rsid w:val="00992057"/>
    <w:rsid w:val="00992482"/>
    <w:rsid w:val="00992DFC"/>
    <w:rsid w:val="0099300A"/>
    <w:rsid w:val="00993076"/>
    <w:rsid w:val="009936F0"/>
    <w:rsid w:val="00994513"/>
    <w:rsid w:val="00994532"/>
    <w:rsid w:val="0099491A"/>
    <w:rsid w:val="009952E6"/>
    <w:rsid w:val="00995573"/>
    <w:rsid w:val="009964E9"/>
    <w:rsid w:val="009965FE"/>
    <w:rsid w:val="00997400"/>
    <w:rsid w:val="0099774F"/>
    <w:rsid w:val="00997F3E"/>
    <w:rsid w:val="009A0C75"/>
    <w:rsid w:val="009A1A2A"/>
    <w:rsid w:val="009A20C7"/>
    <w:rsid w:val="009A2961"/>
    <w:rsid w:val="009A2E8D"/>
    <w:rsid w:val="009A320C"/>
    <w:rsid w:val="009A3C9C"/>
    <w:rsid w:val="009A4708"/>
    <w:rsid w:val="009A4D46"/>
    <w:rsid w:val="009A4DD8"/>
    <w:rsid w:val="009A51C6"/>
    <w:rsid w:val="009A5C21"/>
    <w:rsid w:val="009A5E69"/>
    <w:rsid w:val="009A618A"/>
    <w:rsid w:val="009A6A11"/>
    <w:rsid w:val="009A6C3F"/>
    <w:rsid w:val="009A744A"/>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55DB"/>
    <w:rsid w:val="009C7385"/>
    <w:rsid w:val="009C7C7A"/>
    <w:rsid w:val="009D0239"/>
    <w:rsid w:val="009D0C43"/>
    <w:rsid w:val="009D0FD7"/>
    <w:rsid w:val="009D13F5"/>
    <w:rsid w:val="009D1461"/>
    <w:rsid w:val="009D1F8B"/>
    <w:rsid w:val="009D2113"/>
    <w:rsid w:val="009D28BA"/>
    <w:rsid w:val="009D37A0"/>
    <w:rsid w:val="009D3A81"/>
    <w:rsid w:val="009D518B"/>
    <w:rsid w:val="009D54A3"/>
    <w:rsid w:val="009D592E"/>
    <w:rsid w:val="009D6421"/>
    <w:rsid w:val="009D667E"/>
    <w:rsid w:val="009D6D8F"/>
    <w:rsid w:val="009D7ACB"/>
    <w:rsid w:val="009D7D31"/>
    <w:rsid w:val="009E000C"/>
    <w:rsid w:val="009E0EC8"/>
    <w:rsid w:val="009E12C7"/>
    <w:rsid w:val="009E15B9"/>
    <w:rsid w:val="009E15C8"/>
    <w:rsid w:val="009E3191"/>
    <w:rsid w:val="009E3622"/>
    <w:rsid w:val="009E3BA6"/>
    <w:rsid w:val="009E3CDE"/>
    <w:rsid w:val="009E3F89"/>
    <w:rsid w:val="009E45AF"/>
    <w:rsid w:val="009E4948"/>
    <w:rsid w:val="009E4B00"/>
    <w:rsid w:val="009E4B8E"/>
    <w:rsid w:val="009E4C0F"/>
    <w:rsid w:val="009E569D"/>
    <w:rsid w:val="009E5831"/>
    <w:rsid w:val="009E76D5"/>
    <w:rsid w:val="009E7BBE"/>
    <w:rsid w:val="009E7EAA"/>
    <w:rsid w:val="009F022C"/>
    <w:rsid w:val="009F18C8"/>
    <w:rsid w:val="009F1AE4"/>
    <w:rsid w:val="009F2ADF"/>
    <w:rsid w:val="009F43F6"/>
    <w:rsid w:val="009F4C0F"/>
    <w:rsid w:val="009F51D1"/>
    <w:rsid w:val="009F55A0"/>
    <w:rsid w:val="009F5858"/>
    <w:rsid w:val="009F58ED"/>
    <w:rsid w:val="009F59B4"/>
    <w:rsid w:val="009F59E1"/>
    <w:rsid w:val="009F6FB4"/>
    <w:rsid w:val="00A00261"/>
    <w:rsid w:val="00A0081F"/>
    <w:rsid w:val="00A00B1B"/>
    <w:rsid w:val="00A00E97"/>
    <w:rsid w:val="00A01903"/>
    <w:rsid w:val="00A01C0D"/>
    <w:rsid w:val="00A01E6D"/>
    <w:rsid w:val="00A02187"/>
    <w:rsid w:val="00A029B6"/>
    <w:rsid w:val="00A02A85"/>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2179"/>
    <w:rsid w:val="00A13664"/>
    <w:rsid w:val="00A13D34"/>
    <w:rsid w:val="00A149E8"/>
    <w:rsid w:val="00A15ABB"/>
    <w:rsid w:val="00A1634F"/>
    <w:rsid w:val="00A16985"/>
    <w:rsid w:val="00A16A03"/>
    <w:rsid w:val="00A202F9"/>
    <w:rsid w:val="00A2179D"/>
    <w:rsid w:val="00A21BAF"/>
    <w:rsid w:val="00A21F6A"/>
    <w:rsid w:val="00A22A86"/>
    <w:rsid w:val="00A2375A"/>
    <w:rsid w:val="00A238DB"/>
    <w:rsid w:val="00A239E5"/>
    <w:rsid w:val="00A23D3A"/>
    <w:rsid w:val="00A24391"/>
    <w:rsid w:val="00A24D39"/>
    <w:rsid w:val="00A25435"/>
    <w:rsid w:val="00A2551F"/>
    <w:rsid w:val="00A2612E"/>
    <w:rsid w:val="00A26DB8"/>
    <w:rsid w:val="00A27718"/>
    <w:rsid w:val="00A27CED"/>
    <w:rsid w:val="00A27E26"/>
    <w:rsid w:val="00A31E97"/>
    <w:rsid w:val="00A325FA"/>
    <w:rsid w:val="00A3272E"/>
    <w:rsid w:val="00A32A98"/>
    <w:rsid w:val="00A336C7"/>
    <w:rsid w:val="00A33806"/>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2CBB"/>
    <w:rsid w:val="00A5390D"/>
    <w:rsid w:val="00A54367"/>
    <w:rsid w:val="00A55B91"/>
    <w:rsid w:val="00A561CE"/>
    <w:rsid w:val="00A561E4"/>
    <w:rsid w:val="00A565D6"/>
    <w:rsid w:val="00A56965"/>
    <w:rsid w:val="00A56FC9"/>
    <w:rsid w:val="00A6052D"/>
    <w:rsid w:val="00A60604"/>
    <w:rsid w:val="00A606B1"/>
    <w:rsid w:val="00A606BA"/>
    <w:rsid w:val="00A60E07"/>
    <w:rsid w:val="00A61024"/>
    <w:rsid w:val="00A61249"/>
    <w:rsid w:val="00A61FA9"/>
    <w:rsid w:val="00A62A53"/>
    <w:rsid w:val="00A62C52"/>
    <w:rsid w:val="00A631B8"/>
    <w:rsid w:val="00A66457"/>
    <w:rsid w:val="00A6721F"/>
    <w:rsid w:val="00A67EC2"/>
    <w:rsid w:val="00A700F9"/>
    <w:rsid w:val="00A70207"/>
    <w:rsid w:val="00A7021B"/>
    <w:rsid w:val="00A7155B"/>
    <w:rsid w:val="00A72435"/>
    <w:rsid w:val="00A7245F"/>
    <w:rsid w:val="00A74059"/>
    <w:rsid w:val="00A74181"/>
    <w:rsid w:val="00A741FC"/>
    <w:rsid w:val="00A7472D"/>
    <w:rsid w:val="00A74828"/>
    <w:rsid w:val="00A748BB"/>
    <w:rsid w:val="00A74969"/>
    <w:rsid w:val="00A74E87"/>
    <w:rsid w:val="00A75F18"/>
    <w:rsid w:val="00A76DBD"/>
    <w:rsid w:val="00A76E17"/>
    <w:rsid w:val="00A77052"/>
    <w:rsid w:val="00A7719A"/>
    <w:rsid w:val="00A774D5"/>
    <w:rsid w:val="00A77F4E"/>
    <w:rsid w:val="00A80816"/>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79D"/>
    <w:rsid w:val="00A87BD8"/>
    <w:rsid w:val="00A87CA8"/>
    <w:rsid w:val="00A87F14"/>
    <w:rsid w:val="00A87F97"/>
    <w:rsid w:val="00A90B51"/>
    <w:rsid w:val="00A92C03"/>
    <w:rsid w:val="00A9400D"/>
    <w:rsid w:val="00A9489E"/>
    <w:rsid w:val="00A94B93"/>
    <w:rsid w:val="00A95807"/>
    <w:rsid w:val="00A965E3"/>
    <w:rsid w:val="00A968A5"/>
    <w:rsid w:val="00A96F31"/>
    <w:rsid w:val="00A9715B"/>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1E"/>
    <w:rsid w:val="00AB1E63"/>
    <w:rsid w:val="00AB21E5"/>
    <w:rsid w:val="00AB2B88"/>
    <w:rsid w:val="00AB2FF5"/>
    <w:rsid w:val="00AB3DEF"/>
    <w:rsid w:val="00AB4165"/>
    <w:rsid w:val="00AB5608"/>
    <w:rsid w:val="00AB5763"/>
    <w:rsid w:val="00AB5896"/>
    <w:rsid w:val="00AB7B92"/>
    <w:rsid w:val="00AB7D45"/>
    <w:rsid w:val="00AC041B"/>
    <w:rsid w:val="00AC151A"/>
    <w:rsid w:val="00AC1A65"/>
    <w:rsid w:val="00AC1FD0"/>
    <w:rsid w:val="00AC2697"/>
    <w:rsid w:val="00AC30BE"/>
    <w:rsid w:val="00AC3E4D"/>
    <w:rsid w:val="00AC413B"/>
    <w:rsid w:val="00AC4718"/>
    <w:rsid w:val="00AC4AD8"/>
    <w:rsid w:val="00AC4B33"/>
    <w:rsid w:val="00AC4E91"/>
    <w:rsid w:val="00AC527A"/>
    <w:rsid w:val="00AC6EFC"/>
    <w:rsid w:val="00AC7EBF"/>
    <w:rsid w:val="00AD018A"/>
    <w:rsid w:val="00AD018F"/>
    <w:rsid w:val="00AD01FA"/>
    <w:rsid w:val="00AD0CB8"/>
    <w:rsid w:val="00AD0F75"/>
    <w:rsid w:val="00AD1B37"/>
    <w:rsid w:val="00AD1BB2"/>
    <w:rsid w:val="00AD1BC6"/>
    <w:rsid w:val="00AD3139"/>
    <w:rsid w:val="00AD4311"/>
    <w:rsid w:val="00AD4FE4"/>
    <w:rsid w:val="00AD50C1"/>
    <w:rsid w:val="00AD51B9"/>
    <w:rsid w:val="00AD77D4"/>
    <w:rsid w:val="00AE0103"/>
    <w:rsid w:val="00AE0EDD"/>
    <w:rsid w:val="00AE25D0"/>
    <w:rsid w:val="00AE2BFC"/>
    <w:rsid w:val="00AE2F06"/>
    <w:rsid w:val="00AE2F8F"/>
    <w:rsid w:val="00AE4075"/>
    <w:rsid w:val="00AE506F"/>
    <w:rsid w:val="00AE50B5"/>
    <w:rsid w:val="00AE5530"/>
    <w:rsid w:val="00AE5624"/>
    <w:rsid w:val="00AE60A7"/>
    <w:rsid w:val="00AE626A"/>
    <w:rsid w:val="00AE72C1"/>
    <w:rsid w:val="00AE7DEF"/>
    <w:rsid w:val="00AF00D7"/>
    <w:rsid w:val="00AF07B5"/>
    <w:rsid w:val="00AF0BA5"/>
    <w:rsid w:val="00AF12CD"/>
    <w:rsid w:val="00AF1E97"/>
    <w:rsid w:val="00AF34AA"/>
    <w:rsid w:val="00AF4286"/>
    <w:rsid w:val="00AF5D2A"/>
    <w:rsid w:val="00AF5FCE"/>
    <w:rsid w:val="00AF67B2"/>
    <w:rsid w:val="00AF680F"/>
    <w:rsid w:val="00AF6B2A"/>
    <w:rsid w:val="00AF78B9"/>
    <w:rsid w:val="00B001E9"/>
    <w:rsid w:val="00B004A6"/>
    <w:rsid w:val="00B0112C"/>
    <w:rsid w:val="00B01B57"/>
    <w:rsid w:val="00B0215C"/>
    <w:rsid w:val="00B0235E"/>
    <w:rsid w:val="00B02F4B"/>
    <w:rsid w:val="00B03E5A"/>
    <w:rsid w:val="00B044AC"/>
    <w:rsid w:val="00B0465A"/>
    <w:rsid w:val="00B04B08"/>
    <w:rsid w:val="00B04CDF"/>
    <w:rsid w:val="00B04D28"/>
    <w:rsid w:val="00B04E4E"/>
    <w:rsid w:val="00B05109"/>
    <w:rsid w:val="00B0566D"/>
    <w:rsid w:val="00B05BA7"/>
    <w:rsid w:val="00B0619D"/>
    <w:rsid w:val="00B06812"/>
    <w:rsid w:val="00B06901"/>
    <w:rsid w:val="00B06D7E"/>
    <w:rsid w:val="00B079AC"/>
    <w:rsid w:val="00B100B2"/>
    <w:rsid w:val="00B10615"/>
    <w:rsid w:val="00B108ED"/>
    <w:rsid w:val="00B10A3E"/>
    <w:rsid w:val="00B10B10"/>
    <w:rsid w:val="00B11426"/>
    <w:rsid w:val="00B1155F"/>
    <w:rsid w:val="00B11862"/>
    <w:rsid w:val="00B11A82"/>
    <w:rsid w:val="00B12590"/>
    <w:rsid w:val="00B127DA"/>
    <w:rsid w:val="00B12875"/>
    <w:rsid w:val="00B12DAF"/>
    <w:rsid w:val="00B13C14"/>
    <w:rsid w:val="00B14085"/>
    <w:rsid w:val="00B14156"/>
    <w:rsid w:val="00B14B44"/>
    <w:rsid w:val="00B1652D"/>
    <w:rsid w:val="00B17191"/>
    <w:rsid w:val="00B17C4B"/>
    <w:rsid w:val="00B20A1E"/>
    <w:rsid w:val="00B20DB9"/>
    <w:rsid w:val="00B20FB9"/>
    <w:rsid w:val="00B20FBE"/>
    <w:rsid w:val="00B21259"/>
    <w:rsid w:val="00B222A0"/>
    <w:rsid w:val="00B22E23"/>
    <w:rsid w:val="00B2350C"/>
    <w:rsid w:val="00B23557"/>
    <w:rsid w:val="00B24E80"/>
    <w:rsid w:val="00B2590D"/>
    <w:rsid w:val="00B26C93"/>
    <w:rsid w:val="00B27615"/>
    <w:rsid w:val="00B2768F"/>
    <w:rsid w:val="00B27E1F"/>
    <w:rsid w:val="00B30196"/>
    <w:rsid w:val="00B302B3"/>
    <w:rsid w:val="00B306A4"/>
    <w:rsid w:val="00B30DFE"/>
    <w:rsid w:val="00B31A02"/>
    <w:rsid w:val="00B32077"/>
    <w:rsid w:val="00B32399"/>
    <w:rsid w:val="00B323A5"/>
    <w:rsid w:val="00B326BF"/>
    <w:rsid w:val="00B32F9C"/>
    <w:rsid w:val="00B3362A"/>
    <w:rsid w:val="00B33E30"/>
    <w:rsid w:val="00B34149"/>
    <w:rsid w:val="00B350C4"/>
    <w:rsid w:val="00B35549"/>
    <w:rsid w:val="00B35858"/>
    <w:rsid w:val="00B35DF5"/>
    <w:rsid w:val="00B36496"/>
    <w:rsid w:val="00B36D81"/>
    <w:rsid w:val="00B370F2"/>
    <w:rsid w:val="00B3747C"/>
    <w:rsid w:val="00B37546"/>
    <w:rsid w:val="00B37D2B"/>
    <w:rsid w:val="00B4011D"/>
    <w:rsid w:val="00B40603"/>
    <w:rsid w:val="00B406EE"/>
    <w:rsid w:val="00B42717"/>
    <w:rsid w:val="00B42FE3"/>
    <w:rsid w:val="00B431FB"/>
    <w:rsid w:val="00B434AC"/>
    <w:rsid w:val="00B4375E"/>
    <w:rsid w:val="00B43834"/>
    <w:rsid w:val="00B439B8"/>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09"/>
    <w:rsid w:val="00B47E53"/>
    <w:rsid w:val="00B50CC9"/>
    <w:rsid w:val="00B50F61"/>
    <w:rsid w:val="00B53CB4"/>
    <w:rsid w:val="00B53FDC"/>
    <w:rsid w:val="00B544E9"/>
    <w:rsid w:val="00B54CFE"/>
    <w:rsid w:val="00B55120"/>
    <w:rsid w:val="00B55386"/>
    <w:rsid w:val="00B558A1"/>
    <w:rsid w:val="00B55D2D"/>
    <w:rsid w:val="00B55EED"/>
    <w:rsid w:val="00B56342"/>
    <w:rsid w:val="00B56565"/>
    <w:rsid w:val="00B56C51"/>
    <w:rsid w:val="00B5733A"/>
    <w:rsid w:val="00B57D9B"/>
    <w:rsid w:val="00B600B0"/>
    <w:rsid w:val="00B60272"/>
    <w:rsid w:val="00B603A7"/>
    <w:rsid w:val="00B6135E"/>
    <w:rsid w:val="00B628C9"/>
    <w:rsid w:val="00B62959"/>
    <w:rsid w:val="00B63193"/>
    <w:rsid w:val="00B63507"/>
    <w:rsid w:val="00B63EB2"/>
    <w:rsid w:val="00B644A1"/>
    <w:rsid w:val="00B65B18"/>
    <w:rsid w:val="00B670BB"/>
    <w:rsid w:val="00B676DC"/>
    <w:rsid w:val="00B678D0"/>
    <w:rsid w:val="00B678E0"/>
    <w:rsid w:val="00B67AF4"/>
    <w:rsid w:val="00B67CFA"/>
    <w:rsid w:val="00B7057E"/>
    <w:rsid w:val="00B7070C"/>
    <w:rsid w:val="00B70865"/>
    <w:rsid w:val="00B70D3B"/>
    <w:rsid w:val="00B71B6B"/>
    <w:rsid w:val="00B728F1"/>
    <w:rsid w:val="00B72C11"/>
    <w:rsid w:val="00B73D2D"/>
    <w:rsid w:val="00B748C5"/>
    <w:rsid w:val="00B74EF3"/>
    <w:rsid w:val="00B74F25"/>
    <w:rsid w:val="00B7684D"/>
    <w:rsid w:val="00B769B0"/>
    <w:rsid w:val="00B76A6A"/>
    <w:rsid w:val="00B802D0"/>
    <w:rsid w:val="00B80E0C"/>
    <w:rsid w:val="00B81566"/>
    <w:rsid w:val="00B821F1"/>
    <w:rsid w:val="00B827B0"/>
    <w:rsid w:val="00B82A2B"/>
    <w:rsid w:val="00B82BA7"/>
    <w:rsid w:val="00B83B8C"/>
    <w:rsid w:val="00B840D5"/>
    <w:rsid w:val="00B862EE"/>
    <w:rsid w:val="00B86873"/>
    <w:rsid w:val="00B869BB"/>
    <w:rsid w:val="00B86D70"/>
    <w:rsid w:val="00B90099"/>
    <w:rsid w:val="00B907EC"/>
    <w:rsid w:val="00B90872"/>
    <w:rsid w:val="00B91083"/>
    <w:rsid w:val="00B915CE"/>
    <w:rsid w:val="00B92F48"/>
    <w:rsid w:val="00B93ECC"/>
    <w:rsid w:val="00B9423C"/>
    <w:rsid w:val="00B9474F"/>
    <w:rsid w:val="00B95A01"/>
    <w:rsid w:val="00B96AD7"/>
    <w:rsid w:val="00B97323"/>
    <w:rsid w:val="00B97640"/>
    <w:rsid w:val="00BA023B"/>
    <w:rsid w:val="00BA0DFF"/>
    <w:rsid w:val="00BA2868"/>
    <w:rsid w:val="00BA2C89"/>
    <w:rsid w:val="00BA2E5A"/>
    <w:rsid w:val="00BA35CD"/>
    <w:rsid w:val="00BA3B1D"/>
    <w:rsid w:val="00BA4B15"/>
    <w:rsid w:val="00BA549C"/>
    <w:rsid w:val="00BA5A60"/>
    <w:rsid w:val="00BA5AEC"/>
    <w:rsid w:val="00BA6684"/>
    <w:rsid w:val="00BA6BAF"/>
    <w:rsid w:val="00BA7CD2"/>
    <w:rsid w:val="00BB034C"/>
    <w:rsid w:val="00BB0A8D"/>
    <w:rsid w:val="00BB2813"/>
    <w:rsid w:val="00BB2A39"/>
    <w:rsid w:val="00BB3574"/>
    <w:rsid w:val="00BB4406"/>
    <w:rsid w:val="00BB4697"/>
    <w:rsid w:val="00BB559F"/>
    <w:rsid w:val="00BB62C9"/>
    <w:rsid w:val="00BB62FB"/>
    <w:rsid w:val="00BB70D8"/>
    <w:rsid w:val="00BB72E7"/>
    <w:rsid w:val="00BC0EC9"/>
    <w:rsid w:val="00BC1012"/>
    <w:rsid w:val="00BC2921"/>
    <w:rsid w:val="00BC2E8F"/>
    <w:rsid w:val="00BC2F2D"/>
    <w:rsid w:val="00BC34AC"/>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343"/>
    <w:rsid w:val="00BD34C4"/>
    <w:rsid w:val="00BD412E"/>
    <w:rsid w:val="00BD4AC0"/>
    <w:rsid w:val="00BD5D53"/>
    <w:rsid w:val="00BD7A9C"/>
    <w:rsid w:val="00BD7AA2"/>
    <w:rsid w:val="00BE0F1C"/>
    <w:rsid w:val="00BE1443"/>
    <w:rsid w:val="00BE1757"/>
    <w:rsid w:val="00BE1AE9"/>
    <w:rsid w:val="00BE26C4"/>
    <w:rsid w:val="00BE35A3"/>
    <w:rsid w:val="00BE42BD"/>
    <w:rsid w:val="00BE49BA"/>
    <w:rsid w:val="00BE5761"/>
    <w:rsid w:val="00BE5B09"/>
    <w:rsid w:val="00BE6E57"/>
    <w:rsid w:val="00BE77C6"/>
    <w:rsid w:val="00BF06F6"/>
    <w:rsid w:val="00BF0858"/>
    <w:rsid w:val="00BF09CA"/>
    <w:rsid w:val="00BF1257"/>
    <w:rsid w:val="00BF17EC"/>
    <w:rsid w:val="00BF2227"/>
    <w:rsid w:val="00BF41FF"/>
    <w:rsid w:val="00BF4476"/>
    <w:rsid w:val="00BF45B8"/>
    <w:rsid w:val="00BF4731"/>
    <w:rsid w:val="00BF499C"/>
    <w:rsid w:val="00BF4A4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582"/>
    <w:rsid w:val="00C05814"/>
    <w:rsid w:val="00C065A1"/>
    <w:rsid w:val="00C07BF6"/>
    <w:rsid w:val="00C105F1"/>
    <w:rsid w:val="00C11284"/>
    <w:rsid w:val="00C11526"/>
    <w:rsid w:val="00C117CC"/>
    <w:rsid w:val="00C118F4"/>
    <w:rsid w:val="00C12F54"/>
    <w:rsid w:val="00C13766"/>
    <w:rsid w:val="00C15C6F"/>
    <w:rsid w:val="00C17321"/>
    <w:rsid w:val="00C17AAF"/>
    <w:rsid w:val="00C2006E"/>
    <w:rsid w:val="00C203B2"/>
    <w:rsid w:val="00C20632"/>
    <w:rsid w:val="00C217C2"/>
    <w:rsid w:val="00C2224A"/>
    <w:rsid w:val="00C24095"/>
    <w:rsid w:val="00C2433A"/>
    <w:rsid w:val="00C2446D"/>
    <w:rsid w:val="00C2477A"/>
    <w:rsid w:val="00C25F33"/>
    <w:rsid w:val="00C25F63"/>
    <w:rsid w:val="00C26DA9"/>
    <w:rsid w:val="00C270A8"/>
    <w:rsid w:val="00C271B8"/>
    <w:rsid w:val="00C30223"/>
    <w:rsid w:val="00C305A4"/>
    <w:rsid w:val="00C31667"/>
    <w:rsid w:val="00C31BF7"/>
    <w:rsid w:val="00C31C35"/>
    <w:rsid w:val="00C32022"/>
    <w:rsid w:val="00C328C5"/>
    <w:rsid w:val="00C33280"/>
    <w:rsid w:val="00C341DB"/>
    <w:rsid w:val="00C360F1"/>
    <w:rsid w:val="00C36109"/>
    <w:rsid w:val="00C362DE"/>
    <w:rsid w:val="00C369F7"/>
    <w:rsid w:val="00C36B46"/>
    <w:rsid w:val="00C37AC3"/>
    <w:rsid w:val="00C4162E"/>
    <w:rsid w:val="00C421BA"/>
    <w:rsid w:val="00C42211"/>
    <w:rsid w:val="00C4354E"/>
    <w:rsid w:val="00C43AD4"/>
    <w:rsid w:val="00C44C3A"/>
    <w:rsid w:val="00C44F90"/>
    <w:rsid w:val="00C46137"/>
    <w:rsid w:val="00C464BB"/>
    <w:rsid w:val="00C470FE"/>
    <w:rsid w:val="00C510DA"/>
    <w:rsid w:val="00C51200"/>
    <w:rsid w:val="00C51341"/>
    <w:rsid w:val="00C52545"/>
    <w:rsid w:val="00C5385A"/>
    <w:rsid w:val="00C53C25"/>
    <w:rsid w:val="00C54571"/>
    <w:rsid w:val="00C557EB"/>
    <w:rsid w:val="00C55BC7"/>
    <w:rsid w:val="00C560B5"/>
    <w:rsid w:val="00C56122"/>
    <w:rsid w:val="00C572E4"/>
    <w:rsid w:val="00C57346"/>
    <w:rsid w:val="00C6009E"/>
    <w:rsid w:val="00C60A28"/>
    <w:rsid w:val="00C61945"/>
    <w:rsid w:val="00C61A83"/>
    <w:rsid w:val="00C62879"/>
    <w:rsid w:val="00C6349F"/>
    <w:rsid w:val="00C63DAB"/>
    <w:rsid w:val="00C6440E"/>
    <w:rsid w:val="00C64BBA"/>
    <w:rsid w:val="00C64C48"/>
    <w:rsid w:val="00C64ECF"/>
    <w:rsid w:val="00C65010"/>
    <w:rsid w:val="00C65113"/>
    <w:rsid w:val="00C6698C"/>
    <w:rsid w:val="00C70568"/>
    <w:rsid w:val="00C70805"/>
    <w:rsid w:val="00C708C6"/>
    <w:rsid w:val="00C708F9"/>
    <w:rsid w:val="00C70BDF"/>
    <w:rsid w:val="00C70E1F"/>
    <w:rsid w:val="00C71072"/>
    <w:rsid w:val="00C722A8"/>
    <w:rsid w:val="00C727A0"/>
    <w:rsid w:val="00C72FC5"/>
    <w:rsid w:val="00C7391C"/>
    <w:rsid w:val="00C739EE"/>
    <w:rsid w:val="00C74640"/>
    <w:rsid w:val="00C75DBA"/>
    <w:rsid w:val="00C762E7"/>
    <w:rsid w:val="00C76628"/>
    <w:rsid w:val="00C76CFA"/>
    <w:rsid w:val="00C76F93"/>
    <w:rsid w:val="00C7776A"/>
    <w:rsid w:val="00C77FB9"/>
    <w:rsid w:val="00C8000B"/>
    <w:rsid w:val="00C80345"/>
    <w:rsid w:val="00C80BEA"/>
    <w:rsid w:val="00C81774"/>
    <w:rsid w:val="00C81903"/>
    <w:rsid w:val="00C820FE"/>
    <w:rsid w:val="00C82338"/>
    <w:rsid w:val="00C82E58"/>
    <w:rsid w:val="00C8446A"/>
    <w:rsid w:val="00C85254"/>
    <w:rsid w:val="00C8704E"/>
    <w:rsid w:val="00C9011E"/>
    <w:rsid w:val="00C90F5B"/>
    <w:rsid w:val="00C91168"/>
    <w:rsid w:val="00C929B6"/>
    <w:rsid w:val="00C936ED"/>
    <w:rsid w:val="00C9373A"/>
    <w:rsid w:val="00C94A76"/>
    <w:rsid w:val="00C96619"/>
    <w:rsid w:val="00C9665B"/>
    <w:rsid w:val="00C96C1D"/>
    <w:rsid w:val="00C97861"/>
    <w:rsid w:val="00CA0965"/>
    <w:rsid w:val="00CA1496"/>
    <w:rsid w:val="00CA1AC2"/>
    <w:rsid w:val="00CA2144"/>
    <w:rsid w:val="00CA2F88"/>
    <w:rsid w:val="00CA31EC"/>
    <w:rsid w:val="00CA407A"/>
    <w:rsid w:val="00CA6617"/>
    <w:rsid w:val="00CA7227"/>
    <w:rsid w:val="00CA77CD"/>
    <w:rsid w:val="00CA7BD9"/>
    <w:rsid w:val="00CB1262"/>
    <w:rsid w:val="00CB1A89"/>
    <w:rsid w:val="00CB2B77"/>
    <w:rsid w:val="00CB2DB0"/>
    <w:rsid w:val="00CB2F05"/>
    <w:rsid w:val="00CB323B"/>
    <w:rsid w:val="00CB344E"/>
    <w:rsid w:val="00CB4644"/>
    <w:rsid w:val="00CB4C38"/>
    <w:rsid w:val="00CB57D4"/>
    <w:rsid w:val="00CB5BB1"/>
    <w:rsid w:val="00CB6167"/>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2EA7"/>
    <w:rsid w:val="00CD316C"/>
    <w:rsid w:val="00CD4913"/>
    <w:rsid w:val="00CD5EFA"/>
    <w:rsid w:val="00CD72B6"/>
    <w:rsid w:val="00CE031F"/>
    <w:rsid w:val="00CE0874"/>
    <w:rsid w:val="00CE0C47"/>
    <w:rsid w:val="00CE3381"/>
    <w:rsid w:val="00CE3B51"/>
    <w:rsid w:val="00CE3E18"/>
    <w:rsid w:val="00CE3F1A"/>
    <w:rsid w:val="00CE5C2D"/>
    <w:rsid w:val="00CE5EA6"/>
    <w:rsid w:val="00CE66E3"/>
    <w:rsid w:val="00CE6701"/>
    <w:rsid w:val="00CE76E9"/>
    <w:rsid w:val="00CF1574"/>
    <w:rsid w:val="00CF1E95"/>
    <w:rsid w:val="00CF1FFC"/>
    <w:rsid w:val="00CF2827"/>
    <w:rsid w:val="00CF2B0B"/>
    <w:rsid w:val="00CF450B"/>
    <w:rsid w:val="00CF63A0"/>
    <w:rsid w:val="00CF6A39"/>
    <w:rsid w:val="00CF7629"/>
    <w:rsid w:val="00CF764F"/>
    <w:rsid w:val="00CF7AB7"/>
    <w:rsid w:val="00CF7EB6"/>
    <w:rsid w:val="00D02295"/>
    <w:rsid w:val="00D03874"/>
    <w:rsid w:val="00D038F6"/>
    <w:rsid w:val="00D03986"/>
    <w:rsid w:val="00D03AE1"/>
    <w:rsid w:val="00D04A3F"/>
    <w:rsid w:val="00D04A41"/>
    <w:rsid w:val="00D055BA"/>
    <w:rsid w:val="00D05743"/>
    <w:rsid w:val="00D05B97"/>
    <w:rsid w:val="00D064E2"/>
    <w:rsid w:val="00D06A16"/>
    <w:rsid w:val="00D10196"/>
    <w:rsid w:val="00D107E4"/>
    <w:rsid w:val="00D10872"/>
    <w:rsid w:val="00D10D4A"/>
    <w:rsid w:val="00D11A56"/>
    <w:rsid w:val="00D12966"/>
    <w:rsid w:val="00D13A40"/>
    <w:rsid w:val="00D13D57"/>
    <w:rsid w:val="00D14A68"/>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76A"/>
    <w:rsid w:val="00D259C3"/>
    <w:rsid w:val="00D2679E"/>
    <w:rsid w:val="00D30A25"/>
    <w:rsid w:val="00D31B68"/>
    <w:rsid w:val="00D31D66"/>
    <w:rsid w:val="00D3262B"/>
    <w:rsid w:val="00D32C29"/>
    <w:rsid w:val="00D3370A"/>
    <w:rsid w:val="00D338F9"/>
    <w:rsid w:val="00D34EAE"/>
    <w:rsid w:val="00D34F1C"/>
    <w:rsid w:val="00D3519A"/>
    <w:rsid w:val="00D353E3"/>
    <w:rsid w:val="00D356B5"/>
    <w:rsid w:val="00D35B56"/>
    <w:rsid w:val="00D36C82"/>
    <w:rsid w:val="00D36C90"/>
    <w:rsid w:val="00D37833"/>
    <w:rsid w:val="00D40328"/>
    <w:rsid w:val="00D405AA"/>
    <w:rsid w:val="00D4115F"/>
    <w:rsid w:val="00D428E9"/>
    <w:rsid w:val="00D432CF"/>
    <w:rsid w:val="00D438AA"/>
    <w:rsid w:val="00D43D75"/>
    <w:rsid w:val="00D4514D"/>
    <w:rsid w:val="00D453EB"/>
    <w:rsid w:val="00D45ACB"/>
    <w:rsid w:val="00D45BD8"/>
    <w:rsid w:val="00D465DA"/>
    <w:rsid w:val="00D466B9"/>
    <w:rsid w:val="00D4735D"/>
    <w:rsid w:val="00D47AC6"/>
    <w:rsid w:val="00D47DFA"/>
    <w:rsid w:val="00D47FCE"/>
    <w:rsid w:val="00D50769"/>
    <w:rsid w:val="00D50E7D"/>
    <w:rsid w:val="00D52598"/>
    <w:rsid w:val="00D52FF1"/>
    <w:rsid w:val="00D537D0"/>
    <w:rsid w:val="00D53CCA"/>
    <w:rsid w:val="00D53F1A"/>
    <w:rsid w:val="00D54B38"/>
    <w:rsid w:val="00D54B43"/>
    <w:rsid w:val="00D54C5B"/>
    <w:rsid w:val="00D551E2"/>
    <w:rsid w:val="00D552F5"/>
    <w:rsid w:val="00D55518"/>
    <w:rsid w:val="00D562DB"/>
    <w:rsid w:val="00D569C2"/>
    <w:rsid w:val="00D574F0"/>
    <w:rsid w:val="00D57D1A"/>
    <w:rsid w:val="00D60A01"/>
    <w:rsid w:val="00D613D0"/>
    <w:rsid w:val="00D61AB3"/>
    <w:rsid w:val="00D6219D"/>
    <w:rsid w:val="00D62893"/>
    <w:rsid w:val="00D62B29"/>
    <w:rsid w:val="00D62D17"/>
    <w:rsid w:val="00D62F17"/>
    <w:rsid w:val="00D63090"/>
    <w:rsid w:val="00D634DA"/>
    <w:rsid w:val="00D63694"/>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143"/>
    <w:rsid w:val="00D92B47"/>
    <w:rsid w:val="00D93243"/>
    <w:rsid w:val="00D94BC4"/>
    <w:rsid w:val="00D94BE1"/>
    <w:rsid w:val="00D94D04"/>
    <w:rsid w:val="00D94EC9"/>
    <w:rsid w:val="00D966CA"/>
    <w:rsid w:val="00D966FF"/>
    <w:rsid w:val="00D968C5"/>
    <w:rsid w:val="00D97F09"/>
    <w:rsid w:val="00DA1F4C"/>
    <w:rsid w:val="00DA38A6"/>
    <w:rsid w:val="00DA392A"/>
    <w:rsid w:val="00DA5252"/>
    <w:rsid w:val="00DA5473"/>
    <w:rsid w:val="00DA5DF3"/>
    <w:rsid w:val="00DA619A"/>
    <w:rsid w:val="00DA7349"/>
    <w:rsid w:val="00DA7B87"/>
    <w:rsid w:val="00DB05A1"/>
    <w:rsid w:val="00DB0AF3"/>
    <w:rsid w:val="00DB0E04"/>
    <w:rsid w:val="00DB1AA3"/>
    <w:rsid w:val="00DB1E0A"/>
    <w:rsid w:val="00DB25D8"/>
    <w:rsid w:val="00DB2A6B"/>
    <w:rsid w:val="00DB2E7F"/>
    <w:rsid w:val="00DB33AC"/>
    <w:rsid w:val="00DB380E"/>
    <w:rsid w:val="00DB3A21"/>
    <w:rsid w:val="00DB552B"/>
    <w:rsid w:val="00DB58FF"/>
    <w:rsid w:val="00DB5BFD"/>
    <w:rsid w:val="00DB5E7E"/>
    <w:rsid w:val="00DB62A4"/>
    <w:rsid w:val="00DB63DF"/>
    <w:rsid w:val="00DB686A"/>
    <w:rsid w:val="00DB6985"/>
    <w:rsid w:val="00DB6F94"/>
    <w:rsid w:val="00DC077C"/>
    <w:rsid w:val="00DC215B"/>
    <w:rsid w:val="00DC21EF"/>
    <w:rsid w:val="00DC2BCA"/>
    <w:rsid w:val="00DC2C8E"/>
    <w:rsid w:val="00DC312E"/>
    <w:rsid w:val="00DC34CE"/>
    <w:rsid w:val="00DC3E54"/>
    <w:rsid w:val="00DC40DB"/>
    <w:rsid w:val="00DC4798"/>
    <w:rsid w:val="00DC5358"/>
    <w:rsid w:val="00DC53CE"/>
    <w:rsid w:val="00DC6858"/>
    <w:rsid w:val="00DC6B72"/>
    <w:rsid w:val="00DC6BF7"/>
    <w:rsid w:val="00DC788B"/>
    <w:rsid w:val="00DC7E44"/>
    <w:rsid w:val="00DD1219"/>
    <w:rsid w:val="00DD1B01"/>
    <w:rsid w:val="00DD1C96"/>
    <w:rsid w:val="00DD2417"/>
    <w:rsid w:val="00DD2762"/>
    <w:rsid w:val="00DD2E10"/>
    <w:rsid w:val="00DD3D16"/>
    <w:rsid w:val="00DD405B"/>
    <w:rsid w:val="00DD4E8D"/>
    <w:rsid w:val="00DD51D6"/>
    <w:rsid w:val="00DD53F3"/>
    <w:rsid w:val="00DD59EC"/>
    <w:rsid w:val="00DD7EDC"/>
    <w:rsid w:val="00DE175A"/>
    <w:rsid w:val="00DE1B58"/>
    <w:rsid w:val="00DE1DC5"/>
    <w:rsid w:val="00DE3E70"/>
    <w:rsid w:val="00DE43E8"/>
    <w:rsid w:val="00DE4426"/>
    <w:rsid w:val="00DE6239"/>
    <w:rsid w:val="00DE7107"/>
    <w:rsid w:val="00DE7370"/>
    <w:rsid w:val="00DE764C"/>
    <w:rsid w:val="00DF0242"/>
    <w:rsid w:val="00DF0813"/>
    <w:rsid w:val="00DF25AC"/>
    <w:rsid w:val="00DF2780"/>
    <w:rsid w:val="00DF3D73"/>
    <w:rsid w:val="00DF435E"/>
    <w:rsid w:val="00DF45FA"/>
    <w:rsid w:val="00DF47BA"/>
    <w:rsid w:val="00DF511B"/>
    <w:rsid w:val="00DF530E"/>
    <w:rsid w:val="00DF59EE"/>
    <w:rsid w:val="00DF6084"/>
    <w:rsid w:val="00DF743A"/>
    <w:rsid w:val="00DF7479"/>
    <w:rsid w:val="00DF74F5"/>
    <w:rsid w:val="00DF7F54"/>
    <w:rsid w:val="00E009C7"/>
    <w:rsid w:val="00E00A04"/>
    <w:rsid w:val="00E00C98"/>
    <w:rsid w:val="00E0129D"/>
    <w:rsid w:val="00E016D5"/>
    <w:rsid w:val="00E01877"/>
    <w:rsid w:val="00E04767"/>
    <w:rsid w:val="00E04AF0"/>
    <w:rsid w:val="00E068FB"/>
    <w:rsid w:val="00E06BEB"/>
    <w:rsid w:val="00E077A9"/>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17FC3"/>
    <w:rsid w:val="00E200EE"/>
    <w:rsid w:val="00E20E7C"/>
    <w:rsid w:val="00E21604"/>
    <w:rsid w:val="00E223DB"/>
    <w:rsid w:val="00E241E3"/>
    <w:rsid w:val="00E24E5B"/>
    <w:rsid w:val="00E252CA"/>
    <w:rsid w:val="00E260CA"/>
    <w:rsid w:val="00E26822"/>
    <w:rsid w:val="00E27323"/>
    <w:rsid w:val="00E27B90"/>
    <w:rsid w:val="00E32592"/>
    <w:rsid w:val="00E326B6"/>
    <w:rsid w:val="00E3346D"/>
    <w:rsid w:val="00E3349A"/>
    <w:rsid w:val="00E335D5"/>
    <w:rsid w:val="00E3495A"/>
    <w:rsid w:val="00E34B19"/>
    <w:rsid w:val="00E34FAF"/>
    <w:rsid w:val="00E351BE"/>
    <w:rsid w:val="00E35A07"/>
    <w:rsid w:val="00E35B84"/>
    <w:rsid w:val="00E35EAF"/>
    <w:rsid w:val="00E362BC"/>
    <w:rsid w:val="00E3637A"/>
    <w:rsid w:val="00E36AA9"/>
    <w:rsid w:val="00E36B81"/>
    <w:rsid w:val="00E36DD1"/>
    <w:rsid w:val="00E3737C"/>
    <w:rsid w:val="00E418A9"/>
    <w:rsid w:val="00E41A7F"/>
    <w:rsid w:val="00E42698"/>
    <w:rsid w:val="00E4389D"/>
    <w:rsid w:val="00E43CEF"/>
    <w:rsid w:val="00E43D66"/>
    <w:rsid w:val="00E4478A"/>
    <w:rsid w:val="00E448C9"/>
    <w:rsid w:val="00E4525A"/>
    <w:rsid w:val="00E45829"/>
    <w:rsid w:val="00E4612A"/>
    <w:rsid w:val="00E46BC1"/>
    <w:rsid w:val="00E471A3"/>
    <w:rsid w:val="00E479F5"/>
    <w:rsid w:val="00E47A09"/>
    <w:rsid w:val="00E47B94"/>
    <w:rsid w:val="00E50621"/>
    <w:rsid w:val="00E52805"/>
    <w:rsid w:val="00E52C1C"/>
    <w:rsid w:val="00E53952"/>
    <w:rsid w:val="00E53B69"/>
    <w:rsid w:val="00E546E0"/>
    <w:rsid w:val="00E549EC"/>
    <w:rsid w:val="00E5590C"/>
    <w:rsid w:val="00E55C9B"/>
    <w:rsid w:val="00E5638B"/>
    <w:rsid w:val="00E56727"/>
    <w:rsid w:val="00E5719A"/>
    <w:rsid w:val="00E572B0"/>
    <w:rsid w:val="00E573BA"/>
    <w:rsid w:val="00E57CC3"/>
    <w:rsid w:val="00E57F07"/>
    <w:rsid w:val="00E61AC6"/>
    <w:rsid w:val="00E61F54"/>
    <w:rsid w:val="00E62226"/>
    <w:rsid w:val="00E6312E"/>
    <w:rsid w:val="00E646A0"/>
    <w:rsid w:val="00E64774"/>
    <w:rsid w:val="00E64B14"/>
    <w:rsid w:val="00E65FCF"/>
    <w:rsid w:val="00E66146"/>
    <w:rsid w:val="00E6708C"/>
    <w:rsid w:val="00E67530"/>
    <w:rsid w:val="00E67C61"/>
    <w:rsid w:val="00E70485"/>
    <w:rsid w:val="00E705E7"/>
    <w:rsid w:val="00E70CB6"/>
    <w:rsid w:val="00E71484"/>
    <w:rsid w:val="00E7209E"/>
    <w:rsid w:val="00E727BA"/>
    <w:rsid w:val="00E72952"/>
    <w:rsid w:val="00E72F07"/>
    <w:rsid w:val="00E732BE"/>
    <w:rsid w:val="00E7348C"/>
    <w:rsid w:val="00E73944"/>
    <w:rsid w:val="00E7422C"/>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87D33"/>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CD6"/>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452A"/>
    <w:rsid w:val="00EB516A"/>
    <w:rsid w:val="00EB51B0"/>
    <w:rsid w:val="00EB5CF1"/>
    <w:rsid w:val="00EB6132"/>
    <w:rsid w:val="00EB694E"/>
    <w:rsid w:val="00EC04CC"/>
    <w:rsid w:val="00EC09AB"/>
    <w:rsid w:val="00EC0AEF"/>
    <w:rsid w:val="00EC135D"/>
    <w:rsid w:val="00EC1CBD"/>
    <w:rsid w:val="00EC25C8"/>
    <w:rsid w:val="00EC3876"/>
    <w:rsid w:val="00EC4132"/>
    <w:rsid w:val="00EC44AB"/>
    <w:rsid w:val="00EC4FBA"/>
    <w:rsid w:val="00EC5E32"/>
    <w:rsid w:val="00EC6276"/>
    <w:rsid w:val="00EC66B7"/>
    <w:rsid w:val="00EC723F"/>
    <w:rsid w:val="00EC738D"/>
    <w:rsid w:val="00ED07AC"/>
    <w:rsid w:val="00ED0ACB"/>
    <w:rsid w:val="00ED1303"/>
    <w:rsid w:val="00ED150E"/>
    <w:rsid w:val="00ED17F2"/>
    <w:rsid w:val="00ED1BB8"/>
    <w:rsid w:val="00ED1CB4"/>
    <w:rsid w:val="00ED39CD"/>
    <w:rsid w:val="00ED43C2"/>
    <w:rsid w:val="00ED516E"/>
    <w:rsid w:val="00ED6A92"/>
    <w:rsid w:val="00ED7175"/>
    <w:rsid w:val="00ED7B5B"/>
    <w:rsid w:val="00EE0A01"/>
    <w:rsid w:val="00EE0ACD"/>
    <w:rsid w:val="00EE0E71"/>
    <w:rsid w:val="00EE1D60"/>
    <w:rsid w:val="00EE2BAA"/>
    <w:rsid w:val="00EE2C95"/>
    <w:rsid w:val="00EE2EFA"/>
    <w:rsid w:val="00EE399D"/>
    <w:rsid w:val="00EE4100"/>
    <w:rsid w:val="00EE47E3"/>
    <w:rsid w:val="00EE4957"/>
    <w:rsid w:val="00EE5BFD"/>
    <w:rsid w:val="00EE5D7E"/>
    <w:rsid w:val="00EE5DAC"/>
    <w:rsid w:val="00EE60C3"/>
    <w:rsid w:val="00EE6376"/>
    <w:rsid w:val="00EE7D8F"/>
    <w:rsid w:val="00EF03AE"/>
    <w:rsid w:val="00EF0635"/>
    <w:rsid w:val="00EF073D"/>
    <w:rsid w:val="00EF0979"/>
    <w:rsid w:val="00EF1501"/>
    <w:rsid w:val="00EF166D"/>
    <w:rsid w:val="00EF19B4"/>
    <w:rsid w:val="00EF2239"/>
    <w:rsid w:val="00EF2998"/>
    <w:rsid w:val="00EF29C5"/>
    <w:rsid w:val="00EF4193"/>
    <w:rsid w:val="00EF4296"/>
    <w:rsid w:val="00EF42B6"/>
    <w:rsid w:val="00EF5421"/>
    <w:rsid w:val="00EF555B"/>
    <w:rsid w:val="00EF5A3E"/>
    <w:rsid w:val="00EF5B25"/>
    <w:rsid w:val="00EF64FE"/>
    <w:rsid w:val="00EF6A72"/>
    <w:rsid w:val="00EF75D8"/>
    <w:rsid w:val="00EF79E5"/>
    <w:rsid w:val="00EF7B11"/>
    <w:rsid w:val="00F00064"/>
    <w:rsid w:val="00F004F5"/>
    <w:rsid w:val="00F00A1B"/>
    <w:rsid w:val="00F00D21"/>
    <w:rsid w:val="00F01325"/>
    <w:rsid w:val="00F01F44"/>
    <w:rsid w:val="00F02339"/>
    <w:rsid w:val="00F03431"/>
    <w:rsid w:val="00F043D5"/>
    <w:rsid w:val="00F04EF2"/>
    <w:rsid w:val="00F05831"/>
    <w:rsid w:val="00F05EFA"/>
    <w:rsid w:val="00F06020"/>
    <w:rsid w:val="00F06387"/>
    <w:rsid w:val="00F069B1"/>
    <w:rsid w:val="00F107FE"/>
    <w:rsid w:val="00F10E25"/>
    <w:rsid w:val="00F110EC"/>
    <w:rsid w:val="00F1186E"/>
    <w:rsid w:val="00F11D1A"/>
    <w:rsid w:val="00F11E8B"/>
    <w:rsid w:val="00F1268E"/>
    <w:rsid w:val="00F12862"/>
    <w:rsid w:val="00F12A05"/>
    <w:rsid w:val="00F13934"/>
    <w:rsid w:val="00F14532"/>
    <w:rsid w:val="00F15655"/>
    <w:rsid w:val="00F172E0"/>
    <w:rsid w:val="00F174CE"/>
    <w:rsid w:val="00F201B7"/>
    <w:rsid w:val="00F204EB"/>
    <w:rsid w:val="00F20BED"/>
    <w:rsid w:val="00F217A8"/>
    <w:rsid w:val="00F22443"/>
    <w:rsid w:val="00F22BBF"/>
    <w:rsid w:val="00F232A6"/>
    <w:rsid w:val="00F23466"/>
    <w:rsid w:val="00F23555"/>
    <w:rsid w:val="00F245A3"/>
    <w:rsid w:val="00F24D2D"/>
    <w:rsid w:val="00F257B2"/>
    <w:rsid w:val="00F25A1F"/>
    <w:rsid w:val="00F25AF1"/>
    <w:rsid w:val="00F264A9"/>
    <w:rsid w:val="00F30020"/>
    <w:rsid w:val="00F3096C"/>
    <w:rsid w:val="00F30992"/>
    <w:rsid w:val="00F30B6C"/>
    <w:rsid w:val="00F30C18"/>
    <w:rsid w:val="00F30DEE"/>
    <w:rsid w:val="00F31603"/>
    <w:rsid w:val="00F3189A"/>
    <w:rsid w:val="00F31D45"/>
    <w:rsid w:val="00F330F3"/>
    <w:rsid w:val="00F3493F"/>
    <w:rsid w:val="00F34D91"/>
    <w:rsid w:val="00F35DE6"/>
    <w:rsid w:val="00F35E2B"/>
    <w:rsid w:val="00F360C6"/>
    <w:rsid w:val="00F36DF8"/>
    <w:rsid w:val="00F373A9"/>
    <w:rsid w:val="00F3787B"/>
    <w:rsid w:val="00F37A6A"/>
    <w:rsid w:val="00F401E2"/>
    <w:rsid w:val="00F40F99"/>
    <w:rsid w:val="00F410F1"/>
    <w:rsid w:val="00F41379"/>
    <w:rsid w:val="00F4146B"/>
    <w:rsid w:val="00F41FA9"/>
    <w:rsid w:val="00F42870"/>
    <w:rsid w:val="00F435CF"/>
    <w:rsid w:val="00F44643"/>
    <w:rsid w:val="00F44C0E"/>
    <w:rsid w:val="00F44C4A"/>
    <w:rsid w:val="00F44ED4"/>
    <w:rsid w:val="00F4549C"/>
    <w:rsid w:val="00F45553"/>
    <w:rsid w:val="00F456FE"/>
    <w:rsid w:val="00F45A26"/>
    <w:rsid w:val="00F45D3A"/>
    <w:rsid w:val="00F45F8F"/>
    <w:rsid w:val="00F469A6"/>
    <w:rsid w:val="00F46D14"/>
    <w:rsid w:val="00F47E32"/>
    <w:rsid w:val="00F47F93"/>
    <w:rsid w:val="00F50989"/>
    <w:rsid w:val="00F50BCD"/>
    <w:rsid w:val="00F50F82"/>
    <w:rsid w:val="00F51E08"/>
    <w:rsid w:val="00F52275"/>
    <w:rsid w:val="00F52E09"/>
    <w:rsid w:val="00F53E7B"/>
    <w:rsid w:val="00F53FED"/>
    <w:rsid w:val="00F548F2"/>
    <w:rsid w:val="00F54E1E"/>
    <w:rsid w:val="00F551CC"/>
    <w:rsid w:val="00F5536B"/>
    <w:rsid w:val="00F55D53"/>
    <w:rsid w:val="00F57022"/>
    <w:rsid w:val="00F57891"/>
    <w:rsid w:val="00F6007E"/>
    <w:rsid w:val="00F604A4"/>
    <w:rsid w:val="00F6058E"/>
    <w:rsid w:val="00F61124"/>
    <w:rsid w:val="00F61EF3"/>
    <w:rsid w:val="00F63E2A"/>
    <w:rsid w:val="00F64D81"/>
    <w:rsid w:val="00F64E85"/>
    <w:rsid w:val="00F64FD7"/>
    <w:rsid w:val="00F65AAE"/>
    <w:rsid w:val="00F663EB"/>
    <w:rsid w:val="00F6649B"/>
    <w:rsid w:val="00F673F3"/>
    <w:rsid w:val="00F67409"/>
    <w:rsid w:val="00F67519"/>
    <w:rsid w:val="00F717C2"/>
    <w:rsid w:val="00F71828"/>
    <w:rsid w:val="00F71B79"/>
    <w:rsid w:val="00F7207D"/>
    <w:rsid w:val="00F72600"/>
    <w:rsid w:val="00F72A94"/>
    <w:rsid w:val="00F737E9"/>
    <w:rsid w:val="00F73B94"/>
    <w:rsid w:val="00F73FA1"/>
    <w:rsid w:val="00F73FE6"/>
    <w:rsid w:val="00F74BBF"/>
    <w:rsid w:val="00F74DD3"/>
    <w:rsid w:val="00F75ADB"/>
    <w:rsid w:val="00F7630C"/>
    <w:rsid w:val="00F76591"/>
    <w:rsid w:val="00F76A8E"/>
    <w:rsid w:val="00F771FD"/>
    <w:rsid w:val="00F77CA6"/>
    <w:rsid w:val="00F80601"/>
    <w:rsid w:val="00F81046"/>
    <w:rsid w:val="00F824A0"/>
    <w:rsid w:val="00F82C66"/>
    <w:rsid w:val="00F83635"/>
    <w:rsid w:val="00F83B64"/>
    <w:rsid w:val="00F83F36"/>
    <w:rsid w:val="00F84E07"/>
    <w:rsid w:val="00F854B6"/>
    <w:rsid w:val="00F87461"/>
    <w:rsid w:val="00F87A3A"/>
    <w:rsid w:val="00F87B0D"/>
    <w:rsid w:val="00F904CB"/>
    <w:rsid w:val="00F92BB6"/>
    <w:rsid w:val="00F93A79"/>
    <w:rsid w:val="00F946B3"/>
    <w:rsid w:val="00F95F43"/>
    <w:rsid w:val="00F961AD"/>
    <w:rsid w:val="00F9648F"/>
    <w:rsid w:val="00F96FD4"/>
    <w:rsid w:val="00F972EB"/>
    <w:rsid w:val="00F97BC0"/>
    <w:rsid w:val="00FA0668"/>
    <w:rsid w:val="00FA0A29"/>
    <w:rsid w:val="00FA0CFA"/>
    <w:rsid w:val="00FA151B"/>
    <w:rsid w:val="00FA1916"/>
    <w:rsid w:val="00FA1F71"/>
    <w:rsid w:val="00FA2802"/>
    <w:rsid w:val="00FA2D27"/>
    <w:rsid w:val="00FA2E11"/>
    <w:rsid w:val="00FA3DAB"/>
    <w:rsid w:val="00FA3F58"/>
    <w:rsid w:val="00FA4068"/>
    <w:rsid w:val="00FA41D7"/>
    <w:rsid w:val="00FA4605"/>
    <w:rsid w:val="00FA5CE0"/>
    <w:rsid w:val="00FA69AD"/>
    <w:rsid w:val="00FA6F50"/>
    <w:rsid w:val="00FB0918"/>
    <w:rsid w:val="00FB0D14"/>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48"/>
    <w:rsid w:val="00FB79E4"/>
    <w:rsid w:val="00FC0678"/>
    <w:rsid w:val="00FC08A4"/>
    <w:rsid w:val="00FC1C0F"/>
    <w:rsid w:val="00FC389F"/>
    <w:rsid w:val="00FC3AB7"/>
    <w:rsid w:val="00FC4241"/>
    <w:rsid w:val="00FC4403"/>
    <w:rsid w:val="00FC4629"/>
    <w:rsid w:val="00FC5716"/>
    <w:rsid w:val="00FC57A8"/>
    <w:rsid w:val="00FC5987"/>
    <w:rsid w:val="00FC667C"/>
    <w:rsid w:val="00FC6A4A"/>
    <w:rsid w:val="00FC6F87"/>
    <w:rsid w:val="00FC777A"/>
    <w:rsid w:val="00FD0C49"/>
    <w:rsid w:val="00FD1941"/>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AC3"/>
    <w:rsid w:val="00FE7EA7"/>
    <w:rsid w:val="00FF1796"/>
    <w:rsid w:val="00FF1864"/>
    <w:rsid w:val="00FF213F"/>
    <w:rsid w:val="00FF2C2B"/>
    <w:rsid w:val="00FF2C6E"/>
    <w:rsid w:val="00FF2D19"/>
    <w:rsid w:val="00FF3535"/>
    <w:rsid w:val="00FF3DCF"/>
    <w:rsid w:val="00FF4622"/>
    <w:rsid w:val="00FF4774"/>
    <w:rsid w:val="00FF65C9"/>
    <w:rsid w:val="00FF767B"/>
    <w:rsid w:val="00FF799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E0A"/>
    <w:pPr>
      <w:ind w:left="0" w:firstLine="0"/>
    </w:pPr>
    <w:rPr>
      <w:rFonts w:ascii="Times New Roman" w:hAnsi="Times New Roman" w:cs="Times New Roman"/>
      <w:color w:val="000001"/>
      <w:sz w:val="24"/>
      <w:szCs w:val="24"/>
    </w:rPr>
  </w:style>
  <w:style w:type="paragraph" w:styleId="Titre1">
    <w:name w:val="heading 1"/>
    <w:aliases w:val="CHAPITRE,Chapitre 1,1.1,1.1."/>
    <w:basedOn w:val="Normal"/>
    <w:next w:val="Normal"/>
    <w:link w:val="Titre1Car"/>
    <w:autoRedefine/>
    <w:uiPriority w:val="9"/>
    <w:qFormat/>
    <w:rsid w:val="00F972EB"/>
    <w:pPr>
      <w:keepNext/>
      <w:keepLines/>
      <w:numPr>
        <w:numId w:val="4"/>
      </w:numPr>
      <w:jc w:val="center"/>
      <w:outlineLvl w:val="0"/>
    </w:pPr>
    <w:rPr>
      <w:rFonts w:eastAsiaTheme="majorEastAsia" w:cstheme="majorBidi"/>
      <w:b/>
      <w:bCs/>
      <w:szCs w:val="28"/>
    </w:rPr>
  </w:style>
  <w:style w:type="paragraph" w:styleId="Titre2">
    <w:name w:val="heading 2"/>
    <w:aliases w:val="1.1 Titre 2,1.1.1,1.1.1."/>
    <w:basedOn w:val="Normal"/>
    <w:next w:val="Normal"/>
    <w:link w:val="Titre2C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Titre3">
    <w:name w:val="heading 3"/>
    <w:aliases w:val="a)"/>
    <w:basedOn w:val="Normal"/>
    <w:next w:val="Normal"/>
    <w:link w:val="Titre3C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aliases w:val="1.1.1.1,1.1.1.1."/>
    <w:basedOn w:val="Normal"/>
    <w:next w:val="Normal"/>
    <w:link w:val="Titre4C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aliases w:val="a.,1.1.1.1.1."/>
    <w:basedOn w:val="Titre4"/>
    <w:next w:val="Normal"/>
    <w:link w:val="Titre5C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Titre6">
    <w:name w:val="heading 6"/>
    <w:aliases w:val="formule"/>
    <w:basedOn w:val="Titre5"/>
    <w:next w:val="Normal"/>
    <w:link w:val="Titre6Car"/>
    <w:uiPriority w:val="9"/>
    <w:unhideWhenUsed/>
    <w:qFormat/>
    <w:rsid w:val="00CD28C6"/>
    <w:pPr>
      <w:jc w:val="center"/>
      <w:outlineLvl w:val="5"/>
    </w:pPr>
  </w:style>
  <w:style w:type="paragraph" w:styleId="Titre7">
    <w:name w:val="heading 7"/>
    <w:basedOn w:val="Titre6"/>
    <w:next w:val="Normal"/>
    <w:link w:val="Titre7Car"/>
    <w:uiPriority w:val="9"/>
    <w:unhideWhenUsed/>
    <w:qFormat/>
    <w:rsid w:val="00CD28C6"/>
    <w:pPr>
      <w:outlineLvl w:val="6"/>
    </w:pPr>
  </w:style>
  <w:style w:type="paragraph" w:styleId="Titre8">
    <w:name w:val="heading 8"/>
    <w:aliases w:val="Tableau"/>
    <w:basedOn w:val="Normal"/>
    <w:next w:val="Normal"/>
    <w:link w:val="Titre8C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Titre9">
    <w:name w:val="heading 9"/>
    <w:basedOn w:val="Titre1"/>
    <w:next w:val="Normal"/>
    <w:link w:val="Titre9C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CHAPITRE Car,Chapitre 1 Car,1.1 Car,1.1. Car"/>
    <w:basedOn w:val="Policepardfaut"/>
    <w:link w:val="Titre1"/>
    <w:uiPriority w:val="9"/>
    <w:rsid w:val="00F972EB"/>
    <w:rPr>
      <w:rFonts w:ascii="Times New Roman" w:eastAsiaTheme="majorEastAsia" w:hAnsi="Times New Roman" w:cstheme="majorBidi"/>
      <w:b/>
      <w:bCs/>
      <w:color w:val="000001"/>
      <w:sz w:val="24"/>
      <w:szCs w:val="28"/>
    </w:rPr>
  </w:style>
  <w:style w:type="character" w:customStyle="1" w:styleId="Titre2Car">
    <w:name w:val="Titre 2 Car"/>
    <w:aliases w:val="1.1 Titre 2 Car,1.1.1 Car,1.1.1. Car"/>
    <w:basedOn w:val="Policepardfaut"/>
    <w:link w:val="Titre2"/>
    <w:uiPriority w:val="9"/>
    <w:rsid w:val="00D428E9"/>
    <w:rPr>
      <w:rFonts w:ascii="Times New Roman" w:eastAsiaTheme="majorEastAsia" w:hAnsi="Times New Roman" w:cstheme="majorBidi"/>
      <w:b/>
      <w:bCs/>
      <w:color w:val="000001"/>
      <w:sz w:val="24"/>
      <w:szCs w:val="26"/>
    </w:rPr>
  </w:style>
  <w:style w:type="paragraph" w:styleId="Titre">
    <w:name w:val="Title"/>
    <w:aliases w:val="2.1. Titre 2"/>
    <w:basedOn w:val="Normal"/>
    <w:next w:val="Normal"/>
    <w:link w:val="TitreC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reCar">
    <w:name w:val="Titre Car"/>
    <w:aliases w:val="2.1. Titre 2 Car"/>
    <w:basedOn w:val="Policepardfaut"/>
    <w:link w:val="Titre"/>
    <w:uiPriority w:val="10"/>
    <w:qFormat/>
    <w:rsid w:val="00941768"/>
    <w:rPr>
      <w:rFonts w:ascii="Times New Roman" w:eastAsiaTheme="majorEastAsia" w:hAnsi="Times New Roman" w:cstheme="majorBidi"/>
      <w:b/>
      <w:color w:val="000001"/>
      <w:spacing w:val="5"/>
      <w:kern w:val="28"/>
      <w:sz w:val="24"/>
      <w:szCs w:val="52"/>
    </w:rPr>
  </w:style>
  <w:style w:type="paragraph" w:styleId="Sous-titre">
    <w:name w:val="Subtitle"/>
    <w:basedOn w:val="Normal"/>
    <w:next w:val="Normal"/>
    <w:link w:val="Sous-titreCar"/>
    <w:autoRedefine/>
    <w:uiPriority w:val="11"/>
    <w:rsid w:val="00941768"/>
    <w:pPr>
      <w:numPr>
        <w:numId w:val="2"/>
      </w:numPr>
    </w:pPr>
    <w:rPr>
      <w:rFonts w:eastAsiaTheme="majorEastAsia" w:cstheme="majorBidi"/>
      <w:iCs/>
      <w:spacing w:val="15"/>
    </w:rPr>
  </w:style>
  <w:style w:type="character" w:customStyle="1" w:styleId="Sous-titreCar">
    <w:name w:val="Sous-titre Car"/>
    <w:basedOn w:val="Policepardfaut"/>
    <w:link w:val="Sous-titre"/>
    <w:uiPriority w:val="11"/>
    <w:rsid w:val="00941768"/>
    <w:rPr>
      <w:rFonts w:ascii="Times New Roman" w:eastAsiaTheme="majorEastAsia" w:hAnsi="Times New Roman" w:cstheme="majorBidi"/>
      <w:iCs/>
      <w:color w:val="000001"/>
      <w:spacing w:val="15"/>
      <w:sz w:val="24"/>
      <w:szCs w:val="24"/>
    </w:rPr>
  </w:style>
  <w:style w:type="paragraph" w:styleId="Paragraphedeliste">
    <w:name w:val="List Paragraph"/>
    <w:basedOn w:val="Normal"/>
    <w:next w:val="Normal"/>
    <w:link w:val="ParagraphedelisteC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Titre8Car">
    <w:name w:val="Titre 8 Car"/>
    <w:aliases w:val="Tableau Car"/>
    <w:basedOn w:val="Policepardfaut"/>
    <w:link w:val="Titre8"/>
    <w:uiPriority w:val="9"/>
    <w:rsid w:val="00012C90"/>
    <w:rPr>
      <w:rFonts w:ascii="Times New Roman" w:eastAsiaTheme="majorEastAsia" w:hAnsi="Times New Roman" w:cs="Times New Roman"/>
      <w:i/>
      <w:color w:val="000000" w:themeColor="text1"/>
      <w:sz w:val="24"/>
      <w:szCs w:val="20"/>
    </w:rPr>
  </w:style>
  <w:style w:type="paragraph" w:styleId="Explorateurdedocuments">
    <w:name w:val="Document Map"/>
    <w:basedOn w:val="Normal"/>
    <w:link w:val="ExplorateurdedocumentsCar"/>
    <w:uiPriority w:val="99"/>
    <w:unhideWhenUsed/>
    <w:rsid w:val="001006C1"/>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1006C1"/>
    <w:rPr>
      <w:rFonts w:ascii="Tahoma" w:hAnsi="Tahoma" w:cs="Tahoma"/>
      <w:sz w:val="16"/>
      <w:szCs w:val="16"/>
    </w:rPr>
  </w:style>
  <w:style w:type="paragraph" w:styleId="Sansinterligne">
    <w:name w:val="No Spacing"/>
    <w:aliases w:val="chapitre"/>
    <w:uiPriority w:val="1"/>
    <w:qFormat/>
    <w:rsid w:val="001006C1"/>
    <w:pPr>
      <w:spacing w:before="0" w:line="240" w:lineRule="auto"/>
    </w:pPr>
    <w:rPr>
      <w:rFonts w:ascii="Times New Roman" w:hAnsi="Times New Roman"/>
      <w:sz w:val="24"/>
    </w:rPr>
  </w:style>
  <w:style w:type="character" w:customStyle="1" w:styleId="Titre3Car">
    <w:name w:val="Titre 3 Car"/>
    <w:aliases w:val="a) Car"/>
    <w:basedOn w:val="Policepardfaut"/>
    <w:link w:val="Titre3"/>
    <w:uiPriority w:val="9"/>
    <w:rsid w:val="001006C1"/>
    <w:rPr>
      <w:rFonts w:asciiTheme="majorHAnsi" w:eastAsiaTheme="majorEastAsia" w:hAnsiTheme="majorHAnsi" w:cstheme="majorBidi"/>
      <w:b/>
      <w:bCs/>
      <w:color w:val="4F81BD" w:themeColor="accent1"/>
      <w:sz w:val="24"/>
    </w:rPr>
  </w:style>
  <w:style w:type="character" w:customStyle="1" w:styleId="Titre4Car">
    <w:name w:val="Titre 4 Car"/>
    <w:aliases w:val="1.1.1.1 Car,1.1.1.1. Car"/>
    <w:basedOn w:val="Policepardfaut"/>
    <w:link w:val="Titre4"/>
    <w:uiPriority w:val="9"/>
    <w:rsid w:val="001006C1"/>
    <w:rPr>
      <w:rFonts w:asciiTheme="majorHAnsi" w:eastAsiaTheme="majorEastAsia" w:hAnsiTheme="majorHAnsi" w:cstheme="majorBidi"/>
      <w:b/>
      <w:bCs/>
      <w:i/>
      <w:iCs/>
      <w:color w:val="4F81BD" w:themeColor="accent1"/>
      <w:sz w:val="24"/>
    </w:rPr>
  </w:style>
  <w:style w:type="character" w:styleId="Accentuationlgre">
    <w:name w:val="Subtle Emphasis"/>
    <w:basedOn w:val="Policepardfaut"/>
    <w:uiPriority w:val="19"/>
    <w:qFormat/>
    <w:rsid w:val="001006C1"/>
    <w:rPr>
      <w:i/>
      <w:iCs/>
      <w:color w:val="808080" w:themeColor="text1" w:themeTint="7F"/>
    </w:rPr>
  </w:style>
  <w:style w:type="character" w:styleId="Titredulivre">
    <w:name w:val="Book Title"/>
    <w:basedOn w:val="Policepardfaut"/>
    <w:uiPriority w:val="33"/>
    <w:rsid w:val="001006C1"/>
    <w:rPr>
      <w:b/>
      <w:bCs/>
      <w:smallCaps/>
      <w:spacing w:val="5"/>
    </w:rPr>
  </w:style>
  <w:style w:type="paragraph" w:customStyle="1" w:styleId="Paragraphe1">
    <w:name w:val="Paragraphe1"/>
    <w:basedOn w:val="Paragraphedeliste"/>
    <w:link w:val="Paragraphe1Car"/>
    <w:rsid w:val="001006C1"/>
  </w:style>
  <w:style w:type="paragraph" w:customStyle="1" w:styleId="11Loaten1">
    <w:name w:val="1.1 Loaten 1"/>
    <w:basedOn w:val="Paragraphedeliste"/>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ParagraphedelisteCar">
    <w:name w:val="Paragraphe de liste Car"/>
    <w:basedOn w:val="Policepardfaut"/>
    <w:link w:val="Paragraphedeliste"/>
    <w:uiPriority w:val="34"/>
    <w:rsid w:val="00361F01"/>
    <w:rPr>
      <w:rFonts w:ascii="Times New Roman" w:eastAsia="Calibri" w:hAnsi="Times New Roman" w:cs="Times New Roman"/>
      <w:b/>
      <w:sz w:val="28"/>
      <w:szCs w:val="24"/>
    </w:rPr>
  </w:style>
  <w:style w:type="character" w:customStyle="1" w:styleId="Paragraphe1Car">
    <w:name w:val="Paragraphe1 Car"/>
    <w:basedOn w:val="ParagraphedelisteC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ParagraphedelisteC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Titre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Paragraphedeliste"/>
    <w:link w:val="soustitreLoaten5Car"/>
    <w:rsid w:val="0090768E"/>
  </w:style>
  <w:style w:type="character" w:customStyle="1" w:styleId="sapitraCar">
    <w:name w:val="sapitra Car"/>
    <w:basedOn w:val="Titre1C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Paragraphedeliste"/>
    <w:link w:val="sary1Car"/>
    <w:rsid w:val="00545FA9"/>
  </w:style>
  <w:style w:type="character" w:customStyle="1" w:styleId="soustitreLoaten5Car">
    <w:name w:val="soustitre Loaten5 Car"/>
    <w:basedOn w:val="ParagraphedelisteC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ParagraphedelisteCar"/>
    <w:link w:val="sary1"/>
    <w:rsid w:val="00545FA9"/>
    <w:rPr>
      <w:rFonts w:ascii="Times New Roman" w:eastAsia="Calibri" w:hAnsi="Times New Roman" w:cs="Times New Roman"/>
      <w:b/>
      <w:sz w:val="28"/>
      <w:szCs w:val="24"/>
    </w:rPr>
  </w:style>
  <w:style w:type="paragraph" w:customStyle="1" w:styleId="Annexe">
    <w:name w:val="Annexe"/>
    <w:basedOn w:val="Paragraphedeliste"/>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ParagraphedelisteC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pPr>
  </w:style>
  <w:style w:type="character" w:customStyle="1" w:styleId="PuceCar">
    <w:name w:val="Puce Car"/>
    <w:basedOn w:val="Policepardfaut"/>
    <w:link w:val="Puce"/>
    <w:rsid w:val="00A01E6D"/>
    <w:rPr>
      <w:rFonts w:ascii="Times New Roman" w:hAnsi="Times New Roman" w:cs="Times New Roman"/>
      <w:color w:val="000001"/>
      <w:sz w:val="24"/>
      <w:szCs w:val="24"/>
    </w:rPr>
  </w:style>
  <w:style w:type="paragraph" w:styleId="En-tte">
    <w:name w:val="header"/>
    <w:basedOn w:val="Normal"/>
    <w:link w:val="En-tteCar"/>
    <w:uiPriority w:val="99"/>
    <w:unhideWhenUsed/>
    <w:rsid w:val="00FC4629"/>
    <w:pPr>
      <w:tabs>
        <w:tab w:val="center" w:pos="4536"/>
        <w:tab w:val="right" w:pos="9072"/>
      </w:tabs>
      <w:spacing w:line="240" w:lineRule="auto"/>
    </w:pPr>
  </w:style>
  <w:style w:type="character" w:customStyle="1" w:styleId="En-tteCar">
    <w:name w:val="En-tête Car"/>
    <w:basedOn w:val="Policepardfaut"/>
    <w:link w:val="En-tte"/>
    <w:uiPriority w:val="99"/>
    <w:rsid w:val="00FC4629"/>
    <w:rPr>
      <w:rFonts w:ascii="Times New Roman" w:hAnsi="Times New Roman"/>
      <w:sz w:val="24"/>
    </w:rPr>
  </w:style>
  <w:style w:type="paragraph" w:styleId="Pieddepage">
    <w:name w:val="footer"/>
    <w:basedOn w:val="Normal"/>
    <w:link w:val="PieddepageCar"/>
    <w:uiPriority w:val="99"/>
    <w:unhideWhenUsed/>
    <w:rsid w:val="00FC4629"/>
    <w:pPr>
      <w:tabs>
        <w:tab w:val="center" w:pos="4536"/>
        <w:tab w:val="right" w:pos="9072"/>
      </w:tabs>
      <w:spacing w:line="240" w:lineRule="auto"/>
    </w:pPr>
  </w:style>
  <w:style w:type="character" w:customStyle="1" w:styleId="PieddepageCar">
    <w:name w:val="Pied de page Car"/>
    <w:basedOn w:val="Policepardfaut"/>
    <w:link w:val="Pieddepage"/>
    <w:uiPriority w:val="99"/>
    <w:rsid w:val="00FC4629"/>
    <w:rPr>
      <w:rFonts w:ascii="Times New Roman" w:hAnsi="Times New Roman"/>
      <w:sz w:val="24"/>
    </w:rPr>
  </w:style>
  <w:style w:type="character" w:customStyle="1" w:styleId="Titre5Car">
    <w:name w:val="Titre 5 Car"/>
    <w:aliases w:val="a. Car,1.1.1.1.1. Car"/>
    <w:basedOn w:val="Policepardfaut"/>
    <w:link w:val="Titre5"/>
    <w:uiPriority w:val="9"/>
    <w:rsid w:val="00CD28C6"/>
    <w:rPr>
      <w:rFonts w:ascii="Times New Roman" w:eastAsia="Calibri" w:hAnsi="Times New Roman" w:cs="Times New Roman"/>
      <w:i/>
      <w:color w:val="000001"/>
      <w:sz w:val="24"/>
      <w:szCs w:val="24"/>
    </w:rPr>
  </w:style>
  <w:style w:type="character" w:customStyle="1" w:styleId="Titre6Car">
    <w:name w:val="Titre 6 Car"/>
    <w:aliases w:val="formule Car"/>
    <w:basedOn w:val="Policepardfaut"/>
    <w:link w:val="Titre6"/>
    <w:uiPriority w:val="9"/>
    <w:rsid w:val="00CD28C6"/>
    <w:rPr>
      <w:rFonts w:ascii="Times New Roman" w:eastAsia="Calibri" w:hAnsi="Times New Roman" w:cs="Times New Roman"/>
      <w:i/>
      <w:color w:val="000001"/>
      <w:sz w:val="24"/>
      <w:szCs w:val="24"/>
    </w:rPr>
  </w:style>
  <w:style w:type="character" w:customStyle="1" w:styleId="Titre7Car">
    <w:name w:val="Titre 7 Car"/>
    <w:basedOn w:val="Policepardfaut"/>
    <w:link w:val="Titre7"/>
    <w:uiPriority w:val="9"/>
    <w:rsid w:val="00CD28C6"/>
    <w:rPr>
      <w:rFonts w:ascii="Times New Roman" w:eastAsia="Calibri" w:hAnsi="Times New Roman" w:cs="Times New Roman"/>
      <w:i/>
      <w:color w:val="000001"/>
      <w:sz w:val="24"/>
      <w:szCs w:val="24"/>
    </w:rPr>
  </w:style>
  <w:style w:type="paragraph" w:styleId="Textedebulles">
    <w:name w:val="Balloon Text"/>
    <w:basedOn w:val="Normal"/>
    <w:link w:val="TextedebullesCar"/>
    <w:uiPriority w:val="99"/>
    <w:semiHidden/>
    <w:unhideWhenUsed/>
    <w:rsid w:val="00CD28C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Policepardfaut"/>
    <w:uiPriority w:val="99"/>
    <w:unhideWhenUsed/>
    <w:rsid w:val="00CD28C6"/>
    <w:rPr>
      <w:color w:val="0000FF"/>
      <w:u w:val="single"/>
    </w:rPr>
  </w:style>
  <w:style w:type="character" w:styleId="lev">
    <w:name w:val="Strong"/>
    <w:basedOn w:val="Policepardfaut"/>
    <w:uiPriority w:val="22"/>
    <w:rsid w:val="00CD28C6"/>
    <w:rPr>
      <w:b/>
      <w:bCs/>
    </w:rPr>
  </w:style>
  <w:style w:type="character" w:customStyle="1" w:styleId="searchhit">
    <w:name w:val="search_hit"/>
    <w:basedOn w:val="Policepardfaut"/>
    <w:rsid w:val="00CD28C6"/>
  </w:style>
  <w:style w:type="character" w:styleId="Accentuation">
    <w:name w:val="Emphasis"/>
    <w:basedOn w:val="Policepardfaut"/>
    <w:uiPriority w:val="20"/>
    <w:rsid w:val="00CD28C6"/>
    <w:rPr>
      <w:i/>
      <w:iCs/>
    </w:rPr>
  </w:style>
  <w:style w:type="table" w:customStyle="1" w:styleId="Grilledutableau1">
    <w:name w:val="Grille du tableau1"/>
    <w:basedOn w:val="Tableau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Policepardfau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M1">
    <w:name w:val="toc 1"/>
    <w:basedOn w:val="Normal"/>
    <w:next w:val="Normal"/>
    <w:autoRedefine/>
    <w:uiPriority w:val="39"/>
    <w:unhideWhenUsed/>
    <w:qFormat/>
    <w:rsid w:val="0031082A"/>
    <w:pPr>
      <w:tabs>
        <w:tab w:val="right" w:leader="dot" w:pos="9486"/>
      </w:tabs>
    </w:pPr>
    <w:rPr>
      <w:b/>
      <w:sz w:val="22"/>
    </w:rPr>
  </w:style>
  <w:style w:type="paragraph" w:styleId="TM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M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Policepardfau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Retraitcorpsdetexte"/>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Policepardfaut"/>
    <w:link w:val="Retraitcorpsdetexte1"/>
    <w:uiPriority w:val="99"/>
    <w:semiHidden/>
    <w:rsid w:val="00CD28C6"/>
    <w:rPr>
      <w:rFonts w:ascii="Times New Roman" w:hAnsi="Times New Roman"/>
      <w:sz w:val="24"/>
    </w:rPr>
  </w:style>
  <w:style w:type="paragraph" w:styleId="TM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AcronymeHTML">
    <w:name w:val="HTML Acronym"/>
    <w:basedOn w:val="Policepardfaut"/>
    <w:uiPriority w:val="99"/>
    <w:semiHidden/>
    <w:unhideWhenUsed/>
    <w:rsid w:val="00CD28C6"/>
  </w:style>
  <w:style w:type="character" w:customStyle="1" w:styleId="application">
    <w:name w:val="application"/>
    <w:basedOn w:val="Policepardfaut"/>
    <w:rsid w:val="00CD28C6"/>
  </w:style>
  <w:style w:type="character" w:styleId="CodeHTML">
    <w:name w:val="HTML Code"/>
    <w:basedOn w:val="Policepardfau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Policepardfaut"/>
    <w:uiPriority w:val="99"/>
    <w:semiHidden/>
    <w:unhideWhenUsed/>
    <w:rsid w:val="00CD28C6"/>
    <w:rPr>
      <w:color w:val="800080"/>
      <w:u w:val="single"/>
    </w:rPr>
  </w:style>
  <w:style w:type="character" w:styleId="Lienhypertexte">
    <w:name w:val="Hyperlink"/>
    <w:basedOn w:val="Policepardfaut"/>
    <w:uiPriority w:val="99"/>
    <w:unhideWhenUsed/>
    <w:rsid w:val="00CD28C6"/>
    <w:rPr>
      <w:color w:val="0000FF" w:themeColor="hyperlink"/>
      <w:u w:val="single"/>
    </w:rPr>
  </w:style>
  <w:style w:type="table" w:styleId="Grilledutableau">
    <w:name w:val="Table Grid"/>
    <w:basedOn w:val="Tableau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traitcorpsdetexte">
    <w:name w:val="Body Text Indent"/>
    <w:basedOn w:val="Normal"/>
    <w:link w:val="RetraitcorpsdetexteCar1"/>
    <w:uiPriority w:val="99"/>
    <w:semiHidden/>
    <w:unhideWhenUsed/>
    <w:rsid w:val="00CD28C6"/>
    <w:pPr>
      <w:ind w:left="283"/>
    </w:pPr>
  </w:style>
  <w:style w:type="character" w:customStyle="1" w:styleId="RetraitcorpsdetexteCar1">
    <w:name w:val="Retrait corps de texte Car1"/>
    <w:basedOn w:val="Policepardfaut"/>
    <w:link w:val="Retraitcorpsdetexte"/>
    <w:uiPriority w:val="99"/>
    <w:semiHidden/>
    <w:rsid w:val="00CD28C6"/>
    <w:rPr>
      <w:rFonts w:ascii="Times New Roman" w:hAnsi="Times New Roman" w:cs="Times New Roman"/>
      <w:color w:val="000001"/>
      <w:sz w:val="24"/>
      <w:szCs w:val="24"/>
    </w:rPr>
  </w:style>
  <w:style w:type="character" w:styleId="Lienhypertextesuivivisit">
    <w:name w:val="FollowedHyperlink"/>
    <w:basedOn w:val="Policepardfau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Policepardfaut"/>
    <w:link w:val="Notation"/>
    <w:rsid w:val="001B628E"/>
    <w:rPr>
      <w:rFonts w:ascii="Times New Roman" w:eastAsia="Calibri" w:hAnsi="Times New Roman" w:cs="Times New Roman"/>
      <w:b/>
      <w:color w:val="000001"/>
      <w:sz w:val="24"/>
      <w:szCs w:val="24"/>
    </w:rPr>
  </w:style>
  <w:style w:type="paragraph" w:styleId="TM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M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M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M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M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Textedelespacerserv">
    <w:name w:val="Placeholder Text"/>
    <w:basedOn w:val="Policepardfau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Policepardfau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Policepardfau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Policepardfau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Policepardfaut"/>
    <w:rsid w:val="00FA151B"/>
  </w:style>
  <w:style w:type="character" w:customStyle="1" w:styleId="hps">
    <w:name w:val="hps"/>
    <w:basedOn w:val="Policepardfaut"/>
    <w:rsid w:val="00FA151B"/>
  </w:style>
  <w:style w:type="character" w:customStyle="1" w:styleId="Titre9Car">
    <w:name w:val="Titre 9 Car"/>
    <w:basedOn w:val="Policepardfaut"/>
    <w:link w:val="Titre9"/>
    <w:uiPriority w:val="9"/>
    <w:rsid w:val="002A1593"/>
    <w:rPr>
      <w:rFonts w:ascii="Times New Roman" w:hAnsi="Times New Roman"/>
      <w:i/>
      <w:sz w:val="24"/>
    </w:rPr>
  </w:style>
  <w:style w:type="paragraph" w:styleId="Corpsdetexte2">
    <w:name w:val="Body Text 2"/>
    <w:basedOn w:val="Normal"/>
    <w:link w:val="Corpsdetexte2Car"/>
    <w:semiHidden/>
    <w:rsid w:val="002A1593"/>
    <w:pPr>
      <w:tabs>
        <w:tab w:val="left" w:pos="-1560"/>
        <w:tab w:val="left" w:pos="0"/>
      </w:tabs>
      <w:spacing w:before="240"/>
    </w:pPr>
    <w:rPr>
      <w:rFonts w:eastAsia="Times New Roman"/>
      <w:i/>
      <w:color w:val="0000FF"/>
      <w:szCs w:val="20"/>
      <w:lang w:eastAsia="fr-FR"/>
    </w:rPr>
  </w:style>
  <w:style w:type="character" w:customStyle="1" w:styleId="Corpsdetexte2Car">
    <w:name w:val="Corps de texte 2 Car"/>
    <w:basedOn w:val="Policepardfaut"/>
    <w:link w:val="Corpsdetexte2"/>
    <w:semiHidden/>
    <w:rsid w:val="002A1593"/>
    <w:rPr>
      <w:rFonts w:ascii="Times New Roman" w:eastAsia="Times New Roman" w:hAnsi="Times New Roman" w:cs="Times New Roman"/>
      <w:i/>
      <w:color w:val="0000FF"/>
      <w:sz w:val="24"/>
      <w:szCs w:val="20"/>
      <w:lang w:eastAsia="fr-FR"/>
    </w:rPr>
  </w:style>
  <w:style w:type="paragraph" w:customStyle="1" w:styleId="titre20">
    <w:name w:val="titre 2"/>
    <w:basedOn w:val="Titre2"/>
    <w:link w:val="titre2Car0"/>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0">
    <w:name w:val="titre 2 Car"/>
    <w:basedOn w:val="Titre1Car"/>
    <w:link w:val="titre20"/>
    <w:rsid w:val="002A1593"/>
    <w:rPr>
      <w:rFonts w:ascii="Times New Roman" w:eastAsiaTheme="majorEastAsia" w:hAnsi="Times New Roman" w:cstheme="majorBidi"/>
      <w:b/>
      <w:bCs/>
      <w:color w:val="000001"/>
      <w:sz w:val="24"/>
      <w:szCs w:val="28"/>
    </w:rPr>
  </w:style>
  <w:style w:type="paragraph" w:customStyle="1" w:styleId="titre30">
    <w:name w:val="titre 3"/>
    <w:basedOn w:val="Titre3"/>
    <w:link w:val="titre3Car0"/>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0">
    <w:name w:val="titre 3 Car"/>
    <w:basedOn w:val="Policepardfaut"/>
    <w:link w:val="titre30"/>
    <w:rsid w:val="002A1593"/>
    <w:rPr>
      <w:rFonts w:ascii="Times New Roman" w:hAnsi="Times New Roman" w:cs="Times New Roman"/>
      <w:b/>
      <w:i/>
      <w:snapToGrid w:val="0"/>
      <w:w w:val="0"/>
      <w:sz w:val="24"/>
      <w:szCs w:val="24"/>
    </w:rPr>
  </w:style>
  <w:style w:type="paragraph" w:customStyle="1" w:styleId="titre40">
    <w:name w:val="titre 4"/>
    <w:basedOn w:val="Normal"/>
    <w:link w:val="titre4Car0"/>
    <w:rsid w:val="002A1593"/>
    <w:pPr>
      <w:spacing w:before="240"/>
    </w:pPr>
    <w:rPr>
      <w:rFonts w:eastAsia="Times New Roman"/>
      <w:color w:val="auto"/>
      <w:lang w:eastAsia="fr-FR"/>
    </w:rPr>
  </w:style>
  <w:style w:type="character" w:customStyle="1" w:styleId="titre4Car0">
    <w:name w:val="titre 4 Car"/>
    <w:basedOn w:val="Policepardfaut"/>
    <w:link w:val="titre40"/>
    <w:rsid w:val="002A1593"/>
    <w:rPr>
      <w:rFonts w:ascii="Times New Roman" w:eastAsia="Times New Roman" w:hAnsi="Times New Roman" w:cs="Times New Roman"/>
      <w:sz w:val="24"/>
      <w:szCs w:val="24"/>
      <w:lang w:eastAsia="fr-FR"/>
    </w:rPr>
  </w:style>
  <w:style w:type="paragraph" w:customStyle="1" w:styleId="titre10">
    <w:name w:val="titre 1"/>
    <w:basedOn w:val="Sansinterligne"/>
    <w:link w:val="titre1Car0"/>
    <w:qFormat/>
    <w:rsid w:val="002A1593"/>
    <w:pPr>
      <w:spacing w:before="240" w:after="240" w:line="360" w:lineRule="auto"/>
      <w:ind w:left="0" w:firstLine="0"/>
    </w:pPr>
    <w:rPr>
      <w:rFonts w:cs="Times New Roman"/>
      <w:b/>
      <w:szCs w:val="24"/>
    </w:rPr>
  </w:style>
  <w:style w:type="character" w:customStyle="1" w:styleId="titre1Car0">
    <w:name w:val="titre 1 Car"/>
    <w:basedOn w:val="AnnexeCar"/>
    <w:link w:val="titre10"/>
    <w:rsid w:val="002A1593"/>
    <w:rPr>
      <w:rFonts w:ascii="Times New Roman" w:eastAsia="Calibri" w:hAnsi="Times New Roman" w:cs="Times New Roman"/>
      <w:b w:val="0"/>
      <w:color w:val="000001"/>
      <w:sz w:val="24"/>
      <w:szCs w:val="24"/>
    </w:rPr>
  </w:style>
  <w:style w:type="paragraph" w:customStyle="1" w:styleId="quations">
    <w:name w:val="équations"/>
    <w:basedOn w:val="Sansinterligne"/>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En-ttedetabledesmatires">
    <w:name w:val="TOC Heading"/>
    <w:basedOn w:val="Titre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Titre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Titre1C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Sansinterligne"/>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Policepardfau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Policepardfau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Titre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Titre2C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Titre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Titre3Car"/>
    <w:link w:val="annexe3"/>
    <w:rsid w:val="002A1593"/>
    <w:rPr>
      <w:rFonts w:ascii="Times New Roman" w:eastAsiaTheme="majorEastAsia" w:hAnsi="Times New Roman" w:cstheme="majorBidi"/>
      <w:b/>
      <w:bCs/>
      <w:i/>
      <w:color w:val="4F81BD" w:themeColor="accent1"/>
      <w:sz w:val="24"/>
    </w:rPr>
  </w:style>
  <w:style w:type="paragraph" w:styleId="Lgende">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Policepardfaut"/>
    <w:rsid w:val="002A1593"/>
  </w:style>
  <w:style w:type="character" w:customStyle="1" w:styleId="atn">
    <w:name w:val="atn"/>
    <w:basedOn w:val="Policepardfau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Paragraphedeliste"/>
    <w:qFormat/>
    <w:rsid w:val="002A1593"/>
    <w:pPr>
      <w:spacing w:before="240" w:after="200"/>
      <w:ind w:left="2880"/>
    </w:pPr>
    <w:rPr>
      <w:szCs w:val="22"/>
    </w:rPr>
  </w:style>
  <w:style w:type="paragraph" w:styleId="Retraitcorpsdetexte2">
    <w:name w:val="Body Text Indent 2"/>
    <w:basedOn w:val="Normal"/>
    <w:link w:val="Retraitcorpsdetexte2Car"/>
    <w:unhideWhenUsed/>
    <w:rsid w:val="002A1593"/>
    <w:pPr>
      <w:spacing w:before="240" w:line="480" w:lineRule="auto"/>
      <w:ind w:left="283"/>
    </w:pPr>
    <w:rPr>
      <w:rFonts w:cstheme="minorBidi"/>
      <w:color w:val="auto"/>
      <w:szCs w:val="22"/>
    </w:rPr>
  </w:style>
  <w:style w:type="character" w:customStyle="1" w:styleId="Retraitcorpsdetexte2Car">
    <w:name w:val="Retrait corps de texte 2 Car"/>
    <w:basedOn w:val="Policepardfaut"/>
    <w:link w:val="Retraitcorpsdetexte2"/>
    <w:rsid w:val="002A1593"/>
    <w:rPr>
      <w:rFonts w:ascii="Times New Roman" w:hAnsi="Times New Roman"/>
      <w:sz w:val="24"/>
    </w:rPr>
  </w:style>
  <w:style w:type="paragraph" w:customStyle="1" w:styleId="Fig2">
    <w:name w:val="Fig2"/>
    <w:basedOn w:val="Titre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Policepardfau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Corpsdetexte">
    <w:name w:val="Body Text"/>
    <w:basedOn w:val="Normal"/>
    <w:link w:val="CorpsdetexteCar"/>
    <w:uiPriority w:val="99"/>
    <w:unhideWhenUsed/>
    <w:rsid w:val="00A61FA9"/>
  </w:style>
  <w:style w:type="character" w:customStyle="1" w:styleId="CorpsdetexteCar">
    <w:name w:val="Corps de texte Car"/>
    <w:basedOn w:val="Policepardfaut"/>
    <w:link w:val="Corpsdetexte"/>
    <w:uiPriority w:val="99"/>
    <w:rsid w:val="00A61FA9"/>
    <w:rPr>
      <w:rFonts w:ascii="Times New Roman" w:hAnsi="Times New Roman" w:cs="Times New Roman"/>
      <w:color w:val="000001"/>
      <w:sz w:val="24"/>
      <w:szCs w:val="24"/>
    </w:rPr>
  </w:style>
  <w:style w:type="table" w:customStyle="1" w:styleId="TableGrid">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HautduformulaireCar">
    <w:name w:val="z-Haut du formulaire Car"/>
    <w:basedOn w:val="Policepardfaut"/>
    <w:link w:val="z-Hautduformulaire"/>
    <w:uiPriority w:val="99"/>
    <w:semiHidden/>
    <w:rsid w:val="005A7D6A"/>
    <w:rPr>
      <w:rFonts w:ascii="Arial" w:eastAsia="Times New Roman" w:hAnsi="Arial" w:cs="Arial"/>
      <w:vanish/>
      <w:sz w:val="16"/>
      <w:szCs w:val="16"/>
      <w:lang w:eastAsia="fr-FR"/>
    </w:rPr>
  </w:style>
  <w:style w:type="paragraph" w:styleId="z-Hautduformulaire">
    <w:name w:val="HTML Top of Form"/>
    <w:basedOn w:val="Normal"/>
    <w:next w:val="Normal"/>
    <w:link w:val="z-HautduformulaireC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Policepardfaut"/>
    <w:uiPriority w:val="99"/>
    <w:semiHidden/>
    <w:rsid w:val="005A7D6A"/>
    <w:rPr>
      <w:rFonts w:ascii="Arial" w:hAnsi="Arial" w:cs="Arial"/>
      <w:vanish/>
      <w:color w:val="000001"/>
      <w:sz w:val="16"/>
      <w:szCs w:val="16"/>
    </w:rPr>
  </w:style>
  <w:style w:type="character" w:customStyle="1" w:styleId="z-BasduformulaireCar">
    <w:name w:val="z-Bas du formulaire Car"/>
    <w:basedOn w:val="Policepardfaut"/>
    <w:link w:val="z-Basduformulaire"/>
    <w:uiPriority w:val="99"/>
    <w:semiHidden/>
    <w:rsid w:val="005A7D6A"/>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Policepardfaut"/>
    <w:uiPriority w:val="99"/>
    <w:semiHidden/>
    <w:rsid w:val="005A7D6A"/>
    <w:rPr>
      <w:rFonts w:ascii="Arial" w:hAnsi="Arial" w:cs="Arial"/>
      <w:vanish/>
      <w:color w:val="000001"/>
      <w:sz w:val="16"/>
      <w:szCs w:val="16"/>
    </w:rPr>
  </w:style>
  <w:style w:type="character" w:customStyle="1" w:styleId="citetitle">
    <w:name w:val="citetitle"/>
    <w:basedOn w:val="Policepardfaut"/>
    <w:rsid w:val="005A7D6A"/>
  </w:style>
  <w:style w:type="character" w:customStyle="1" w:styleId="st">
    <w:name w:val="st"/>
    <w:basedOn w:val="Policepardfaut"/>
    <w:rsid w:val="007F3A73"/>
  </w:style>
  <w:style w:type="paragraph" w:styleId="Tabledesillustration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Mentionnonrsolue">
    <w:name w:val="Unresolved Mention"/>
    <w:basedOn w:val="Policepardfaut"/>
    <w:uiPriority w:val="99"/>
    <w:semiHidden/>
    <w:unhideWhenUsed/>
    <w:rsid w:val="006523B0"/>
    <w:rPr>
      <w:color w:val="605E5C"/>
      <w:shd w:val="clear" w:color="auto" w:fill="E1DFDD"/>
    </w:rPr>
  </w:style>
  <w:style w:type="character" w:styleId="Rfrenceintense">
    <w:name w:val="Intense Reference"/>
    <w:basedOn w:val="Policepardfau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insee.fr/fr/metadonnees/definition/c1525" TargetMode="External"/><Relationship Id="rId68" Type="http://schemas.openxmlformats.org/officeDocument/2006/relationships/hyperlink" Target="https://edu.google.com/workspace-for-education/products/classroom/" TargetMode="External"/><Relationship Id="rId84" Type="http://schemas.openxmlformats.org/officeDocument/2006/relationships/hyperlink" Target="https://kinsta.com/fr/base-de-connaissances/qu-est-express-js/" TargetMode="External"/><Relationship Id="rId89" Type="http://schemas.openxmlformats.org/officeDocument/2006/relationships/hyperlink" Target="https://www3.technologyevaluation.com/fr/solutions/53729/visual-paradigm" TargetMode="External"/><Relationship Id="rId16" Type="http://schemas.openxmlformats.org/officeDocument/2006/relationships/image" Target="media/image4.png"/><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footer" Target="footer5.xml"/><Relationship Id="rId58" Type="http://schemas.openxmlformats.org/officeDocument/2006/relationships/footer" Target="footer6.xml"/><Relationship Id="rId74" Type="http://schemas.openxmlformats.org/officeDocument/2006/relationships/hyperlink" Target="https://www.lucidchart.com/blog/fr/types-de-diagrammes-UML" TargetMode="External"/><Relationship Id="rId79" Type="http://schemas.openxmlformats.org/officeDocument/2006/relationships/hyperlink" Target="https://developer.mozilla.org/fr/docs/Web/CSS" TargetMode="External"/><Relationship Id="rId5" Type="http://schemas.openxmlformats.org/officeDocument/2006/relationships/webSettings" Target="webSettings.xml"/><Relationship Id="rId90" Type="http://schemas.openxmlformats.org/officeDocument/2006/relationships/hyperlink" Target="https://kinsta.com/fr/base-de-connaissances/base-de-connaissances-github/" TargetMode="External"/><Relationship Id="rId95" Type="http://schemas.openxmlformats.org/officeDocument/2006/relationships/hyperlink" Target="https://www.oracle.com/ca-fr/mysql/what-is-mysq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inee.org/fr/glossaire-ESU/enseignant-enseignante" TargetMode="External"/><Relationship Id="rId69"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80" Type="http://schemas.openxmlformats.org/officeDocument/2006/relationships/hyperlink" Target="https://developer.mozilla.org/fr/docs/Web/JavaScript" TargetMode="External"/><Relationship Id="rId85" Type="http://schemas.openxmlformats.org/officeDocument/2006/relationships/hyperlink" Target="https://lixtec.fr/socket-io-ou-websockets/"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demos.fr/blog/quest-ce-que-la-formation/" TargetMode="External"/><Relationship Id="rId67" Type="http://schemas.openxmlformats.org/officeDocument/2006/relationships/hyperlink" Target="https://help.blackboard.com/frfr/Learn/Administrator/Hosti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hyperlink" Target="https://oraprdnt.uqtr.uquebec.ca/portail/gscw031?owa_no_site=305" TargetMode="External"/><Relationship Id="rId70" Type="http://schemas.openxmlformats.org/officeDocument/2006/relationships/hyperlink" Target="https://www.lucidchart.com/pages/fr/langage-uml" TargetMode="External"/><Relationship Id="rId75" Type="http://schemas.openxmlformats.org/officeDocument/2006/relationships/hyperlink" Target="https://guides.visual-paradigm.com/understanding-profile-diagrams-in-uml-a-comprehensive-guide" TargetMode="External"/><Relationship Id="rId83" Type="http://schemas.openxmlformats.org/officeDocument/2006/relationships/hyperlink" Target="https://worldline.github.io/vuejs-training/fr/presentation/" TargetMode="External"/><Relationship Id="rId88" Type="http://schemas.openxmlformats.org/officeDocument/2006/relationships/hyperlink" Target="https://visualstudio.microsoft.com/fr/" TargetMode="External"/><Relationship Id="rId91" Type="http://schemas.openxmlformats.org/officeDocument/2006/relationships/hyperlink" Target="https://www.nocodefactory.fr/definitions-lowcode/github" TargetMode="External"/><Relationship Id="rId96" Type="http://schemas.openxmlformats.org/officeDocument/2006/relationships/hyperlink" Target="https://en.unesco.org/themes/ict-edu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hyperlink" Target="https://www.questionpro.com/blog/fr/quest-ce-que-la-recherche/" TargetMode="External"/><Relationship Id="rId65" Type="http://schemas.openxmlformats.org/officeDocument/2006/relationships/hyperlink" Target="https://francecarriere.fr/metier/secretaire-dadministration-scolaire-et-universitaire-sasu" TargetMode="External"/><Relationship Id="rId73" Type="http://schemas.openxmlformats.org/officeDocument/2006/relationships/hyperlink" Target="https://miro.com/fr/diagramme/qu-est-ce-qu-un-diagramme-uml/" TargetMode="External"/><Relationship Id="rId78" Type="http://schemas.openxmlformats.org/officeDocument/2006/relationships/hyperlink" Target="https://www.elephorm.com/formation/code-data/xhtmlcss/apprendre-html-5-les-fondamentaux/levolution-du-html-de-sa-creation-aujourdhu" TargetMode="External"/><Relationship Id="rId81" Type="http://schemas.openxmlformats.org/officeDocument/2006/relationships/hyperlink" Target="https://www.bocasay.com/fr/histoire-evolution-langage-javascript/" TargetMode="External"/><Relationship Id="rId86" Type="http://schemas.openxmlformats.org/officeDocument/2006/relationships/hyperlink" Target="https://kinsta.com/fr/blog/tailwind-css/" TargetMode="External"/><Relationship Id="rId94" Type="http://schemas.openxmlformats.org/officeDocument/2006/relationships/hyperlink" Target="https://kinsta.com/fr/base-de-connaissances/qu-est-ce-que-mysql/" TargetMode="External"/><Relationship Id="rId99" Type="http://schemas.openxmlformats.org/officeDocument/2006/relationships/footer" Target="footer7.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image" Target="media/image39.png"/><Relationship Id="rId76" Type="http://schemas.openxmlformats.org/officeDocument/2006/relationships/hyperlink" Target="https://gitmind.com/fr/diagramme-communication-uml.html" TargetMode="External"/><Relationship Id="rId97" Type="http://schemas.openxmlformats.org/officeDocument/2006/relationships/hyperlink" Target="https://owasp.org/www-project-application-security-verification-standard/" TargetMode="External"/><Relationship Id="rId7" Type="http://schemas.openxmlformats.org/officeDocument/2006/relationships/endnotes" Target="endnotes.xml"/><Relationship Id="rId71" Type="http://schemas.openxmlformats.org/officeDocument/2006/relationships/hyperlink" Target="https://www.futura-sciences.com/tech/definitions/informatique-uml-3979/" TargetMode="External"/><Relationship Id="rId92" Type="http://schemas.openxmlformats.org/officeDocument/2006/relationships/hyperlink" Target="https://makina-corpus.com/front-end/introduction-nodej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docs.moodle.org/4x/fr/%C3%80_propos_de_Moodle" TargetMode="External"/><Relationship Id="rId87" Type="http://schemas.openxmlformats.org/officeDocument/2006/relationships/hyperlink" Target="https://www.numendo.com/blog/framework/tailwind-css-framework-totalement-personnalisable/" TargetMode="External"/><Relationship Id="rId61" Type="http://schemas.openxmlformats.org/officeDocument/2006/relationships/hyperlink" Target="https://www.ekole.fr/blog/la-communication-pedagogique-un-pilier-de-leducation-moderne" TargetMode="External"/><Relationship Id="rId82" Type="http://schemas.openxmlformats.org/officeDocument/2006/relationships/hyperlink" Target="https://v2.fr.vuejs.org/v2/guide/"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hyperlink" Target="https://developer.mozilla.org/fr/docs/Web/HTML"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4.xml"/><Relationship Id="rId72" Type="http://schemas.openxmlformats.org/officeDocument/2006/relationships/hyperlink" Target="https://www.cybermedian.com/fr/unified-modeling-language-uml-introduction/" TargetMode="External"/><Relationship Id="rId93" Type="http://schemas.openxmlformats.org/officeDocument/2006/relationships/hyperlink" Target="https://kinsta.com/fr/base-de-connaissances/qu-est-ce-que-node-js/" TargetMode="External"/><Relationship Id="rId98" Type="http://schemas.openxmlformats.org/officeDocument/2006/relationships/image" Target="media/image42.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6946</TotalTime>
  <Pages>110</Pages>
  <Words>21119</Words>
  <Characters>116157</Characters>
  <Application>Microsoft Office Word</Application>
  <DocSecurity>0</DocSecurity>
  <Lines>967</Lines>
  <Paragraphs>274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Chapitre 1 - Titre</vt:lpstr>
      <vt:lpstr>Chapitre 1 - Titre</vt:lpstr>
    </vt:vector>
  </TitlesOfParts>
  <Company>TOSHIBA</Company>
  <LinksUpToDate>false</LinksUpToDate>
  <CharactersWithSpaces>137002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2336</cp:revision>
  <cp:lastPrinted>2025-10-31T09:50:00Z</cp:lastPrinted>
  <dcterms:created xsi:type="dcterms:W3CDTF">2025-09-22T12:06:00Z</dcterms:created>
  <dcterms:modified xsi:type="dcterms:W3CDTF">2025-10-31T09:50:00Z</dcterms:modified>
</cp:coreProperties>
</file>